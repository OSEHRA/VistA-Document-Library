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7FAC0"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bookmarkStart w:id="4" w:name="_GoBack"/>
      <w:bookmarkEnd w:id="4"/>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5" w:name="_Toc51655124"/>
      <w:bookmarkStart w:id="6" w:name="_Toc51655660"/>
      <w:r>
        <w:rPr>
          <w:i/>
          <w:color w:val="00008A"/>
          <w:sz w:val="32"/>
        </w:rPr>
        <w:tab/>
      </w:r>
      <w:r w:rsidRPr="001B2B5C">
        <w:rPr>
          <w:i/>
          <w:color w:val="00008A"/>
          <w:sz w:val="32"/>
        </w:rPr>
        <w:t>Version 1.</w:t>
      </w:r>
      <w:bookmarkEnd w:id="5"/>
      <w:bookmarkEnd w:id="6"/>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5C83E54">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7" w:name="_Toc51655123"/>
      <w:bookmarkStart w:id="8" w:name="_Toc51655659"/>
      <w:r w:rsidRPr="005014C3">
        <w:rPr>
          <w:rFonts w:ascii="Arial" w:hAnsi="Arial" w:cs="Arial"/>
          <w:b/>
          <w:color w:val="291D5D"/>
          <w:sz w:val="40"/>
          <w:szCs w:val="40"/>
        </w:rPr>
        <w:t>Technical Manual</w:t>
      </w:r>
      <w:bookmarkEnd w:id="7"/>
      <w:bookmarkEnd w:id="8"/>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77777777" w:rsidR="00E12C52" w:rsidRPr="005014C3" w:rsidRDefault="00E12C52" w:rsidP="00E5427F">
      <w:pPr>
        <w:pStyle w:val="StyleTitle14pt"/>
        <w:spacing w:before="60" w:after="60" w:line="240" w:lineRule="auto"/>
        <w:rPr>
          <w:b w:val="0"/>
          <w:i/>
          <w:color w:val="291D5D"/>
        </w:rPr>
      </w:pPr>
      <w:r w:rsidRPr="005014C3">
        <w:rPr>
          <w:b w:val="0"/>
          <w:i/>
          <w:color w:val="291D5D"/>
        </w:rPr>
        <w:t xml:space="preserve">Documentation Revised </w:t>
      </w:r>
      <w:r w:rsidR="00B45983">
        <w:rPr>
          <w:b w:val="0"/>
          <w:i/>
          <w:color w:val="291D5D"/>
        </w:rPr>
        <w:t>June</w:t>
      </w:r>
      <w:r w:rsidR="004942D1" w:rsidRPr="00FB068B">
        <w:rPr>
          <w:b w:val="0"/>
          <w:i/>
          <w:color w:val="291D5D"/>
        </w:rPr>
        <w:t xml:space="preserve"> 201</w:t>
      </w:r>
      <w:r w:rsidR="00EA2AF5" w:rsidRPr="00FB068B">
        <w:rPr>
          <w:b w:val="0"/>
          <w:i/>
          <w:color w:val="291D5D"/>
        </w:rPr>
        <w:t>5</w:t>
      </w:r>
    </w:p>
    <w:p w14:paraId="25C7FAC8" w14:textId="77777777" w:rsidR="00E12C52" w:rsidRPr="005014C3" w:rsidRDefault="00E12C52" w:rsidP="00E5427F">
      <w:pPr>
        <w:pStyle w:val="StyleTitle14pt"/>
        <w:spacing w:before="60" w:after="60" w:line="240" w:lineRule="auto"/>
        <w:rPr>
          <w:i/>
          <w:color w:val="291D5D"/>
        </w:rPr>
      </w:pPr>
      <w:r w:rsidRPr="005014C3">
        <w:rPr>
          <w:b w:val="0"/>
          <w:i/>
          <w:color w:val="291D5D"/>
        </w:rPr>
        <w:t>For Patch ROR*1.5</w:t>
      </w:r>
      <w:r w:rsidR="00E25B54">
        <w:rPr>
          <w:b w:val="0"/>
          <w:i/>
          <w:color w:val="291D5D"/>
        </w:rPr>
        <w:t>*26</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9" w:name="_Toc232396113"/>
      <w:bookmarkStart w:id="10" w:name="_Toc233014116"/>
      <w:bookmarkStart w:id="11" w:name="_Toc233167402"/>
      <w:bookmarkStart w:id="12" w:name="_Toc421631443"/>
      <w:r w:rsidRPr="009D6ACF">
        <w:lastRenderedPageBreak/>
        <w:t>Revision History</w:t>
      </w:r>
      <w:bookmarkEnd w:id="0"/>
      <w:bookmarkEnd w:id="9"/>
      <w:bookmarkEnd w:id="10"/>
      <w:bookmarkEnd w:id="11"/>
      <w:bookmarkEnd w:id="12"/>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4070"/>
        <w:gridCol w:w="1760"/>
        <w:gridCol w:w="2090"/>
      </w:tblGrid>
      <w:tr w:rsidR="00E12C52" w:rsidRPr="00893065" w14:paraId="25C7FAD0" w14:textId="77777777" w:rsidTr="00833944">
        <w:trPr>
          <w:tblHeader/>
        </w:trPr>
        <w:tc>
          <w:tcPr>
            <w:tcW w:w="1650" w:type="dxa"/>
            <w:shd w:val="clear" w:color="auto" w:fill="666699"/>
          </w:tcPr>
          <w:p w14:paraId="25C7FACC" w14:textId="77777777" w:rsidR="00E12C52" w:rsidRPr="00893065" w:rsidRDefault="00E12C52" w:rsidP="00833944">
            <w:pPr>
              <w:pStyle w:val="TableHead"/>
              <w:rPr>
                <w:u w:val="single"/>
              </w:rPr>
            </w:pPr>
            <w:r w:rsidRPr="00893065">
              <w:t>Date</w:t>
            </w:r>
          </w:p>
        </w:tc>
        <w:tc>
          <w:tcPr>
            <w:tcW w:w="4070"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1760" w:type="dxa"/>
            <w:shd w:val="clear" w:color="auto" w:fill="666699"/>
          </w:tcPr>
          <w:p w14:paraId="25C7FACE" w14:textId="77777777" w:rsidR="00E12C52" w:rsidRPr="00893065" w:rsidRDefault="00E12C52" w:rsidP="00833944">
            <w:pPr>
              <w:pStyle w:val="TableHead"/>
              <w:rPr>
                <w:u w:val="single"/>
              </w:rPr>
            </w:pPr>
            <w:r w:rsidRPr="00893065">
              <w:t>Author</w:t>
            </w:r>
          </w:p>
        </w:tc>
        <w:tc>
          <w:tcPr>
            <w:tcW w:w="2090" w:type="dxa"/>
            <w:shd w:val="clear" w:color="auto" w:fill="666699"/>
          </w:tcPr>
          <w:p w14:paraId="25C7FACF" w14:textId="77777777" w:rsidR="00E12C52" w:rsidRPr="00893065" w:rsidRDefault="00E12C52" w:rsidP="00833944">
            <w:pPr>
              <w:pStyle w:val="TableHead"/>
            </w:pPr>
            <w:r>
              <w:t>Role</w:t>
            </w:r>
          </w:p>
        </w:tc>
      </w:tr>
      <w:tr w:rsidR="00E25B54" w:rsidRPr="00893065" w14:paraId="25C7FADD" w14:textId="77777777" w:rsidTr="00E25B54">
        <w:trPr>
          <w:trHeight w:val="144"/>
        </w:trPr>
        <w:tc>
          <w:tcPr>
            <w:tcW w:w="1650" w:type="dxa"/>
          </w:tcPr>
          <w:p w14:paraId="25C7FAD1" w14:textId="77777777" w:rsidR="00E25B54" w:rsidRPr="00FB068B" w:rsidRDefault="001E0B07" w:rsidP="00E25B54">
            <w:pPr>
              <w:spacing w:before="40" w:after="0"/>
              <w:rPr>
                <w:rFonts w:ascii="Arial Narrow" w:hAnsi="Arial Narrow"/>
                <w:sz w:val="20"/>
              </w:rPr>
            </w:pPr>
            <w:r>
              <w:rPr>
                <w:rFonts w:ascii="Arial Narrow" w:hAnsi="Arial Narrow"/>
                <w:sz w:val="20"/>
              </w:rPr>
              <w:t>June</w:t>
            </w:r>
            <w:r w:rsidR="00E25B54" w:rsidRPr="00FB068B">
              <w:rPr>
                <w:rFonts w:ascii="Arial Narrow" w:hAnsi="Arial Narrow"/>
                <w:sz w:val="20"/>
              </w:rPr>
              <w:t>, 2015</w:t>
            </w:r>
          </w:p>
        </w:tc>
        <w:tc>
          <w:tcPr>
            <w:tcW w:w="4070" w:type="dxa"/>
          </w:tcPr>
          <w:p w14:paraId="25C7FAD2" w14:textId="77777777" w:rsidR="005D4C54" w:rsidRPr="00FB068B" w:rsidRDefault="00E25B54"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rsidR="006F4B68">
              <w:fldChar w:fldCharType="begin"/>
            </w:r>
            <w:r w:rsidR="006F4B68">
              <w:instrText xml:space="preserve"> REF _Ref420942569 \h  \* MERGEFORMAT </w:instrText>
            </w:r>
            <w:r w:rsidR="006F4B68">
              <w:fldChar w:fldCharType="separate"/>
            </w:r>
            <w:r w:rsidR="006F4B68" w:rsidRPr="006F4B68">
              <w:rPr>
                <w:rFonts w:ascii="Arial Narrow" w:hAnsi="Arial Narrow"/>
                <w:color w:val="008000"/>
                <w:sz w:val="20"/>
                <w:szCs w:val="20"/>
                <w:u w:val="dotted"/>
              </w:rPr>
              <w:t xml:space="preserve">Table </w:t>
            </w:r>
            <w:r w:rsidR="006F4B68" w:rsidRPr="006F4B68">
              <w:rPr>
                <w:rFonts w:ascii="Arial Narrow" w:hAnsi="Arial Narrow"/>
                <w:noProof/>
                <w:color w:val="008000"/>
                <w:sz w:val="20"/>
                <w:szCs w:val="20"/>
                <w:u w:val="dotted"/>
              </w:rPr>
              <w:t>24</w:t>
            </w:r>
            <w:r w:rsidR="006F4B68">
              <w:fldChar w:fldCharType="end"/>
            </w:r>
            <w:r w:rsidR="001E0B07">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1760" w:type="dxa"/>
            <w:tcBorders>
              <w:bottom w:val="nil"/>
            </w:tcBorders>
          </w:tcPr>
          <w:p w14:paraId="25C7FAD3" w14:textId="77777777" w:rsidR="00E25B54" w:rsidRDefault="00E25B54" w:rsidP="00E25B54">
            <w:pPr>
              <w:spacing w:before="40"/>
              <w:rPr>
                <w:rFonts w:ascii="Arial Narrow" w:hAnsi="Arial Narrow"/>
                <w:sz w:val="20"/>
              </w:rPr>
            </w:pPr>
            <w:r w:rsidRPr="00FB068B">
              <w:rPr>
                <w:rFonts w:ascii="Arial Narrow" w:hAnsi="Arial Narrow"/>
                <w:sz w:val="20"/>
              </w:rPr>
              <w:t>John Sanders</w:t>
            </w:r>
          </w:p>
          <w:p w14:paraId="25C7FAD4" w14:textId="77777777" w:rsidR="001E0B07" w:rsidRDefault="001E0B07" w:rsidP="00E25B54">
            <w:pPr>
              <w:spacing w:before="40"/>
              <w:rPr>
                <w:rFonts w:ascii="Arial Narrow" w:hAnsi="Arial Narrow"/>
                <w:sz w:val="20"/>
              </w:rPr>
            </w:pPr>
            <w:r>
              <w:rPr>
                <w:rFonts w:ascii="Arial Narrow" w:hAnsi="Arial Narrow"/>
                <w:sz w:val="20"/>
              </w:rPr>
              <w:t>Blake Jan</w:t>
            </w:r>
          </w:p>
          <w:p w14:paraId="25C7FAD5" w14:textId="77777777" w:rsidR="00EE2E8D" w:rsidRPr="0057105C" w:rsidRDefault="0057105C"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E25B54" w:rsidRPr="00FB068B" w:rsidRDefault="00E25B54" w:rsidP="0057105C">
            <w:pPr>
              <w:spacing w:before="40" w:after="120"/>
              <w:rPr>
                <w:rFonts w:ascii="Arial Narrow" w:hAnsi="Arial Narrow"/>
                <w:sz w:val="20"/>
              </w:rPr>
            </w:pPr>
            <w:r w:rsidRPr="00FB068B">
              <w:rPr>
                <w:rFonts w:ascii="Arial Narrow" w:hAnsi="Arial Narrow"/>
                <w:sz w:val="20"/>
              </w:rPr>
              <w:t>Terry Kopp</w:t>
            </w:r>
          </w:p>
          <w:p w14:paraId="25C7FAD7" w14:textId="77777777" w:rsidR="00E25B54" w:rsidRPr="00FB068B" w:rsidRDefault="00E25B54" w:rsidP="0057105C">
            <w:pPr>
              <w:spacing w:before="40" w:after="120"/>
              <w:rPr>
                <w:rFonts w:ascii="Arial Narrow" w:hAnsi="Arial Narrow"/>
                <w:sz w:val="20"/>
              </w:rPr>
            </w:pPr>
            <w:r>
              <w:rPr>
                <w:rFonts w:ascii="Arial Narrow" w:hAnsi="Arial Narrow"/>
                <w:sz w:val="20"/>
              </w:rPr>
              <w:t>Laura Hilby</w:t>
            </w:r>
          </w:p>
        </w:tc>
        <w:tc>
          <w:tcPr>
            <w:tcW w:w="2090" w:type="dxa"/>
            <w:tcBorders>
              <w:bottom w:val="nil"/>
            </w:tcBorders>
          </w:tcPr>
          <w:p w14:paraId="25C7FAD8" w14:textId="77777777" w:rsidR="00E25B54"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1E0B07" w:rsidRDefault="001E0B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77777777" w:rsidR="00EE2E8D" w:rsidRPr="00FB068B" w:rsidRDefault="00EE2E8D" w:rsidP="00E25B54">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25C7FADB" w14:textId="77777777" w:rsidR="00E25B54" w:rsidRPr="00FB068B"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E25B54" w:rsidRPr="0057578C" w:rsidRDefault="00E25B54"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6F4B68" w:rsidRPr="00893065" w14:paraId="25C7FAE6" w14:textId="77777777" w:rsidTr="006F4B68">
        <w:trPr>
          <w:trHeight w:val="144"/>
        </w:trPr>
        <w:tc>
          <w:tcPr>
            <w:tcW w:w="1650" w:type="dxa"/>
          </w:tcPr>
          <w:p w14:paraId="25C7FADE" w14:textId="77777777" w:rsidR="006F4B68" w:rsidRPr="00E0063A" w:rsidRDefault="006F4B68" w:rsidP="006F4B68">
            <w:pPr>
              <w:spacing w:before="40" w:after="0"/>
              <w:rPr>
                <w:rFonts w:ascii="Arial Narrow" w:hAnsi="Arial Narrow"/>
                <w:sz w:val="20"/>
              </w:rPr>
            </w:pPr>
            <w:r>
              <w:rPr>
                <w:rFonts w:ascii="Arial Narrow" w:hAnsi="Arial Narrow"/>
                <w:sz w:val="20"/>
              </w:rPr>
              <w:t>June, 2015</w:t>
            </w:r>
          </w:p>
        </w:tc>
        <w:tc>
          <w:tcPr>
            <w:tcW w:w="4070" w:type="dxa"/>
          </w:tcPr>
          <w:p w14:paraId="25C7FADF" w14:textId="77777777" w:rsidR="006F4B68" w:rsidRPr="00E0063A" w:rsidRDefault="006F4B68"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Pr="006F4B68">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1760" w:type="dxa"/>
            <w:tcBorders>
              <w:bottom w:val="nil"/>
            </w:tcBorders>
          </w:tcPr>
          <w:p w14:paraId="25C7FAE0" w14:textId="77777777" w:rsidR="006F4B68" w:rsidRPr="00E0063A" w:rsidRDefault="006F4B68" w:rsidP="006F4B68">
            <w:pPr>
              <w:spacing w:before="40"/>
              <w:rPr>
                <w:rFonts w:ascii="Arial Narrow" w:hAnsi="Arial Narrow"/>
                <w:sz w:val="20"/>
              </w:rPr>
            </w:pPr>
            <w:r w:rsidRPr="00E0063A">
              <w:rPr>
                <w:rFonts w:ascii="Arial Narrow" w:hAnsi="Arial Narrow"/>
                <w:sz w:val="20"/>
              </w:rPr>
              <w:t>John Sanders</w:t>
            </w:r>
          </w:p>
          <w:p w14:paraId="25C7FAE1" w14:textId="77777777" w:rsidR="006F4B68" w:rsidRPr="00E0063A" w:rsidRDefault="006F4B68" w:rsidP="006F4B68">
            <w:pPr>
              <w:spacing w:before="40"/>
              <w:rPr>
                <w:rFonts w:ascii="Arial Narrow" w:hAnsi="Arial Narrow"/>
                <w:sz w:val="20"/>
              </w:rPr>
            </w:pPr>
            <w:r w:rsidRPr="00E0063A">
              <w:rPr>
                <w:rFonts w:ascii="Arial Narrow" w:hAnsi="Arial Narrow"/>
                <w:sz w:val="20"/>
              </w:rPr>
              <w:t>Terry Kopp</w:t>
            </w:r>
          </w:p>
          <w:p w14:paraId="25C7FAE2" w14:textId="77777777" w:rsidR="006F4B68" w:rsidRPr="00E0063A" w:rsidRDefault="006F4B68" w:rsidP="006F4B68">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25C7FAE3" w14:textId="77777777" w:rsidR="006F4B68" w:rsidRPr="00E0063A" w:rsidRDefault="006F4B68"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6F4B68" w:rsidRPr="00E0063A" w:rsidRDefault="006F4B68"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6F4B68" w:rsidRPr="0057578C" w:rsidRDefault="006F4B68"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2A1B26" w:rsidRPr="00893065" w14:paraId="25C7FAF0" w14:textId="77777777" w:rsidTr="00851A46">
        <w:trPr>
          <w:trHeight w:val="144"/>
        </w:trPr>
        <w:tc>
          <w:tcPr>
            <w:tcW w:w="1650" w:type="dxa"/>
          </w:tcPr>
          <w:p w14:paraId="25C7FAE7" w14:textId="77777777" w:rsidR="00B67215" w:rsidRDefault="00B67215" w:rsidP="00B67215">
            <w:pPr>
              <w:pStyle w:val="CommentText"/>
            </w:pPr>
          </w:p>
          <w:p w14:paraId="25C7FAE8" w14:textId="77777777" w:rsidR="002A1B26" w:rsidRPr="00FB068B" w:rsidRDefault="0012342A" w:rsidP="0012342A">
            <w:pPr>
              <w:spacing w:before="40" w:after="0"/>
              <w:rPr>
                <w:rFonts w:ascii="Arial Narrow" w:hAnsi="Arial Narrow"/>
                <w:sz w:val="20"/>
              </w:rPr>
            </w:pPr>
            <w:r w:rsidRPr="00FB068B">
              <w:rPr>
                <w:rFonts w:ascii="Arial Narrow" w:hAnsi="Arial Narrow"/>
                <w:sz w:val="20"/>
              </w:rPr>
              <w:t>April</w:t>
            </w:r>
            <w:r w:rsidR="00610051" w:rsidRPr="00FB068B">
              <w:rPr>
                <w:rFonts w:ascii="Arial Narrow" w:hAnsi="Arial Narrow"/>
                <w:sz w:val="20"/>
              </w:rPr>
              <w:t>,</w:t>
            </w:r>
            <w:r w:rsidR="002A1B26" w:rsidRPr="00FB068B">
              <w:rPr>
                <w:rFonts w:ascii="Arial Narrow" w:hAnsi="Arial Narrow"/>
                <w:sz w:val="20"/>
              </w:rPr>
              <w:t xml:space="preserve"> 201</w:t>
            </w:r>
            <w:r w:rsidRPr="00FB068B">
              <w:rPr>
                <w:rFonts w:ascii="Arial Narrow" w:hAnsi="Arial Narrow"/>
                <w:sz w:val="20"/>
              </w:rPr>
              <w:t>5</w:t>
            </w:r>
          </w:p>
        </w:tc>
        <w:tc>
          <w:tcPr>
            <w:tcW w:w="4070" w:type="dxa"/>
          </w:tcPr>
          <w:p w14:paraId="25C7FAE9" w14:textId="77777777" w:rsidR="002A1B26" w:rsidRPr="00FB068B" w:rsidRDefault="002A1B26" w:rsidP="00905845">
            <w:pPr>
              <w:pStyle w:val="iHyperlink0"/>
              <w:spacing w:before="40"/>
              <w:rPr>
                <w:rFonts w:ascii="Arial Narrow" w:hAnsi="Arial Narrow"/>
                <w:sz w:val="20"/>
                <w:szCs w:val="20"/>
              </w:rPr>
            </w:pPr>
            <w:r w:rsidRPr="00FB068B">
              <w:rPr>
                <w:rFonts w:ascii="Arial Narrow" w:hAnsi="Arial Narrow"/>
                <w:sz w:val="20"/>
                <w:szCs w:val="20"/>
              </w:rPr>
              <w:t>Final release for Patch ROR*1.5*2</w:t>
            </w:r>
            <w:r w:rsidR="0012342A" w:rsidRPr="00FB068B">
              <w:rPr>
                <w:rFonts w:ascii="Arial Narrow" w:hAnsi="Arial Narrow"/>
                <w:sz w:val="20"/>
                <w:szCs w:val="20"/>
              </w:rPr>
              <w:t>7</w:t>
            </w:r>
            <w:r w:rsidRPr="00FB068B">
              <w:rPr>
                <w:rFonts w:ascii="Arial Narrow" w:hAnsi="Arial Narrow"/>
                <w:sz w:val="20"/>
                <w:szCs w:val="20"/>
              </w:rPr>
              <w:t xml:space="preserve">. See </w:t>
            </w:r>
            <w:r w:rsidR="006F4B68">
              <w:fldChar w:fldCharType="begin"/>
            </w:r>
            <w:r w:rsidR="006F4B68">
              <w:instrText xml:space="preserve"> REF _Ref381714483 \h  \* MERGEFORMAT </w:instrText>
            </w:r>
            <w:r w:rsidR="006F4B68">
              <w:fldChar w:fldCharType="separate"/>
            </w:r>
            <w:r w:rsidR="006F4B68" w:rsidRPr="006F4B68">
              <w:rPr>
                <w:rStyle w:val="IHyperlink"/>
                <w:rFonts w:ascii="Arial Narrow" w:hAnsi="Arial Narrow"/>
                <w:sz w:val="20"/>
              </w:rPr>
              <w:t>Table 22</w:t>
            </w:r>
            <w:r w:rsidR="006F4B68">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1760" w:type="dxa"/>
            <w:tcBorders>
              <w:bottom w:val="nil"/>
            </w:tcBorders>
          </w:tcPr>
          <w:p w14:paraId="25C7FAEA" w14:textId="77777777" w:rsidR="002A1B26" w:rsidRPr="00FB068B" w:rsidRDefault="002A1B26" w:rsidP="00A8039C">
            <w:pPr>
              <w:spacing w:before="40"/>
              <w:rPr>
                <w:rFonts w:ascii="Arial Narrow" w:hAnsi="Arial Narrow"/>
                <w:sz w:val="20"/>
              </w:rPr>
            </w:pPr>
            <w:r w:rsidRPr="00FB068B">
              <w:rPr>
                <w:rFonts w:ascii="Arial Narrow" w:hAnsi="Arial Narrow"/>
                <w:sz w:val="20"/>
              </w:rPr>
              <w:t>John Sanders</w:t>
            </w:r>
          </w:p>
          <w:p w14:paraId="25C7FAEB" w14:textId="77777777" w:rsidR="002A1B26" w:rsidRPr="00FB068B" w:rsidRDefault="002A1B26" w:rsidP="00A8039C">
            <w:pPr>
              <w:spacing w:before="40"/>
              <w:rPr>
                <w:rFonts w:ascii="Arial Narrow" w:hAnsi="Arial Narrow"/>
                <w:sz w:val="20"/>
              </w:rPr>
            </w:pPr>
            <w:r w:rsidRPr="00FB068B">
              <w:rPr>
                <w:rFonts w:ascii="Arial Narrow" w:hAnsi="Arial Narrow"/>
                <w:sz w:val="20"/>
              </w:rPr>
              <w:t>Terry Kopp</w:t>
            </w:r>
          </w:p>
          <w:p w14:paraId="25C7FAEC" w14:textId="77777777" w:rsidR="002A1B26" w:rsidRPr="00FB068B" w:rsidRDefault="002A1B26" w:rsidP="00A8039C">
            <w:pPr>
              <w:spacing w:before="40"/>
              <w:rPr>
                <w:rFonts w:ascii="Arial Narrow" w:hAnsi="Arial Narrow"/>
                <w:sz w:val="20"/>
              </w:rPr>
            </w:pPr>
            <w:r w:rsidRPr="00FB068B">
              <w:rPr>
                <w:rFonts w:ascii="Arial Narrow" w:hAnsi="Arial Narrow"/>
                <w:sz w:val="20"/>
              </w:rPr>
              <w:t>Edward Micyus</w:t>
            </w:r>
          </w:p>
        </w:tc>
        <w:tc>
          <w:tcPr>
            <w:tcW w:w="2090" w:type="dxa"/>
            <w:tcBorders>
              <w:bottom w:val="nil"/>
            </w:tcBorders>
          </w:tcPr>
          <w:p w14:paraId="25C7FAED"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2A1B26" w:rsidRPr="0057578C" w:rsidRDefault="002A1B26"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FE1F55" w:rsidRPr="00893065" w14:paraId="25C7FAFB" w14:textId="77777777" w:rsidTr="00851A46">
        <w:trPr>
          <w:trHeight w:val="144"/>
        </w:trPr>
        <w:tc>
          <w:tcPr>
            <w:tcW w:w="1650" w:type="dxa"/>
          </w:tcPr>
          <w:p w14:paraId="25C7FAF1" w14:textId="77777777" w:rsidR="00FE1F55" w:rsidRPr="00E0063A" w:rsidRDefault="00FE1F55" w:rsidP="00A8039C">
            <w:pPr>
              <w:spacing w:before="40" w:after="0"/>
              <w:rPr>
                <w:rFonts w:ascii="Arial Narrow" w:hAnsi="Arial Narrow"/>
                <w:sz w:val="20"/>
              </w:rPr>
            </w:pPr>
            <w:r w:rsidRPr="00E0063A">
              <w:rPr>
                <w:rFonts w:ascii="Arial Narrow" w:hAnsi="Arial Narrow"/>
                <w:sz w:val="20"/>
              </w:rPr>
              <w:t>October, 2014</w:t>
            </w:r>
          </w:p>
        </w:tc>
        <w:tc>
          <w:tcPr>
            <w:tcW w:w="4070" w:type="dxa"/>
          </w:tcPr>
          <w:p w14:paraId="25C7FAF2" w14:textId="77777777" w:rsidR="00FE1F55" w:rsidRPr="00E0063A" w:rsidRDefault="00FE1F55"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rsidR="006F4B68">
              <w:fldChar w:fldCharType="begin"/>
            </w:r>
            <w:r w:rsidR="006F4B68">
              <w:instrText xml:space="preserve"> REF _Ref406161072 \h  \* MERGEFORMAT </w:instrText>
            </w:r>
            <w:r w:rsidR="006F4B68">
              <w:fldChar w:fldCharType="separate"/>
            </w:r>
            <w:r w:rsidR="003320F1" w:rsidRPr="003320F1">
              <w:rPr>
                <w:rStyle w:val="IHyperlink"/>
                <w:rFonts w:ascii="Arial Narrow" w:hAnsi="Arial Narrow"/>
                <w:sz w:val="20"/>
              </w:rPr>
              <w:t>Table 21</w:t>
            </w:r>
            <w:r w:rsidR="006F4B68">
              <w:fldChar w:fldCharType="end"/>
            </w:r>
            <w:r w:rsidR="00D106E7">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1760" w:type="dxa"/>
            <w:tcBorders>
              <w:bottom w:val="nil"/>
            </w:tcBorders>
          </w:tcPr>
          <w:p w14:paraId="25C7FAF3" w14:textId="77777777" w:rsidR="00FE1F55" w:rsidRPr="00E0063A" w:rsidRDefault="00FE1F55" w:rsidP="00A8039C">
            <w:pPr>
              <w:spacing w:before="40"/>
              <w:rPr>
                <w:rFonts w:ascii="Arial Narrow" w:hAnsi="Arial Narrow"/>
                <w:sz w:val="20"/>
              </w:rPr>
            </w:pPr>
            <w:r w:rsidRPr="00E0063A">
              <w:rPr>
                <w:rFonts w:ascii="Arial Narrow" w:hAnsi="Arial Narrow"/>
                <w:sz w:val="20"/>
              </w:rPr>
              <w:t>John Sanders</w:t>
            </w:r>
          </w:p>
          <w:p w14:paraId="25C7FAF4" w14:textId="77777777" w:rsidR="00FE1F55" w:rsidRPr="00E0063A" w:rsidRDefault="00FE1F55" w:rsidP="00A8039C">
            <w:pPr>
              <w:spacing w:before="40"/>
              <w:rPr>
                <w:rFonts w:ascii="Arial Narrow" w:hAnsi="Arial Narrow"/>
                <w:sz w:val="20"/>
              </w:rPr>
            </w:pPr>
            <w:r w:rsidRPr="00E0063A">
              <w:rPr>
                <w:rFonts w:ascii="Arial Narrow" w:hAnsi="Arial Narrow"/>
                <w:sz w:val="20"/>
              </w:rPr>
              <w:t>Terry Kopp</w:t>
            </w:r>
          </w:p>
          <w:p w14:paraId="25C7FAF5" w14:textId="77777777" w:rsidR="00FE1F55" w:rsidRPr="00E0063A" w:rsidRDefault="00FE1F55" w:rsidP="00A8039C">
            <w:pPr>
              <w:spacing w:before="40"/>
              <w:rPr>
                <w:rFonts w:ascii="Arial Narrow" w:hAnsi="Arial Narrow"/>
                <w:sz w:val="20"/>
              </w:rPr>
            </w:pPr>
            <w:r w:rsidRPr="00E0063A">
              <w:rPr>
                <w:rFonts w:ascii="Arial Narrow" w:hAnsi="Arial Narrow"/>
                <w:sz w:val="20"/>
              </w:rPr>
              <w:t>Lori Torrance</w:t>
            </w:r>
          </w:p>
          <w:p w14:paraId="25C7FAF6" w14:textId="77777777" w:rsidR="00FE1F55" w:rsidRPr="00E0063A" w:rsidRDefault="00FE1F55" w:rsidP="00A8039C">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25C7FAF7"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25C7FAFA" w14:textId="77777777" w:rsidR="00FE1F55" w:rsidRPr="0057578C" w:rsidRDefault="00FE1F55"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9025AB" w:rsidRPr="00893065" w14:paraId="25C7FB06" w14:textId="77777777" w:rsidTr="004F0E8A">
        <w:trPr>
          <w:trHeight w:val="144"/>
        </w:trPr>
        <w:tc>
          <w:tcPr>
            <w:tcW w:w="1650" w:type="dxa"/>
          </w:tcPr>
          <w:p w14:paraId="25C7FAFC" w14:textId="77777777" w:rsidR="009025AB" w:rsidRPr="0049684B" w:rsidRDefault="00021143" w:rsidP="0026584B">
            <w:pPr>
              <w:spacing w:before="40" w:after="0"/>
              <w:rPr>
                <w:rFonts w:ascii="Arial Narrow" w:hAnsi="Arial Narrow"/>
                <w:sz w:val="20"/>
              </w:rPr>
            </w:pPr>
            <w:r w:rsidRPr="0049684B">
              <w:rPr>
                <w:rFonts w:ascii="Arial Narrow" w:hAnsi="Arial Narrow"/>
                <w:sz w:val="20"/>
              </w:rPr>
              <w:t>August</w:t>
            </w:r>
            <w:r w:rsidR="009025AB" w:rsidRPr="0049684B">
              <w:rPr>
                <w:rFonts w:ascii="Arial Narrow" w:hAnsi="Arial Narrow"/>
                <w:sz w:val="20"/>
              </w:rPr>
              <w:t>, 2014</w:t>
            </w:r>
          </w:p>
        </w:tc>
        <w:tc>
          <w:tcPr>
            <w:tcW w:w="4070" w:type="dxa"/>
          </w:tcPr>
          <w:p w14:paraId="25C7FAFD" w14:textId="77777777" w:rsidR="009025AB" w:rsidRPr="0049684B" w:rsidRDefault="009025AB" w:rsidP="00521FDA">
            <w:pPr>
              <w:pStyle w:val="iHyperlink0"/>
              <w:spacing w:before="40"/>
              <w:rPr>
                <w:rFonts w:ascii="Arial Narrow" w:hAnsi="Arial Narrow"/>
                <w:sz w:val="20"/>
                <w:szCs w:val="20"/>
              </w:rPr>
            </w:pPr>
            <w:r w:rsidRPr="0049684B">
              <w:rPr>
                <w:rFonts w:ascii="Arial Narrow" w:hAnsi="Arial Narrow"/>
                <w:sz w:val="20"/>
                <w:szCs w:val="20"/>
              </w:rPr>
              <w:t xml:space="preserve">Final release for </w:t>
            </w:r>
            <w:r w:rsidR="00DC751E" w:rsidRPr="0049684B">
              <w:rPr>
                <w:rFonts w:ascii="Arial Narrow" w:hAnsi="Arial Narrow"/>
                <w:sz w:val="20"/>
                <w:szCs w:val="20"/>
              </w:rPr>
              <w:t>P</w:t>
            </w:r>
            <w:r w:rsidRPr="0049684B">
              <w:rPr>
                <w:rFonts w:ascii="Arial Narrow" w:hAnsi="Arial Narrow"/>
                <w:sz w:val="20"/>
                <w:szCs w:val="20"/>
              </w:rPr>
              <w:t>atch ROR*1.5*22. See</w:t>
            </w:r>
            <w:r w:rsidR="00521FDA">
              <w:rPr>
                <w:rFonts w:ascii="Arial Narrow" w:hAnsi="Arial Narrow"/>
                <w:sz w:val="20"/>
                <w:szCs w:val="20"/>
              </w:rPr>
              <w:t xml:space="preserve"> </w:t>
            </w:r>
            <w:r w:rsidR="006F4B68">
              <w:fldChar w:fldCharType="begin"/>
            </w:r>
            <w:r w:rsidR="006F4B68">
              <w:instrText xml:space="preserve"> REF _Ref395710517 \h  \* MERGEFORMAT </w:instrText>
            </w:r>
            <w:r w:rsidR="006F4B68">
              <w:fldChar w:fldCharType="separate"/>
            </w:r>
            <w:r w:rsidR="003320F1" w:rsidRPr="003320F1">
              <w:rPr>
                <w:rStyle w:val="IHyperlink"/>
                <w:rFonts w:ascii="Arial Narrow" w:hAnsi="Arial Narrow"/>
                <w:sz w:val="20"/>
              </w:rPr>
              <w:t>Table 20</w:t>
            </w:r>
            <w:r w:rsidR="006F4B68">
              <w:fldChar w:fldCharType="end"/>
            </w:r>
            <w:r w:rsidR="00521FDA">
              <w:rPr>
                <w:rFonts w:ascii="Arial Narrow" w:hAnsi="Arial Narrow"/>
                <w:sz w:val="20"/>
                <w:szCs w:val="20"/>
              </w:rPr>
              <w:t xml:space="preserve"> </w:t>
            </w:r>
            <w:r w:rsidR="005B18AF"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1760" w:type="dxa"/>
            <w:tcBorders>
              <w:bottom w:val="nil"/>
            </w:tcBorders>
          </w:tcPr>
          <w:p w14:paraId="25C7FAFE" w14:textId="77777777" w:rsidR="009025AB" w:rsidRPr="0049684B" w:rsidRDefault="009025AB" w:rsidP="0026584B">
            <w:pPr>
              <w:spacing w:before="40"/>
              <w:rPr>
                <w:rFonts w:ascii="Arial Narrow" w:hAnsi="Arial Narrow"/>
                <w:sz w:val="20"/>
              </w:rPr>
            </w:pPr>
            <w:r w:rsidRPr="0049684B">
              <w:rPr>
                <w:rFonts w:ascii="Arial Narrow" w:hAnsi="Arial Narrow"/>
                <w:sz w:val="20"/>
              </w:rPr>
              <w:t>John Sanders</w:t>
            </w:r>
          </w:p>
          <w:p w14:paraId="25C7FAFF" w14:textId="77777777" w:rsidR="009025AB" w:rsidRPr="0049684B" w:rsidRDefault="009025AB" w:rsidP="0026584B">
            <w:pPr>
              <w:spacing w:before="40"/>
              <w:rPr>
                <w:rFonts w:ascii="Arial Narrow" w:hAnsi="Arial Narrow"/>
                <w:sz w:val="20"/>
              </w:rPr>
            </w:pPr>
            <w:r w:rsidRPr="0049684B">
              <w:rPr>
                <w:rFonts w:ascii="Arial Narrow" w:hAnsi="Arial Narrow"/>
                <w:sz w:val="20"/>
              </w:rPr>
              <w:t>Terry Kopp</w:t>
            </w:r>
          </w:p>
          <w:p w14:paraId="25C7FB00" w14:textId="77777777" w:rsidR="009025AB" w:rsidRPr="0049684B" w:rsidRDefault="009025AB" w:rsidP="0026584B">
            <w:pPr>
              <w:spacing w:before="40"/>
              <w:rPr>
                <w:rFonts w:ascii="Arial Narrow" w:hAnsi="Arial Narrow"/>
                <w:sz w:val="20"/>
              </w:rPr>
            </w:pPr>
            <w:r w:rsidRPr="0049684B">
              <w:rPr>
                <w:rFonts w:ascii="Arial Narrow" w:hAnsi="Arial Narrow"/>
                <w:sz w:val="20"/>
              </w:rPr>
              <w:t>Lori Torrance</w:t>
            </w:r>
          </w:p>
          <w:p w14:paraId="25C7FB01" w14:textId="77777777" w:rsidR="009025AB" w:rsidRPr="0049684B" w:rsidRDefault="009025AB" w:rsidP="0026584B">
            <w:pPr>
              <w:spacing w:before="40"/>
              <w:rPr>
                <w:rFonts w:ascii="Arial Narrow" w:hAnsi="Arial Narrow"/>
                <w:sz w:val="20"/>
              </w:rPr>
            </w:pPr>
            <w:r w:rsidRPr="0049684B">
              <w:rPr>
                <w:rFonts w:ascii="Arial Narrow" w:hAnsi="Arial Narrow"/>
                <w:sz w:val="20"/>
              </w:rPr>
              <w:t>Edward Micyus</w:t>
            </w:r>
          </w:p>
        </w:tc>
        <w:tc>
          <w:tcPr>
            <w:tcW w:w="2090" w:type="dxa"/>
            <w:tcBorders>
              <w:bottom w:val="nil"/>
            </w:tcBorders>
          </w:tcPr>
          <w:p w14:paraId="25C7FB02"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Software Quality Assurance Analyst</w:t>
            </w:r>
          </w:p>
          <w:p w14:paraId="25C7FB05" w14:textId="77777777" w:rsidR="009025AB" w:rsidRPr="0057578C" w:rsidRDefault="009025AB"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9025AB" w:rsidRPr="00893065" w14:paraId="25C7FB11" w14:textId="77777777" w:rsidTr="004F0E8A">
        <w:trPr>
          <w:trHeight w:val="144"/>
        </w:trPr>
        <w:tc>
          <w:tcPr>
            <w:tcW w:w="1650" w:type="dxa"/>
          </w:tcPr>
          <w:p w14:paraId="25C7FB07" w14:textId="77777777" w:rsidR="009025AB" w:rsidRDefault="009025AB" w:rsidP="00E51F0E">
            <w:pPr>
              <w:spacing w:before="40" w:after="0"/>
              <w:rPr>
                <w:rFonts w:ascii="Arial Narrow" w:hAnsi="Arial Narrow"/>
                <w:sz w:val="20"/>
              </w:rPr>
            </w:pPr>
            <w:r>
              <w:rPr>
                <w:rFonts w:ascii="Arial Narrow" w:hAnsi="Arial Narrow"/>
                <w:sz w:val="20"/>
              </w:rPr>
              <w:t>April, 2014</w:t>
            </w:r>
          </w:p>
        </w:tc>
        <w:tc>
          <w:tcPr>
            <w:tcW w:w="4070" w:type="dxa"/>
          </w:tcPr>
          <w:p w14:paraId="25C7FB08"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_Ref347992301 \h  \* MERGEFORMAT </w:instrText>
            </w:r>
            <w:r w:rsidR="006F4B68">
              <w:fldChar w:fldCharType="separate"/>
            </w:r>
            <w:r w:rsidR="003320F1" w:rsidRPr="003320F1">
              <w:rPr>
                <w:rStyle w:val="IHyperlink"/>
                <w:rFonts w:ascii="Arial Narrow" w:hAnsi="Arial Narrow"/>
                <w:sz w:val="20"/>
              </w:rPr>
              <w:t>Table 19</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09" w14:textId="77777777" w:rsidR="009025AB" w:rsidRDefault="009025AB" w:rsidP="009C677E">
            <w:pPr>
              <w:spacing w:before="40"/>
              <w:rPr>
                <w:rFonts w:ascii="Arial Narrow" w:hAnsi="Arial Narrow"/>
                <w:sz w:val="20"/>
              </w:rPr>
            </w:pPr>
            <w:r>
              <w:rPr>
                <w:rFonts w:ascii="Arial Narrow" w:hAnsi="Arial Narrow"/>
                <w:sz w:val="20"/>
              </w:rPr>
              <w:t>John Sanders</w:t>
            </w:r>
          </w:p>
          <w:p w14:paraId="25C7FB0A" w14:textId="77777777" w:rsidR="009025AB" w:rsidRPr="0057578C" w:rsidRDefault="009025AB" w:rsidP="009C677E">
            <w:pPr>
              <w:spacing w:before="40"/>
              <w:rPr>
                <w:rFonts w:ascii="Arial Narrow" w:hAnsi="Arial Narrow"/>
                <w:sz w:val="20"/>
              </w:rPr>
            </w:pPr>
            <w:r>
              <w:rPr>
                <w:rFonts w:ascii="Arial Narrow" w:hAnsi="Arial Narrow"/>
                <w:sz w:val="20"/>
              </w:rPr>
              <w:t>Terry Kopp</w:t>
            </w:r>
          </w:p>
          <w:p w14:paraId="25C7FB0B" w14:textId="77777777" w:rsidR="009025AB" w:rsidRDefault="009025AB" w:rsidP="009C677E">
            <w:pPr>
              <w:spacing w:before="40"/>
              <w:rPr>
                <w:rFonts w:ascii="Arial Narrow" w:hAnsi="Arial Narrow"/>
                <w:sz w:val="20"/>
              </w:rPr>
            </w:pPr>
            <w:r>
              <w:rPr>
                <w:rFonts w:ascii="Arial Narrow" w:hAnsi="Arial Narrow"/>
                <w:sz w:val="20"/>
              </w:rPr>
              <w:t>Lori Torrance</w:t>
            </w:r>
          </w:p>
          <w:p w14:paraId="25C7FB0C" w14:textId="77777777" w:rsidR="009025AB" w:rsidRPr="0057578C" w:rsidRDefault="009025AB"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090" w:type="dxa"/>
            <w:tcBorders>
              <w:bottom w:val="nil"/>
            </w:tcBorders>
          </w:tcPr>
          <w:p w14:paraId="25C7FB0D" w14:textId="77777777" w:rsidR="009025AB" w:rsidRDefault="009025AB"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10" w14:textId="77777777" w:rsidR="009025AB" w:rsidRPr="0057578C" w:rsidRDefault="009025AB"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9025AB" w:rsidRPr="00893065" w14:paraId="25C7FB1E" w14:textId="77777777" w:rsidTr="004F0E8A">
        <w:trPr>
          <w:trHeight w:val="144"/>
        </w:trPr>
        <w:tc>
          <w:tcPr>
            <w:tcW w:w="1650" w:type="dxa"/>
          </w:tcPr>
          <w:p w14:paraId="25C7FB12" w14:textId="77777777" w:rsidR="009025AB" w:rsidRDefault="009025AB" w:rsidP="00AC7D9D">
            <w:pPr>
              <w:spacing w:before="40" w:after="0"/>
              <w:rPr>
                <w:rFonts w:ascii="Arial Narrow" w:hAnsi="Arial Narrow"/>
                <w:sz w:val="20"/>
              </w:rPr>
            </w:pPr>
            <w:r>
              <w:rPr>
                <w:rFonts w:ascii="Arial Narrow" w:hAnsi="Arial Narrow"/>
                <w:sz w:val="20"/>
              </w:rPr>
              <w:t>March, 2013</w:t>
            </w:r>
          </w:p>
        </w:tc>
        <w:tc>
          <w:tcPr>
            <w:tcW w:w="4070" w:type="dxa"/>
          </w:tcPr>
          <w:p w14:paraId="25C7FB13"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_Ref378227921 \h  \* MERGEFORMAT </w:instrText>
            </w:r>
            <w:r w:rsidR="006F4B68">
              <w:fldChar w:fldCharType="separate"/>
            </w:r>
            <w:r w:rsidR="003320F1" w:rsidRPr="003320F1">
              <w:rPr>
                <w:rStyle w:val="IHyperlink"/>
                <w:rFonts w:ascii="Arial Narrow" w:hAnsi="Arial Narrow"/>
                <w:sz w:val="20"/>
              </w:rPr>
              <w:t>Table 18</w:t>
            </w:r>
            <w:r w:rsidR="006F4B68">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14" w14:textId="77777777" w:rsidR="009025AB" w:rsidRDefault="009025AB" w:rsidP="00AC7D9D">
            <w:pPr>
              <w:spacing w:before="40"/>
              <w:rPr>
                <w:rFonts w:ascii="Arial Narrow" w:hAnsi="Arial Narrow"/>
                <w:sz w:val="20"/>
              </w:rPr>
            </w:pPr>
            <w:r>
              <w:rPr>
                <w:rFonts w:ascii="Arial Narrow" w:hAnsi="Arial Narrow"/>
                <w:sz w:val="20"/>
              </w:rPr>
              <w:t>John Sanders</w:t>
            </w:r>
          </w:p>
          <w:p w14:paraId="25C7FB15" w14:textId="77777777" w:rsidR="009025AB" w:rsidRPr="0057578C" w:rsidRDefault="009025AB" w:rsidP="00AC7D9D">
            <w:pPr>
              <w:spacing w:before="40"/>
              <w:rPr>
                <w:rFonts w:ascii="Arial Narrow" w:hAnsi="Arial Narrow"/>
                <w:sz w:val="20"/>
              </w:rPr>
            </w:pPr>
            <w:r>
              <w:rPr>
                <w:rFonts w:ascii="Arial Narrow" w:hAnsi="Arial Narrow"/>
                <w:sz w:val="20"/>
              </w:rPr>
              <w:t>Connie Ray</w:t>
            </w:r>
          </w:p>
          <w:p w14:paraId="25C7FB16" w14:textId="77777777" w:rsidR="009025AB" w:rsidRDefault="009025AB" w:rsidP="00AC7D9D">
            <w:pPr>
              <w:spacing w:before="40"/>
              <w:rPr>
                <w:rFonts w:ascii="Arial Narrow" w:hAnsi="Arial Narrow"/>
                <w:sz w:val="20"/>
              </w:rPr>
            </w:pPr>
            <w:r>
              <w:rPr>
                <w:rFonts w:ascii="Arial Narrow" w:hAnsi="Arial Narrow"/>
                <w:sz w:val="20"/>
              </w:rPr>
              <w:t>Steve Baxter</w:t>
            </w:r>
          </w:p>
          <w:p w14:paraId="25C7FB17" w14:textId="77777777" w:rsidR="009025AB" w:rsidRDefault="009025AB"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9025AB" w:rsidRPr="0057578C" w:rsidRDefault="009025AB" w:rsidP="00AC7D9D">
            <w:pPr>
              <w:spacing w:before="40"/>
              <w:rPr>
                <w:rFonts w:ascii="Arial Narrow" w:hAnsi="Arial Narrow"/>
                <w:sz w:val="20"/>
              </w:rPr>
            </w:pPr>
            <w:r>
              <w:rPr>
                <w:rFonts w:ascii="Arial Narrow" w:hAnsi="Arial Narrow"/>
                <w:sz w:val="20"/>
              </w:rPr>
              <w:t>Karen Jocius</w:t>
            </w:r>
          </w:p>
        </w:tc>
        <w:tc>
          <w:tcPr>
            <w:tcW w:w="2090" w:type="dxa"/>
            <w:tcBorders>
              <w:bottom w:val="nil"/>
            </w:tcBorders>
          </w:tcPr>
          <w:p w14:paraId="25C7FB19" w14:textId="77777777" w:rsidR="009025AB" w:rsidRDefault="009025AB"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1C" w14:textId="77777777" w:rsidR="009025AB" w:rsidRDefault="009025AB"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9025AB" w:rsidRPr="0057578C" w:rsidRDefault="009025AB" w:rsidP="00AC7D9D">
            <w:pPr>
              <w:spacing w:before="40"/>
              <w:rPr>
                <w:rFonts w:ascii="Arial Narrow" w:hAnsi="Arial Narrow" w:cs="Microsoft Sans Serif"/>
                <w:sz w:val="20"/>
              </w:rPr>
            </w:pPr>
            <w:r>
              <w:rPr>
                <w:rFonts w:ascii="Arial Narrow" w:hAnsi="Arial Narrow" w:cs="Microsoft Sans Serif"/>
                <w:sz w:val="20"/>
              </w:rPr>
              <w:t>Tech Writer</w:t>
            </w:r>
          </w:p>
        </w:tc>
      </w:tr>
      <w:tr w:rsidR="00BA7906" w:rsidRPr="00893065" w14:paraId="25C7FB2E" w14:textId="77777777" w:rsidTr="004F0E8A">
        <w:trPr>
          <w:trHeight w:val="144"/>
        </w:trPr>
        <w:tc>
          <w:tcPr>
            <w:tcW w:w="1650" w:type="dxa"/>
          </w:tcPr>
          <w:p w14:paraId="25C7FB1F" w14:textId="77777777" w:rsidR="00BA7906" w:rsidRDefault="00BA7906" w:rsidP="00035B88">
            <w:pPr>
              <w:spacing w:before="40" w:after="0"/>
              <w:rPr>
                <w:rFonts w:ascii="Arial Narrow" w:hAnsi="Arial Narrow"/>
                <w:sz w:val="20"/>
              </w:rPr>
            </w:pPr>
            <w:r>
              <w:rPr>
                <w:rFonts w:ascii="Arial Narrow" w:hAnsi="Arial Narrow"/>
                <w:sz w:val="20"/>
              </w:rPr>
              <w:t>August, 2014</w:t>
            </w:r>
          </w:p>
        </w:tc>
        <w:tc>
          <w:tcPr>
            <w:tcW w:w="4070" w:type="dxa"/>
          </w:tcPr>
          <w:p w14:paraId="25C7FB20" w14:textId="77777777" w:rsidR="00BA7906" w:rsidRPr="00ED669B" w:rsidRDefault="00BA7906"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_Ref347992427 \h  \* MERGEFORMAT </w:instrText>
            </w:r>
            <w:r w:rsidR="006F4B68">
              <w:fldChar w:fldCharType="separate"/>
            </w:r>
            <w:r w:rsidR="003320F1" w:rsidRPr="003320F1">
              <w:rPr>
                <w:rStyle w:val="IHyperlink"/>
                <w:rFonts w:ascii="Arial Narrow" w:hAnsi="Arial Narrow"/>
                <w:sz w:val="20"/>
              </w:rPr>
              <w:t>Table 17</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21" w14:textId="77777777" w:rsidR="00BA7906" w:rsidRPr="009039B5" w:rsidRDefault="00BA7906" w:rsidP="00035B88">
            <w:pPr>
              <w:spacing w:before="40"/>
              <w:rPr>
                <w:rFonts w:ascii="Arial Narrow" w:hAnsi="Arial Narrow"/>
                <w:sz w:val="20"/>
              </w:rPr>
            </w:pPr>
            <w:r w:rsidRPr="009039B5">
              <w:rPr>
                <w:rFonts w:ascii="Arial Narrow" w:hAnsi="Arial Narrow"/>
                <w:sz w:val="20"/>
              </w:rPr>
              <w:t>Taraiza Bennett</w:t>
            </w:r>
          </w:p>
          <w:p w14:paraId="25C7FB22" w14:textId="77777777" w:rsidR="00BA7906" w:rsidRPr="009039B5" w:rsidRDefault="00BA7906" w:rsidP="00035B88">
            <w:pPr>
              <w:spacing w:before="40"/>
              <w:rPr>
                <w:rFonts w:ascii="Arial Narrow" w:hAnsi="Arial Narrow"/>
                <w:sz w:val="20"/>
              </w:rPr>
            </w:pPr>
            <w:r w:rsidRPr="009039B5">
              <w:rPr>
                <w:rFonts w:ascii="Arial Narrow" w:hAnsi="Arial Narrow"/>
                <w:sz w:val="20"/>
              </w:rPr>
              <w:t>Dave Getman</w:t>
            </w:r>
          </w:p>
          <w:p w14:paraId="25C7FB23" w14:textId="77777777" w:rsidR="00BA7906" w:rsidRPr="009039B5" w:rsidRDefault="00BA7906" w:rsidP="00035B88">
            <w:pPr>
              <w:spacing w:before="40"/>
              <w:rPr>
                <w:rFonts w:ascii="Arial Narrow" w:hAnsi="Arial Narrow"/>
                <w:sz w:val="20"/>
              </w:rPr>
            </w:pPr>
            <w:r w:rsidRPr="009039B5">
              <w:rPr>
                <w:rFonts w:ascii="Arial Narrow" w:hAnsi="Arial Narrow"/>
                <w:sz w:val="20"/>
              </w:rPr>
              <w:t>Matt Dill /Ferdi Frankson</w:t>
            </w:r>
          </w:p>
          <w:p w14:paraId="25C7FB24" w14:textId="77777777" w:rsidR="00BA7906" w:rsidRDefault="00BA7906" w:rsidP="00035B88">
            <w:pPr>
              <w:spacing w:before="0" w:after="0"/>
              <w:rPr>
                <w:rFonts w:ascii="Arial Narrow" w:hAnsi="Arial Narrow"/>
                <w:sz w:val="20"/>
              </w:rPr>
            </w:pPr>
            <w:r w:rsidRPr="009039B5">
              <w:rPr>
                <w:rFonts w:ascii="Arial Narrow" w:hAnsi="Arial Narrow"/>
                <w:sz w:val="20"/>
              </w:rPr>
              <w:t>Brenda Johnson</w:t>
            </w:r>
          </w:p>
          <w:p w14:paraId="25C7FB25" w14:textId="77777777" w:rsidR="00BA7906" w:rsidRPr="009039B5" w:rsidRDefault="00BA7906"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BA7906" w:rsidRPr="009039B5" w:rsidRDefault="00BA7906" w:rsidP="00035B88">
            <w:pPr>
              <w:spacing w:before="40"/>
              <w:rPr>
                <w:rFonts w:ascii="Arial Narrow" w:hAnsi="Arial Narrow"/>
                <w:sz w:val="20"/>
              </w:rPr>
            </w:pPr>
            <w:r w:rsidRPr="009039B5">
              <w:rPr>
                <w:rFonts w:ascii="Arial Narrow" w:hAnsi="Arial Narrow"/>
                <w:sz w:val="20"/>
              </w:rPr>
              <w:t>Jeff Swesky</w:t>
            </w:r>
          </w:p>
          <w:p w14:paraId="25C7FB27" w14:textId="77777777" w:rsidR="00BA7906" w:rsidRPr="009039B5" w:rsidRDefault="00BA7906" w:rsidP="00035B88">
            <w:pPr>
              <w:rPr>
                <w:rFonts w:ascii="Arial Narrow" w:hAnsi="Arial Narrow"/>
                <w:sz w:val="20"/>
              </w:rPr>
            </w:pPr>
            <w:r w:rsidRPr="009039B5">
              <w:rPr>
                <w:rFonts w:ascii="Arial Narrow" w:hAnsi="Arial Narrow"/>
                <w:sz w:val="20"/>
              </w:rPr>
              <w:t>Ellen Phelps</w:t>
            </w:r>
          </w:p>
        </w:tc>
        <w:tc>
          <w:tcPr>
            <w:tcW w:w="2090" w:type="dxa"/>
            <w:tcBorders>
              <w:bottom w:val="nil"/>
            </w:tcBorders>
          </w:tcPr>
          <w:p w14:paraId="25C7FB28"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BA7906" w:rsidRPr="009039B5" w:rsidRDefault="00BA7906"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77777777" w:rsidR="00BA7906" w:rsidRPr="009039B5" w:rsidRDefault="00BA7906" w:rsidP="00035B88">
            <w:pPr>
              <w:spacing w:after="0"/>
              <w:rPr>
                <w:rFonts w:ascii="Arial Narrow" w:hAnsi="Arial Narrow"/>
                <w:sz w:val="20"/>
              </w:rPr>
            </w:pPr>
            <w:r w:rsidRPr="009039B5">
              <w:rPr>
                <w:rFonts w:ascii="Arial Narrow" w:hAnsi="Arial Narrow"/>
                <w:sz w:val="20"/>
              </w:rPr>
              <w:t>Software Quality Assurance Analyst</w:t>
            </w:r>
          </w:p>
          <w:p w14:paraId="25C7FB2C" w14:textId="77777777" w:rsidR="00BA7906" w:rsidRPr="009039B5" w:rsidRDefault="00BA7906"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lastRenderedPageBreak/>
              <w:t>Tech Writer</w:t>
            </w:r>
          </w:p>
        </w:tc>
      </w:tr>
      <w:tr w:rsidR="009025AB" w:rsidRPr="00893065" w14:paraId="25C7FB3B" w14:textId="77777777" w:rsidTr="004F0E8A">
        <w:trPr>
          <w:trHeight w:val="144"/>
        </w:trPr>
        <w:tc>
          <w:tcPr>
            <w:tcW w:w="1650" w:type="dxa"/>
          </w:tcPr>
          <w:p w14:paraId="25C7FB2F" w14:textId="77777777" w:rsidR="009025AB" w:rsidRDefault="009025AB" w:rsidP="004F0E8A">
            <w:pPr>
              <w:spacing w:before="40" w:after="0"/>
              <w:rPr>
                <w:rFonts w:ascii="Arial Narrow" w:hAnsi="Arial Narrow"/>
                <w:sz w:val="20"/>
              </w:rPr>
            </w:pPr>
            <w:r>
              <w:rPr>
                <w:rFonts w:ascii="Arial Narrow" w:hAnsi="Arial Narrow"/>
                <w:sz w:val="20"/>
              </w:rPr>
              <w:lastRenderedPageBreak/>
              <w:t>August, 2012</w:t>
            </w:r>
          </w:p>
        </w:tc>
        <w:tc>
          <w:tcPr>
            <w:tcW w:w="4070" w:type="dxa"/>
          </w:tcPr>
          <w:p w14:paraId="25C7FB30" w14:textId="77777777" w:rsidR="009025AB" w:rsidRPr="00ED669B" w:rsidRDefault="009025AB"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_Ref331664104 \h  \* MERGEFORMAT </w:instrText>
            </w:r>
            <w:r w:rsidR="006F4B68">
              <w:fldChar w:fldCharType="separate"/>
            </w:r>
            <w:r w:rsidR="003320F1" w:rsidRPr="003320F1">
              <w:rPr>
                <w:rStyle w:val="IHyperlink"/>
                <w:rFonts w:ascii="Arial Narrow" w:hAnsi="Arial Narrow"/>
                <w:sz w:val="20"/>
              </w:rPr>
              <w:t>Table 16</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31" w14:textId="77777777" w:rsidR="009025AB" w:rsidRDefault="009025AB" w:rsidP="004F0E8A">
            <w:pPr>
              <w:spacing w:before="40"/>
              <w:rPr>
                <w:rFonts w:ascii="Arial Narrow" w:hAnsi="Arial Narrow"/>
                <w:sz w:val="20"/>
              </w:rPr>
            </w:pPr>
            <w:r>
              <w:rPr>
                <w:rFonts w:ascii="Arial Narrow" w:hAnsi="Arial Narrow"/>
                <w:sz w:val="20"/>
              </w:rPr>
              <w:t>John Sanders</w:t>
            </w:r>
          </w:p>
          <w:p w14:paraId="25C7FB32" w14:textId="77777777" w:rsidR="009025AB" w:rsidRPr="0057578C" w:rsidRDefault="009025AB" w:rsidP="004F0E8A">
            <w:pPr>
              <w:spacing w:before="40"/>
              <w:rPr>
                <w:rFonts w:ascii="Arial Narrow" w:hAnsi="Arial Narrow"/>
                <w:sz w:val="20"/>
              </w:rPr>
            </w:pPr>
            <w:r>
              <w:rPr>
                <w:rFonts w:ascii="Arial Narrow" w:hAnsi="Arial Narrow"/>
                <w:sz w:val="20"/>
              </w:rPr>
              <w:t>Connie Ray</w:t>
            </w:r>
          </w:p>
          <w:p w14:paraId="25C7FB33" w14:textId="77777777" w:rsidR="009025AB" w:rsidRDefault="009025AB" w:rsidP="004F0E8A">
            <w:pPr>
              <w:spacing w:before="40"/>
              <w:rPr>
                <w:rFonts w:ascii="Arial Narrow" w:hAnsi="Arial Narrow"/>
                <w:sz w:val="20"/>
              </w:rPr>
            </w:pPr>
            <w:r w:rsidRPr="0057578C">
              <w:rPr>
                <w:rFonts w:ascii="Arial Narrow" w:hAnsi="Arial Narrow"/>
                <w:sz w:val="20"/>
              </w:rPr>
              <w:t>Linda Berry</w:t>
            </w:r>
          </w:p>
          <w:p w14:paraId="25C7FB34" w14:textId="77777777" w:rsidR="009025AB" w:rsidRDefault="009025AB"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9025AB" w:rsidRPr="0057578C" w:rsidRDefault="009025AB" w:rsidP="004F0E8A">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25C7FB36" w14:textId="77777777" w:rsidR="009025AB" w:rsidRDefault="009025AB"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39" w14:textId="77777777" w:rsidR="009025AB" w:rsidRDefault="009025AB"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9025AB" w:rsidRPr="0057578C" w:rsidRDefault="009025AB" w:rsidP="004F0E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48" w14:textId="77777777" w:rsidTr="00833944">
        <w:trPr>
          <w:trHeight w:val="144"/>
        </w:trPr>
        <w:tc>
          <w:tcPr>
            <w:tcW w:w="1650" w:type="dxa"/>
          </w:tcPr>
          <w:p w14:paraId="25C7FB3C" w14:textId="77777777" w:rsidR="009025AB" w:rsidRDefault="009025AB" w:rsidP="0021336F">
            <w:pPr>
              <w:spacing w:before="40" w:after="0"/>
              <w:rPr>
                <w:rFonts w:ascii="Arial Narrow" w:hAnsi="Arial Narrow"/>
                <w:sz w:val="20"/>
              </w:rPr>
            </w:pPr>
            <w:r>
              <w:rPr>
                <w:rFonts w:ascii="Arial Narrow" w:hAnsi="Arial Narrow"/>
                <w:sz w:val="20"/>
              </w:rPr>
              <w:t>April, 2012</w:t>
            </w:r>
          </w:p>
        </w:tc>
        <w:tc>
          <w:tcPr>
            <w:tcW w:w="4070" w:type="dxa"/>
          </w:tcPr>
          <w:p w14:paraId="25C7FB3D" w14:textId="77777777" w:rsidR="009025AB" w:rsidRPr="00ED669B" w:rsidRDefault="009025AB"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rsidR="006F4B68">
              <w:fldChar w:fldCharType="begin"/>
            </w:r>
            <w:r w:rsidR="006F4B68">
              <w:instrText xml:space="preserve"> REF _Ref320866525 \h  \* MERGEFORMAT </w:instrText>
            </w:r>
            <w:r w:rsidR="006F4B68">
              <w:fldChar w:fldCharType="separate"/>
            </w:r>
            <w:r w:rsidR="003320F1" w:rsidRPr="003320F1">
              <w:rPr>
                <w:rStyle w:val="IHyperlink"/>
                <w:rFonts w:ascii="Arial Narrow" w:hAnsi="Arial Narrow"/>
                <w:sz w:val="20"/>
              </w:rPr>
              <w:t>Table 15</w:t>
            </w:r>
            <w:r w:rsidR="006F4B68">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1760" w:type="dxa"/>
            <w:tcBorders>
              <w:bottom w:val="nil"/>
            </w:tcBorders>
          </w:tcPr>
          <w:p w14:paraId="25C7FB3E" w14:textId="77777777" w:rsidR="009025AB" w:rsidRDefault="009025AB" w:rsidP="0051788A">
            <w:pPr>
              <w:spacing w:before="40"/>
              <w:rPr>
                <w:rFonts w:ascii="Arial Narrow" w:hAnsi="Arial Narrow"/>
                <w:sz w:val="20"/>
              </w:rPr>
            </w:pPr>
            <w:r>
              <w:rPr>
                <w:rFonts w:ascii="Arial Narrow" w:hAnsi="Arial Narrow"/>
                <w:sz w:val="20"/>
              </w:rPr>
              <w:t>John Sanders</w:t>
            </w:r>
          </w:p>
          <w:p w14:paraId="25C7FB3F" w14:textId="77777777" w:rsidR="009025AB" w:rsidRPr="0057578C" w:rsidRDefault="009025AB" w:rsidP="0051788A">
            <w:pPr>
              <w:spacing w:before="40"/>
              <w:rPr>
                <w:rFonts w:ascii="Arial Narrow" w:hAnsi="Arial Narrow"/>
                <w:sz w:val="20"/>
              </w:rPr>
            </w:pPr>
            <w:r>
              <w:rPr>
                <w:rFonts w:ascii="Arial Narrow" w:hAnsi="Arial Narrow"/>
                <w:sz w:val="20"/>
              </w:rPr>
              <w:t>Connie Ray</w:t>
            </w:r>
          </w:p>
          <w:p w14:paraId="25C7FB40" w14:textId="77777777" w:rsidR="009025AB" w:rsidRDefault="009025AB" w:rsidP="0051788A">
            <w:pPr>
              <w:spacing w:before="40"/>
              <w:rPr>
                <w:rFonts w:ascii="Arial Narrow" w:hAnsi="Arial Narrow"/>
                <w:sz w:val="20"/>
              </w:rPr>
            </w:pPr>
            <w:r w:rsidRPr="0057578C">
              <w:rPr>
                <w:rFonts w:ascii="Arial Narrow" w:hAnsi="Arial Narrow"/>
                <w:sz w:val="20"/>
              </w:rPr>
              <w:t>Linda Berry</w:t>
            </w:r>
          </w:p>
          <w:p w14:paraId="25C7FB41" w14:textId="77777777" w:rsidR="009025AB" w:rsidRDefault="009025AB"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9025AB" w:rsidRPr="0057578C" w:rsidRDefault="009025AB" w:rsidP="0051788A">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25C7FB43" w14:textId="77777777" w:rsidR="009025AB" w:rsidRDefault="009025AB"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46" w14:textId="77777777" w:rsidR="009025AB" w:rsidRDefault="009025AB"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9025AB" w:rsidRPr="0057578C" w:rsidRDefault="009025AB" w:rsidP="005178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55" w14:textId="77777777" w:rsidTr="00833944">
        <w:trPr>
          <w:trHeight w:val="144"/>
        </w:trPr>
        <w:tc>
          <w:tcPr>
            <w:tcW w:w="1650" w:type="dxa"/>
          </w:tcPr>
          <w:p w14:paraId="25C7FB49" w14:textId="77777777" w:rsidR="009025AB" w:rsidRPr="0057578C" w:rsidRDefault="009025AB"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4070" w:type="dxa"/>
          </w:tcPr>
          <w:p w14:paraId="25C7FB4A" w14:textId="77777777" w:rsidR="009025AB" w:rsidRPr="0057578C" w:rsidRDefault="009025AB"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rsidR="006F4B68">
              <w:fldChar w:fldCharType="begin"/>
            </w:r>
            <w:r w:rsidR="006F4B68">
              <w:instrText xml:space="preserve"> REF _Ref302645128 \h  \* MERGEFORMAT </w:instrText>
            </w:r>
            <w:r w:rsidR="006F4B68">
              <w:fldChar w:fldCharType="separate"/>
            </w:r>
            <w:r w:rsidR="003320F1" w:rsidRPr="003320F1">
              <w:rPr>
                <w:rStyle w:val="IHyperlink"/>
                <w:rFonts w:ascii="Arial Narrow" w:hAnsi="Arial Narrow"/>
                <w:sz w:val="20"/>
              </w:rPr>
              <w:t>Table</w:t>
            </w:r>
            <w:r w:rsidR="003320F1" w:rsidRPr="003320F1">
              <w:rPr>
                <w:rStyle w:val="IHyperlink"/>
                <w:rFonts w:ascii="Arial Narrow" w:hAnsi="Arial Narrow"/>
                <w:sz w:val="20"/>
                <w:szCs w:val="20"/>
              </w:rPr>
              <w:t xml:space="preserve"> 14</w:t>
            </w:r>
            <w:r w:rsidR="006F4B68">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1760" w:type="dxa"/>
            <w:tcBorders>
              <w:bottom w:val="nil"/>
            </w:tcBorders>
          </w:tcPr>
          <w:p w14:paraId="25C7FB4B" w14:textId="77777777" w:rsidR="009025AB" w:rsidRDefault="009025AB" w:rsidP="0021336F">
            <w:pPr>
              <w:spacing w:before="40"/>
              <w:rPr>
                <w:rFonts w:ascii="Arial Narrow" w:hAnsi="Arial Narrow"/>
                <w:sz w:val="20"/>
              </w:rPr>
            </w:pPr>
            <w:r>
              <w:rPr>
                <w:rFonts w:ascii="Arial Narrow" w:hAnsi="Arial Narrow"/>
                <w:sz w:val="20"/>
              </w:rPr>
              <w:t>John Sanders</w:t>
            </w:r>
          </w:p>
          <w:p w14:paraId="25C7FB4C" w14:textId="77777777" w:rsidR="009025AB" w:rsidRPr="0057578C" w:rsidRDefault="009025AB" w:rsidP="0021336F">
            <w:pPr>
              <w:spacing w:before="40"/>
              <w:rPr>
                <w:rFonts w:ascii="Arial Narrow" w:hAnsi="Arial Narrow"/>
                <w:sz w:val="20"/>
              </w:rPr>
            </w:pPr>
            <w:r>
              <w:rPr>
                <w:rFonts w:ascii="Arial Narrow" w:hAnsi="Arial Narrow"/>
                <w:sz w:val="20"/>
              </w:rPr>
              <w:t>Connie Ray</w:t>
            </w:r>
          </w:p>
          <w:p w14:paraId="25C7FB4D" w14:textId="77777777" w:rsidR="009025AB" w:rsidRDefault="009025AB" w:rsidP="0021336F">
            <w:pPr>
              <w:spacing w:before="40"/>
              <w:rPr>
                <w:rFonts w:ascii="Arial Narrow" w:hAnsi="Arial Narrow"/>
                <w:sz w:val="20"/>
              </w:rPr>
            </w:pPr>
            <w:r w:rsidRPr="0057578C">
              <w:rPr>
                <w:rFonts w:ascii="Arial Narrow" w:hAnsi="Arial Narrow"/>
                <w:sz w:val="20"/>
              </w:rPr>
              <w:t>Linda Berry</w:t>
            </w:r>
          </w:p>
          <w:p w14:paraId="25C7FB4E" w14:textId="77777777" w:rsidR="009025AB" w:rsidRDefault="009025AB"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9025AB" w:rsidRPr="0057578C" w:rsidRDefault="009025AB" w:rsidP="0021336F">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25C7FB50" w14:textId="77777777" w:rsidR="009025AB" w:rsidRDefault="009025AB"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53" w14:textId="77777777" w:rsidR="009025AB" w:rsidRDefault="009025AB"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9025AB" w:rsidRPr="0057578C" w:rsidRDefault="009025AB" w:rsidP="0021336F">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60" w14:textId="77777777" w:rsidTr="00833944">
        <w:trPr>
          <w:trHeight w:val="144"/>
        </w:trPr>
        <w:tc>
          <w:tcPr>
            <w:tcW w:w="1650" w:type="dxa"/>
          </w:tcPr>
          <w:p w14:paraId="25C7FB56" w14:textId="77777777" w:rsidR="009025AB" w:rsidRDefault="009025AB" w:rsidP="00531867">
            <w:pPr>
              <w:spacing w:before="40" w:after="0"/>
              <w:rPr>
                <w:rFonts w:ascii="Arial Narrow" w:hAnsi="Arial Narrow"/>
                <w:sz w:val="20"/>
              </w:rPr>
            </w:pPr>
            <w:r>
              <w:rPr>
                <w:rFonts w:ascii="Arial Narrow" w:hAnsi="Arial Narrow"/>
                <w:sz w:val="20"/>
              </w:rPr>
              <w:t>March 2011</w:t>
            </w:r>
          </w:p>
        </w:tc>
        <w:tc>
          <w:tcPr>
            <w:tcW w:w="4070" w:type="dxa"/>
          </w:tcPr>
          <w:p w14:paraId="25C7FB57" w14:textId="77777777" w:rsidR="009025AB" w:rsidRPr="0052689D" w:rsidRDefault="009025AB"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1760" w:type="dxa"/>
            <w:tcBorders>
              <w:bottom w:val="nil"/>
            </w:tcBorders>
          </w:tcPr>
          <w:p w14:paraId="25C7FB58"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Vida Dunie</w:t>
            </w:r>
          </w:p>
          <w:p w14:paraId="25C7FB59"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9025AB" w:rsidRPr="000546FD" w:rsidRDefault="009025AB" w:rsidP="00833944">
            <w:pPr>
              <w:spacing w:before="40" w:after="0"/>
              <w:rPr>
                <w:rFonts w:ascii="Arial Narrow" w:hAnsi="Arial Narrow"/>
                <w:sz w:val="20"/>
              </w:rPr>
            </w:pPr>
            <w:r w:rsidRPr="000546FD">
              <w:rPr>
                <w:rFonts w:ascii="Arial Narrow" w:hAnsi="Arial Narrow"/>
                <w:sz w:val="20"/>
              </w:rPr>
              <w:t>Ed Micyus</w:t>
            </w:r>
          </w:p>
        </w:tc>
        <w:tc>
          <w:tcPr>
            <w:tcW w:w="2090" w:type="dxa"/>
            <w:tcBorders>
              <w:bottom w:val="nil"/>
            </w:tcBorders>
          </w:tcPr>
          <w:p w14:paraId="25C7FB5C"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Software Quality Assurance Analyst</w:t>
            </w:r>
          </w:p>
          <w:p w14:paraId="25C7FB5F" w14:textId="77777777" w:rsidR="009025AB" w:rsidRPr="000546FD" w:rsidRDefault="009025AB"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5729DA" w:rsidRPr="00893065" w14:paraId="25C7FB6D" w14:textId="77777777" w:rsidTr="00833944">
        <w:trPr>
          <w:trHeight w:val="144"/>
        </w:trPr>
        <w:tc>
          <w:tcPr>
            <w:tcW w:w="1650" w:type="dxa"/>
          </w:tcPr>
          <w:p w14:paraId="25C7FB61" w14:textId="77777777" w:rsidR="005729DA" w:rsidRDefault="005729DA"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4070" w:type="dxa"/>
          </w:tcPr>
          <w:p w14:paraId="25C7FB62" w14:textId="77777777" w:rsidR="005729DA" w:rsidRDefault="005729DA"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1760" w:type="dxa"/>
            <w:tcBorders>
              <w:bottom w:val="nil"/>
            </w:tcBorders>
          </w:tcPr>
          <w:p w14:paraId="25C7FB63" w14:textId="77777777" w:rsidR="005729DA" w:rsidRDefault="005729DA" w:rsidP="000546FD">
            <w:pPr>
              <w:spacing w:before="40"/>
              <w:rPr>
                <w:rFonts w:ascii="Arial Narrow" w:hAnsi="Arial Narrow"/>
                <w:sz w:val="20"/>
              </w:rPr>
            </w:pPr>
            <w:r w:rsidRPr="0052689D">
              <w:rPr>
                <w:rFonts w:ascii="Arial Narrow" w:hAnsi="Arial Narrow"/>
                <w:sz w:val="20"/>
              </w:rPr>
              <w:t>Kenneth Rikard</w:t>
            </w:r>
          </w:p>
          <w:p w14:paraId="25C7FB64" w14:textId="77777777" w:rsidR="005729DA" w:rsidRDefault="005729DA" w:rsidP="000546FD">
            <w:pPr>
              <w:spacing w:before="40"/>
              <w:rPr>
                <w:rFonts w:ascii="Arial Narrow" w:hAnsi="Arial Narrow"/>
                <w:sz w:val="20"/>
              </w:rPr>
            </w:pPr>
            <w:r w:rsidRPr="0052689D">
              <w:rPr>
                <w:rFonts w:ascii="Arial Narrow" w:hAnsi="Arial Narrow"/>
                <w:sz w:val="20"/>
              </w:rPr>
              <w:t>Edward Micyus</w:t>
            </w:r>
          </w:p>
          <w:p w14:paraId="25C7FB65" w14:textId="77777777" w:rsidR="005729DA" w:rsidRDefault="005729DA" w:rsidP="000546FD">
            <w:pPr>
              <w:spacing w:before="40"/>
              <w:rPr>
                <w:rFonts w:ascii="Arial Narrow" w:hAnsi="Arial Narrow"/>
                <w:sz w:val="20"/>
              </w:rPr>
            </w:pPr>
            <w:r w:rsidRPr="0052689D">
              <w:rPr>
                <w:rFonts w:ascii="Arial Narrow" w:hAnsi="Arial Narrow"/>
                <w:sz w:val="20"/>
              </w:rPr>
              <w:t>Angela Saunders</w:t>
            </w:r>
          </w:p>
          <w:p w14:paraId="25C7FB66" w14:textId="77777777" w:rsidR="005729DA" w:rsidRDefault="005729DA" w:rsidP="000546FD">
            <w:pPr>
              <w:spacing w:before="40"/>
              <w:rPr>
                <w:rFonts w:ascii="Arial Narrow" w:hAnsi="Arial Narrow"/>
                <w:sz w:val="20"/>
              </w:rPr>
            </w:pPr>
            <w:r w:rsidRPr="0052689D">
              <w:rPr>
                <w:rFonts w:ascii="Arial Narrow" w:hAnsi="Arial Narrow"/>
                <w:sz w:val="20"/>
              </w:rPr>
              <w:t>VJ McDonald</w:t>
            </w:r>
          </w:p>
          <w:p w14:paraId="25C7FB67" w14:textId="77777777" w:rsidR="005729DA" w:rsidRPr="005729DA" w:rsidRDefault="005729DA" w:rsidP="000546FD">
            <w:pPr>
              <w:spacing w:before="40"/>
              <w:rPr>
                <w:rFonts w:ascii="Arial Narrow" w:hAnsi="Arial Narrow"/>
                <w:b/>
                <w:sz w:val="20"/>
              </w:rPr>
            </w:pPr>
            <w:r w:rsidRPr="0052689D">
              <w:rPr>
                <w:rFonts w:ascii="Arial Narrow" w:hAnsi="Arial Narrow"/>
                <w:sz w:val="20"/>
              </w:rPr>
              <w:t>Linda Berry</w:t>
            </w:r>
          </w:p>
        </w:tc>
        <w:tc>
          <w:tcPr>
            <w:tcW w:w="2090" w:type="dxa"/>
            <w:tcBorders>
              <w:bottom w:val="nil"/>
            </w:tcBorders>
          </w:tcPr>
          <w:p w14:paraId="25C7FB68"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77777777" w:rsidR="005729DA" w:rsidRPr="000546F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25C7FB76" w14:textId="77777777" w:rsidTr="00833944">
        <w:trPr>
          <w:trHeight w:val="144"/>
        </w:trPr>
        <w:tc>
          <w:tcPr>
            <w:tcW w:w="1650" w:type="dxa"/>
          </w:tcPr>
          <w:p w14:paraId="25C7FB6E" w14:textId="77777777" w:rsidR="005729DA" w:rsidRDefault="005729DA" w:rsidP="00531867">
            <w:pPr>
              <w:spacing w:before="40" w:after="0"/>
              <w:rPr>
                <w:rFonts w:ascii="Arial Narrow" w:hAnsi="Arial Narrow"/>
                <w:sz w:val="20"/>
              </w:rPr>
            </w:pPr>
            <w:r>
              <w:rPr>
                <w:rFonts w:ascii="Arial Narrow" w:hAnsi="Arial Narrow"/>
                <w:sz w:val="20"/>
              </w:rPr>
              <w:t>July, 2009</w:t>
            </w:r>
          </w:p>
        </w:tc>
        <w:tc>
          <w:tcPr>
            <w:tcW w:w="4070" w:type="dxa"/>
          </w:tcPr>
          <w:p w14:paraId="25C7FB6F" w14:textId="77777777" w:rsidR="005729DA" w:rsidRPr="0052689D" w:rsidRDefault="005729DA"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1760" w:type="dxa"/>
            <w:tcBorders>
              <w:bottom w:val="nil"/>
            </w:tcBorders>
          </w:tcPr>
          <w:p w14:paraId="25C7FB70" w14:textId="77777777" w:rsidR="005729DA" w:rsidRDefault="005729DA" w:rsidP="000546FD">
            <w:pPr>
              <w:spacing w:before="40"/>
              <w:rPr>
                <w:rFonts w:ascii="Arial Narrow" w:hAnsi="Arial Narrow"/>
                <w:sz w:val="20"/>
              </w:rPr>
            </w:pPr>
            <w:r w:rsidRPr="0052689D">
              <w:rPr>
                <w:rFonts w:ascii="Arial Narrow" w:hAnsi="Arial Narrow"/>
                <w:sz w:val="20"/>
              </w:rPr>
              <w:t>Kenneth Rikard</w:t>
            </w:r>
          </w:p>
          <w:p w14:paraId="25C7FB71" w14:textId="77777777" w:rsidR="005729DA" w:rsidRDefault="005729DA" w:rsidP="000546FD">
            <w:pPr>
              <w:spacing w:before="40"/>
              <w:rPr>
                <w:rFonts w:ascii="Arial Narrow" w:hAnsi="Arial Narrow"/>
                <w:sz w:val="20"/>
              </w:rPr>
            </w:pPr>
            <w:r>
              <w:rPr>
                <w:rFonts w:ascii="Arial Narrow" w:hAnsi="Arial Narrow"/>
                <w:sz w:val="20"/>
              </w:rPr>
              <w:t>VJ McDonald</w:t>
            </w:r>
          </w:p>
          <w:p w14:paraId="25C7FB72" w14:textId="77777777" w:rsidR="005729DA" w:rsidRPr="0052689D" w:rsidRDefault="005729DA" w:rsidP="000546FD">
            <w:pPr>
              <w:spacing w:before="40"/>
              <w:rPr>
                <w:rFonts w:ascii="Arial Narrow" w:hAnsi="Arial Narrow"/>
                <w:sz w:val="20"/>
              </w:rPr>
            </w:pPr>
            <w:r>
              <w:rPr>
                <w:rFonts w:ascii="Arial Narrow" w:hAnsi="Arial Narrow"/>
                <w:sz w:val="20"/>
              </w:rPr>
              <w:t>Linda Berry</w:t>
            </w:r>
          </w:p>
        </w:tc>
        <w:tc>
          <w:tcPr>
            <w:tcW w:w="2090" w:type="dxa"/>
            <w:tcBorders>
              <w:bottom w:val="nil"/>
            </w:tcBorders>
          </w:tcPr>
          <w:p w14:paraId="25C7FB73"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77777777" w:rsidR="005729DA" w:rsidRPr="0052689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25C7FB7D" w14:textId="77777777" w:rsidTr="00833944">
        <w:trPr>
          <w:trHeight w:val="144"/>
        </w:trPr>
        <w:tc>
          <w:tcPr>
            <w:tcW w:w="1650" w:type="dxa"/>
          </w:tcPr>
          <w:p w14:paraId="25C7FB77" w14:textId="77777777" w:rsidR="005729DA" w:rsidRDefault="005729DA" w:rsidP="00531867">
            <w:pPr>
              <w:spacing w:before="40" w:after="0"/>
              <w:rPr>
                <w:rFonts w:ascii="Arial Narrow" w:hAnsi="Arial Narrow"/>
                <w:sz w:val="20"/>
              </w:rPr>
            </w:pPr>
            <w:r>
              <w:rPr>
                <w:rFonts w:ascii="Arial Narrow" w:hAnsi="Arial Narrow"/>
                <w:sz w:val="20"/>
              </w:rPr>
              <w:t>October, 2008</w:t>
            </w:r>
          </w:p>
        </w:tc>
        <w:tc>
          <w:tcPr>
            <w:tcW w:w="4070" w:type="dxa"/>
          </w:tcPr>
          <w:p w14:paraId="25C7FB78" w14:textId="77777777" w:rsidR="005729DA" w:rsidRPr="00833944" w:rsidRDefault="005729DA"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1760" w:type="dxa"/>
            <w:tcBorders>
              <w:bottom w:val="nil"/>
            </w:tcBorders>
          </w:tcPr>
          <w:p w14:paraId="25C7FB79" w14:textId="77777777" w:rsidR="005729DA" w:rsidRDefault="005729DA" w:rsidP="000546FD">
            <w:pPr>
              <w:spacing w:before="40"/>
              <w:rPr>
                <w:rFonts w:ascii="Arial Narrow" w:hAnsi="Arial Narrow"/>
                <w:sz w:val="20"/>
              </w:rPr>
            </w:pPr>
            <w:r>
              <w:rPr>
                <w:rFonts w:ascii="Arial Narrow" w:hAnsi="Arial Narrow"/>
                <w:sz w:val="20"/>
              </w:rPr>
              <w:t>A. Scott</w:t>
            </w:r>
          </w:p>
          <w:p w14:paraId="25C7FB7A" w14:textId="77777777" w:rsidR="005729DA" w:rsidRPr="0052689D" w:rsidRDefault="005729DA" w:rsidP="000546FD">
            <w:pPr>
              <w:spacing w:before="40"/>
              <w:rPr>
                <w:rFonts w:ascii="Arial Narrow" w:hAnsi="Arial Narrow"/>
                <w:sz w:val="20"/>
              </w:rPr>
            </w:pPr>
            <w:r>
              <w:rPr>
                <w:rFonts w:ascii="Arial Narrow" w:hAnsi="Arial Narrow"/>
                <w:sz w:val="20"/>
              </w:rPr>
              <w:t>T. Dawson</w:t>
            </w:r>
          </w:p>
        </w:tc>
        <w:tc>
          <w:tcPr>
            <w:tcW w:w="2090" w:type="dxa"/>
            <w:tcBorders>
              <w:bottom w:val="nil"/>
            </w:tcBorders>
          </w:tcPr>
          <w:p w14:paraId="25C7FB7B"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5729DA" w:rsidRPr="0052689D"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9025AB" w:rsidRPr="00893065" w14:paraId="25C7FB82" w14:textId="77777777" w:rsidTr="002A1514">
        <w:trPr>
          <w:trHeight w:val="382"/>
        </w:trPr>
        <w:tc>
          <w:tcPr>
            <w:tcW w:w="1650" w:type="dxa"/>
          </w:tcPr>
          <w:p w14:paraId="25C7FB7E" w14:textId="77777777" w:rsidR="009025AB" w:rsidRDefault="009025AB" w:rsidP="00C803A3">
            <w:pPr>
              <w:spacing w:before="40" w:after="0"/>
              <w:rPr>
                <w:rFonts w:ascii="Arial Narrow" w:hAnsi="Arial Narrow"/>
                <w:sz w:val="20"/>
              </w:rPr>
            </w:pPr>
            <w:r>
              <w:rPr>
                <w:rFonts w:ascii="Arial Narrow" w:hAnsi="Arial Narrow"/>
                <w:sz w:val="20"/>
              </w:rPr>
              <w:t>February, 2006</w:t>
            </w:r>
          </w:p>
        </w:tc>
        <w:tc>
          <w:tcPr>
            <w:tcW w:w="4070" w:type="dxa"/>
          </w:tcPr>
          <w:p w14:paraId="25C7FB7F" w14:textId="77777777" w:rsidR="009025AB" w:rsidRPr="00833944" w:rsidRDefault="009025AB"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1760" w:type="dxa"/>
            <w:tcBorders>
              <w:top w:val="single" w:sz="4" w:space="0" w:color="auto"/>
            </w:tcBorders>
          </w:tcPr>
          <w:p w14:paraId="25C7FB80" w14:textId="77777777" w:rsidR="009025AB" w:rsidRDefault="009025AB" w:rsidP="00C803A3">
            <w:pPr>
              <w:spacing w:before="40" w:after="0"/>
              <w:rPr>
                <w:rFonts w:ascii="Arial Narrow" w:hAnsi="Arial Narrow"/>
                <w:sz w:val="20"/>
              </w:rPr>
            </w:pPr>
            <w:r>
              <w:rPr>
                <w:rFonts w:ascii="Arial Narrow" w:hAnsi="Arial Narrow"/>
                <w:sz w:val="20"/>
              </w:rPr>
              <w:t>Sergey Gavrilov</w:t>
            </w:r>
          </w:p>
        </w:tc>
        <w:tc>
          <w:tcPr>
            <w:tcW w:w="2090" w:type="dxa"/>
          </w:tcPr>
          <w:p w14:paraId="25C7FB81" w14:textId="77777777" w:rsidR="009025AB" w:rsidRPr="0052689D" w:rsidRDefault="009025AB"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3" w:name="_Toc228789250"/>
      <w:bookmarkStart w:id="14" w:name="_Toc232396114"/>
      <w:bookmarkStart w:id="15" w:name="_Toc233014117"/>
      <w:bookmarkStart w:id="16" w:name="_Toc233167403"/>
      <w:r w:rsidRPr="006C292E">
        <w:rPr>
          <w:rStyle w:val="H1NoNumCharChar"/>
          <w:b w:val="0"/>
          <w:sz w:val="36"/>
        </w:rPr>
        <w:lastRenderedPageBreak/>
        <w:t>Table of Contents</w:t>
      </w:r>
      <w:bookmarkEnd w:id="13"/>
      <w:bookmarkEnd w:id="14"/>
      <w:bookmarkEnd w:id="15"/>
      <w:bookmarkEnd w:id="16"/>
    </w:p>
    <w:p w14:paraId="25C7FB85" w14:textId="77777777" w:rsidR="00E12C52" w:rsidRDefault="00E12C52" w:rsidP="00601C7F">
      <w:pPr>
        <w:jc w:val="center"/>
        <w:rPr>
          <w:rStyle w:val="H1NoNumCharChar"/>
          <w:b w:val="0"/>
          <w:sz w:val="36"/>
        </w:rPr>
      </w:pPr>
    </w:p>
    <w:p w14:paraId="25C7FB86" w14:textId="77777777" w:rsidR="00CF6D68"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21631443" w:history="1">
        <w:r w:rsidR="00CF6D68" w:rsidRPr="00CD4A32">
          <w:rPr>
            <w:rStyle w:val="Hyperlink"/>
          </w:rPr>
          <w:t>Revision History</w:t>
        </w:r>
        <w:r w:rsidR="00CF6D68">
          <w:rPr>
            <w:webHidden/>
          </w:rPr>
          <w:tab/>
        </w:r>
        <w:r w:rsidR="00CF6D68">
          <w:rPr>
            <w:webHidden/>
          </w:rPr>
          <w:fldChar w:fldCharType="begin"/>
        </w:r>
        <w:r w:rsidR="00CF6D68">
          <w:rPr>
            <w:webHidden/>
          </w:rPr>
          <w:instrText xml:space="preserve"> PAGEREF _Toc421631443 \h </w:instrText>
        </w:r>
        <w:r w:rsidR="00CF6D68">
          <w:rPr>
            <w:webHidden/>
          </w:rPr>
        </w:r>
        <w:r w:rsidR="00CF6D68">
          <w:rPr>
            <w:webHidden/>
          </w:rPr>
          <w:fldChar w:fldCharType="separate"/>
        </w:r>
        <w:r w:rsidR="00CF6D68">
          <w:rPr>
            <w:webHidden/>
          </w:rPr>
          <w:t>v</w:t>
        </w:r>
        <w:r w:rsidR="00CF6D68">
          <w:rPr>
            <w:webHidden/>
          </w:rPr>
          <w:fldChar w:fldCharType="end"/>
        </w:r>
      </w:hyperlink>
    </w:p>
    <w:p w14:paraId="25C7FB87" w14:textId="77777777" w:rsidR="00CF6D68" w:rsidRDefault="00F317DB">
      <w:pPr>
        <w:pStyle w:val="TOC1"/>
        <w:rPr>
          <w:rFonts w:asciiTheme="minorHAnsi" w:eastAsiaTheme="minorEastAsia" w:hAnsiTheme="minorHAnsi" w:cstheme="minorBidi"/>
          <w:b w:val="0"/>
          <w:bCs w:val="0"/>
          <w:sz w:val="22"/>
          <w:szCs w:val="22"/>
        </w:rPr>
      </w:pPr>
      <w:hyperlink w:anchor="_Toc421631444" w:history="1">
        <w:r w:rsidR="00CF6D68" w:rsidRPr="00CD4A32">
          <w:rPr>
            <w:rStyle w:val="Hyperlink"/>
          </w:rPr>
          <w:t>List of Tables</w:t>
        </w:r>
        <w:r w:rsidR="00CF6D68">
          <w:rPr>
            <w:webHidden/>
          </w:rPr>
          <w:tab/>
        </w:r>
        <w:r w:rsidR="00CF6D68">
          <w:rPr>
            <w:webHidden/>
          </w:rPr>
          <w:fldChar w:fldCharType="begin"/>
        </w:r>
        <w:r w:rsidR="00CF6D68">
          <w:rPr>
            <w:webHidden/>
          </w:rPr>
          <w:instrText xml:space="preserve"> PAGEREF _Toc421631444 \h </w:instrText>
        </w:r>
        <w:r w:rsidR="00CF6D68">
          <w:rPr>
            <w:webHidden/>
          </w:rPr>
        </w:r>
        <w:r w:rsidR="00CF6D68">
          <w:rPr>
            <w:webHidden/>
          </w:rPr>
          <w:fldChar w:fldCharType="separate"/>
        </w:r>
        <w:r w:rsidR="00CF6D68">
          <w:rPr>
            <w:webHidden/>
          </w:rPr>
          <w:t>ix</w:t>
        </w:r>
        <w:r w:rsidR="00CF6D68">
          <w:rPr>
            <w:webHidden/>
          </w:rPr>
          <w:fldChar w:fldCharType="end"/>
        </w:r>
      </w:hyperlink>
    </w:p>
    <w:p w14:paraId="25C7FB88" w14:textId="77777777" w:rsidR="00CF6D68" w:rsidRDefault="00F317DB">
      <w:pPr>
        <w:pStyle w:val="TOC1"/>
        <w:rPr>
          <w:rFonts w:asciiTheme="minorHAnsi" w:eastAsiaTheme="minorEastAsia" w:hAnsiTheme="minorHAnsi" w:cstheme="minorBidi"/>
          <w:b w:val="0"/>
          <w:bCs w:val="0"/>
          <w:sz w:val="22"/>
          <w:szCs w:val="22"/>
        </w:rPr>
      </w:pPr>
      <w:hyperlink w:anchor="_Toc421631445" w:history="1">
        <w:r w:rsidR="00CF6D68" w:rsidRPr="00CD4A32">
          <w:rPr>
            <w:rStyle w:val="Hyperlink"/>
          </w:rPr>
          <w:t>List of Figures</w:t>
        </w:r>
        <w:r w:rsidR="00CF6D68">
          <w:rPr>
            <w:webHidden/>
          </w:rPr>
          <w:tab/>
        </w:r>
        <w:r w:rsidR="00CF6D68">
          <w:rPr>
            <w:webHidden/>
          </w:rPr>
          <w:fldChar w:fldCharType="begin"/>
        </w:r>
        <w:r w:rsidR="00CF6D68">
          <w:rPr>
            <w:webHidden/>
          </w:rPr>
          <w:instrText xml:space="preserve"> PAGEREF _Toc421631445 \h </w:instrText>
        </w:r>
        <w:r w:rsidR="00CF6D68">
          <w:rPr>
            <w:webHidden/>
          </w:rPr>
        </w:r>
        <w:r w:rsidR="00CF6D68">
          <w:rPr>
            <w:webHidden/>
          </w:rPr>
          <w:fldChar w:fldCharType="separate"/>
        </w:r>
        <w:r w:rsidR="00CF6D68">
          <w:rPr>
            <w:webHidden/>
          </w:rPr>
          <w:t>xi</w:t>
        </w:r>
        <w:r w:rsidR="00CF6D68">
          <w:rPr>
            <w:webHidden/>
          </w:rPr>
          <w:fldChar w:fldCharType="end"/>
        </w:r>
      </w:hyperlink>
    </w:p>
    <w:p w14:paraId="25C7FB89" w14:textId="77777777" w:rsidR="00CF6D68" w:rsidRDefault="00F317DB">
      <w:pPr>
        <w:pStyle w:val="TOC1"/>
        <w:rPr>
          <w:rFonts w:asciiTheme="minorHAnsi" w:eastAsiaTheme="minorEastAsia" w:hAnsiTheme="minorHAnsi" w:cstheme="minorBidi"/>
          <w:b w:val="0"/>
          <w:bCs w:val="0"/>
          <w:sz w:val="22"/>
          <w:szCs w:val="22"/>
        </w:rPr>
      </w:pPr>
      <w:hyperlink w:anchor="_Toc421631446" w:history="1">
        <w:r w:rsidR="00CF6D68" w:rsidRPr="00CD4A32">
          <w:rPr>
            <w:rStyle w:val="Hyperlink"/>
          </w:rPr>
          <w:t>1.</w:t>
        </w:r>
        <w:r w:rsidR="00CF6D68">
          <w:rPr>
            <w:rFonts w:asciiTheme="minorHAnsi" w:eastAsiaTheme="minorEastAsia" w:hAnsiTheme="minorHAnsi" w:cstheme="minorBidi"/>
            <w:b w:val="0"/>
            <w:bCs w:val="0"/>
            <w:sz w:val="22"/>
            <w:szCs w:val="22"/>
          </w:rPr>
          <w:tab/>
        </w:r>
        <w:r w:rsidR="00CF6D68" w:rsidRPr="00CD4A32">
          <w:rPr>
            <w:rStyle w:val="Hyperlink"/>
          </w:rPr>
          <w:t>Preface</w:t>
        </w:r>
        <w:r w:rsidR="00CF6D68">
          <w:rPr>
            <w:webHidden/>
          </w:rPr>
          <w:tab/>
        </w:r>
        <w:r w:rsidR="00CF6D68">
          <w:rPr>
            <w:webHidden/>
          </w:rPr>
          <w:fldChar w:fldCharType="begin"/>
        </w:r>
        <w:r w:rsidR="00CF6D68">
          <w:rPr>
            <w:webHidden/>
          </w:rPr>
          <w:instrText xml:space="preserve"> PAGEREF _Toc421631446 \h </w:instrText>
        </w:r>
        <w:r w:rsidR="00CF6D68">
          <w:rPr>
            <w:webHidden/>
          </w:rPr>
        </w:r>
        <w:r w:rsidR="00CF6D68">
          <w:rPr>
            <w:webHidden/>
          </w:rPr>
          <w:fldChar w:fldCharType="separate"/>
        </w:r>
        <w:r w:rsidR="00CF6D68">
          <w:rPr>
            <w:webHidden/>
          </w:rPr>
          <w:t>2</w:t>
        </w:r>
        <w:r w:rsidR="00CF6D68">
          <w:rPr>
            <w:webHidden/>
          </w:rPr>
          <w:fldChar w:fldCharType="end"/>
        </w:r>
      </w:hyperlink>
    </w:p>
    <w:p w14:paraId="25C7FB8A" w14:textId="77777777" w:rsidR="00CF6D68" w:rsidRDefault="00F317DB">
      <w:pPr>
        <w:pStyle w:val="TOC2"/>
        <w:rPr>
          <w:rFonts w:asciiTheme="minorHAnsi" w:eastAsiaTheme="minorEastAsia" w:hAnsiTheme="minorHAnsi" w:cstheme="minorBidi"/>
          <w:bCs w:val="0"/>
          <w:szCs w:val="22"/>
        </w:rPr>
      </w:pPr>
      <w:hyperlink w:anchor="_Toc421631447" w:history="1">
        <w:r w:rsidR="00CF6D68" w:rsidRPr="00CD4A32">
          <w:rPr>
            <w:rStyle w:val="Hyperlink"/>
          </w:rPr>
          <w:t>1.1.</w:t>
        </w:r>
        <w:r w:rsidR="00CF6D68">
          <w:rPr>
            <w:rFonts w:asciiTheme="minorHAnsi" w:eastAsiaTheme="minorEastAsia" w:hAnsiTheme="minorHAnsi" w:cstheme="minorBidi"/>
            <w:bCs w:val="0"/>
            <w:szCs w:val="22"/>
          </w:rPr>
          <w:tab/>
        </w:r>
        <w:r w:rsidR="00CF6D68" w:rsidRPr="00CD4A32">
          <w:rPr>
            <w:rStyle w:val="Hyperlink"/>
          </w:rPr>
          <w:t>Typographical Conventions Used in the Manual</w:t>
        </w:r>
        <w:r w:rsidR="00CF6D68">
          <w:rPr>
            <w:webHidden/>
          </w:rPr>
          <w:tab/>
        </w:r>
        <w:r w:rsidR="00CF6D68">
          <w:rPr>
            <w:webHidden/>
          </w:rPr>
          <w:fldChar w:fldCharType="begin"/>
        </w:r>
        <w:r w:rsidR="00CF6D68">
          <w:rPr>
            <w:webHidden/>
          </w:rPr>
          <w:instrText xml:space="preserve"> PAGEREF _Toc421631447 \h </w:instrText>
        </w:r>
        <w:r w:rsidR="00CF6D68">
          <w:rPr>
            <w:webHidden/>
          </w:rPr>
        </w:r>
        <w:r w:rsidR="00CF6D68">
          <w:rPr>
            <w:webHidden/>
          </w:rPr>
          <w:fldChar w:fldCharType="separate"/>
        </w:r>
        <w:r w:rsidR="00CF6D68">
          <w:rPr>
            <w:webHidden/>
          </w:rPr>
          <w:t>2</w:t>
        </w:r>
        <w:r w:rsidR="00CF6D68">
          <w:rPr>
            <w:webHidden/>
          </w:rPr>
          <w:fldChar w:fldCharType="end"/>
        </w:r>
      </w:hyperlink>
    </w:p>
    <w:p w14:paraId="25C7FB8B" w14:textId="77777777" w:rsidR="00CF6D68" w:rsidRDefault="00F317DB">
      <w:pPr>
        <w:pStyle w:val="TOC2"/>
        <w:rPr>
          <w:rFonts w:asciiTheme="minorHAnsi" w:eastAsiaTheme="minorEastAsia" w:hAnsiTheme="minorHAnsi" w:cstheme="minorBidi"/>
          <w:bCs w:val="0"/>
          <w:szCs w:val="22"/>
        </w:rPr>
      </w:pPr>
      <w:hyperlink w:anchor="_Toc421631448" w:history="1">
        <w:r w:rsidR="00CF6D68" w:rsidRPr="00CD4A32">
          <w:rPr>
            <w:rStyle w:val="Hyperlink"/>
          </w:rPr>
          <w:t>1.2.</w:t>
        </w:r>
        <w:r w:rsidR="00CF6D68">
          <w:rPr>
            <w:rFonts w:asciiTheme="minorHAnsi" w:eastAsiaTheme="minorEastAsia" w:hAnsiTheme="minorHAnsi" w:cstheme="minorBidi"/>
            <w:bCs w:val="0"/>
            <w:szCs w:val="22"/>
          </w:rPr>
          <w:tab/>
        </w:r>
        <w:r w:rsidR="00CF6D68" w:rsidRPr="00CD4A32">
          <w:rPr>
            <w:rStyle w:val="Hyperlink"/>
          </w:rPr>
          <w:t>Navigating Hyperlinks</w:t>
        </w:r>
        <w:r w:rsidR="00CF6D68">
          <w:rPr>
            <w:webHidden/>
          </w:rPr>
          <w:tab/>
        </w:r>
        <w:r w:rsidR="00CF6D68">
          <w:rPr>
            <w:webHidden/>
          </w:rPr>
          <w:fldChar w:fldCharType="begin"/>
        </w:r>
        <w:r w:rsidR="00CF6D68">
          <w:rPr>
            <w:webHidden/>
          </w:rPr>
          <w:instrText xml:space="preserve"> PAGEREF _Toc421631448 \h </w:instrText>
        </w:r>
        <w:r w:rsidR="00CF6D68">
          <w:rPr>
            <w:webHidden/>
          </w:rPr>
        </w:r>
        <w:r w:rsidR="00CF6D68">
          <w:rPr>
            <w:webHidden/>
          </w:rPr>
          <w:fldChar w:fldCharType="separate"/>
        </w:r>
        <w:r w:rsidR="00CF6D68">
          <w:rPr>
            <w:webHidden/>
          </w:rPr>
          <w:t>3</w:t>
        </w:r>
        <w:r w:rsidR="00CF6D68">
          <w:rPr>
            <w:webHidden/>
          </w:rPr>
          <w:fldChar w:fldCharType="end"/>
        </w:r>
      </w:hyperlink>
    </w:p>
    <w:p w14:paraId="25C7FB8C" w14:textId="77777777" w:rsidR="00CF6D68" w:rsidRDefault="00F317DB">
      <w:pPr>
        <w:pStyle w:val="TOC2"/>
        <w:rPr>
          <w:rFonts w:asciiTheme="minorHAnsi" w:eastAsiaTheme="minorEastAsia" w:hAnsiTheme="minorHAnsi" w:cstheme="minorBidi"/>
          <w:bCs w:val="0"/>
          <w:szCs w:val="22"/>
        </w:rPr>
      </w:pPr>
      <w:hyperlink w:anchor="_Toc421631449" w:history="1">
        <w:r w:rsidR="00CF6D68" w:rsidRPr="00CD4A32">
          <w:rPr>
            <w:rStyle w:val="Hyperlink"/>
          </w:rPr>
          <w:t>1.3.</w:t>
        </w:r>
        <w:r w:rsidR="00CF6D68">
          <w:rPr>
            <w:rFonts w:asciiTheme="minorHAnsi" w:eastAsiaTheme="minorEastAsia" w:hAnsiTheme="minorHAnsi" w:cstheme="minorBidi"/>
            <w:bCs w:val="0"/>
            <w:szCs w:val="22"/>
          </w:rPr>
          <w:tab/>
        </w:r>
        <w:r w:rsidR="00CF6D68" w:rsidRPr="00CD4A32">
          <w:rPr>
            <w:rStyle w:val="Hyperlink"/>
          </w:rPr>
          <w:t>Screen Displays and Text Notes</w:t>
        </w:r>
        <w:r w:rsidR="00CF6D68">
          <w:rPr>
            <w:webHidden/>
          </w:rPr>
          <w:tab/>
        </w:r>
        <w:r w:rsidR="00CF6D68">
          <w:rPr>
            <w:webHidden/>
          </w:rPr>
          <w:fldChar w:fldCharType="begin"/>
        </w:r>
        <w:r w:rsidR="00CF6D68">
          <w:rPr>
            <w:webHidden/>
          </w:rPr>
          <w:instrText xml:space="preserve"> PAGEREF _Toc421631449 \h </w:instrText>
        </w:r>
        <w:r w:rsidR="00CF6D68">
          <w:rPr>
            <w:webHidden/>
          </w:rPr>
        </w:r>
        <w:r w:rsidR="00CF6D68">
          <w:rPr>
            <w:webHidden/>
          </w:rPr>
          <w:fldChar w:fldCharType="separate"/>
        </w:r>
        <w:r w:rsidR="00CF6D68">
          <w:rPr>
            <w:webHidden/>
          </w:rPr>
          <w:t>3</w:t>
        </w:r>
        <w:r w:rsidR="00CF6D68">
          <w:rPr>
            <w:webHidden/>
          </w:rPr>
          <w:fldChar w:fldCharType="end"/>
        </w:r>
      </w:hyperlink>
    </w:p>
    <w:p w14:paraId="25C7FB8D" w14:textId="77777777" w:rsidR="00CF6D68" w:rsidRDefault="00F317DB">
      <w:pPr>
        <w:pStyle w:val="TOC2"/>
        <w:rPr>
          <w:rFonts w:asciiTheme="minorHAnsi" w:eastAsiaTheme="minorEastAsia" w:hAnsiTheme="minorHAnsi" w:cstheme="minorBidi"/>
          <w:bCs w:val="0"/>
          <w:szCs w:val="22"/>
        </w:rPr>
      </w:pPr>
      <w:hyperlink w:anchor="_Toc421631450" w:history="1">
        <w:r w:rsidR="00CF6D68" w:rsidRPr="00CD4A32">
          <w:rPr>
            <w:rStyle w:val="Hyperlink"/>
          </w:rPr>
          <w:t>1.4.</w:t>
        </w:r>
        <w:r w:rsidR="00CF6D68">
          <w:rPr>
            <w:rFonts w:asciiTheme="minorHAnsi" w:eastAsiaTheme="minorEastAsia" w:hAnsiTheme="minorHAnsi" w:cstheme="minorBidi"/>
            <w:bCs w:val="0"/>
            <w:szCs w:val="22"/>
          </w:rPr>
          <w:tab/>
        </w:r>
        <w:r w:rsidR="00CF6D68" w:rsidRPr="00CD4A32">
          <w:rPr>
            <w:rStyle w:val="Hyperlink"/>
          </w:rPr>
          <w:t>Clinical Case Registries Software Application</w:t>
        </w:r>
        <w:r w:rsidR="00CF6D68">
          <w:rPr>
            <w:webHidden/>
          </w:rPr>
          <w:tab/>
        </w:r>
        <w:r w:rsidR="00CF6D68">
          <w:rPr>
            <w:webHidden/>
          </w:rPr>
          <w:fldChar w:fldCharType="begin"/>
        </w:r>
        <w:r w:rsidR="00CF6D68">
          <w:rPr>
            <w:webHidden/>
          </w:rPr>
          <w:instrText xml:space="preserve"> PAGEREF _Toc421631450 \h </w:instrText>
        </w:r>
        <w:r w:rsidR="00CF6D68">
          <w:rPr>
            <w:webHidden/>
          </w:rPr>
        </w:r>
        <w:r w:rsidR="00CF6D68">
          <w:rPr>
            <w:webHidden/>
          </w:rPr>
          <w:fldChar w:fldCharType="separate"/>
        </w:r>
        <w:r w:rsidR="00CF6D68">
          <w:rPr>
            <w:webHidden/>
          </w:rPr>
          <w:t>3</w:t>
        </w:r>
        <w:r w:rsidR="00CF6D68">
          <w:rPr>
            <w:webHidden/>
          </w:rPr>
          <w:fldChar w:fldCharType="end"/>
        </w:r>
      </w:hyperlink>
    </w:p>
    <w:p w14:paraId="25C7FB8E" w14:textId="77777777" w:rsidR="00CF6D68" w:rsidRDefault="00F317DB">
      <w:pPr>
        <w:pStyle w:val="TOC2"/>
        <w:rPr>
          <w:rFonts w:asciiTheme="minorHAnsi" w:eastAsiaTheme="minorEastAsia" w:hAnsiTheme="minorHAnsi" w:cstheme="minorBidi"/>
          <w:bCs w:val="0"/>
          <w:szCs w:val="22"/>
        </w:rPr>
      </w:pPr>
      <w:hyperlink w:anchor="_Toc421631451" w:history="1">
        <w:r w:rsidR="00CF6D68" w:rsidRPr="00CD4A32">
          <w:rPr>
            <w:rStyle w:val="Hyperlink"/>
          </w:rPr>
          <w:t>1.5.</w:t>
        </w:r>
        <w:r w:rsidR="00CF6D68">
          <w:rPr>
            <w:rFonts w:asciiTheme="minorHAnsi" w:eastAsiaTheme="minorEastAsia" w:hAnsiTheme="minorHAnsi" w:cstheme="minorBidi"/>
            <w:bCs w:val="0"/>
            <w:szCs w:val="22"/>
          </w:rPr>
          <w:tab/>
        </w:r>
        <w:r w:rsidR="00CF6D68" w:rsidRPr="00CD4A32">
          <w:rPr>
            <w:rStyle w:val="Hyperlink"/>
          </w:rPr>
          <w:t>Purpose of the Manual</w:t>
        </w:r>
        <w:r w:rsidR="00CF6D68">
          <w:rPr>
            <w:webHidden/>
          </w:rPr>
          <w:tab/>
        </w:r>
        <w:r w:rsidR="00CF6D68">
          <w:rPr>
            <w:webHidden/>
          </w:rPr>
          <w:fldChar w:fldCharType="begin"/>
        </w:r>
        <w:r w:rsidR="00CF6D68">
          <w:rPr>
            <w:webHidden/>
          </w:rPr>
          <w:instrText xml:space="preserve"> PAGEREF _Toc421631451 \h </w:instrText>
        </w:r>
        <w:r w:rsidR="00CF6D68">
          <w:rPr>
            <w:webHidden/>
          </w:rPr>
        </w:r>
        <w:r w:rsidR="00CF6D68">
          <w:rPr>
            <w:webHidden/>
          </w:rPr>
          <w:fldChar w:fldCharType="separate"/>
        </w:r>
        <w:r w:rsidR="00CF6D68">
          <w:rPr>
            <w:webHidden/>
          </w:rPr>
          <w:t>4</w:t>
        </w:r>
        <w:r w:rsidR="00CF6D68">
          <w:rPr>
            <w:webHidden/>
          </w:rPr>
          <w:fldChar w:fldCharType="end"/>
        </w:r>
      </w:hyperlink>
    </w:p>
    <w:p w14:paraId="25C7FB8F" w14:textId="77777777" w:rsidR="00CF6D68" w:rsidRDefault="00F317DB">
      <w:pPr>
        <w:pStyle w:val="TOC2"/>
        <w:rPr>
          <w:rFonts w:asciiTheme="minorHAnsi" w:eastAsiaTheme="minorEastAsia" w:hAnsiTheme="minorHAnsi" w:cstheme="minorBidi"/>
          <w:bCs w:val="0"/>
          <w:szCs w:val="22"/>
        </w:rPr>
      </w:pPr>
      <w:hyperlink w:anchor="_Toc421631452" w:history="1">
        <w:r w:rsidR="00CF6D68" w:rsidRPr="00CD4A32">
          <w:rPr>
            <w:rStyle w:val="Hyperlink"/>
          </w:rPr>
          <w:t>1.6.</w:t>
        </w:r>
        <w:r w:rsidR="00CF6D68">
          <w:rPr>
            <w:rFonts w:asciiTheme="minorHAnsi" w:eastAsiaTheme="minorEastAsia" w:hAnsiTheme="minorHAnsi" w:cstheme="minorBidi"/>
            <w:bCs w:val="0"/>
            <w:szCs w:val="22"/>
          </w:rPr>
          <w:tab/>
        </w:r>
        <w:r w:rsidR="00CF6D68" w:rsidRPr="00CD4A32">
          <w:rPr>
            <w:rStyle w:val="Hyperlink"/>
          </w:rPr>
          <w:t>Recommended Users</w:t>
        </w:r>
        <w:r w:rsidR="00CF6D68">
          <w:rPr>
            <w:webHidden/>
          </w:rPr>
          <w:tab/>
        </w:r>
        <w:r w:rsidR="00CF6D68">
          <w:rPr>
            <w:webHidden/>
          </w:rPr>
          <w:fldChar w:fldCharType="begin"/>
        </w:r>
        <w:r w:rsidR="00CF6D68">
          <w:rPr>
            <w:webHidden/>
          </w:rPr>
          <w:instrText xml:space="preserve"> PAGEREF _Toc421631452 \h </w:instrText>
        </w:r>
        <w:r w:rsidR="00CF6D68">
          <w:rPr>
            <w:webHidden/>
          </w:rPr>
        </w:r>
        <w:r w:rsidR="00CF6D68">
          <w:rPr>
            <w:webHidden/>
          </w:rPr>
          <w:fldChar w:fldCharType="separate"/>
        </w:r>
        <w:r w:rsidR="00CF6D68">
          <w:rPr>
            <w:webHidden/>
          </w:rPr>
          <w:t>4</w:t>
        </w:r>
        <w:r w:rsidR="00CF6D68">
          <w:rPr>
            <w:webHidden/>
          </w:rPr>
          <w:fldChar w:fldCharType="end"/>
        </w:r>
      </w:hyperlink>
    </w:p>
    <w:p w14:paraId="25C7FB90" w14:textId="77777777" w:rsidR="00CF6D68" w:rsidRDefault="00F317DB">
      <w:pPr>
        <w:pStyle w:val="TOC2"/>
        <w:rPr>
          <w:rFonts w:asciiTheme="minorHAnsi" w:eastAsiaTheme="minorEastAsia" w:hAnsiTheme="minorHAnsi" w:cstheme="minorBidi"/>
          <w:bCs w:val="0"/>
          <w:szCs w:val="22"/>
        </w:rPr>
      </w:pPr>
      <w:hyperlink w:anchor="_Toc421631453" w:history="1">
        <w:r w:rsidR="00CF6D68" w:rsidRPr="00CD4A32">
          <w:rPr>
            <w:rStyle w:val="Hyperlink"/>
          </w:rPr>
          <w:t>1.7.</w:t>
        </w:r>
        <w:r w:rsidR="00CF6D68">
          <w:rPr>
            <w:rFonts w:asciiTheme="minorHAnsi" w:eastAsiaTheme="minorEastAsia" w:hAnsiTheme="minorHAnsi" w:cstheme="minorBidi"/>
            <w:bCs w:val="0"/>
            <w:szCs w:val="22"/>
          </w:rPr>
          <w:tab/>
        </w:r>
        <w:r w:rsidR="00CF6D68" w:rsidRPr="00CD4A32">
          <w:rPr>
            <w:rStyle w:val="Hyperlink"/>
          </w:rPr>
          <w:t>Related Documents</w:t>
        </w:r>
        <w:r w:rsidR="00CF6D68">
          <w:rPr>
            <w:webHidden/>
          </w:rPr>
          <w:tab/>
        </w:r>
        <w:r w:rsidR="00CF6D68">
          <w:rPr>
            <w:webHidden/>
          </w:rPr>
          <w:fldChar w:fldCharType="begin"/>
        </w:r>
        <w:r w:rsidR="00CF6D68">
          <w:rPr>
            <w:webHidden/>
          </w:rPr>
          <w:instrText xml:space="preserve"> PAGEREF _Toc421631453 \h </w:instrText>
        </w:r>
        <w:r w:rsidR="00CF6D68">
          <w:rPr>
            <w:webHidden/>
          </w:rPr>
        </w:r>
        <w:r w:rsidR="00CF6D68">
          <w:rPr>
            <w:webHidden/>
          </w:rPr>
          <w:fldChar w:fldCharType="separate"/>
        </w:r>
        <w:r w:rsidR="00CF6D68">
          <w:rPr>
            <w:webHidden/>
          </w:rPr>
          <w:t>4</w:t>
        </w:r>
        <w:r w:rsidR="00CF6D68">
          <w:rPr>
            <w:webHidden/>
          </w:rPr>
          <w:fldChar w:fldCharType="end"/>
        </w:r>
      </w:hyperlink>
    </w:p>
    <w:p w14:paraId="25C7FB91" w14:textId="77777777" w:rsidR="00CF6D68" w:rsidRDefault="00F317DB">
      <w:pPr>
        <w:pStyle w:val="TOC1"/>
        <w:rPr>
          <w:rFonts w:asciiTheme="minorHAnsi" w:eastAsiaTheme="minorEastAsia" w:hAnsiTheme="minorHAnsi" w:cstheme="minorBidi"/>
          <w:b w:val="0"/>
          <w:bCs w:val="0"/>
          <w:sz w:val="22"/>
          <w:szCs w:val="22"/>
        </w:rPr>
      </w:pPr>
      <w:hyperlink w:anchor="_Toc421631454" w:history="1">
        <w:r w:rsidR="00CF6D68" w:rsidRPr="00CD4A32">
          <w:rPr>
            <w:rStyle w:val="Hyperlink"/>
          </w:rPr>
          <w:t>2.</w:t>
        </w:r>
        <w:r w:rsidR="00CF6D68">
          <w:rPr>
            <w:rFonts w:asciiTheme="minorHAnsi" w:eastAsiaTheme="minorEastAsia" w:hAnsiTheme="minorHAnsi" w:cstheme="minorBidi"/>
            <w:b w:val="0"/>
            <w:bCs w:val="0"/>
            <w:sz w:val="22"/>
            <w:szCs w:val="22"/>
          </w:rPr>
          <w:tab/>
        </w:r>
        <w:r w:rsidR="00CF6D68" w:rsidRPr="00CD4A32">
          <w:rPr>
            <w:rStyle w:val="Hyperlink"/>
          </w:rPr>
          <w:t>Introduction</w:t>
        </w:r>
        <w:r w:rsidR="00CF6D68">
          <w:rPr>
            <w:webHidden/>
          </w:rPr>
          <w:tab/>
        </w:r>
        <w:r w:rsidR="00CF6D68">
          <w:rPr>
            <w:webHidden/>
          </w:rPr>
          <w:fldChar w:fldCharType="begin"/>
        </w:r>
        <w:r w:rsidR="00CF6D68">
          <w:rPr>
            <w:webHidden/>
          </w:rPr>
          <w:instrText xml:space="preserve"> PAGEREF _Toc421631454 \h </w:instrText>
        </w:r>
        <w:r w:rsidR="00CF6D68">
          <w:rPr>
            <w:webHidden/>
          </w:rPr>
        </w:r>
        <w:r w:rsidR="00CF6D68">
          <w:rPr>
            <w:webHidden/>
          </w:rPr>
          <w:fldChar w:fldCharType="separate"/>
        </w:r>
        <w:r w:rsidR="00CF6D68">
          <w:rPr>
            <w:webHidden/>
          </w:rPr>
          <w:t>5</w:t>
        </w:r>
        <w:r w:rsidR="00CF6D68">
          <w:rPr>
            <w:webHidden/>
          </w:rPr>
          <w:fldChar w:fldCharType="end"/>
        </w:r>
      </w:hyperlink>
    </w:p>
    <w:p w14:paraId="25C7FB92" w14:textId="77777777" w:rsidR="00CF6D68" w:rsidRDefault="00F317DB">
      <w:pPr>
        <w:pStyle w:val="TOC2"/>
        <w:rPr>
          <w:rFonts w:asciiTheme="minorHAnsi" w:eastAsiaTheme="minorEastAsia" w:hAnsiTheme="minorHAnsi" w:cstheme="minorBidi"/>
          <w:bCs w:val="0"/>
          <w:szCs w:val="22"/>
        </w:rPr>
      </w:pPr>
      <w:hyperlink w:anchor="_Toc421631455" w:history="1">
        <w:r w:rsidR="00CF6D68" w:rsidRPr="00CD4A32">
          <w:rPr>
            <w:rStyle w:val="Hyperlink"/>
          </w:rPr>
          <w:t>2.1.</w:t>
        </w:r>
        <w:r w:rsidR="00CF6D68">
          <w:rPr>
            <w:rFonts w:asciiTheme="minorHAnsi" w:eastAsiaTheme="minorEastAsia" w:hAnsiTheme="minorHAnsi" w:cstheme="minorBidi"/>
            <w:bCs w:val="0"/>
            <w:szCs w:val="22"/>
          </w:rPr>
          <w:tab/>
        </w:r>
        <w:r w:rsidR="00CF6D68" w:rsidRPr="00CD4A32">
          <w:rPr>
            <w:rStyle w:val="Hyperlink"/>
          </w:rPr>
          <w:t>Overview</w:t>
        </w:r>
        <w:r w:rsidR="00CF6D68">
          <w:rPr>
            <w:webHidden/>
          </w:rPr>
          <w:tab/>
        </w:r>
        <w:r w:rsidR="00CF6D68">
          <w:rPr>
            <w:webHidden/>
          </w:rPr>
          <w:fldChar w:fldCharType="begin"/>
        </w:r>
        <w:r w:rsidR="00CF6D68">
          <w:rPr>
            <w:webHidden/>
          </w:rPr>
          <w:instrText xml:space="preserve"> PAGEREF _Toc421631455 \h </w:instrText>
        </w:r>
        <w:r w:rsidR="00CF6D68">
          <w:rPr>
            <w:webHidden/>
          </w:rPr>
        </w:r>
        <w:r w:rsidR="00CF6D68">
          <w:rPr>
            <w:webHidden/>
          </w:rPr>
          <w:fldChar w:fldCharType="separate"/>
        </w:r>
        <w:r w:rsidR="00CF6D68">
          <w:rPr>
            <w:webHidden/>
          </w:rPr>
          <w:t>5</w:t>
        </w:r>
        <w:r w:rsidR="00CF6D68">
          <w:rPr>
            <w:webHidden/>
          </w:rPr>
          <w:fldChar w:fldCharType="end"/>
        </w:r>
      </w:hyperlink>
    </w:p>
    <w:p w14:paraId="25C7FB93" w14:textId="77777777" w:rsidR="00CF6D68" w:rsidRDefault="00F317DB">
      <w:pPr>
        <w:pStyle w:val="TOC2"/>
        <w:rPr>
          <w:rFonts w:asciiTheme="minorHAnsi" w:eastAsiaTheme="minorEastAsia" w:hAnsiTheme="minorHAnsi" w:cstheme="minorBidi"/>
          <w:bCs w:val="0"/>
          <w:szCs w:val="22"/>
        </w:rPr>
      </w:pPr>
      <w:hyperlink w:anchor="_Toc421631456" w:history="1">
        <w:r w:rsidR="00CF6D68" w:rsidRPr="00CD4A32">
          <w:rPr>
            <w:rStyle w:val="Hyperlink"/>
          </w:rPr>
          <w:t>2.2.</w:t>
        </w:r>
        <w:r w:rsidR="00CF6D68">
          <w:rPr>
            <w:rFonts w:asciiTheme="minorHAnsi" w:eastAsiaTheme="minorEastAsia" w:hAnsiTheme="minorHAnsi" w:cstheme="minorBidi"/>
            <w:bCs w:val="0"/>
            <w:szCs w:val="22"/>
          </w:rPr>
          <w:tab/>
        </w:r>
        <w:r w:rsidR="00CF6D68" w:rsidRPr="00CD4A32">
          <w:rPr>
            <w:rStyle w:val="Hyperlink"/>
          </w:rPr>
          <w:t>Software Features and Functions</w:t>
        </w:r>
        <w:r w:rsidR="00CF6D68">
          <w:rPr>
            <w:webHidden/>
          </w:rPr>
          <w:tab/>
        </w:r>
        <w:r w:rsidR="00CF6D68">
          <w:rPr>
            <w:webHidden/>
          </w:rPr>
          <w:fldChar w:fldCharType="begin"/>
        </w:r>
        <w:r w:rsidR="00CF6D68">
          <w:rPr>
            <w:webHidden/>
          </w:rPr>
          <w:instrText xml:space="preserve"> PAGEREF _Toc421631456 \h </w:instrText>
        </w:r>
        <w:r w:rsidR="00CF6D68">
          <w:rPr>
            <w:webHidden/>
          </w:rPr>
        </w:r>
        <w:r w:rsidR="00CF6D68">
          <w:rPr>
            <w:webHidden/>
          </w:rPr>
          <w:fldChar w:fldCharType="separate"/>
        </w:r>
        <w:r w:rsidR="00CF6D68">
          <w:rPr>
            <w:webHidden/>
          </w:rPr>
          <w:t>6</w:t>
        </w:r>
        <w:r w:rsidR="00CF6D68">
          <w:rPr>
            <w:webHidden/>
          </w:rPr>
          <w:fldChar w:fldCharType="end"/>
        </w:r>
      </w:hyperlink>
    </w:p>
    <w:p w14:paraId="25C7FB94" w14:textId="77777777" w:rsidR="00CF6D68" w:rsidRDefault="00F317DB">
      <w:pPr>
        <w:pStyle w:val="TOC2"/>
        <w:rPr>
          <w:rFonts w:asciiTheme="minorHAnsi" w:eastAsiaTheme="minorEastAsia" w:hAnsiTheme="minorHAnsi" w:cstheme="minorBidi"/>
          <w:bCs w:val="0"/>
          <w:szCs w:val="22"/>
        </w:rPr>
      </w:pPr>
      <w:hyperlink w:anchor="_Toc421631457" w:history="1">
        <w:r w:rsidR="00CF6D68" w:rsidRPr="00CD4A32">
          <w:rPr>
            <w:rStyle w:val="Hyperlink"/>
          </w:rPr>
          <w:t>2.3.</w:t>
        </w:r>
        <w:r w:rsidR="00CF6D68">
          <w:rPr>
            <w:rFonts w:asciiTheme="minorHAnsi" w:eastAsiaTheme="minorEastAsia" w:hAnsiTheme="minorHAnsi" w:cstheme="minorBidi"/>
            <w:bCs w:val="0"/>
            <w:szCs w:val="22"/>
          </w:rPr>
          <w:tab/>
        </w:r>
        <w:r w:rsidR="00CF6D68" w:rsidRPr="00CD4A32">
          <w:rPr>
            <w:rStyle w:val="Hyperlink"/>
          </w:rPr>
          <w:t>About Clinical Case Registries 1.5</w:t>
        </w:r>
        <w:r w:rsidR="00CF6D68">
          <w:rPr>
            <w:webHidden/>
          </w:rPr>
          <w:tab/>
        </w:r>
        <w:r w:rsidR="00CF6D68">
          <w:rPr>
            <w:webHidden/>
          </w:rPr>
          <w:fldChar w:fldCharType="begin"/>
        </w:r>
        <w:r w:rsidR="00CF6D68">
          <w:rPr>
            <w:webHidden/>
          </w:rPr>
          <w:instrText xml:space="preserve"> PAGEREF _Toc421631457 \h </w:instrText>
        </w:r>
        <w:r w:rsidR="00CF6D68">
          <w:rPr>
            <w:webHidden/>
          </w:rPr>
        </w:r>
        <w:r w:rsidR="00CF6D68">
          <w:rPr>
            <w:webHidden/>
          </w:rPr>
          <w:fldChar w:fldCharType="separate"/>
        </w:r>
        <w:r w:rsidR="00CF6D68">
          <w:rPr>
            <w:webHidden/>
          </w:rPr>
          <w:t>6</w:t>
        </w:r>
        <w:r w:rsidR="00CF6D68">
          <w:rPr>
            <w:webHidden/>
          </w:rPr>
          <w:fldChar w:fldCharType="end"/>
        </w:r>
      </w:hyperlink>
    </w:p>
    <w:p w14:paraId="25C7FB95" w14:textId="77777777" w:rsidR="00CF6D68" w:rsidRDefault="00F317DB">
      <w:pPr>
        <w:pStyle w:val="TOC3"/>
        <w:rPr>
          <w:rFonts w:asciiTheme="minorHAnsi" w:eastAsiaTheme="minorEastAsia" w:hAnsiTheme="minorHAnsi" w:cstheme="minorBidi"/>
          <w:bCs w:val="0"/>
          <w:iCs w:val="0"/>
          <w:sz w:val="22"/>
          <w:szCs w:val="22"/>
        </w:rPr>
      </w:pPr>
      <w:hyperlink w:anchor="_Toc421631458" w:history="1">
        <w:r w:rsidR="00CF6D68" w:rsidRPr="00CD4A32">
          <w:rPr>
            <w:rStyle w:val="Hyperlink"/>
            <w:b/>
          </w:rPr>
          <w:t>2.3.1.</w:t>
        </w:r>
        <w:r w:rsidR="00CF6D68">
          <w:rPr>
            <w:rFonts w:asciiTheme="minorHAnsi" w:eastAsiaTheme="minorEastAsia" w:hAnsiTheme="minorHAnsi" w:cstheme="minorBidi"/>
            <w:bCs w:val="0"/>
            <w:iCs w:val="0"/>
            <w:sz w:val="22"/>
            <w:szCs w:val="22"/>
          </w:rPr>
          <w:tab/>
        </w:r>
        <w:r w:rsidR="00CF6D68" w:rsidRPr="00CD4A32">
          <w:rPr>
            <w:rStyle w:val="Hyperlink"/>
            <w:b/>
          </w:rPr>
          <w:t>Decommissioned Software</w:t>
        </w:r>
        <w:r w:rsidR="00CF6D68">
          <w:rPr>
            <w:webHidden/>
          </w:rPr>
          <w:tab/>
        </w:r>
        <w:r w:rsidR="00CF6D68">
          <w:rPr>
            <w:webHidden/>
          </w:rPr>
          <w:fldChar w:fldCharType="begin"/>
        </w:r>
        <w:r w:rsidR="00CF6D68">
          <w:rPr>
            <w:webHidden/>
          </w:rPr>
          <w:instrText xml:space="preserve"> PAGEREF _Toc421631458 \h </w:instrText>
        </w:r>
        <w:r w:rsidR="00CF6D68">
          <w:rPr>
            <w:webHidden/>
          </w:rPr>
        </w:r>
        <w:r w:rsidR="00CF6D68">
          <w:rPr>
            <w:webHidden/>
          </w:rPr>
          <w:fldChar w:fldCharType="separate"/>
        </w:r>
        <w:r w:rsidR="00CF6D68">
          <w:rPr>
            <w:webHidden/>
          </w:rPr>
          <w:t>6</w:t>
        </w:r>
        <w:r w:rsidR="00CF6D68">
          <w:rPr>
            <w:webHidden/>
          </w:rPr>
          <w:fldChar w:fldCharType="end"/>
        </w:r>
      </w:hyperlink>
    </w:p>
    <w:p w14:paraId="25C7FB96" w14:textId="77777777" w:rsidR="00CF6D68" w:rsidRDefault="00F317DB">
      <w:pPr>
        <w:pStyle w:val="TOC3"/>
        <w:rPr>
          <w:rFonts w:asciiTheme="minorHAnsi" w:eastAsiaTheme="minorEastAsia" w:hAnsiTheme="minorHAnsi" w:cstheme="minorBidi"/>
          <w:bCs w:val="0"/>
          <w:iCs w:val="0"/>
          <w:sz w:val="22"/>
          <w:szCs w:val="22"/>
        </w:rPr>
      </w:pPr>
      <w:hyperlink w:anchor="_Toc421631459" w:history="1">
        <w:r w:rsidR="00CF6D68" w:rsidRPr="00CD4A32">
          <w:rPr>
            <w:rStyle w:val="Hyperlink"/>
            <w:b/>
          </w:rPr>
          <w:t>2.3.2.</w:t>
        </w:r>
        <w:r w:rsidR="00CF6D68">
          <w:rPr>
            <w:rFonts w:asciiTheme="minorHAnsi" w:eastAsiaTheme="minorEastAsia" w:hAnsiTheme="minorHAnsi" w:cstheme="minorBidi"/>
            <w:bCs w:val="0"/>
            <w:iCs w:val="0"/>
            <w:sz w:val="22"/>
            <w:szCs w:val="22"/>
          </w:rPr>
          <w:tab/>
        </w:r>
        <w:r w:rsidR="00CF6D68" w:rsidRPr="00CD4A32">
          <w:rPr>
            <w:rStyle w:val="Hyperlink"/>
            <w:b/>
          </w:rPr>
          <w:t>CCR Patches ROR*1.5*X</w:t>
        </w:r>
        <w:r w:rsidR="00CF6D68">
          <w:rPr>
            <w:webHidden/>
          </w:rPr>
          <w:tab/>
        </w:r>
        <w:r w:rsidR="00CF6D68">
          <w:rPr>
            <w:webHidden/>
          </w:rPr>
          <w:fldChar w:fldCharType="begin"/>
        </w:r>
        <w:r w:rsidR="00CF6D68">
          <w:rPr>
            <w:webHidden/>
          </w:rPr>
          <w:instrText xml:space="preserve"> PAGEREF _Toc421631459 \h </w:instrText>
        </w:r>
        <w:r w:rsidR="00CF6D68">
          <w:rPr>
            <w:webHidden/>
          </w:rPr>
        </w:r>
        <w:r w:rsidR="00CF6D68">
          <w:rPr>
            <w:webHidden/>
          </w:rPr>
          <w:fldChar w:fldCharType="separate"/>
        </w:r>
        <w:r w:rsidR="00CF6D68">
          <w:rPr>
            <w:webHidden/>
          </w:rPr>
          <w:t>7</w:t>
        </w:r>
        <w:r w:rsidR="00CF6D68">
          <w:rPr>
            <w:webHidden/>
          </w:rPr>
          <w:fldChar w:fldCharType="end"/>
        </w:r>
      </w:hyperlink>
    </w:p>
    <w:p w14:paraId="25C7FB97" w14:textId="77777777" w:rsidR="00CF6D68" w:rsidRDefault="00F317DB">
      <w:pPr>
        <w:pStyle w:val="TOC2"/>
        <w:rPr>
          <w:rFonts w:asciiTheme="minorHAnsi" w:eastAsiaTheme="minorEastAsia" w:hAnsiTheme="minorHAnsi" w:cstheme="minorBidi"/>
          <w:bCs w:val="0"/>
          <w:szCs w:val="22"/>
        </w:rPr>
      </w:pPr>
      <w:hyperlink w:anchor="_Toc421631460" w:history="1">
        <w:r w:rsidR="00CF6D68" w:rsidRPr="00CD4A32">
          <w:rPr>
            <w:rStyle w:val="Hyperlink"/>
          </w:rPr>
          <w:t>2.4.</w:t>
        </w:r>
        <w:r w:rsidR="00CF6D68">
          <w:rPr>
            <w:rFonts w:asciiTheme="minorHAnsi" w:eastAsiaTheme="minorEastAsia" w:hAnsiTheme="minorHAnsi" w:cstheme="minorBidi"/>
            <w:bCs w:val="0"/>
            <w:szCs w:val="22"/>
          </w:rPr>
          <w:tab/>
        </w:r>
        <w:r w:rsidR="00CF6D68" w:rsidRPr="00CD4A32">
          <w:rPr>
            <w:rStyle w:val="Hyperlink"/>
          </w:rPr>
          <w:t>Obtaining Software and Documentation</w:t>
        </w:r>
        <w:r w:rsidR="00CF6D68">
          <w:rPr>
            <w:webHidden/>
          </w:rPr>
          <w:tab/>
        </w:r>
        <w:r w:rsidR="00CF6D68">
          <w:rPr>
            <w:webHidden/>
          </w:rPr>
          <w:fldChar w:fldCharType="begin"/>
        </w:r>
        <w:r w:rsidR="00CF6D68">
          <w:rPr>
            <w:webHidden/>
          </w:rPr>
          <w:instrText xml:space="preserve"> PAGEREF _Toc421631460 \h </w:instrText>
        </w:r>
        <w:r w:rsidR="00CF6D68">
          <w:rPr>
            <w:webHidden/>
          </w:rPr>
        </w:r>
        <w:r w:rsidR="00CF6D68">
          <w:rPr>
            <w:webHidden/>
          </w:rPr>
          <w:fldChar w:fldCharType="separate"/>
        </w:r>
        <w:r w:rsidR="00CF6D68">
          <w:rPr>
            <w:webHidden/>
          </w:rPr>
          <w:t>28</w:t>
        </w:r>
        <w:r w:rsidR="00CF6D68">
          <w:rPr>
            <w:webHidden/>
          </w:rPr>
          <w:fldChar w:fldCharType="end"/>
        </w:r>
      </w:hyperlink>
    </w:p>
    <w:p w14:paraId="25C7FB98" w14:textId="77777777" w:rsidR="00CF6D68" w:rsidRDefault="00F317DB">
      <w:pPr>
        <w:pStyle w:val="TOC2"/>
        <w:rPr>
          <w:rFonts w:asciiTheme="minorHAnsi" w:eastAsiaTheme="minorEastAsia" w:hAnsiTheme="minorHAnsi" w:cstheme="minorBidi"/>
          <w:bCs w:val="0"/>
          <w:szCs w:val="22"/>
        </w:rPr>
      </w:pPr>
      <w:hyperlink w:anchor="_Toc421631461" w:history="1">
        <w:r w:rsidR="00CF6D68" w:rsidRPr="00CD4A32">
          <w:rPr>
            <w:rStyle w:val="Hyperlink"/>
          </w:rPr>
          <w:t>2.5.</w:t>
        </w:r>
        <w:r w:rsidR="00CF6D68">
          <w:rPr>
            <w:rFonts w:asciiTheme="minorHAnsi" w:eastAsiaTheme="minorEastAsia" w:hAnsiTheme="minorHAnsi" w:cstheme="minorBidi"/>
            <w:bCs w:val="0"/>
            <w:szCs w:val="22"/>
          </w:rPr>
          <w:tab/>
        </w:r>
        <w:r w:rsidR="00CF6D68" w:rsidRPr="00CD4A32">
          <w:rPr>
            <w:rStyle w:val="Hyperlink"/>
          </w:rPr>
          <w:t>VistA Documentation on the Intranet</w:t>
        </w:r>
        <w:r w:rsidR="00CF6D68">
          <w:rPr>
            <w:webHidden/>
          </w:rPr>
          <w:tab/>
        </w:r>
        <w:r w:rsidR="00CF6D68">
          <w:rPr>
            <w:webHidden/>
          </w:rPr>
          <w:fldChar w:fldCharType="begin"/>
        </w:r>
        <w:r w:rsidR="00CF6D68">
          <w:rPr>
            <w:webHidden/>
          </w:rPr>
          <w:instrText xml:space="preserve"> PAGEREF _Toc421631461 \h </w:instrText>
        </w:r>
        <w:r w:rsidR="00CF6D68">
          <w:rPr>
            <w:webHidden/>
          </w:rPr>
        </w:r>
        <w:r w:rsidR="00CF6D68">
          <w:rPr>
            <w:webHidden/>
          </w:rPr>
          <w:fldChar w:fldCharType="separate"/>
        </w:r>
        <w:r w:rsidR="00CF6D68">
          <w:rPr>
            <w:webHidden/>
          </w:rPr>
          <w:t>29</w:t>
        </w:r>
        <w:r w:rsidR="00CF6D68">
          <w:rPr>
            <w:webHidden/>
          </w:rPr>
          <w:fldChar w:fldCharType="end"/>
        </w:r>
      </w:hyperlink>
    </w:p>
    <w:p w14:paraId="25C7FB99" w14:textId="77777777" w:rsidR="00CF6D68" w:rsidRDefault="00F317DB">
      <w:pPr>
        <w:pStyle w:val="TOC2"/>
        <w:rPr>
          <w:rFonts w:asciiTheme="minorHAnsi" w:eastAsiaTheme="minorEastAsia" w:hAnsiTheme="minorHAnsi" w:cstheme="minorBidi"/>
          <w:bCs w:val="0"/>
          <w:szCs w:val="22"/>
        </w:rPr>
      </w:pPr>
      <w:hyperlink w:anchor="_Toc421631462" w:history="1">
        <w:r w:rsidR="00CF6D68" w:rsidRPr="00CD4A32">
          <w:rPr>
            <w:rStyle w:val="Hyperlink"/>
          </w:rPr>
          <w:t>2.6.</w:t>
        </w:r>
        <w:r w:rsidR="00CF6D68">
          <w:rPr>
            <w:rFonts w:asciiTheme="minorHAnsi" w:eastAsiaTheme="minorEastAsia" w:hAnsiTheme="minorHAnsi" w:cstheme="minorBidi"/>
            <w:bCs w:val="0"/>
            <w:szCs w:val="22"/>
          </w:rPr>
          <w:tab/>
        </w:r>
        <w:r w:rsidR="00CF6D68" w:rsidRPr="00CD4A32">
          <w:rPr>
            <w:rStyle w:val="Hyperlink"/>
          </w:rPr>
          <w:t>Accessibility Features in Clinical Case Registries 1.5</w:t>
        </w:r>
        <w:r w:rsidR="00CF6D68">
          <w:rPr>
            <w:webHidden/>
          </w:rPr>
          <w:tab/>
        </w:r>
        <w:r w:rsidR="00CF6D68">
          <w:rPr>
            <w:webHidden/>
          </w:rPr>
          <w:fldChar w:fldCharType="begin"/>
        </w:r>
        <w:r w:rsidR="00CF6D68">
          <w:rPr>
            <w:webHidden/>
          </w:rPr>
          <w:instrText xml:space="preserve"> PAGEREF _Toc421631462 \h </w:instrText>
        </w:r>
        <w:r w:rsidR="00CF6D68">
          <w:rPr>
            <w:webHidden/>
          </w:rPr>
        </w:r>
        <w:r w:rsidR="00CF6D68">
          <w:rPr>
            <w:webHidden/>
          </w:rPr>
          <w:fldChar w:fldCharType="separate"/>
        </w:r>
        <w:r w:rsidR="00CF6D68">
          <w:rPr>
            <w:webHidden/>
          </w:rPr>
          <w:t>29</w:t>
        </w:r>
        <w:r w:rsidR="00CF6D68">
          <w:rPr>
            <w:webHidden/>
          </w:rPr>
          <w:fldChar w:fldCharType="end"/>
        </w:r>
      </w:hyperlink>
    </w:p>
    <w:p w14:paraId="25C7FB9A" w14:textId="77777777" w:rsidR="00CF6D68" w:rsidRDefault="00F317DB">
      <w:pPr>
        <w:pStyle w:val="TOC1"/>
        <w:rPr>
          <w:rFonts w:asciiTheme="minorHAnsi" w:eastAsiaTheme="minorEastAsia" w:hAnsiTheme="minorHAnsi" w:cstheme="minorBidi"/>
          <w:b w:val="0"/>
          <w:bCs w:val="0"/>
          <w:sz w:val="22"/>
          <w:szCs w:val="22"/>
        </w:rPr>
      </w:pPr>
      <w:hyperlink w:anchor="_Toc421631463" w:history="1">
        <w:r w:rsidR="00CF6D68" w:rsidRPr="00CD4A32">
          <w:rPr>
            <w:rStyle w:val="Hyperlink"/>
          </w:rPr>
          <w:t>3.</w:t>
        </w:r>
        <w:r w:rsidR="00CF6D68">
          <w:rPr>
            <w:rFonts w:asciiTheme="minorHAnsi" w:eastAsiaTheme="minorEastAsia" w:hAnsiTheme="minorHAnsi" w:cstheme="minorBidi"/>
            <w:b w:val="0"/>
            <w:bCs w:val="0"/>
            <w:sz w:val="22"/>
            <w:szCs w:val="22"/>
          </w:rPr>
          <w:tab/>
        </w:r>
        <w:r w:rsidR="00CF6D68" w:rsidRPr="00CD4A32">
          <w:rPr>
            <w:rStyle w:val="Hyperlink"/>
          </w:rPr>
          <w:t>Implementation and Maintenance</w:t>
        </w:r>
        <w:r w:rsidR="00CF6D68">
          <w:rPr>
            <w:webHidden/>
          </w:rPr>
          <w:tab/>
        </w:r>
        <w:r w:rsidR="00CF6D68">
          <w:rPr>
            <w:webHidden/>
          </w:rPr>
          <w:fldChar w:fldCharType="begin"/>
        </w:r>
        <w:r w:rsidR="00CF6D68">
          <w:rPr>
            <w:webHidden/>
          </w:rPr>
          <w:instrText xml:space="preserve"> PAGEREF _Toc421631463 \h </w:instrText>
        </w:r>
        <w:r w:rsidR="00CF6D68">
          <w:rPr>
            <w:webHidden/>
          </w:rPr>
        </w:r>
        <w:r w:rsidR="00CF6D68">
          <w:rPr>
            <w:webHidden/>
          </w:rPr>
          <w:fldChar w:fldCharType="separate"/>
        </w:r>
        <w:r w:rsidR="00CF6D68">
          <w:rPr>
            <w:webHidden/>
          </w:rPr>
          <w:t>31</w:t>
        </w:r>
        <w:r w:rsidR="00CF6D68">
          <w:rPr>
            <w:webHidden/>
          </w:rPr>
          <w:fldChar w:fldCharType="end"/>
        </w:r>
      </w:hyperlink>
    </w:p>
    <w:p w14:paraId="25C7FB9B" w14:textId="77777777" w:rsidR="00CF6D68" w:rsidRDefault="00F317DB">
      <w:pPr>
        <w:pStyle w:val="TOC2"/>
        <w:rPr>
          <w:rFonts w:asciiTheme="minorHAnsi" w:eastAsiaTheme="minorEastAsia" w:hAnsiTheme="minorHAnsi" w:cstheme="minorBidi"/>
          <w:bCs w:val="0"/>
          <w:szCs w:val="22"/>
        </w:rPr>
      </w:pPr>
      <w:hyperlink w:anchor="_Toc421631464" w:history="1">
        <w:r w:rsidR="00CF6D68" w:rsidRPr="00CD4A32">
          <w:rPr>
            <w:rStyle w:val="Hyperlink"/>
          </w:rPr>
          <w:t>3.1.</w:t>
        </w:r>
        <w:r w:rsidR="00CF6D68">
          <w:rPr>
            <w:rFonts w:asciiTheme="minorHAnsi" w:eastAsiaTheme="minorEastAsia" w:hAnsiTheme="minorHAnsi" w:cstheme="minorBidi"/>
            <w:bCs w:val="0"/>
            <w:szCs w:val="22"/>
          </w:rPr>
          <w:tab/>
        </w:r>
        <w:r w:rsidR="00CF6D68" w:rsidRPr="00CD4A32">
          <w:rPr>
            <w:rStyle w:val="Hyperlink"/>
          </w:rPr>
          <w:t>Implementation</w:t>
        </w:r>
        <w:r w:rsidR="00CF6D68">
          <w:rPr>
            <w:webHidden/>
          </w:rPr>
          <w:tab/>
        </w:r>
        <w:r w:rsidR="00CF6D68">
          <w:rPr>
            <w:webHidden/>
          </w:rPr>
          <w:fldChar w:fldCharType="begin"/>
        </w:r>
        <w:r w:rsidR="00CF6D68">
          <w:rPr>
            <w:webHidden/>
          </w:rPr>
          <w:instrText xml:space="preserve"> PAGEREF _Toc421631464 \h </w:instrText>
        </w:r>
        <w:r w:rsidR="00CF6D68">
          <w:rPr>
            <w:webHidden/>
          </w:rPr>
        </w:r>
        <w:r w:rsidR="00CF6D68">
          <w:rPr>
            <w:webHidden/>
          </w:rPr>
          <w:fldChar w:fldCharType="separate"/>
        </w:r>
        <w:r w:rsidR="00CF6D68">
          <w:rPr>
            <w:webHidden/>
          </w:rPr>
          <w:t>31</w:t>
        </w:r>
        <w:r w:rsidR="00CF6D68">
          <w:rPr>
            <w:webHidden/>
          </w:rPr>
          <w:fldChar w:fldCharType="end"/>
        </w:r>
      </w:hyperlink>
    </w:p>
    <w:p w14:paraId="25C7FB9C" w14:textId="77777777" w:rsidR="00CF6D68" w:rsidRDefault="00F317DB">
      <w:pPr>
        <w:pStyle w:val="TOC2"/>
        <w:rPr>
          <w:rFonts w:asciiTheme="minorHAnsi" w:eastAsiaTheme="minorEastAsia" w:hAnsiTheme="minorHAnsi" w:cstheme="minorBidi"/>
          <w:bCs w:val="0"/>
          <w:szCs w:val="22"/>
        </w:rPr>
      </w:pPr>
      <w:hyperlink w:anchor="_Toc421631465" w:history="1">
        <w:r w:rsidR="00CF6D68" w:rsidRPr="00CD4A32">
          <w:rPr>
            <w:rStyle w:val="Hyperlink"/>
          </w:rPr>
          <w:t>3.2.</w:t>
        </w:r>
        <w:r w:rsidR="00CF6D68">
          <w:rPr>
            <w:rFonts w:asciiTheme="minorHAnsi" w:eastAsiaTheme="minorEastAsia" w:hAnsiTheme="minorHAnsi" w:cstheme="minorBidi"/>
            <w:bCs w:val="0"/>
            <w:szCs w:val="22"/>
          </w:rPr>
          <w:tab/>
        </w:r>
        <w:r w:rsidR="00CF6D68" w:rsidRPr="00CD4A32">
          <w:rPr>
            <w:rStyle w:val="Hyperlink"/>
          </w:rPr>
          <w:t>Maintenance</w:t>
        </w:r>
        <w:r w:rsidR="00CF6D68">
          <w:rPr>
            <w:webHidden/>
          </w:rPr>
          <w:tab/>
        </w:r>
        <w:r w:rsidR="00CF6D68">
          <w:rPr>
            <w:webHidden/>
          </w:rPr>
          <w:fldChar w:fldCharType="begin"/>
        </w:r>
        <w:r w:rsidR="00CF6D68">
          <w:rPr>
            <w:webHidden/>
          </w:rPr>
          <w:instrText xml:space="preserve"> PAGEREF _Toc421631465 \h </w:instrText>
        </w:r>
        <w:r w:rsidR="00CF6D68">
          <w:rPr>
            <w:webHidden/>
          </w:rPr>
        </w:r>
        <w:r w:rsidR="00CF6D68">
          <w:rPr>
            <w:webHidden/>
          </w:rPr>
          <w:fldChar w:fldCharType="separate"/>
        </w:r>
        <w:r w:rsidR="00CF6D68">
          <w:rPr>
            <w:webHidden/>
          </w:rPr>
          <w:t>31</w:t>
        </w:r>
        <w:r w:rsidR="00CF6D68">
          <w:rPr>
            <w:webHidden/>
          </w:rPr>
          <w:fldChar w:fldCharType="end"/>
        </w:r>
      </w:hyperlink>
    </w:p>
    <w:p w14:paraId="25C7FB9D" w14:textId="77777777" w:rsidR="00CF6D68" w:rsidRDefault="00F317DB">
      <w:pPr>
        <w:pStyle w:val="TOC3"/>
        <w:rPr>
          <w:rFonts w:asciiTheme="minorHAnsi" w:eastAsiaTheme="minorEastAsia" w:hAnsiTheme="minorHAnsi" w:cstheme="minorBidi"/>
          <w:bCs w:val="0"/>
          <w:iCs w:val="0"/>
          <w:sz w:val="22"/>
          <w:szCs w:val="22"/>
        </w:rPr>
      </w:pPr>
      <w:hyperlink w:anchor="_Toc421631466" w:history="1">
        <w:r w:rsidR="00CF6D68" w:rsidRPr="00CD4A32">
          <w:rPr>
            <w:rStyle w:val="Hyperlink"/>
          </w:rPr>
          <w:t>3.2.1.</w:t>
        </w:r>
        <w:r w:rsidR="00CF6D68">
          <w:rPr>
            <w:rFonts w:asciiTheme="minorHAnsi" w:eastAsiaTheme="minorEastAsia" w:hAnsiTheme="minorHAnsi" w:cstheme="minorBidi"/>
            <w:bCs w:val="0"/>
            <w:iCs w:val="0"/>
            <w:sz w:val="22"/>
            <w:szCs w:val="22"/>
          </w:rPr>
          <w:tab/>
        </w:r>
        <w:r w:rsidR="00CF6D68" w:rsidRPr="00CD4A32">
          <w:rPr>
            <w:rStyle w:val="Hyperlink"/>
          </w:rPr>
          <w:t>Re-index the ACL cross-reference</w:t>
        </w:r>
        <w:r w:rsidR="00CF6D68">
          <w:rPr>
            <w:webHidden/>
          </w:rPr>
          <w:tab/>
        </w:r>
        <w:r w:rsidR="00CF6D68">
          <w:rPr>
            <w:webHidden/>
          </w:rPr>
          <w:fldChar w:fldCharType="begin"/>
        </w:r>
        <w:r w:rsidR="00CF6D68">
          <w:rPr>
            <w:webHidden/>
          </w:rPr>
          <w:instrText xml:space="preserve"> PAGEREF _Toc421631466 \h </w:instrText>
        </w:r>
        <w:r w:rsidR="00CF6D68">
          <w:rPr>
            <w:webHidden/>
          </w:rPr>
        </w:r>
        <w:r w:rsidR="00CF6D68">
          <w:rPr>
            <w:webHidden/>
          </w:rPr>
          <w:fldChar w:fldCharType="separate"/>
        </w:r>
        <w:r w:rsidR="00CF6D68">
          <w:rPr>
            <w:webHidden/>
          </w:rPr>
          <w:t>31</w:t>
        </w:r>
        <w:r w:rsidR="00CF6D68">
          <w:rPr>
            <w:webHidden/>
          </w:rPr>
          <w:fldChar w:fldCharType="end"/>
        </w:r>
      </w:hyperlink>
    </w:p>
    <w:p w14:paraId="25C7FB9E" w14:textId="77777777" w:rsidR="00CF6D68" w:rsidRDefault="00F317DB">
      <w:pPr>
        <w:pStyle w:val="TOC3"/>
        <w:rPr>
          <w:rFonts w:asciiTheme="minorHAnsi" w:eastAsiaTheme="minorEastAsia" w:hAnsiTheme="minorHAnsi" w:cstheme="minorBidi"/>
          <w:bCs w:val="0"/>
          <w:iCs w:val="0"/>
          <w:sz w:val="22"/>
          <w:szCs w:val="22"/>
        </w:rPr>
      </w:pPr>
      <w:hyperlink w:anchor="_Toc421631467" w:history="1">
        <w:r w:rsidR="00CF6D68" w:rsidRPr="00CD4A32">
          <w:rPr>
            <w:rStyle w:val="Hyperlink"/>
          </w:rPr>
          <w:t>3.2.2.</w:t>
        </w:r>
        <w:r w:rsidR="00CF6D68">
          <w:rPr>
            <w:rFonts w:asciiTheme="minorHAnsi" w:eastAsiaTheme="minorEastAsia" w:hAnsiTheme="minorHAnsi" w:cstheme="minorBidi"/>
            <w:bCs w:val="0"/>
            <w:iCs w:val="0"/>
            <w:sz w:val="22"/>
            <w:szCs w:val="22"/>
          </w:rPr>
          <w:tab/>
        </w:r>
        <w:r w:rsidR="00CF6D68" w:rsidRPr="00CD4A32">
          <w:rPr>
            <w:rStyle w:val="Hyperlink"/>
          </w:rPr>
          <w:t>Edit Lab Search Criteria</w:t>
        </w:r>
        <w:r w:rsidR="00CF6D68">
          <w:rPr>
            <w:webHidden/>
          </w:rPr>
          <w:tab/>
        </w:r>
        <w:r w:rsidR="00CF6D68">
          <w:rPr>
            <w:webHidden/>
          </w:rPr>
          <w:fldChar w:fldCharType="begin"/>
        </w:r>
        <w:r w:rsidR="00CF6D68">
          <w:rPr>
            <w:webHidden/>
          </w:rPr>
          <w:instrText xml:space="preserve"> PAGEREF _Toc421631467 \h </w:instrText>
        </w:r>
        <w:r w:rsidR="00CF6D68">
          <w:rPr>
            <w:webHidden/>
          </w:rPr>
        </w:r>
        <w:r w:rsidR="00CF6D68">
          <w:rPr>
            <w:webHidden/>
          </w:rPr>
          <w:fldChar w:fldCharType="separate"/>
        </w:r>
        <w:r w:rsidR="00CF6D68">
          <w:rPr>
            <w:webHidden/>
          </w:rPr>
          <w:t>32</w:t>
        </w:r>
        <w:r w:rsidR="00CF6D68">
          <w:rPr>
            <w:webHidden/>
          </w:rPr>
          <w:fldChar w:fldCharType="end"/>
        </w:r>
      </w:hyperlink>
    </w:p>
    <w:p w14:paraId="25C7FB9F" w14:textId="77777777" w:rsidR="00CF6D68" w:rsidRDefault="00F317DB">
      <w:pPr>
        <w:pStyle w:val="TOC3"/>
        <w:rPr>
          <w:rFonts w:asciiTheme="minorHAnsi" w:eastAsiaTheme="minorEastAsia" w:hAnsiTheme="minorHAnsi" w:cstheme="minorBidi"/>
          <w:bCs w:val="0"/>
          <w:iCs w:val="0"/>
          <w:sz w:val="22"/>
          <w:szCs w:val="22"/>
        </w:rPr>
      </w:pPr>
      <w:hyperlink w:anchor="_Toc421631468" w:history="1">
        <w:r w:rsidR="00CF6D68" w:rsidRPr="00CD4A32">
          <w:rPr>
            <w:rStyle w:val="Hyperlink"/>
          </w:rPr>
          <w:t>3.2.3.</w:t>
        </w:r>
        <w:r w:rsidR="00CF6D68">
          <w:rPr>
            <w:rFonts w:asciiTheme="minorHAnsi" w:eastAsiaTheme="minorEastAsia" w:hAnsiTheme="minorHAnsi" w:cstheme="minorBidi"/>
            <w:bCs w:val="0"/>
            <w:iCs w:val="0"/>
            <w:sz w:val="22"/>
            <w:szCs w:val="22"/>
          </w:rPr>
          <w:tab/>
        </w:r>
        <w:r w:rsidR="00CF6D68" w:rsidRPr="00CD4A32">
          <w:rPr>
            <w:rStyle w:val="Hyperlink"/>
          </w:rPr>
          <w:t>Edit Registry Parameters</w:t>
        </w:r>
        <w:r w:rsidR="00CF6D68">
          <w:rPr>
            <w:webHidden/>
          </w:rPr>
          <w:tab/>
        </w:r>
        <w:r w:rsidR="00CF6D68">
          <w:rPr>
            <w:webHidden/>
          </w:rPr>
          <w:fldChar w:fldCharType="begin"/>
        </w:r>
        <w:r w:rsidR="00CF6D68">
          <w:rPr>
            <w:webHidden/>
          </w:rPr>
          <w:instrText xml:space="preserve"> PAGEREF _Toc421631468 \h </w:instrText>
        </w:r>
        <w:r w:rsidR="00CF6D68">
          <w:rPr>
            <w:webHidden/>
          </w:rPr>
        </w:r>
        <w:r w:rsidR="00CF6D68">
          <w:rPr>
            <w:webHidden/>
          </w:rPr>
          <w:fldChar w:fldCharType="separate"/>
        </w:r>
        <w:r w:rsidR="00CF6D68">
          <w:rPr>
            <w:webHidden/>
          </w:rPr>
          <w:t>33</w:t>
        </w:r>
        <w:r w:rsidR="00CF6D68">
          <w:rPr>
            <w:webHidden/>
          </w:rPr>
          <w:fldChar w:fldCharType="end"/>
        </w:r>
      </w:hyperlink>
    </w:p>
    <w:p w14:paraId="25C7FBA0" w14:textId="77777777" w:rsidR="00CF6D68" w:rsidRDefault="00F317DB">
      <w:pPr>
        <w:pStyle w:val="TOC3"/>
        <w:rPr>
          <w:rFonts w:asciiTheme="minorHAnsi" w:eastAsiaTheme="minorEastAsia" w:hAnsiTheme="minorHAnsi" w:cstheme="minorBidi"/>
          <w:bCs w:val="0"/>
          <w:iCs w:val="0"/>
          <w:sz w:val="22"/>
          <w:szCs w:val="22"/>
        </w:rPr>
      </w:pPr>
      <w:hyperlink w:anchor="_Toc421631469" w:history="1">
        <w:r w:rsidR="00CF6D68" w:rsidRPr="00CD4A32">
          <w:rPr>
            <w:rStyle w:val="Hyperlink"/>
          </w:rPr>
          <w:t>3.2.4.</w:t>
        </w:r>
        <w:r w:rsidR="00CF6D68">
          <w:rPr>
            <w:rFonts w:asciiTheme="minorHAnsi" w:eastAsiaTheme="minorEastAsia" w:hAnsiTheme="minorHAnsi" w:cstheme="minorBidi"/>
            <w:bCs w:val="0"/>
            <w:iCs w:val="0"/>
            <w:sz w:val="22"/>
            <w:szCs w:val="22"/>
          </w:rPr>
          <w:tab/>
        </w:r>
        <w:r w:rsidR="00CF6D68" w:rsidRPr="00CD4A32">
          <w:rPr>
            <w:rStyle w:val="Hyperlink"/>
          </w:rPr>
          <w:t>Historical Data Extraction</w:t>
        </w:r>
        <w:r w:rsidR="00CF6D68">
          <w:rPr>
            <w:webHidden/>
          </w:rPr>
          <w:tab/>
        </w:r>
        <w:r w:rsidR="00CF6D68">
          <w:rPr>
            <w:webHidden/>
          </w:rPr>
          <w:fldChar w:fldCharType="begin"/>
        </w:r>
        <w:r w:rsidR="00CF6D68">
          <w:rPr>
            <w:webHidden/>
          </w:rPr>
          <w:instrText xml:space="preserve"> PAGEREF _Toc421631469 \h </w:instrText>
        </w:r>
        <w:r w:rsidR="00CF6D68">
          <w:rPr>
            <w:webHidden/>
          </w:rPr>
        </w:r>
        <w:r w:rsidR="00CF6D68">
          <w:rPr>
            <w:webHidden/>
          </w:rPr>
          <w:fldChar w:fldCharType="separate"/>
        </w:r>
        <w:r w:rsidR="00CF6D68">
          <w:rPr>
            <w:webHidden/>
          </w:rPr>
          <w:t>35</w:t>
        </w:r>
        <w:r w:rsidR="00CF6D68">
          <w:rPr>
            <w:webHidden/>
          </w:rPr>
          <w:fldChar w:fldCharType="end"/>
        </w:r>
      </w:hyperlink>
    </w:p>
    <w:p w14:paraId="25C7FBA1" w14:textId="77777777" w:rsidR="00CF6D68" w:rsidRDefault="00F317DB">
      <w:pPr>
        <w:pStyle w:val="TOC3"/>
        <w:rPr>
          <w:rFonts w:asciiTheme="minorHAnsi" w:eastAsiaTheme="minorEastAsia" w:hAnsiTheme="minorHAnsi" w:cstheme="minorBidi"/>
          <w:bCs w:val="0"/>
          <w:iCs w:val="0"/>
          <w:sz w:val="22"/>
          <w:szCs w:val="22"/>
        </w:rPr>
      </w:pPr>
      <w:hyperlink w:anchor="_Toc421631470" w:history="1">
        <w:r w:rsidR="00CF6D68" w:rsidRPr="00CD4A32">
          <w:rPr>
            <w:rStyle w:val="Hyperlink"/>
          </w:rPr>
          <w:t>3.2.5.</w:t>
        </w:r>
        <w:r w:rsidR="00CF6D68">
          <w:rPr>
            <w:rFonts w:asciiTheme="minorHAnsi" w:eastAsiaTheme="minorEastAsia" w:hAnsiTheme="minorHAnsi" w:cstheme="minorBidi"/>
            <w:bCs w:val="0"/>
            <w:iCs w:val="0"/>
            <w:sz w:val="22"/>
            <w:szCs w:val="22"/>
          </w:rPr>
          <w:tab/>
        </w:r>
        <w:r w:rsidR="00CF6D68" w:rsidRPr="00CD4A32">
          <w:rPr>
            <w:rStyle w:val="Hyperlink"/>
          </w:rPr>
          <w:t>Print Log Files</w:t>
        </w:r>
        <w:r w:rsidR="00CF6D68">
          <w:rPr>
            <w:webHidden/>
          </w:rPr>
          <w:tab/>
        </w:r>
        <w:r w:rsidR="00CF6D68">
          <w:rPr>
            <w:webHidden/>
          </w:rPr>
          <w:fldChar w:fldCharType="begin"/>
        </w:r>
        <w:r w:rsidR="00CF6D68">
          <w:rPr>
            <w:webHidden/>
          </w:rPr>
          <w:instrText xml:space="preserve"> PAGEREF _Toc421631470 \h </w:instrText>
        </w:r>
        <w:r w:rsidR="00CF6D68">
          <w:rPr>
            <w:webHidden/>
          </w:rPr>
        </w:r>
        <w:r w:rsidR="00CF6D68">
          <w:rPr>
            <w:webHidden/>
          </w:rPr>
          <w:fldChar w:fldCharType="separate"/>
        </w:r>
        <w:r w:rsidR="00CF6D68">
          <w:rPr>
            <w:webHidden/>
          </w:rPr>
          <w:t>36</w:t>
        </w:r>
        <w:r w:rsidR="00CF6D68">
          <w:rPr>
            <w:webHidden/>
          </w:rPr>
          <w:fldChar w:fldCharType="end"/>
        </w:r>
      </w:hyperlink>
    </w:p>
    <w:p w14:paraId="25C7FBA2" w14:textId="77777777" w:rsidR="00CF6D68" w:rsidRDefault="00F317DB">
      <w:pPr>
        <w:pStyle w:val="TOC3"/>
        <w:rPr>
          <w:rFonts w:asciiTheme="minorHAnsi" w:eastAsiaTheme="minorEastAsia" w:hAnsiTheme="minorHAnsi" w:cstheme="minorBidi"/>
          <w:bCs w:val="0"/>
          <w:iCs w:val="0"/>
          <w:sz w:val="22"/>
          <w:szCs w:val="22"/>
        </w:rPr>
      </w:pPr>
      <w:hyperlink w:anchor="_Toc421631471" w:history="1">
        <w:r w:rsidR="00CF6D68" w:rsidRPr="00CD4A32">
          <w:rPr>
            <w:rStyle w:val="Hyperlink"/>
          </w:rPr>
          <w:t>3.2.6.</w:t>
        </w:r>
        <w:r w:rsidR="00CF6D68">
          <w:rPr>
            <w:rFonts w:asciiTheme="minorHAnsi" w:eastAsiaTheme="minorEastAsia" w:hAnsiTheme="minorHAnsi" w:cstheme="minorBidi"/>
            <w:bCs w:val="0"/>
            <w:iCs w:val="0"/>
            <w:sz w:val="22"/>
            <w:szCs w:val="22"/>
          </w:rPr>
          <w:tab/>
        </w:r>
        <w:r w:rsidR="00CF6D68" w:rsidRPr="00CD4A32">
          <w:rPr>
            <w:rStyle w:val="Hyperlink"/>
          </w:rPr>
          <w:t>Pending Patients</w:t>
        </w:r>
        <w:r w:rsidR="00CF6D68">
          <w:rPr>
            <w:webHidden/>
          </w:rPr>
          <w:tab/>
        </w:r>
        <w:r w:rsidR="00CF6D68">
          <w:rPr>
            <w:webHidden/>
          </w:rPr>
          <w:fldChar w:fldCharType="begin"/>
        </w:r>
        <w:r w:rsidR="00CF6D68">
          <w:rPr>
            <w:webHidden/>
          </w:rPr>
          <w:instrText xml:space="preserve"> PAGEREF _Toc421631471 \h </w:instrText>
        </w:r>
        <w:r w:rsidR="00CF6D68">
          <w:rPr>
            <w:webHidden/>
          </w:rPr>
        </w:r>
        <w:r w:rsidR="00CF6D68">
          <w:rPr>
            <w:webHidden/>
          </w:rPr>
          <w:fldChar w:fldCharType="separate"/>
        </w:r>
        <w:r w:rsidR="00CF6D68">
          <w:rPr>
            <w:webHidden/>
          </w:rPr>
          <w:t>36</w:t>
        </w:r>
        <w:r w:rsidR="00CF6D68">
          <w:rPr>
            <w:webHidden/>
          </w:rPr>
          <w:fldChar w:fldCharType="end"/>
        </w:r>
      </w:hyperlink>
    </w:p>
    <w:p w14:paraId="25C7FBA3" w14:textId="77777777" w:rsidR="00CF6D68" w:rsidRDefault="00F317DB">
      <w:pPr>
        <w:pStyle w:val="TOC2"/>
        <w:rPr>
          <w:rFonts w:asciiTheme="minorHAnsi" w:eastAsiaTheme="minorEastAsia" w:hAnsiTheme="minorHAnsi" w:cstheme="minorBidi"/>
          <w:bCs w:val="0"/>
          <w:szCs w:val="22"/>
        </w:rPr>
      </w:pPr>
      <w:hyperlink w:anchor="_Toc421631472" w:history="1">
        <w:r w:rsidR="00CF6D68" w:rsidRPr="00CD4A32">
          <w:rPr>
            <w:rStyle w:val="Hyperlink"/>
          </w:rPr>
          <w:t>3.3.</w:t>
        </w:r>
        <w:r w:rsidR="00CF6D68">
          <w:rPr>
            <w:rFonts w:asciiTheme="minorHAnsi" w:eastAsiaTheme="minorEastAsia" w:hAnsiTheme="minorHAnsi" w:cstheme="minorBidi"/>
            <w:bCs w:val="0"/>
            <w:szCs w:val="22"/>
          </w:rPr>
          <w:tab/>
        </w:r>
        <w:r w:rsidR="00CF6D68" w:rsidRPr="00CD4A32">
          <w:rPr>
            <w:rStyle w:val="Hyperlink"/>
          </w:rPr>
          <w:t>Manual Historical Data Extraction</w:t>
        </w:r>
        <w:r w:rsidR="00CF6D68">
          <w:rPr>
            <w:webHidden/>
          </w:rPr>
          <w:tab/>
        </w:r>
        <w:r w:rsidR="00CF6D68">
          <w:rPr>
            <w:webHidden/>
          </w:rPr>
          <w:fldChar w:fldCharType="begin"/>
        </w:r>
        <w:r w:rsidR="00CF6D68">
          <w:rPr>
            <w:webHidden/>
          </w:rPr>
          <w:instrText xml:space="preserve"> PAGEREF _Toc421631472 \h </w:instrText>
        </w:r>
        <w:r w:rsidR="00CF6D68">
          <w:rPr>
            <w:webHidden/>
          </w:rPr>
        </w:r>
        <w:r w:rsidR="00CF6D68">
          <w:rPr>
            <w:webHidden/>
          </w:rPr>
          <w:fldChar w:fldCharType="separate"/>
        </w:r>
        <w:r w:rsidR="00CF6D68">
          <w:rPr>
            <w:webHidden/>
          </w:rPr>
          <w:t>37</w:t>
        </w:r>
        <w:r w:rsidR="00CF6D68">
          <w:rPr>
            <w:webHidden/>
          </w:rPr>
          <w:fldChar w:fldCharType="end"/>
        </w:r>
      </w:hyperlink>
    </w:p>
    <w:p w14:paraId="25C7FBA4" w14:textId="77777777" w:rsidR="00CF6D68" w:rsidRDefault="00F317DB">
      <w:pPr>
        <w:pStyle w:val="TOC3"/>
        <w:rPr>
          <w:rFonts w:asciiTheme="minorHAnsi" w:eastAsiaTheme="minorEastAsia" w:hAnsiTheme="minorHAnsi" w:cstheme="minorBidi"/>
          <w:bCs w:val="0"/>
          <w:iCs w:val="0"/>
          <w:sz w:val="22"/>
          <w:szCs w:val="22"/>
        </w:rPr>
      </w:pPr>
      <w:hyperlink w:anchor="_Toc421631473" w:history="1">
        <w:r w:rsidR="00CF6D68" w:rsidRPr="00CD4A32">
          <w:rPr>
            <w:rStyle w:val="Hyperlink"/>
          </w:rPr>
          <w:t>3.3.1.</w:t>
        </w:r>
        <w:r w:rsidR="00CF6D68">
          <w:rPr>
            <w:rFonts w:asciiTheme="minorHAnsi" w:eastAsiaTheme="minorEastAsia" w:hAnsiTheme="minorHAnsi" w:cstheme="minorBidi"/>
            <w:bCs w:val="0"/>
            <w:iCs w:val="0"/>
            <w:sz w:val="22"/>
            <w:szCs w:val="22"/>
          </w:rPr>
          <w:tab/>
        </w:r>
        <w:r w:rsidR="00CF6D68" w:rsidRPr="00CD4A32">
          <w:rPr>
            <w:rStyle w:val="Hyperlink"/>
          </w:rPr>
          <w:t>Overview</w:t>
        </w:r>
        <w:r w:rsidR="00CF6D68">
          <w:rPr>
            <w:webHidden/>
          </w:rPr>
          <w:tab/>
        </w:r>
        <w:r w:rsidR="00CF6D68">
          <w:rPr>
            <w:webHidden/>
          </w:rPr>
          <w:fldChar w:fldCharType="begin"/>
        </w:r>
        <w:r w:rsidR="00CF6D68">
          <w:rPr>
            <w:webHidden/>
          </w:rPr>
          <w:instrText xml:space="preserve"> PAGEREF _Toc421631473 \h </w:instrText>
        </w:r>
        <w:r w:rsidR="00CF6D68">
          <w:rPr>
            <w:webHidden/>
          </w:rPr>
        </w:r>
        <w:r w:rsidR="00CF6D68">
          <w:rPr>
            <w:webHidden/>
          </w:rPr>
          <w:fldChar w:fldCharType="separate"/>
        </w:r>
        <w:r w:rsidR="00CF6D68">
          <w:rPr>
            <w:webHidden/>
          </w:rPr>
          <w:t>37</w:t>
        </w:r>
        <w:r w:rsidR="00CF6D68">
          <w:rPr>
            <w:webHidden/>
          </w:rPr>
          <w:fldChar w:fldCharType="end"/>
        </w:r>
      </w:hyperlink>
    </w:p>
    <w:p w14:paraId="25C7FBA5" w14:textId="77777777" w:rsidR="00CF6D68" w:rsidRDefault="00F317DB">
      <w:pPr>
        <w:pStyle w:val="TOC3"/>
        <w:rPr>
          <w:rFonts w:asciiTheme="minorHAnsi" w:eastAsiaTheme="minorEastAsia" w:hAnsiTheme="minorHAnsi" w:cstheme="minorBidi"/>
          <w:bCs w:val="0"/>
          <w:iCs w:val="0"/>
          <w:sz w:val="22"/>
          <w:szCs w:val="22"/>
        </w:rPr>
      </w:pPr>
      <w:hyperlink w:anchor="_Toc421631474" w:history="1">
        <w:r w:rsidR="00CF6D68" w:rsidRPr="00CD4A32">
          <w:rPr>
            <w:rStyle w:val="Hyperlink"/>
          </w:rPr>
          <w:t>3.3.2.</w:t>
        </w:r>
        <w:r w:rsidR="00CF6D68">
          <w:rPr>
            <w:rFonts w:asciiTheme="minorHAnsi" w:eastAsiaTheme="minorEastAsia" w:hAnsiTheme="minorHAnsi" w:cstheme="minorBidi"/>
            <w:bCs w:val="0"/>
            <w:iCs w:val="0"/>
            <w:sz w:val="22"/>
            <w:szCs w:val="22"/>
          </w:rPr>
          <w:tab/>
        </w:r>
        <w:r w:rsidR="00CF6D68" w:rsidRPr="00CD4A32">
          <w:rPr>
            <w:rStyle w:val="Hyperlink"/>
          </w:rPr>
          <w:t>Historical Data Extraction Menu</w:t>
        </w:r>
        <w:r w:rsidR="00CF6D68">
          <w:rPr>
            <w:webHidden/>
          </w:rPr>
          <w:tab/>
        </w:r>
        <w:r w:rsidR="00CF6D68">
          <w:rPr>
            <w:webHidden/>
          </w:rPr>
          <w:fldChar w:fldCharType="begin"/>
        </w:r>
        <w:r w:rsidR="00CF6D68">
          <w:rPr>
            <w:webHidden/>
          </w:rPr>
          <w:instrText xml:space="preserve"> PAGEREF _Toc421631474 \h </w:instrText>
        </w:r>
        <w:r w:rsidR="00CF6D68">
          <w:rPr>
            <w:webHidden/>
          </w:rPr>
        </w:r>
        <w:r w:rsidR="00CF6D68">
          <w:rPr>
            <w:webHidden/>
          </w:rPr>
          <w:fldChar w:fldCharType="separate"/>
        </w:r>
        <w:r w:rsidR="00CF6D68">
          <w:rPr>
            <w:webHidden/>
          </w:rPr>
          <w:t>38</w:t>
        </w:r>
        <w:r w:rsidR="00CF6D68">
          <w:rPr>
            <w:webHidden/>
          </w:rPr>
          <w:fldChar w:fldCharType="end"/>
        </w:r>
      </w:hyperlink>
    </w:p>
    <w:p w14:paraId="25C7FBA6" w14:textId="77777777" w:rsidR="00CF6D68" w:rsidRDefault="00F317DB">
      <w:pPr>
        <w:pStyle w:val="TOC3"/>
        <w:rPr>
          <w:rFonts w:asciiTheme="minorHAnsi" w:eastAsiaTheme="minorEastAsia" w:hAnsiTheme="minorHAnsi" w:cstheme="minorBidi"/>
          <w:bCs w:val="0"/>
          <w:iCs w:val="0"/>
          <w:sz w:val="22"/>
          <w:szCs w:val="22"/>
        </w:rPr>
      </w:pPr>
      <w:hyperlink w:anchor="_Toc421631475" w:history="1">
        <w:r w:rsidR="00CF6D68" w:rsidRPr="00CD4A32">
          <w:rPr>
            <w:rStyle w:val="Hyperlink"/>
          </w:rPr>
          <w:t>3.3.3.</w:t>
        </w:r>
        <w:r w:rsidR="00CF6D68">
          <w:rPr>
            <w:rFonts w:asciiTheme="minorHAnsi" w:eastAsiaTheme="minorEastAsia" w:hAnsiTheme="minorHAnsi" w:cstheme="minorBidi"/>
            <w:bCs w:val="0"/>
            <w:iCs w:val="0"/>
            <w:sz w:val="22"/>
            <w:szCs w:val="22"/>
          </w:rPr>
          <w:tab/>
        </w:r>
        <w:r w:rsidR="00CF6D68" w:rsidRPr="00CD4A32">
          <w:rPr>
            <w:rStyle w:val="Hyperlink"/>
          </w:rPr>
          <w:t>Data Extraction Instructions</w:t>
        </w:r>
        <w:r w:rsidR="00CF6D68">
          <w:rPr>
            <w:webHidden/>
          </w:rPr>
          <w:tab/>
        </w:r>
        <w:r w:rsidR="00CF6D68">
          <w:rPr>
            <w:webHidden/>
          </w:rPr>
          <w:fldChar w:fldCharType="begin"/>
        </w:r>
        <w:r w:rsidR="00CF6D68">
          <w:rPr>
            <w:webHidden/>
          </w:rPr>
          <w:instrText xml:space="preserve"> PAGEREF _Toc421631475 \h </w:instrText>
        </w:r>
        <w:r w:rsidR="00CF6D68">
          <w:rPr>
            <w:webHidden/>
          </w:rPr>
        </w:r>
        <w:r w:rsidR="00CF6D68">
          <w:rPr>
            <w:webHidden/>
          </w:rPr>
          <w:fldChar w:fldCharType="separate"/>
        </w:r>
        <w:r w:rsidR="00CF6D68">
          <w:rPr>
            <w:webHidden/>
          </w:rPr>
          <w:t>39</w:t>
        </w:r>
        <w:r w:rsidR="00CF6D68">
          <w:rPr>
            <w:webHidden/>
          </w:rPr>
          <w:fldChar w:fldCharType="end"/>
        </w:r>
      </w:hyperlink>
    </w:p>
    <w:p w14:paraId="25C7FBA7" w14:textId="77777777" w:rsidR="00CF6D68" w:rsidRDefault="00F317DB">
      <w:pPr>
        <w:pStyle w:val="TOC3"/>
        <w:rPr>
          <w:rFonts w:asciiTheme="minorHAnsi" w:eastAsiaTheme="minorEastAsia" w:hAnsiTheme="minorHAnsi" w:cstheme="minorBidi"/>
          <w:bCs w:val="0"/>
          <w:iCs w:val="0"/>
          <w:sz w:val="22"/>
          <w:szCs w:val="22"/>
        </w:rPr>
      </w:pPr>
      <w:hyperlink w:anchor="_Toc421631476" w:history="1">
        <w:r w:rsidR="00CF6D68" w:rsidRPr="00CD4A32">
          <w:rPr>
            <w:rStyle w:val="Hyperlink"/>
          </w:rPr>
          <w:t>3.3.4.</w:t>
        </w:r>
        <w:r w:rsidR="00CF6D68">
          <w:rPr>
            <w:rFonts w:asciiTheme="minorHAnsi" w:eastAsiaTheme="minorEastAsia" w:hAnsiTheme="minorHAnsi" w:cstheme="minorBidi"/>
            <w:bCs w:val="0"/>
            <w:iCs w:val="0"/>
            <w:sz w:val="22"/>
            <w:szCs w:val="22"/>
          </w:rPr>
          <w:tab/>
        </w:r>
        <w:r w:rsidR="00CF6D68" w:rsidRPr="00CD4A32">
          <w:rPr>
            <w:rStyle w:val="Hyperlink"/>
          </w:rPr>
          <w:t>Data Transmission Instructions</w:t>
        </w:r>
        <w:r w:rsidR="00CF6D68">
          <w:rPr>
            <w:webHidden/>
          </w:rPr>
          <w:tab/>
        </w:r>
        <w:r w:rsidR="00CF6D68">
          <w:rPr>
            <w:webHidden/>
          </w:rPr>
          <w:fldChar w:fldCharType="begin"/>
        </w:r>
        <w:r w:rsidR="00CF6D68">
          <w:rPr>
            <w:webHidden/>
          </w:rPr>
          <w:instrText xml:space="preserve"> PAGEREF _Toc421631476 \h </w:instrText>
        </w:r>
        <w:r w:rsidR="00CF6D68">
          <w:rPr>
            <w:webHidden/>
          </w:rPr>
        </w:r>
        <w:r w:rsidR="00CF6D68">
          <w:rPr>
            <w:webHidden/>
          </w:rPr>
          <w:fldChar w:fldCharType="separate"/>
        </w:r>
        <w:r w:rsidR="00CF6D68">
          <w:rPr>
            <w:webHidden/>
          </w:rPr>
          <w:t>47</w:t>
        </w:r>
        <w:r w:rsidR="00CF6D68">
          <w:rPr>
            <w:webHidden/>
          </w:rPr>
          <w:fldChar w:fldCharType="end"/>
        </w:r>
      </w:hyperlink>
    </w:p>
    <w:p w14:paraId="25C7FBA8" w14:textId="77777777" w:rsidR="00CF6D68" w:rsidRDefault="00F317DB">
      <w:pPr>
        <w:pStyle w:val="TOC1"/>
        <w:rPr>
          <w:rFonts w:asciiTheme="minorHAnsi" w:eastAsiaTheme="minorEastAsia" w:hAnsiTheme="minorHAnsi" w:cstheme="minorBidi"/>
          <w:b w:val="0"/>
          <w:bCs w:val="0"/>
          <w:sz w:val="22"/>
          <w:szCs w:val="22"/>
        </w:rPr>
      </w:pPr>
      <w:hyperlink w:anchor="_Toc421631477" w:history="1">
        <w:r w:rsidR="00CF6D68" w:rsidRPr="00CD4A32">
          <w:rPr>
            <w:rStyle w:val="Hyperlink"/>
          </w:rPr>
          <w:t>4.</w:t>
        </w:r>
        <w:r w:rsidR="00CF6D68">
          <w:rPr>
            <w:rFonts w:asciiTheme="minorHAnsi" w:eastAsiaTheme="minorEastAsia" w:hAnsiTheme="minorHAnsi" w:cstheme="minorBidi"/>
            <w:b w:val="0"/>
            <w:bCs w:val="0"/>
            <w:sz w:val="22"/>
            <w:szCs w:val="22"/>
          </w:rPr>
          <w:tab/>
        </w:r>
        <w:r w:rsidR="00CF6D68" w:rsidRPr="00CD4A32">
          <w:rPr>
            <w:rStyle w:val="Hyperlink"/>
          </w:rPr>
          <w:t>CCR Structure and Process Overview</w:t>
        </w:r>
        <w:r w:rsidR="00CF6D68">
          <w:rPr>
            <w:webHidden/>
          </w:rPr>
          <w:tab/>
        </w:r>
        <w:r w:rsidR="00CF6D68">
          <w:rPr>
            <w:webHidden/>
          </w:rPr>
          <w:fldChar w:fldCharType="begin"/>
        </w:r>
        <w:r w:rsidR="00CF6D68">
          <w:rPr>
            <w:webHidden/>
          </w:rPr>
          <w:instrText xml:space="preserve"> PAGEREF _Toc421631477 \h </w:instrText>
        </w:r>
        <w:r w:rsidR="00CF6D68">
          <w:rPr>
            <w:webHidden/>
          </w:rPr>
        </w:r>
        <w:r w:rsidR="00CF6D68">
          <w:rPr>
            <w:webHidden/>
          </w:rPr>
          <w:fldChar w:fldCharType="separate"/>
        </w:r>
        <w:r w:rsidR="00CF6D68">
          <w:rPr>
            <w:webHidden/>
          </w:rPr>
          <w:t>49</w:t>
        </w:r>
        <w:r w:rsidR="00CF6D68">
          <w:rPr>
            <w:webHidden/>
          </w:rPr>
          <w:fldChar w:fldCharType="end"/>
        </w:r>
      </w:hyperlink>
    </w:p>
    <w:p w14:paraId="25C7FBA9" w14:textId="77777777" w:rsidR="00CF6D68" w:rsidRDefault="00F317DB">
      <w:pPr>
        <w:pStyle w:val="TOC1"/>
        <w:rPr>
          <w:rFonts w:asciiTheme="minorHAnsi" w:eastAsiaTheme="minorEastAsia" w:hAnsiTheme="minorHAnsi" w:cstheme="minorBidi"/>
          <w:b w:val="0"/>
          <w:bCs w:val="0"/>
          <w:sz w:val="22"/>
          <w:szCs w:val="22"/>
        </w:rPr>
      </w:pPr>
      <w:hyperlink w:anchor="_Toc421631478" w:history="1">
        <w:r w:rsidR="00CF6D68" w:rsidRPr="00CD4A32">
          <w:rPr>
            <w:rStyle w:val="Hyperlink"/>
          </w:rPr>
          <w:t>5.</w:t>
        </w:r>
        <w:r w:rsidR="00CF6D68">
          <w:rPr>
            <w:rFonts w:asciiTheme="minorHAnsi" w:eastAsiaTheme="minorEastAsia" w:hAnsiTheme="minorHAnsi" w:cstheme="minorBidi"/>
            <w:b w:val="0"/>
            <w:bCs w:val="0"/>
            <w:sz w:val="22"/>
            <w:szCs w:val="22"/>
          </w:rPr>
          <w:tab/>
        </w:r>
        <w:r w:rsidR="00CF6D68" w:rsidRPr="00CD4A32">
          <w:rPr>
            <w:rStyle w:val="Hyperlink"/>
          </w:rPr>
          <w:t>CCR Files</w:t>
        </w:r>
        <w:r w:rsidR="00CF6D68">
          <w:rPr>
            <w:webHidden/>
          </w:rPr>
          <w:tab/>
        </w:r>
        <w:r w:rsidR="00CF6D68">
          <w:rPr>
            <w:webHidden/>
          </w:rPr>
          <w:fldChar w:fldCharType="begin"/>
        </w:r>
        <w:r w:rsidR="00CF6D68">
          <w:rPr>
            <w:webHidden/>
          </w:rPr>
          <w:instrText xml:space="preserve"> PAGEREF _Toc421631478 \h </w:instrText>
        </w:r>
        <w:r w:rsidR="00CF6D68">
          <w:rPr>
            <w:webHidden/>
          </w:rPr>
        </w:r>
        <w:r w:rsidR="00CF6D68">
          <w:rPr>
            <w:webHidden/>
          </w:rPr>
          <w:fldChar w:fldCharType="separate"/>
        </w:r>
        <w:r w:rsidR="00CF6D68">
          <w:rPr>
            <w:webHidden/>
          </w:rPr>
          <w:t>53</w:t>
        </w:r>
        <w:r w:rsidR="00CF6D68">
          <w:rPr>
            <w:webHidden/>
          </w:rPr>
          <w:fldChar w:fldCharType="end"/>
        </w:r>
      </w:hyperlink>
    </w:p>
    <w:p w14:paraId="25C7FBAA" w14:textId="77777777" w:rsidR="00CF6D68" w:rsidRDefault="00F317DB">
      <w:pPr>
        <w:pStyle w:val="TOC2"/>
        <w:rPr>
          <w:rFonts w:asciiTheme="minorHAnsi" w:eastAsiaTheme="minorEastAsia" w:hAnsiTheme="minorHAnsi" w:cstheme="minorBidi"/>
          <w:bCs w:val="0"/>
          <w:szCs w:val="22"/>
        </w:rPr>
      </w:pPr>
      <w:hyperlink w:anchor="_Toc421631479" w:history="1">
        <w:r w:rsidR="00CF6D68" w:rsidRPr="00CD4A32">
          <w:rPr>
            <w:rStyle w:val="Hyperlink"/>
          </w:rPr>
          <w:t>5.1.</w:t>
        </w:r>
        <w:r w:rsidR="00CF6D68">
          <w:rPr>
            <w:rFonts w:asciiTheme="minorHAnsi" w:eastAsiaTheme="minorEastAsia" w:hAnsiTheme="minorHAnsi" w:cstheme="minorBidi"/>
            <w:bCs w:val="0"/>
            <w:szCs w:val="22"/>
          </w:rPr>
          <w:tab/>
        </w:r>
        <w:r w:rsidR="00CF6D68" w:rsidRPr="00CD4A32">
          <w:rPr>
            <w:rStyle w:val="Hyperlink"/>
          </w:rPr>
          <w:t>Files and Globals List</w:t>
        </w:r>
        <w:r w:rsidR="00CF6D68">
          <w:rPr>
            <w:webHidden/>
          </w:rPr>
          <w:tab/>
        </w:r>
        <w:r w:rsidR="00CF6D68">
          <w:rPr>
            <w:webHidden/>
          </w:rPr>
          <w:fldChar w:fldCharType="begin"/>
        </w:r>
        <w:r w:rsidR="00CF6D68">
          <w:rPr>
            <w:webHidden/>
          </w:rPr>
          <w:instrText xml:space="preserve"> PAGEREF _Toc421631479 \h </w:instrText>
        </w:r>
        <w:r w:rsidR="00CF6D68">
          <w:rPr>
            <w:webHidden/>
          </w:rPr>
        </w:r>
        <w:r w:rsidR="00CF6D68">
          <w:rPr>
            <w:webHidden/>
          </w:rPr>
          <w:fldChar w:fldCharType="separate"/>
        </w:r>
        <w:r w:rsidR="00CF6D68">
          <w:rPr>
            <w:webHidden/>
          </w:rPr>
          <w:t>53</w:t>
        </w:r>
        <w:r w:rsidR="00CF6D68">
          <w:rPr>
            <w:webHidden/>
          </w:rPr>
          <w:fldChar w:fldCharType="end"/>
        </w:r>
      </w:hyperlink>
    </w:p>
    <w:p w14:paraId="25C7FBAB" w14:textId="77777777" w:rsidR="00CF6D68" w:rsidRDefault="00F317DB">
      <w:pPr>
        <w:pStyle w:val="TOC2"/>
        <w:rPr>
          <w:rFonts w:asciiTheme="minorHAnsi" w:eastAsiaTheme="minorEastAsia" w:hAnsiTheme="minorHAnsi" w:cstheme="minorBidi"/>
          <w:bCs w:val="0"/>
          <w:szCs w:val="22"/>
        </w:rPr>
      </w:pPr>
      <w:hyperlink w:anchor="_Toc421631480" w:history="1">
        <w:r w:rsidR="00CF6D68" w:rsidRPr="00CD4A32">
          <w:rPr>
            <w:rStyle w:val="Hyperlink"/>
          </w:rPr>
          <w:t>5.2.</w:t>
        </w:r>
        <w:r w:rsidR="00CF6D68">
          <w:rPr>
            <w:rFonts w:asciiTheme="minorHAnsi" w:eastAsiaTheme="minorEastAsia" w:hAnsiTheme="minorHAnsi" w:cstheme="minorBidi"/>
            <w:bCs w:val="0"/>
            <w:szCs w:val="22"/>
          </w:rPr>
          <w:tab/>
        </w:r>
        <w:r w:rsidR="00CF6D68" w:rsidRPr="00CD4A32">
          <w:rPr>
            <w:rStyle w:val="Hyperlink"/>
          </w:rPr>
          <w:t>File Diagrams (Pointers)</w:t>
        </w:r>
        <w:r w:rsidR="00CF6D68">
          <w:rPr>
            <w:webHidden/>
          </w:rPr>
          <w:tab/>
        </w:r>
        <w:r w:rsidR="00CF6D68">
          <w:rPr>
            <w:webHidden/>
          </w:rPr>
          <w:fldChar w:fldCharType="begin"/>
        </w:r>
        <w:r w:rsidR="00CF6D68">
          <w:rPr>
            <w:webHidden/>
          </w:rPr>
          <w:instrText xml:space="preserve"> PAGEREF _Toc421631480 \h </w:instrText>
        </w:r>
        <w:r w:rsidR="00CF6D68">
          <w:rPr>
            <w:webHidden/>
          </w:rPr>
        </w:r>
        <w:r w:rsidR="00CF6D68">
          <w:rPr>
            <w:webHidden/>
          </w:rPr>
          <w:fldChar w:fldCharType="separate"/>
        </w:r>
        <w:r w:rsidR="00CF6D68">
          <w:rPr>
            <w:webHidden/>
          </w:rPr>
          <w:t>56</w:t>
        </w:r>
        <w:r w:rsidR="00CF6D68">
          <w:rPr>
            <w:webHidden/>
          </w:rPr>
          <w:fldChar w:fldCharType="end"/>
        </w:r>
      </w:hyperlink>
    </w:p>
    <w:p w14:paraId="25C7FBAC" w14:textId="77777777" w:rsidR="00CF6D68" w:rsidRDefault="00F317DB">
      <w:pPr>
        <w:pStyle w:val="TOC1"/>
        <w:rPr>
          <w:rFonts w:asciiTheme="minorHAnsi" w:eastAsiaTheme="minorEastAsia" w:hAnsiTheme="minorHAnsi" w:cstheme="minorBidi"/>
          <w:b w:val="0"/>
          <w:bCs w:val="0"/>
          <w:sz w:val="22"/>
          <w:szCs w:val="22"/>
        </w:rPr>
      </w:pPr>
      <w:hyperlink w:anchor="_Toc421631481" w:history="1">
        <w:r w:rsidR="00CF6D68" w:rsidRPr="00CD4A32">
          <w:rPr>
            <w:rStyle w:val="Hyperlink"/>
          </w:rPr>
          <w:t>6.</w:t>
        </w:r>
        <w:r w:rsidR="00CF6D68">
          <w:rPr>
            <w:rFonts w:asciiTheme="minorHAnsi" w:eastAsiaTheme="minorEastAsia" w:hAnsiTheme="minorHAnsi" w:cstheme="minorBidi"/>
            <w:b w:val="0"/>
            <w:bCs w:val="0"/>
            <w:sz w:val="22"/>
            <w:szCs w:val="22"/>
          </w:rPr>
          <w:tab/>
        </w:r>
        <w:r w:rsidR="00CF6D68" w:rsidRPr="00CD4A32">
          <w:rPr>
            <w:rStyle w:val="Hyperlink"/>
          </w:rPr>
          <w:t>Globals</w:t>
        </w:r>
        <w:r w:rsidR="00CF6D68">
          <w:rPr>
            <w:webHidden/>
          </w:rPr>
          <w:tab/>
        </w:r>
        <w:r w:rsidR="00CF6D68">
          <w:rPr>
            <w:webHidden/>
          </w:rPr>
          <w:fldChar w:fldCharType="begin"/>
        </w:r>
        <w:r w:rsidR="00CF6D68">
          <w:rPr>
            <w:webHidden/>
          </w:rPr>
          <w:instrText xml:space="preserve"> PAGEREF _Toc421631481 \h </w:instrText>
        </w:r>
        <w:r w:rsidR="00CF6D68">
          <w:rPr>
            <w:webHidden/>
          </w:rPr>
        </w:r>
        <w:r w:rsidR="00CF6D68">
          <w:rPr>
            <w:webHidden/>
          </w:rPr>
          <w:fldChar w:fldCharType="separate"/>
        </w:r>
        <w:r w:rsidR="00CF6D68">
          <w:rPr>
            <w:webHidden/>
          </w:rPr>
          <w:t>60</w:t>
        </w:r>
        <w:r w:rsidR="00CF6D68">
          <w:rPr>
            <w:webHidden/>
          </w:rPr>
          <w:fldChar w:fldCharType="end"/>
        </w:r>
      </w:hyperlink>
    </w:p>
    <w:p w14:paraId="25C7FBAD" w14:textId="77777777" w:rsidR="00CF6D68" w:rsidRDefault="00F317DB">
      <w:pPr>
        <w:pStyle w:val="TOC2"/>
        <w:rPr>
          <w:rFonts w:asciiTheme="minorHAnsi" w:eastAsiaTheme="minorEastAsia" w:hAnsiTheme="minorHAnsi" w:cstheme="minorBidi"/>
          <w:bCs w:val="0"/>
          <w:szCs w:val="22"/>
        </w:rPr>
      </w:pPr>
      <w:hyperlink w:anchor="_Toc421631482" w:history="1">
        <w:r w:rsidR="00CF6D68" w:rsidRPr="00CD4A32">
          <w:rPr>
            <w:rStyle w:val="Hyperlink"/>
          </w:rPr>
          <w:t>6.1.</w:t>
        </w:r>
        <w:r w:rsidR="00CF6D68">
          <w:rPr>
            <w:rFonts w:asciiTheme="minorHAnsi" w:eastAsiaTheme="minorEastAsia" w:hAnsiTheme="minorHAnsi" w:cstheme="minorBidi"/>
            <w:bCs w:val="0"/>
            <w:szCs w:val="22"/>
          </w:rPr>
          <w:tab/>
        </w:r>
        <w:r w:rsidR="00CF6D68" w:rsidRPr="00CD4A32">
          <w:rPr>
            <w:rStyle w:val="Hyperlink"/>
          </w:rPr>
          <w:t>Upgrade Installation</w:t>
        </w:r>
        <w:r w:rsidR="00CF6D68">
          <w:rPr>
            <w:webHidden/>
          </w:rPr>
          <w:tab/>
        </w:r>
        <w:r w:rsidR="00CF6D68">
          <w:rPr>
            <w:webHidden/>
          </w:rPr>
          <w:fldChar w:fldCharType="begin"/>
        </w:r>
        <w:r w:rsidR="00CF6D68">
          <w:rPr>
            <w:webHidden/>
          </w:rPr>
          <w:instrText xml:space="preserve"> PAGEREF _Toc421631482 \h </w:instrText>
        </w:r>
        <w:r w:rsidR="00CF6D68">
          <w:rPr>
            <w:webHidden/>
          </w:rPr>
        </w:r>
        <w:r w:rsidR="00CF6D68">
          <w:rPr>
            <w:webHidden/>
          </w:rPr>
          <w:fldChar w:fldCharType="separate"/>
        </w:r>
        <w:r w:rsidR="00CF6D68">
          <w:rPr>
            <w:webHidden/>
          </w:rPr>
          <w:t>60</w:t>
        </w:r>
        <w:r w:rsidR="00CF6D68">
          <w:rPr>
            <w:webHidden/>
          </w:rPr>
          <w:fldChar w:fldCharType="end"/>
        </w:r>
      </w:hyperlink>
    </w:p>
    <w:p w14:paraId="25C7FBAE" w14:textId="77777777" w:rsidR="00CF6D68" w:rsidRDefault="00F317DB">
      <w:pPr>
        <w:pStyle w:val="TOC2"/>
        <w:rPr>
          <w:rFonts w:asciiTheme="minorHAnsi" w:eastAsiaTheme="minorEastAsia" w:hAnsiTheme="minorHAnsi" w:cstheme="minorBidi"/>
          <w:bCs w:val="0"/>
          <w:szCs w:val="22"/>
        </w:rPr>
      </w:pPr>
      <w:hyperlink w:anchor="_Toc421631483" w:history="1">
        <w:r w:rsidR="00CF6D68" w:rsidRPr="00CD4A32">
          <w:rPr>
            <w:rStyle w:val="Hyperlink"/>
          </w:rPr>
          <w:t>6.2.</w:t>
        </w:r>
        <w:r w:rsidR="00CF6D68">
          <w:rPr>
            <w:rFonts w:asciiTheme="minorHAnsi" w:eastAsiaTheme="minorEastAsia" w:hAnsiTheme="minorHAnsi" w:cstheme="minorBidi"/>
            <w:bCs w:val="0"/>
            <w:szCs w:val="22"/>
          </w:rPr>
          <w:tab/>
        </w:r>
        <w:r w:rsidR="00CF6D68" w:rsidRPr="00CD4A32">
          <w:rPr>
            <w:rStyle w:val="Hyperlink"/>
          </w:rPr>
          <w:t>Initial Installation</w:t>
        </w:r>
        <w:r w:rsidR="00CF6D68">
          <w:rPr>
            <w:webHidden/>
          </w:rPr>
          <w:tab/>
        </w:r>
        <w:r w:rsidR="00CF6D68">
          <w:rPr>
            <w:webHidden/>
          </w:rPr>
          <w:fldChar w:fldCharType="begin"/>
        </w:r>
        <w:r w:rsidR="00CF6D68">
          <w:rPr>
            <w:webHidden/>
          </w:rPr>
          <w:instrText xml:space="preserve"> PAGEREF _Toc421631483 \h </w:instrText>
        </w:r>
        <w:r w:rsidR="00CF6D68">
          <w:rPr>
            <w:webHidden/>
          </w:rPr>
        </w:r>
        <w:r w:rsidR="00CF6D68">
          <w:rPr>
            <w:webHidden/>
          </w:rPr>
          <w:fldChar w:fldCharType="separate"/>
        </w:r>
        <w:r w:rsidR="00CF6D68">
          <w:rPr>
            <w:webHidden/>
          </w:rPr>
          <w:t>60</w:t>
        </w:r>
        <w:r w:rsidR="00CF6D68">
          <w:rPr>
            <w:webHidden/>
          </w:rPr>
          <w:fldChar w:fldCharType="end"/>
        </w:r>
      </w:hyperlink>
    </w:p>
    <w:p w14:paraId="25C7FBAF" w14:textId="77777777" w:rsidR="00CF6D68" w:rsidRDefault="00F317DB">
      <w:pPr>
        <w:pStyle w:val="TOC2"/>
        <w:rPr>
          <w:rFonts w:asciiTheme="minorHAnsi" w:eastAsiaTheme="minorEastAsia" w:hAnsiTheme="minorHAnsi" w:cstheme="minorBidi"/>
          <w:bCs w:val="0"/>
          <w:szCs w:val="22"/>
        </w:rPr>
      </w:pPr>
      <w:hyperlink w:anchor="_Toc421631484" w:history="1">
        <w:r w:rsidR="00CF6D68" w:rsidRPr="00CD4A32">
          <w:rPr>
            <w:rStyle w:val="Hyperlink"/>
          </w:rPr>
          <w:t>6.3.</w:t>
        </w:r>
        <w:r w:rsidR="00CF6D68">
          <w:rPr>
            <w:rFonts w:asciiTheme="minorHAnsi" w:eastAsiaTheme="minorEastAsia" w:hAnsiTheme="minorHAnsi" w:cstheme="minorBidi"/>
            <w:bCs w:val="0"/>
            <w:szCs w:val="22"/>
          </w:rPr>
          <w:tab/>
        </w:r>
        <w:r w:rsidR="00CF6D68" w:rsidRPr="00CD4A32">
          <w:rPr>
            <w:rStyle w:val="Hyperlink"/>
          </w:rPr>
          <w:t>Temporary Globals</w:t>
        </w:r>
        <w:r w:rsidR="00CF6D68">
          <w:rPr>
            <w:webHidden/>
          </w:rPr>
          <w:tab/>
        </w:r>
        <w:r w:rsidR="00CF6D68">
          <w:rPr>
            <w:webHidden/>
          </w:rPr>
          <w:fldChar w:fldCharType="begin"/>
        </w:r>
        <w:r w:rsidR="00CF6D68">
          <w:rPr>
            <w:webHidden/>
          </w:rPr>
          <w:instrText xml:space="preserve"> PAGEREF _Toc421631484 \h </w:instrText>
        </w:r>
        <w:r w:rsidR="00CF6D68">
          <w:rPr>
            <w:webHidden/>
          </w:rPr>
        </w:r>
        <w:r w:rsidR="00CF6D68">
          <w:rPr>
            <w:webHidden/>
          </w:rPr>
          <w:fldChar w:fldCharType="separate"/>
        </w:r>
        <w:r w:rsidR="00CF6D68">
          <w:rPr>
            <w:webHidden/>
          </w:rPr>
          <w:t>60</w:t>
        </w:r>
        <w:r w:rsidR="00CF6D68">
          <w:rPr>
            <w:webHidden/>
          </w:rPr>
          <w:fldChar w:fldCharType="end"/>
        </w:r>
      </w:hyperlink>
    </w:p>
    <w:p w14:paraId="25C7FBB0" w14:textId="77777777" w:rsidR="00CF6D68" w:rsidRDefault="00F317DB">
      <w:pPr>
        <w:pStyle w:val="TOC1"/>
        <w:rPr>
          <w:rFonts w:asciiTheme="minorHAnsi" w:eastAsiaTheme="minorEastAsia" w:hAnsiTheme="minorHAnsi" w:cstheme="minorBidi"/>
          <w:b w:val="0"/>
          <w:bCs w:val="0"/>
          <w:sz w:val="22"/>
          <w:szCs w:val="22"/>
        </w:rPr>
      </w:pPr>
      <w:hyperlink w:anchor="_Toc421631485" w:history="1">
        <w:r w:rsidR="00CF6D68" w:rsidRPr="00CD4A32">
          <w:rPr>
            <w:rStyle w:val="Hyperlink"/>
          </w:rPr>
          <w:t>7.</w:t>
        </w:r>
        <w:r w:rsidR="00CF6D68">
          <w:rPr>
            <w:rFonts w:asciiTheme="minorHAnsi" w:eastAsiaTheme="minorEastAsia" w:hAnsiTheme="minorHAnsi" w:cstheme="minorBidi"/>
            <w:b w:val="0"/>
            <w:bCs w:val="0"/>
            <w:sz w:val="22"/>
            <w:szCs w:val="22"/>
          </w:rPr>
          <w:tab/>
        </w:r>
        <w:r w:rsidR="00CF6D68" w:rsidRPr="00CD4A32">
          <w:rPr>
            <w:rStyle w:val="Hyperlink"/>
          </w:rPr>
          <w:t>Routines</w:t>
        </w:r>
        <w:r w:rsidR="00CF6D68">
          <w:rPr>
            <w:webHidden/>
          </w:rPr>
          <w:tab/>
        </w:r>
        <w:r w:rsidR="00CF6D68">
          <w:rPr>
            <w:webHidden/>
          </w:rPr>
          <w:fldChar w:fldCharType="begin"/>
        </w:r>
        <w:r w:rsidR="00CF6D68">
          <w:rPr>
            <w:webHidden/>
          </w:rPr>
          <w:instrText xml:space="preserve"> PAGEREF _Toc421631485 \h </w:instrText>
        </w:r>
        <w:r w:rsidR="00CF6D68">
          <w:rPr>
            <w:webHidden/>
          </w:rPr>
        </w:r>
        <w:r w:rsidR="00CF6D68">
          <w:rPr>
            <w:webHidden/>
          </w:rPr>
          <w:fldChar w:fldCharType="separate"/>
        </w:r>
        <w:r w:rsidR="00CF6D68">
          <w:rPr>
            <w:webHidden/>
          </w:rPr>
          <w:t>61</w:t>
        </w:r>
        <w:r w:rsidR="00CF6D68">
          <w:rPr>
            <w:webHidden/>
          </w:rPr>
          <w:fldChar w:fldCharType="end"/>
        </w:r>
      </w:hyperlink>
    </w:p>
    <w:p w14:paraId="25C7FBB1" w14:textId="77777777" w:rsidR="00CF6D68" w:rsidRDefault="00F317DB">
      <w:pPr>
        <w:pStyle w:val="TOC2"/>
        <w:rPr>
          <w:rFonts w:asciiTheme="minorHAnsi" w:eastAsiaTheme="minorEastAsia" w:hAnsiTheme="minorHAnsi" w:cstheme="minorBidi"/>
          <w:bCs w:val="0"/>
          <w:szCs w:val="22"/>
        </w:rPr>
      </w:pPr>
      <w:hyperlink w:anchor="_Toc421631486" w:history="1">
        <w:r w:rsidR="00CF6D68" w:rsidRPr="00CD4A32">
          <w:rPr>
            <w:rStyle w:val="Hyperlink"/>
          </w:rPr>
          <w:t>7.1.</w:t>
        </w:r>
        <w:r w:rsidR="00CF6D68">
          <w:rPr>
            <w:rFonts w:asciiTheme="minorHAnsi" w:eastAsiaTheme="minorEastAsia" w:hAnsiTheme="minorHAnsi" w:cstheme="minorBidi"/>
            <w:bCs w:val="0"/>
            <w:szCs w:val="22"/>
          </w:rPr>
          <w:tab/>
        </w:r>
        <w:r w:rsidR="00CF6D68" w:rsidRPr="00CD4A32">
          <w:rPr>
            <w:rStyle w:val="Hyperlink"/>
          </w:rPr>
          <w:t>Routine List for CCR 1.5</w:t>
        </w:r>
        <w:r w:rsidR="00CF6D68">
          <w:rPr>
            <w:webHidden/>
          </w:rPr>
          <w:tab/>
        </w:r>
        <w:r w:rsidR="00CF6D68">
          <w:rPr>
            <w:webHidden/>
          </w:rPr>
          <w:fldChar w:fldCharType="begin"/>
        </w:r>
        <w:r w:rsidR="00CF6D68">
          <w:rPr>
            <w:webHidden/>
          </w:rPr>
          <w:instrText xml:space="preserve"> PAGEREF _Toc421631486 \h </w:instrText>
        </w:r>
        <w:r w:rsidR="00CF6D68">
          <w:rPr>
            <w:webHidden/>
          </w:rPr>
        </w:r>
        <w:r w:rsidR="00CF6D68">
          <w:rPr>
            <w:webHidden/>
          </w:rPr>
          <w:fldChar w:fldCharType="separate"/>
        </w:r>
        <w:r w:rsidR="00CF6D68">
          <w:rPr>
            <w:webHidden/>
          </w:rPr>
          <w:t>61</w:t>
        </w:r>
        <w:r w:rsidR="00CF6D68">
          <w:rPr>
            <w:webHidden/>
          </w:rPr>
          <w:fldChar w:fldCharType="end"/>
        </w:r>
      </w:hyperlink>
    </w:p>
    <w:p w14:paraId="25C7FBB2" w14:textId="77777777" w:rsidR="00CF6D68" w:rsidRDefault="00F317DB">
      <w:pPr>
        <w:pStyle w:val="TOC2"/>
        <w:rPr>
          <w:rFonts w:asciiTheme="minorHAnsi" w:eastAsiaTheme="minorEastAsia" w:hAnsiTheme="minorHAnsi" w:cstheme="minorBidi"/>
          <w:bCs w:val="0"/>
          <w:szCs w:val="22"/>
        </w:rPr>
      </w:pPr>
      <w:hyperlink w:anchor="_Toc421631487" w:history="1">
        <w:r w:rsidR="00CF6D68" w:rsidRPr="00CD4A32">
          <w:rPr>
            <w:rStyle w:val="Hyperlink"/>
          </w:rPr>
          <w:t>7.2.</w:t>
        </w:r>
        <w:r w:rsidR="00CF6D68">
          <w:rPr>
            <w:rFonts w:asciiTheme="minorHAnsi" w:eastAsiaTheme="minorEastAsia" w:hAnsiTheme="minorHAnsi" w:cstheme="minorBidi"/>
            <w:bCs w:val="0"/>
            <w:szCs w:val="22"/>
          </w:rPr>
          <w:tab/>
        </w:r>
        <w:r w:rsidR="00CF6D68" w:rsidRPr="00CD4A32">
          <w:rPr>
            <w:rStyle w:val="Hyperlink"/>
          </w:rPr>
          <w:t>Routine Sub-Namespaces</w:t>
        </w:r>
        <w:r w:rsidR="00CF6D68">
          <w:rPr>
            <w:webHidden/>
          </w:rPr>
          <w:tab/>
        </w:r>
        <w:r w:rsidR="00CF6D68">
          <w:rPr>
            <w:webHidden/>
          </w:rPr>
          <w:fldChar w:fldCharType="begin"/>
        </w:r>
        <w:r w:rsidR="00CF6D68">
          <w:rPr>
            <w:webHidden/>
          </w:rPr>
          <w:instrText xml:space="preserve"> PAGEREF _Toc421631487 \h </w:instrText>
        </w:r>
        <w:r w:rsidR="00CF6D68">
          <w:rPr>
            <w:webHidden/>
          </w:rPr>
        </w:r>
        <w:r w:rsidR="00CF6D68">
          <w:rPr>
            <w:webHidden/>
          </w:rPr>
          <w:fldChar w:fldCharType="separate"/>
        </w:r>
        <w:r w:rsidR="00CF6D68">
          <w:rPr>
            <w:webHidden/>
          </w:rPr>
          <w:t>68</w:t>
        </w:r>
        <w:r w:rsidR="00CF6D68">
          <w:rPr>
            <w:webHidden/>
          </w:rPr>
          <w:fldChar w:fldCharType="end"/>
        </w:r>
      </w:hyperlink>
    </w:p>
    <w:p w14:paraId="25C7FBB3" w14:textId="77777777" w:rsidR="00CF6D68" w:rsidRDefault="00F317DB">
      <w:pPr>
        <w:pStyle w:val="TOC2"/>
        <w:rPr>
          <w:rFonts w:asciiTheme="minorHAnsi" w:eastAsiaTheme="minorEastAsia" w:hAnsiTheme="minorHAnsi" w:cstheme="minorBidi"/>
          <w:bCs w:val="0"/>
          <w:szCs w:val="22"/>
        </w:rPr>
      </w:pPr>
      <w:hyperlink w:anchor="_Toc421631488" w:history="1">
        <w:r w:rsidR="00CF6D68" w:rsidRPr="00CD4A32">
          <w:rPr>
            <w:rStyle w:val="Hyperlink"/>
          </w:rPr>
          <w:t>7.3.</w:t>
        </w:r>
        <w:r w:rsidR="00CF6D68">
          <w:rPr>
            <w:rFonts w:asciiTheme="minorHAnsi" w:eastAsiaTheme="minorEastAsia" w:hAnsiTheme="minorHAnsi" w:cstheme="minorBidi"/>
            <w:bCs w:val="0"/>
            <w:szCs w:val="22"/>
          </w:rPr>
          <w:tab/>
        </w:r>
        <w:r w:rsidR="00CF6D68" w:rsidRPr="00CD4A32">
          <w:rPr>
            <w:rStyle w:val="Hyperlink"/>
          </w:rPr>
          <w:t>XINDEX</w:t>
        </w:r>
        <w:r w:rsidR="00CF6D68">
          <w:rPr>
            <w:webHidden/>
          </w:rPr>
          <w:tab/>
        </w:r>
        <w:r w:rsidR="00CF6D68">
          <w:rPr>
            <w:webHidden/>
          </w:rPr>
          <w:fldChar w:fldCharType="begin"/>
        </w:r>
        <w:r w:rsidR="00CF6D68">
          <w:rPr>
            <w:webHidden/>
          </w:rPr>
          <w:instrText xml:space="preserve"> PAGEREF _Toc421631488 \h </w:instrText>
        </w:r>
        <w:r w:rsidR="00CF6D68">
          <w:rPr>
            <w:webHidden/>
          </w:rPr>
        </w:r>
        <w:r w:rsidR="00CF6D68">
          <w:rPr>
            <w:webHidden/>
          </w:rPr>
          <w:fldChar w:fldCharType="separate"/>
        </w:r>
        <w:r w:rsidR="00CF6D68">
          <w:rPr>
            <w:webHidden/>
          </w:rPr>
          <w:t>69</w:t>
        </w:r>
        <w:r w:rsidR="00CF6D68">
          <w:rPr>
            <w:webHidden/>
          </w:rPr>
          <w:fldChar w:fldCharType="end"/>
        </w:r>
      </w:hyperlink>
    </w:p>
    <w:p w14:paraId="25C7FBB4" w14:textId="77777777" w:rsidR="00CF6D68" w:rsidRDefault="00F317DB">
      <w:pPr>
        <w:pStyle w:val="TOC1"/>
        <w:rPr>
          <w:rFonts w:asciiTheme="minorHAnsi" w:eastAsiaTheme="minorEastAsia" w:hAnsiTheme="minorHAnsi" w:cstheme="minorBidi"/>
          <w:b w:val="0"/>
          <w:bCs w:val="0"/>
          <w:sz w:val="22"/>
          <w:szCs w:val="22"/>
        </w:rPr>
      </w:pPr>
      <w:hyperlink w:anchor="_Toc421631489" w:history="1">
        <w:r w:rsidR="00CF6D68" w:rsidRPr="00CD4A32">
          <w:rPr>
            <w:rStyle w:val="Hyperlink"/>
          </w:rPr>
          <w:t>8.</w:t>
        </w:r>
        <w:r w:rsidR="00CF6D68">
          <w:rPr>
            <w:rFonts w:asciiTheme="minorHAnsi" w:eastAsiaTheme="minorEastAsia" w:hAnsiTheme="minorHAnsi" w:cstheme="minorBidi"/>
            <w:b w:val="0"/>
            <w:bCs w:val="0"/>
            <w:sz w:val="22"/>
            <w:szCs w:val="22"/>
          </w:rPr>
          <w:tab/>
        </w:r>
        <w:r w:rsidR="00CF6D68" w:rsidRPr="00CD4A32">
          <w:rPr>
            <w:rStyle w:val="Hyperlink"/>
          </w:rPr>
          <w:t>Exported Options</w:t>
        </w:r>
        <w:r w:rsidR="00CF6D68">
          <w:rPr>
            <w:webHidden/>
          </w:rPr>
          <w:tab/>
        </w:r>
        <w:r w:rsidR="00CF6D68">
          <w:rPr>
            <w:webHidden/>
          </w:rPr>
          <w:fldChar w:fldCharType="begin"/>
        </w:r>
        <w:r w:rsidR="00CF6D68">
          <w:rPr>
            <w:webHidden/>
          </w:rPr>
          <w:instrText xml:space="preserve"> PAGEREF _Toc421631489 \h </w:instrText>
        </w:r>
        <w:r w:rsidR="00CF6D68">
          <w:rPr>
            <w:webHidden/>
          </w:rPr>
        </w:r>
        <w:r w:rsidR="00CF6D68">
          <w:rPr>
            <w:webHidden/>
          </w:rPr>
          <w:fldChar w:fldCharType="separate"/>
        </w:r>
        <w:r w:rsidR="00CF6D68">
          <w:rPr>
            <w:webHidden/>
          </w:rPr>
          <w:t>70</w:t>
        </w:r>
        <w:r w:rsidR="00CF6D68">
          <w:rPr>
            <w:webHidden/>
          </w:rPr>
          <w:fldChar w:fldCharType="end"/>
        </w:r>
      </w:hyperlink>
    </w:p>
    <w:p w14:paraId="25C7FBB5" w14:textId="77777777" w:rsidR="00CF6D68" w:rsidRDefault="00F317DB">
      <w:pPr>
        <w:pStyle w:val="TOC1"/>
        <w:rPr>
          <w:rFonts w:asciiTheme="minorHAnsi" w:eastAsiaTheme="minorEastAsia" w:hAnsiTheme="minorHAnsi" w:cstheme="minorBidi"/>
          <w:b w:val="0"/>
          <w:bCs w:val="0"/>
          <w:sz w:val="22"/>
          <w:szCs w:val="22"/>
        </w:rPr>
      </w:pPr>
      <w:hyperlink w:anchor="_Toc421631490" w:history="1">
        <w:r w:rsidR="00CF6D68" w:rsidRPr="00CD4A32">
          <w:rPr>
            <w:rStyle w:val="Hyperlink"/>
          </w:rPr>
          <w:t>9.</w:t>
        </w:r>
        <w:r w:rsidR="00CF6D68">
          <w:rPr>
            <w:rFonts w:asciiTheme="minorHAnsi" w:eastAsiaTheme="minorEastAsia" w:hAnsiTheme="minorHAnsi" w:cstheme="minorBidi"/>
            <w:b w:val="0"/>
            <w:bCs w:val="0"/>
            <w:sz w:val="22"/>
            <w:szCs w:val="22"/>
          </w:rPr>
          <w:tab/>
        </w:r>
        <w:r w:rsidR="00CF6D68" w:rsidRPr="00CD4A32">
          <w:rPr>
            <w:rStyle w:val="Hyperlink"/>
          </w:rPr>
          <w:t>Archiving and Purging</w:t>
        </w:r>
        <w:r w:rsidR="00CF6D68">
          <w:rPr>
            <w:webHidden/>
          </w:rPr>
          <w:tab/>
        </w:r>
        <w:r w:rsidR="00CF6D68">
          <w:rPr>
            <w:webHidden/>
          </w:rPr>
          <w:fldChar w:fldCharType="begin"/>
        </w:r>
        <w:r w:rsidR="00CF6D68">
          <w:rPr>
            <w:webHidden/>
          </w:rPr>
          <w:instrText xml:space="preserve"> PAGEREF _Toc421631490 \h </w:instrText>
        </w:r>
        <w:r w:rsidR="00CF6D68">
          <w:rPr>
            <w:webHidden/>
          </w:rPr>
        </w:r>
        <w:r w:rsidR="00CF6D68">
          <w:rPr>
            <w:webHidden/>
          </w:rPr>
          <w:fldChar w:fldCharType="separate"/>
        </w:r>
        <w:r w:rsidR="00CF6D68">
          <w:rPr>
            <w:webHidden/>
          </w:rPr>
          <w:t>73</w:t>
        </w:r>
        <w:r w:rsidR="00CF6D68">
          <w:rPr>
            <w:webHidden/>
          </w:rPr>
          <w:fldChar w:fldCharType="end"/>
        </w:r>
      </w:hyperlink>
    </w:p>
    <w:p w14:paraId="25C7FBB6" w14:textId="77777777" w:rsidR="00CF6D68" w:rsidRDefault="00F317DB">
      <w:pPr>
        <w:pStyle w:val="TOC2"/>
        <w:rPr>
          <w:rFonts w:asciiTheme="minorHAnsi" w:eastAsiaTheme="minorEastAsia" w:hAnsiTheme="minorHAnsi" w:cstheme="minorBidi"/>
          <w:bCs w:val="0"/>
          <w:szCs w:val="22"/>
        </w:rPr>
      </w:pPr>
      <w:hyperlink w:anchor="_Toc421631491" w:history="1">
        <w:r w:rsidR="00CF6D68" w:rsidRPr="00CD4A32">
          <w:rPr>
            <w:rStyle w:val="Hyperlink"/>
          </w:rPr>
          <w:t>9.1.</w:t>
        </w:r>
        <w:r w:rsidR="00CF6D68">
          <w:rPr>
            <w:rFonts w:asciiTheme="minorHAnsi" w:eastAsiaTheme="minorEastAsia" w:hAnsiTheme="minorHAnsi" w:cstheme="minorBidi"/>
            <w:bCs w:val="0"/>
            <w:szCs w:val="22"/>
          </w:rPr>
          <w:tab/>
        </w:r>
        <w:r w:rsidR="00CF6D68" w:rsidRPr="00CD4A32">
          <w:rPr>
            <w:rStyle w:val="Hyperlink"/>
          </w:rPr>
          <w:t>Archiving</w:t>
        </w:r>
        <w:r w:rsidR="00CF6D68">
          <w:rPr>
            <w:webHidden/>
          </w:rPr>
          <w:tab/>
        </w:r>
        <w:r w:rsidR="00CF6D68">
          <w:rPr>
            <w:webHidden/>
          </w:rPr>
          <w:fldChar w:fldCharType="begin"/>
        </w:r>
        <w:r w:rsidR="00CF6D68">
          <w:rPr>
            <w:webHidden/>
          </w:rPr>
          <w:instrText xml:space="preserve"> PAGEREF _Toc421631491 \h </w:instrText>
        </w:r>
        <w:r w:rsidR="00CF6D68">
          <w:rPr>
            <w:webHidden/>
          </w:rPr>
        </w:r>
        <w:r w:rsidR="00CF6D68">
          <w:rPr>
            <w:webHidden/>
          </w:rPr>
          <w:fldChar w:fldCharType="separate"/>
        </w:r>
        <w:r w:rsidR="00CF6D68">
          <w:rPr>
            <w:webHidden/>
          </w:rPr>
          <w:t>73</w:t>
        </w:r>
        <w:r w:rsidR="00CF6D68">
          <w:rPr>
            <w:webHidden/>
          </w:rPr>
          <w:fldChar w:fldCharType="end"/>
        </w:r>
      </w:hyperlink>
    </w:p>
    <w:p w14:paraId="25C7FBB7" w14:textId="77777777" w:rsidR="00CF6D68" w:rsidRDefault="00F317DB">
      <w:pPr>
        <w:pStyle w:val="TOC2"/>
        <w:rPr>
          <w:rFonts w:asciiTheme="minorHAnsi" w:eastAsiaTheme="minorEastAsia" w:hAnsiTheme="minorHAnsi" w:cstheme="minorBidi"/>
          <w:bCs w:val="0"/>
          <w:szCs w:val="22"/>
        </w:rPr>
      </w:pPr>
      <w:hyperlink w:anchor="_Toc421631492" w:history="1">
        <w:r w:rsidR="00CF6D68" w:rsidRPr="00CD4A32">
          <w:rPr>
            <w:rStyle w:val="Hyperlink"/>
          </w:rPr>
          <w:t>9.2.</w:t>
        </w:r>
        <w:r w:rsidR="00CF6D68">
          <w:rPr>
            <w:rFonts w:asciiTheme="minorHAnsi" w:eastAsiaTheme="minorEastAsia" w:hAnsiTheme="minorHAnsi" w:cstheme="minorBidi"/>
            <w:bCs w:val="0"/>
            <w:szCs w:val="22"/>
          </w:rPr>
          <w:tab/>
        </w:r>
        <w:r w:rsidR="00CF6D68" w:rsidRPr="00CD4A32">
          <w:rPr>
            <w:rStyle w:val="Hyperlink"/>
          </w:rPr>
          <w:t>Purging</w:t>
        </w:r>
        <w:r w:rsidR="00CF6D68">
          <w:rPr>
            <w:webHidden/>
          </w:rPr>
          <w:tab/>
        </w:r>
        <w:r w:rsidR="00CF6D68">
          <w:rPr>
            <w:webHidden/>
          </w:rPr>
          <w:fldChar w:fldCharType="begin"/>
        </w:r>
        <w:r w:rsidR="00CF6D68">
          <w:rPr>
            <w:webHidden/>
          </w:rPr>
          <w:instrText xml:space="preserve"> PAGEREF _Toc421631492 \h </w:instrText>
        </w:r>
        <w:r w:rsidR="00CF6D68">
          <w:rPr>
            <w:webHidden/>
          </w:rPr>
        </w:r>
        <w:r w:rsidR="00CF6D68">
          <w:rPr>
            <w:webHidden/>
          </w:rPr>
          <w:fldChar w:fldCharType="separate"/>
        </w:r>
        <w:r w:rsidR="00CF6D68">
          <w:rPr>
            <w:webHidden/>
          </w:rPr>
          <w:t>73</w:t>
        </w:r>
        <w:r w:rsidR="00CF6D68">
          <w:rPr>
            <w:webHidden/>
          </w:rPr>
          <w:fldChar w:fldCharType="end"/>
        </w:r>
      </w:hyperlink>
    </w:p>
    <w:p w14:paraId="25C7FBB8" w14:textId="77777777" w:rsidR="00CF6D68" w:rsidRDefault="00F317DB">
      <w:pPr>
        <w:pStyle w:val="TOC1"/>
        <w:rPr>
          <w:rFonts w:asciiTheme="minorHAnsi" w:eastAsiaTheme="minorEastAsia" w:hAnsiTheme="minorHAnsi" w:cstheme="minorBidi"/>
          <w:b w:val="0"/>
          <w:bCs w:val="0"/>
          <w:sz w:val="22"/>
          <w:szCs w:val="22"/>
        </w:rPr>
      </w:pPr>
      <w:hyperlink w:anchor="_Toc421631493" w:history="1">
        <w:r w:rsidR="00CF6D68" w:rsidRPr="00CD4A32">
          <w:rPr>
            <w:rStyle w:val="Hyperlink"/>
          </w:rPr>
          <w:t>10.</w:t>
        </w:r>
        <w:r w:rsidR="00CF6D68">
          <w:rPr>
            <w:rFonts w:asciiTheme="minorHAnsi" w:eastAsiaTheme="minorEastAsia" w:hAnsiTheme="minorHAnsi" w:cstheme="minorBidi"/>
            <w:b w:val="0"/>
            <w:bCs w:val="0"/>
            <w:sz w:val="22"/>
            <w:szCs w:val="22"/>
          </w:rPr>
          <w:tab/>
        </w:r>
        <w:r w:rsidR="00CF6D68" w:rsidRPr="00CD4A32">
          <w:rPr>
            <w:rStyle w:val="Hyperlink"/>
          </w:rPr>
          <w:t>Protocols</w:t>
        </w:r>
        <w:r w:rsidR="00CF6D68">
          <w:rPr>
            <w:webHidden/>
          </w:rPr>
          <w:tab/>
        </w:r>
        <w:r w:rsidR="00CF6D68">
          <w:rPr>
            <w:webHidden/>
          </w:rPr>
          <w:fldChar w:fldCharType="begin"/>
        </w:r>
        <w:r w:rsidR="00CF6D68">
          <w:rPr>
            <w:webHidden/>
          </w:rPr>
          <w:instrText xml:space="preserve"> PAGEREF _Toc421631493 \h </w:instrText>
        </w:r>
        <w:r w:rsidR="00CF6D68">
          <w:rPr>
            <w:webHidden/>
          </w:rPr>
        </w:r>
        <w:r w:rsidR="00CF6D68">
          <w:rPr>
            <w:webHidden/>
          </w:rPr>
          <w:fldChar w:fldCharType="separate"/>
        </w:r>
        <w:r w:rsidR="00CF6D68">
          <w:rPr>
            <w:webHidden/>
          </w:rPr>
          <w:t>74</w:t>
        </w:r>
        <w:r w:rsidR="00CF6D68">
          <w:rPr>
            <w:webHidden/>
          </w:rPr>
          <w:fldChar w:fldCharType="end"/>
        </w:r>
      </w:hyperlink>
    </w:p>
    <w:p w14:paraId="25C7FBB9" w14:textId="77777777" w:rsidR="00CF6D68" w:rsidRDefault="00F317DB">
      <w:pPr>
        <w:pStyle w:val="TOC2"/>
        <w:rPr>
          <w:rFonts w:asciiTheme="minorHAnsi" w:eastAsiaTheme="minorEastAsia" w:hAnsiTheme="minorHAnsi" w:cstheme="minorBidi"/>
          <w:bCs w:val="0"/>
          <w:szCs w:val="22"/>
        </w:rPr>
      </w:pPr>
      <w:hyperlink w:anchor="_Toc421631494" w:history="1">
        <w:r w:rsidR="00CF6D68" w:rsidRPr="00CD4A32">
          <w:rPr>
            <w:rStyle w:val="Hyperlink"/>
          </w:rPr>
          <w:t>10.1.</w:t>
        </w:r>
        <w:r w:rsidR="00CF6D68">
          <w:rPr>
            <w:rFonts w:asciiTheme="minorHAnsi" w:eastAsiaTheme="minorEastAsia" w:hAnsiTheme="minorHAnsi" w:cstheme="minorBidi"/>
            <w:bCs w:val="0"/>
            <w:szCs w:val="22"/>
          </w:rPr>
          <w:tab/>
        </w:r>
        <w:r w:rsidR="00CF6D68" w:rsidRPr="00CD4A32">
          <w:rPr>
            <w:rStyle w:val="Hyperlink"/>
          </w:rPr>
          <w:t>HL7 Protocols</w:t>
        </w:r>
        <w:r w:rsidR="00CF6D68">
          <w:rPr>
            <w:webHidden/>
          </w:rPr>
          <w:tab/>
        </w:r>
        <w:r w:rsidR="00CF6D68">
          <w:rPr>
            <w:webHidden/>
          </w:rPr>
          <w:fldChar w:fldCharType="begin"/>
        </w:r>
        <w:r w:rsidR="00CF6D68">
          <w:rPr>
            <w:webHidden/>
          </w:rPr>
          <w:instrText xml:space="preserve"> PAGEREF _Toc421631494 \h </w:instrText>
        </w:r>
        <w:r w:rsidR="00CF6D68">
          <w:rPr>
            <w:webHidden/>
          </w:rPr>
        </w:r>
        <w:r w:rsidR="00CF6D68">
          <w:rPr>
            <w:webHidden/>
          </w:rPr>
          <w:fldChar w:fldCharType="separate"/>
        </w:r>
        <w:r w:rsidR="00CF6D68">
          <w:rPr>
            <w:webHidden/>
          </w:rPr>
          <w:t>74</w:t>
        </w:r>
        <w:r w:rsidR="00CF6D68">
          <w:rPr>
            <w:webHidden/>
          </w:rPr>
          <w:fldChar w:fldCharType="end"/>
        </w:r>
      </w:hyperlink>
    </w:p>
    <w:p w14:paraId="25C7FBBA" w14:textId="77777777" w:rsidR="00CF6D68" w:rsidRDefault="00F317DB">
      <w:pPr>
        <w:pStyle w:val="TOC2"/>
        <w:rPr>
          <w:rFonts w:asciiTheme="minorHAnsi" w:eastAsiaTheme="minorEastAsia" w:hAnsiTheme="minorHAnsi" w:cstheme="minorBidi"/>
          <w:bCs w:val="0"/>
          <w:szCs w:val="22"/>
        </w:rPr>
      </w:pPr>
      <w:hyperlink w:anchor="_Toc421631495" w:history="1">
        <w:r w:rsidR="00CF6D68" w:rsidRPr="00CD4A32">
          <w:rPr>
            <w:rStyle w:val="Hyperlink"/>
          </w:rPr>
          <w:t>10.2.</w:t>
        </w:r>
        <w:r w:rsidR="00CF6D68">
          <w:rPr>
            <w:rFonts w:asciiTheme="minorHAnsi" w:eastAsiaTheme="minorEastAsia" w:hAnsiTheme="minorHAnsi" w:cstheme="minorBidi"/>
            <w:bCs w:val="0"/>
            <w:szCs w:val="22"/>
          </w:rPr>
          <w:tab/>
        </w:r>
        <w:r w:rsidR="00CF6D68" w:rsidRPr="00CD4A32">
          <w:rPr>
            <w:rStyle w:val="Hyperlink"/>
          </w:rPr>
          <w:t>Event Protocols</w:t>
        </w:r>
        <w:r w:rsidR="00CF6D68">
          <w:rPr>
            <w:webHidden/>
          </w:rPr>
          <w:tab/>
        </w:r>
        <w:r w:rsidR="00CF6D68">
          <w:rPr>
            <w:webHidden/>
          </w:rPr>
          <w:fldChar w:fldCharType="begin"/>
        </w:r>
        <w:r w:rsidR="00CF6D68">
          <w:rPr>
            <w:webHidden/>
          </w:rPr>
          <w:instrText xml:space="preserve"> PAGEREF _Toc421631495 \h </w:instrText>
        </w:r>
        <w:r w:rsidR="00CF6D68">
          <w:rPr>
            <w:webHidden/>
          </w:rPr>
        </w:r>
        <w:r w:rsidR="00CF6D68">
          <w:rPr>
            <w:webHidden/>
          </w:rPr>
          <w:fldChar w:fldCharType="separate"/>
        </w:r>
        <w:r w:rsidR="00CF6D68">
          <w:rPr>
            <w:webHidden/>
          </w:rPr>
          <w:t>74</w:t>
        </w:r>
        <w:r w:rsidR="00CF6D68">
          <w:rPr>
            <w:webHidden/>
          </w:rPr>
          <w:fldChar w:fldCharType="end"/>
        </w:r>
      </w:hyperlink>
    </w:p>
    <w:p w14:paraId="25C7FBBB" w14:textId="77777777" w:rsidR="00CF6D68" w:rsidRDefault="00F317DB">
      <w:pPr>
        <w:pStyle w:val="TOC1"/>
        <w:rPr>
          <w:rFonts w:asciiTheme="minorHAnsi" w:eastAsiaTheme="minorEastAsia" w:hAnsiTheme="minorHAnsi" w:cstheme="minorBidi"/>
          <w:b w:val="0"/>
          <w:bCs w:val="0"/>
          <w:sz w:val="22"/>
          <w:szCs w:val="22"/>
        </w:rPr>
      </w:pPr>
      <w:hyperlink w:anchor="_Toc421631496" w:history="1">
        <w:r w:rsidR="00CF6D68" w:rsidRPr="00CD4A32">
          <w:rPr>
            <w:rStyle w:val="Hyperlink"/>
          </w:rPr>
          <w:t>11.</w:t>
        </w:r>
        <w:r w:rsidR="00CF6D68">
          <w:rPr>
            <w:rFonts w:asciiTheme="minorHAnsi" w:eastAsiaTheme="minorEastAsia" w:hAnsiTheme="minorHAnsi" w:cstheme="minorBidi"/>
            <w:b w:val="0"/>
            <w:bCs w:val="0"/>
            <w:sz w:val="22"/>
            <w:szCs w:val="22"/>
          </w:rPr>
          <w:tab/>
        </w:r>
        <w:r w:rsidR="00CF6D68" w:rsidRPr="00CD4A32">
          <w:rPr>
            <w:rStyle w:val="Hyperlink"/>
          </w:rPr>
          <w:t>Application Program Interfaces</w:t>
        </w:r>
        <w:r w:rsidR="00CF6D68">
          <w:rPr>
            <w:webHidden/>
          </w:rPr>
          <w:tab/>
        </w:r>
        <w:r w:rsidR="00CF6D68">
          <w:rPr>
            <w:webHidden/>
          </w:rPr>
          <w:fldChar w:fldCharType="begin"/>
        </w:r>
        <w:r w:rsidR="00CF6D68">
          <w:rPr>
            <w:webHidden/>
          </w:rPr>
          <w:instrText xml:space="preserve"> PAGEREF _Toc421631496 \h </w:instrText>
        </w:r>
        <w:r w:rsidR="00CF6D68">
          <w:rPr>
            <w:webHidden/>
          </w:rPr>
        </w:r>
        <w:r w:rsidR="00CF6D68">
          <w:rPr>
            <w:webHidden/>
          </w:rPr>
          <w:fldChar w:fldCharType="separate"/>
        </w:r>
        <w:r w:rsidR="00CF6D68">
          <w:rPr>
            <w:webHidden/>
          </w:rPr>
          <w:t>76</w:t>
        </w:r>
        <w:r w:rsidR="00CF6D68">
          <w:rPr>
            <w:webHidden/>
          </w:rPr>
          <w:fldChar w:fldCharType="end"/>
        </w:r>
      </w:hyperlink>
    </w:p>
    <w:p w14:paraId="25C7FBBC" w14:textId="77777777" w:rsidR="00CF6D68" w:rsidRDefault="00F317DB">
      <w:pPr>
        <w:pStyle w:val="TOC1"/>
        <w:rPr>
          <w:rFonts w:asciiTheme="minorHAnsi" w:eastAsiaTheme="minorEastAsia" w:hAnsiTheme="minorHAnsi" w:cstheme="minorBidi"/>
          <w:b w:val="0"/>
          <w:bCs w:val="0"/>
          <w:sz w:val="22"/>
          <w:szCs w:val="22"/>
        </w:rPr>
      </w:pPr>
      <w:hyperlink w:anchor="_Toc421631497" w:history="1">
        <w:r w:rsidR="00CF6D68" w:rsidRPr="00CD4A32">
          <w:rPr>
            <w:rStyle w:val="Hyperlink"/>
          </w:rPr>
          <w:t>12.</w:t>
        </w:r>
        <w:r w:rsidR="00CF6D68">
          <w:rPr>
            <w:rFonts w:asciiTheme="minorHAnsi" w:eastAsiaTheme="minorEastAsia" w:hAnsiTheme="minorHAnsi" w:cstheme="minorBidi"/>
            <w:b w:val="0"/>
            <w:bCs w:val="0"/>
            <w:sz w:val="22"/>
            <w:szCs w:val="22"/>
          </w:rPr>
          <w:tab/>
        </w:r>
        <w:r w:rsidR="00CF6D68" w:rsidRPr="00CD4A32">
          <w:rPr>
            <w:rStyle w:val="Hyperlink"/>
          </w:rPr>
          <w:t>External Interfaces</w:t>
        </w:r>
        <w:r w:rsidR="00CF6D68">
          <w:rPr>
            <w:webHidden/>
          </w:rPr>
          <w:tab/>
        </w:r>
        <w:r w:rsidR="00CF6D68">
          <w:rPr>
            <w:webHidden/>
          </w:rPr>
          <w:fldChar w:fldCharType="begin"/>
        </w:r>
        <w:r w:rsidR="00CF6D68">
          <w:rPr>
            <w:webHidden/>
          </w:rPr>
          <w:instrText xml:space="preserve"> PAGEREF _Toc421631497 \h </w:instrText>
        </w:r>
        <w:r w:rsidR="00CF6D68">
          <w:rPr>
            <w:webHidden/>
          </w:rPr>
        </w:r>
        <w:r w:rsidR="00CF6D68">
          <w:rPr>
            <w:webHidden/>
          </w:rPr>
          <w:fldChar w:fldCharType="separate"/>
        </w:r>
        <w:r w:rsidR="00CF6D68">
          <w:rPr>
            <w:webHidden/>
          </w:rPr>
          <w:t>79</w:t>
        </w:r>
        <w:r w:rsidR="00CF6D68">
          <w:rPr>
            <w:webHidden/>
          </w:rPr>
          <w:fldChar w:fldCharType="end"/>
        </w:r>
      </w:hyperlink>
    </w:p>
    <w:p w14:paraId="25C7FBBD" w14:textId="77777777" w:rsidR="00CF6D68" w:rsidRDefault="00F317DB">
      <w:pPr>
        <w:pStyle w:val="TOC1"/>
        <w:rPr>
          <w:rFonts w:asciiTheme="minorHAnsi" w:eastAsiaTheme="minorEastAsia" w:hAnsiTheme="minorHAnsi" w:cstheme="minorBidi"/>
          <w:b w:val="0"/>
          <w:bCs w:val="0"/>
          <w:sz w:val="22"/>
          <w:szCs w:val="22"/>
        </w:rPr>
      </w:pPr>
      <w:hyperlink w:anchor="_Toc421631498" w:history="1">
        <w:r w:rsidR="00CF6D68" w:rsidRPr="00CD4A32">
          <w:rPr>
            <w:rStyle w:val="Hyperlink"/>
          </w:rPr>
          <w:t>13.</w:t>
        </w:r>
        <w:r w:rsidR="00CF6D68">
          <w:rPr>
            <w:rFonts w:asciiTheme="minorHAnsi" w:eastAsiaTheme="minorEastAsia" w:hAnsiTheme="minorHAnsi" w:cstheme="minorBidi"/>
            <w:b w:val="0"/>
            <w:bCs w:val="0"/>
            <w:sz w:val="22"/>
            <w:szCs w:val="22"/>
          </w:rPr>
          <w:tab/>
        </w:r>
        <w:r w:rsidR="00CF6D68" w:rsidRPr="00CD4A32">
          <w:rPr>
            <w:rStyle w:val="Hyperlink"/>
          </w:rPr>
          <w:t>External Relations</w:t>
        </w:r>
        <w:r w:rsidR="00CF6D68">
          <w:rPr>
            <w:webHidden/>
          </w:rPr>
          <w:tab/>
        </w:r>
        <w:r w:rsidR="00CF6D68">
          <w:rPr>
            <w:webHidden/>
          </w:rPr>
          <w:fldChar w:fldCharType="begin"/>
        </w:r>
        <w:r w:rsidR="00CF6D68">
          <w:rPr>
            <w:webHidden/>
          </w:rPr>
          <w:instrText xml:space="preserve"> PAGEREF _Toc421631498 \h </w:instrText>
        </w:r>
        <w:r w:rsidR="00CF6D68">
          <w:rPr>
            <w:webHidden/>
          </w:rPr>
        </w:r>
        <w:r w:rsidR="00CF6D68">
          <w:rPr>
            <w:webHidden/>
          </w:rPr>
          <w:fldChar w:fldCharType="separate"/>
        </w:r>
        <w:r w:rsidR="00CF6D68">
          <w:rPr>
            <w:webHidden/>
          </w:rPr>
          <w:t>80</w:t>
        </w:r>
        <w:r w:rsidR="00CF6D68">
          <w:rPr>
            <w:webHidden/>
          </w:rPr>
          <w:fldChar w:fldCharType="end"/>
        </w:r>
      </w:hyperlink>
    </w:p>
    <w:p w14:paraId="25C7FBBE" w14:textId="77777777" w:rsidR="00CF6D68" w:rsidRDefault="00F317DB">
      <w:pPr>
        <w:pStyle w:val="TOC2"/>
        <w:rPr>
          <w:rFonts w:asciiTheme="minorHAnsi" w:eastAsiaTheme="minorEastAsia" w:hAnsiTheme="minorHAnsi" w:cstheme="minorBidi"/>
          <w:bCs w:val="0"/>
          <w:szCs w:val="22"/>
        </w:rPr>
      </w:pPr>
      <w:hyperlink w:anchor="_Toc421631499" w:history="1">
        <w:r w:rsidR="00CF6D68" w:rsidRPr="00CD4A32">
          <w:rPr>
            <w:rStyle w:val="Hyperlink"/>
          </w:rPr>
          <w:t>13.1.</w:t>
        </w:r>
        <w:r w:rsidR="00CF6D68">
          <w:rPr>
            <w:rFonts w:asciiTheme="minorHAnsi" w:eastAsiaTheme="minorEastAsia" w:hAnsiTheme="minorHAnsi" w:cstheme="minorBidi"/>
            <w:bCs w:val="0"/>
            <w:szCs w:val="22"/>
          </w:rPr>
          <w:tab/>
        </w:r>
        <w:r w:rsidR="00CF6D68" w:rsidRPr="00CD4A32">
          <w:rPr>
            <w:rStyle w:val="Hyperlink"/>
          </w:rPr>
          <w:t>Required Patches</w:t>
        </w:r>
        <w:r w:rsidR="00CF6D68">
          <w:rPr>
            <w:webHidden/>
          </w:rPr>
          <w:tab/>
        </w:r>
        <w:r w:rsidR="00CF6D68">
          <w:rPr>
            <w:webHidden/>
          </w:rPr>
          <w:fldChar w:fldCharType="begin"/>
        </w:r>
        <w:r w:rsidR="00CF6D68">
          <w:rPr>
            <w:webHidden/>
          </w:rPr>
          <w:instrText xml:space="preserve"> PAGEREF _Toc421631499 \h </w:instrText>
        </w:r>
        <w:r w:rsidR="00CF6D68">
          <w:rPr>
            <w:webHidden/>
          </w:rPr>
        </w:r>
        <w:r w:rsidR="00CF6D68">
          <w:rPr>
            <w:webHidden/>
          </w:rPr>
          <w:fldChar w:fldCharType="separate"/>
        </w:r>
        <w:r w:rsidR="00CF6D68">
          <w:rPr>
            <w:webHidden/>
          </w:rPr>
          <w:t>80</w:t>
        </w:r>
        <w:r w:rsidR="00CF6D68">
          <w:rPr>
            <w:webHidden/>
          </w:rPr>
          <w:fldChar w:fldCharType="end"/>
        </w:r>
      </w:hyperlink>
    </w:p>
    <w:p w14:paraId="25C7FBBF" w14:textId="77777777" w:rsidR="00CF6D68" w:rsidRDefault="00F317DB">
      <w:pPr>
        <w:pStyle w:val="TOC2"/>
        <w:rPr>
          <w:rFonts w:asciiTheme="minorHAnsi" w:eastAsiaTheme="minorEastAsia" w:hAnsiTheme="minorHAnsi" w:cstheme="minorBidi"/>
          <w:bCs w:val="0"/>
          <w:szCs w:val="22"/>
        </w:rPr>
      </w:pPr>
      <w:hyperlink w:anchor="_Toc421631500" w:history="1">
        <w:r w:rsidR="00CF6D68" w:rsidRPr="00CD4A32">
          <w:rPr>
            <w:rStyle w:val="Hyperlink"/>
          </w:rPr>
          <w:t>13.2.</w:t>
        </w:r>
        <w:r w:rsidR="00CF6D68">
          <w:rPr>
            <w:rFonts w:asciiTheme="minorHAnsi" w:eastAsiaTheme="minorEastAsia" w:hAnsiTheme="minorHAnsi" w:cstheme="minorBidi"/>
            <w:bCs w:val="0"/>
            <w:szCs w:val="22"/>
          </w:rPr>
          <w:tab/>
        </w:r>
        <w:r w:rsidR="00CF6D68" w:rsidRPr="00CD4A32">
          <w:rPr>
            <w:rStyle w:val="Hyperlink"/>
          </w:rPr>
          <w:t>Database Integration Agreements (DBIAs)</w:t>
        </w:r>
        <w:r w:rsidR="00CF6D68">
          <w:rPr>
            <w:webHidden/>
          </w:rPr>
          <w:tab/>
        </w:r>
        <w:r w:rsidR="00CF6D68">
          <w:rPr>
            <w:webHidden/>
          </w:rPr>
          <w:fldChar w:fldCharType="begin"/>
        </w:r>
        <w:r w:rsidR="00CF6D68">
          <w:rPr>
            <w:webHidden/>
          </w:rPr>
          <w:instrText xml:space="preserve"> PAGEREF _Toc421631500 \h </w:instrText>
        </w:r>
        <w:r w:rsidR="00CF6D68">
          <w:rPr>
            <w:webHidden/>
          </w:rPr>
        </w:r>
        <w:r w:rsidR="00CF6D68">
          <w:rPr>
            <w:webHidden/>
          </w:rPr>
          <w:fldChar w:fldCharType="separate"/>
        </w:r>
        <w:r w:rsidR="00CF6D68">
          <w:rPr>
            <w:webHidden/>
          </w:rPr>
          <w:t>81</w:t>
        </w:r>
        <w:r w:rsidR="00CF6D68">
          <w:rPr>
            <w:webHidden/>
          </w:rPr>
          <w:fldChar w:fldCharType="end"/>
        </w:r>
      </w:hyperlink>
    </w:p>
    <w:p w14:paraId="25C7FBC0" w14:textId="77777777" w:rsidR="00CF6D68" w:rsidRDefault="00F317DB">
      <w:pPr>
        <w:pStyle w:val="TOC1"/>
        <w:rPr>
          <w:rFonts w:asciiTheme="minorHAnsi" w:eastAsiaTheme="minorEastAsia" w:hAnsiTheme="minorHAnsi" w:cstheme="minorBidi"/>
          <w:b w:val="0"/>
          <w:bCs w:val="0"/>
          <w:sz w:val="22"/>
          <w:szCs w:val="22"/>
        </w:rPr>
      </w:pPr>
      <w:hyperlink w:anchor="_Toc421631501" w:history="1">
        <w:r w:rsidR="00CF6D68" w:rsidRPr="00CD4A32">
          <w:rPr>
            <w:rStyle w:val="Hyperlink"/>
          </w:rPr>
          <w:t>14.</w:t>
        </w:r>
        <w:r w:rsidR="00CF6D68">
          <w:rPr>
            <w:rFonts w:asciiTheme="minorHAnsi" w:eastAsiaTheme="minorEastAsia" w:hAnsiTheme="minorHAnsi" w:cstheme="minorBidi"/>
            <w:b w:val="0"/>
            <w:bCs w:val="0"/>
            <w:sz w:val="22"/>
            <w:szCs w:val="22"/>
          </w:rPr>
          <w:tab/>
        </w:r>
        <w:r w:rsidR="00CF6D68" w:rsidRPr="00CD4A32">
          <w:rPr>
            <w:rStyle w:val="Hyperlink"/>
          </w:rPr>
          <w:t>Internal Relations</w:t>
        </w:r>
        <w:r w:rsidR="00CF6D68">
          <w:rPr>
            <w:webHidden/>
          </w:rPr>
          <w:tab/>
        </w:r>
        <w:r w:rsidR="00CF6D68">
          <w:rPr>
            <w:webHidden/>
          </w:rPr>
          <w:fldChar w:fldCharType="begin"/>
        </w:r>
        <w:r w:rsidR="00CF6D68">
          <w:rPr>
            <w:webHidden/>
          </w:rPr>
          <w:instrText xml:space="preserve"> PAGEREF _Toc421631501 \h </w:instrText>
        </w:r>
        <w:r w:rsidR="00CF6D68">
          <w:rPr>
            <w:webHidden/>
          </w:rPr>
        </w:r>
        <w:r w:rsidR="00CF6D68">
          <w:rPr>
            <w:webHidden/>
          </w:rPr>
          <w:fldChar w:fldCharType="separate"/>
        </w:r>
        <w:r w:rsidR="00CF6D68">
          <w:rPr>
            <w:webHidden/>
          </w:rPr>
          <w:t>90</w:t>
        </w:r>
        <w:r w:rsidR="00CF6D68">
          <w:rPr>
            <w:webHidden/>
          </w:rPr>
          <w:fldChar w:fldCharType="end"/>
        </w:r>
      </w:hyperlink>
    </w:p>
    <w:p w14:paraId="25C7FBC1" w14:textId="77777777" w:rsidR="00CF6D68" w:rsidRDefault="00F317DB">
      <w:pPr>
        <w:pStyle w:val="TOC1"/>
        <w:rPr>
          <w:rFonts w:asciiTheme="minorHAnsi" w:eastAsiaTheme="minorEastAsia" w:hAnsiTheme="minorHAnsi" w:cstheme="minorBidi"/>
          <w:b w:val="0"/>
          <w:bCs w:val="0"/>
          <w:sz w:val="22"/>
          <w:szCs w:val="22"/>
        </w:rPr>
      </w:pPr>
      <w:hyperlink w:anchor="_Toc421631502" w:history="1">
        <w:r w:rsidR="00CF6D68" w:rsidRPr="00CD4A32">
          <w:rPr>
            <w:rStyle w:val="Hyperlink"/>
          </w:rPr>
          <w:t>15.</w:t>
        </w:r>
        <w:r w:rsidR="00CF6D68">
          <w:rPr>
            <w:rFonts w:asciiTheme="minorHAnsi" w:eastAsiaTheme="minorEastAsia" w:hAnsiTheme="minorHAnsi" w:cstheme="minorBidi"/>
            <w:b w:val="0"/>
            <w:bCs w:val="0"/>
            <w:sz w:val="22"/>
            <w:szCs w:val="22"/>
          </w:rPr>
          <w:tab/>
        </w:r>
        <w:r w:rsidR="00CF6D68" w:rsidRPr="00CD4A32">
          <w:rPr>
            <w:rStyle w:val="Hyperlink"/>
          </w:rPr>
          <w:t>Package-wide Variables</w:t>
        </w:r>
        <w:r w:rsidR="00CF6D68">
          <w:rPr>
            <w:webHidden/>
          </w:rPr>
          <w:tab/>
        </w:r>
        <w:r w:rsidR="00CF6D68">
          <w:rPr>
            <w:webHidden/>
          </w:rPr>
          <w:fldChar w:fldCharType="begin"/>
        </w:r>
        <w:r w:rsidR="00CF6D68">
          <w:rPr>
            <w:webHidden/>
          </w:rPr>
          <w:instrText xml:space="preserve"> PAGEREF _Toc421631502 \h </w:instrText>
        </w:r>
        <w:r w:rsidR="00CF6D68">
          <w:rPr>
            <w:webHidden/>
          </w:rPr>
        </w:r>
        <w:r w:rsidR="00CF6D68">
          <w:rPr>
            <w:webHidden/>
          </w:rPr>
          <w:fldChar w:fldCharType="separate"/>
        </w:r>
        <w:r w:rsidR="00CF6D68">
          <w:rPr>
            <w:webHidden/>
          </w:rPr>
          <w:t>91</w:t>
        </w:r>
        <w:r w:rsidR="00CF6D68">
          <w:rPr>
            <w:webHidden/>
          </w:rPr>
          <w:fldChar w:fldCharType="end"/>
        </w:r>
      </w:hyperlink>
    </w:p>
    <w:p w14:paraId="25C7FBC2" w14:textId="77777777" w:rsidR="00CF6D68" w:rsidRDefault="00F317DB">
      <w:pPr>
        <w:pStyle w:val="TOC1"/>
        <w:rPr>
          <w:rFonts w:asciiTheme="minorHAnsi" w:eastAsiaTheme="minorEastAsia" w:hAnsiTheme="minorHAnsi" w:cstheme="minorBidi"/>
          <w:b w:val="0"/>
          <w:bCs w:val="0"/>
          <w:sz w:val="22"/>
          <w:szCs w:val="22"/>
        </w:rPr>
      </w:pPr>
      <w:hyperlink w:anchor="_Toc421631503" w:history="1">
        <w:r w:rsidR="00CF6D68" w:rsidRPr="00CD4A32">
          <w:rPr>
            <w:rStyle w:val="Hyperlink"/>
          </w:rPr>
          <w:t>16.</w:t>
        </w:r>
        <w:r w:rsidR="00CF6D68">
          <w:rPr>
            <w:rFonts w:asciiTheme="minorHAnsi" w:eastAsiaTheme="minorEastAsia" w:hAnsiTheme="minorHAnsi" w:cstheme="minorBidi"/>
            <w:b w:val="0"/>
            <w:bCs w:val="0"/>
            <w:sz w:val="22"/>
            <w:szCs w:val="22"/>
          </w:rPr>
          <w:tab/>
        </w:r>
        <w:r w:rsidR="00CF6D68" w:rsidRPr="00CD4A32">
          <w:rPr>
            <w:rStyle w:val="Hyperlink"/>
          </w:rPr>
          <w:t>Software Product Security</w:t>
        </w:r>
        <w:r w:rsidR="00CF6D68">
          <w:rPr>
            <w:webHidden/>
          </w:rPr>
          <w:tab/>
        </w:r>
        <w:r w:rsidR="00CF6D68">
          <w:rPr>
            <w:webHidden/>
          </w:rPr>
          <w:fldChar w:fldCharType="begin"/>
        </w:r>
        <w:r w:rsidR="00CF6D68">
          <w:rPr>
            <w:webHidden/>
          </w:rPr>
          <w:instrText xml:space="preserve"> PAGEREF _Toc421631503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3" w14:textId="77777777" w:rsidR="00CF6D68" w:rsidRDefault="00F317DB">
      <w:pPr>
        <w:pStyle w:val="TOC2"/>
        <w:rPr>
          <w:rFonts w:asciiTheme="minorHAnsi" w:eastAsiaTheme="minorEastAsia" w:hAnsiTheme="minorHAnsi" w:cstheme="minorBidi"/>
          <w:bCs w:val="0"/>
          <w:szCs w:val="22"/>
        </w:rPr>
      </w:pPr>
      <w:hyperlink w:anchor="_Toc421631504" w:history="1">
        <w:r w:rsidR="00CF6D68" w:rsidRPr="00CD4A32">
          <w:rPr>
            <w:rStyle w:val="Hyperlink"/>
          </w:rPr>
          <w:t>16.1.</w:t>
        </w:r>
        <w:r w:rsidR="00CF6D68">
          <w:rPr>
            <w:rFonts w:asciiTheme="minorHAnsi" w:eastAsiaTheme="minorEastAsia" w:hAnsiTheme="minorHAnsi" w:cstheme="minorBidi"/>
            <w:bCs w:val="0"/>
            <w:szCs w:val="22"/>
          </w:rPr>
          <w:tab/>
        </w:r>
        <w:r w:rsidR="00CF6D68" w:rsidRPr="00CD4A32">
          <w:rPr>
            <w:rStyle w:val="Hyperlink"/>
          </w:rPr>
          <w:t>Alerts</w:t>
        </w:r>
        <w:r w:rsidR="00CF6D68">
          <w:rPr>
            <w:webHidden/>
          </w:rPr>
          <w:tab/>
        </w:r>
        <w:r w:rsidR="00CF6D68">
          <w:rPr>
            <w:webHidden/>
          </w:rPr>
          <w:fldChar w:fldCharType="begin"/>
        </w:r>
        <w:r w:rsidR="00CF6D68">
          <w:rPr>
            <w:webHidden/>
          </w:rPr>
          <w:instrText xml:space="preserve"> PAGEREF _Toc421631504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4" w14:textId="77777777" w:rsidR="00CF6D68" w:rsidRDefault="00F317DB">
      <w:pPr>
        <w:pStyle w:val="TOC2"/>
        <w:rPr>
          <w:rFonts w:asciiTheme="minorHAnsi" w:eastAsiaTheme="minorEastAsia" w:hAnsiTheme="minorHAnsi" w:cstheme="minorBidi"/>
          <w:bCs w:val="0"/>
          <w:szCs w:val="22"/>
        </w:rPr>
      </w:pPr>
      <w:hyperlink w:anchor="_Toc421631505" w:history="1">
        <w:r w:rsidR="00CF6D68" w:rsidRPr="00CD4A32">
          <w:rPr>
            <w:rStyle w:val="Hyperlink"/>
          </w:rPr>
          <w:t>16.2.</w:t>
        </w:r>
        <w:r w:rsidR="00CF6D68">
          <w:rPr>
            <w:rFonts w:asciiTheme="minorHAnsi" w:eastAsiaTheme="minorEastAsia" w:hAnsiTheme="minorHAnsi" w:cstheme="minorBidi"/>
            <w:bCs w:val="0"/>
            <w:szCs w:val="22"/>
          </w:rPr>
          <w:tab/>
        </w:r>
        <w:r w:rsidR="00CF6D68" w:rsidRPr="00CD4A32">
          <w:rPr>
            <w:rStyle w:val="Hyperlink"/>
          </w:rPr>
          <w:t>Remote Systems</w:t>
        </w:r>
        <w:r w:rsidR="00CF6D68">
          <w:rPr>
            <w:webHidden/>
          </w:rPr>
          <w:tab/>
        </w:r>
        <w:r w:rsidR="00CF6D68">
          <w:rPr>
            <w:webHidden/>
          </w:rPr>
          <w:fldChar w:fldCharType="begin"/>
        </w:r>
        <w:r w:rsidR="00CF6D68">
          <w:rPr>
            <w:webHidden/>
          </w:rPr>
          <w:instrText xml:space="preserve"> PAGEREF _Toc421631505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5" w14:textId="77777777" w:rsidR="00CF6D68" w:rsidRDefault="00F317DB">
      <w:pPr>
        <w:pStyle w:val="TOC2"/>
        <w:rPr>
          <w:rFonts w:asciiTheme="minorHAnsi" w:eastAsiaTheme="minorEastAsia" w:hAnsiTheme="minorHAnsi" w:cstheme="minorBidi"/>
          <w:bCs w:val="0"/>
          <w:szCs w:val="22"/>
        </w:rPr>
      </w:pPr>
      <w:hyperlink w:anchor="_Toc421631506" w:history="1">
        <w:r w:rsidR="00CF6D68" w:rsidRPr="00CD4A32">
          <w:rPr>
            <w:rStyle w:val="Hyperlink"/>
          </w:rPr>
          <w:t>16.3.</w:t>
        </w:r>
        <w:r w:rsidR="00CF6D68">
          <w:rPr>
            <w:rFonts w:asciiTheme="minorHAnsi" w:eastAsiaTheme="minorEastAsia" w:hAnsiTheme="minorHAnsi" w:cstheme="minorBidi"/>
            <w:bCs w:val="0"/>
            <w:szCs w:val="22"/>
          </w:rPr>
          <w:tab/>
        </w:r>
        <w:r w:rsidR="00CF6D68" w:rsidRPr="00CD4A32">
          <w:rPr>
            <w:rStyle w:val="Hyperlink"/>
          </w:rPr>
          <w:t>Contingency Planning</w:t>
        </w:r>
        <w:r w:rsidR="00CF6D68">
          <w:rPr>
            <w:webHidden/>
          </w:rPr>
          <w:tab/>
        </w:r>
        <w:r w:rsidR="00CF6D68">
          <w:rPr>
            <w:webHidden/>
          </w:rPr>
          <w:fldChar w:fldCharType="begin"/>
        </w:r>
        <w:r w:rsidR="00CF6D68">
          <w:rPr>
            <w:webHidden/>
          </w:rPr>
          <w:instrText xml:space="preserve"> PAGEREF _Toc421631506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6" w14:textId="77777777" w:rsidR="00CF6D68" w:rsidRDefault="00F317DB">
      <w:pPr>
        <w:pStyle w:val="TOC2"/>
        <w:rPr>
          <w:rFonts w:asciiTheme="minorHAnsi" w:eastAsiaTheme="minorEastAsia" w:hAnsiTheme="minorHAnsi" w:cstheme="minorBidi"/>
          <w:bCs w:val="0"/>
          <w:szCs w:val="22"/>
        </w:rPr>
      </w:pPr>
      <w:hyperlink w:anchor="_Toc421631507" w:history="1">
        <w:r w:rsidR="00CF6D68" w:rsidRPr="00CD4A32">
          <w:rPr>
            <w:rStyle w:val="Hyperlink"/>
          </w:rPr>
          <w:t>16.4.</w:t>
        </w:r>
        <w:r w:rsidR="00CF6D68">
          <w:rPr>
            <w:rFonts w:asciiTheme="minorHAnsi" w:eastAsiaTheme="minorEastAsia" w:hAnsiTheme="minorHAnsi" w:cstheme="minorBidi"/>
            <w:bCs w:val="0"/>
            <w:szCs w:val="22"/>
          </w:rPr>
          <w:tab/>
        </w:r>
        <w:r w:rsidR="00CF6D68" w:rsidRPr="00CD4A32">
          <w:rPr>
            <w:rStyle w:val="Hyperlink"/>
          </w:rPr>
          <w:t>Interfacing</w:t>
        </w:r>
        <w:r w:rsidR="00CF6D68">
          <w:rPr>
            <w:webHidden/>
          </w:rPr>
          <w:tab/>
        </w:r>
        <w:r w:rsidR="00CF6D68">
          <w:rPr>
            <w:webHidden/>
          </w:rPr>
          <w:fldChar w:fldCharType="begin"/>
        </w:r>
        <w:r w:rsidR="00CF6D68">
          <w:rPr>
            <w:webHidden/>
          </w:rPr>
          <w:instrText xml:space="preserve"> PAGEREF _Toc421631507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7" w14:textId="77777777" w:rsidR="00CF6D68" w:rsidRDefault="00F317DB">
      <w:pPr>
        <w:pStyle w:val="TOC2"/>
        <w:rPr>
          <w:rFonts w:asciiTheme="minorHAnsi" w:eastAsiaTheme="minorEastAsia" w:hAnsiTheme="minorHAnsi" w:cstheme="minorBidi"/>
          <w:bCs w:val="0"/>
          <w:szCs w:val="22"/>
        </w:rPr>
      </w:pPr>
      <w:hyperlink w:anchor="_Toc421631508" w:history="1">
        <w:r w:rsidR="00CF6D68" w:rsidRPr="00CD4A32">
          <w:rPr>
            <w:rStyle w:val="Hyperlink"/>
          </w:rPr>
          <w:t>16.5.</w:t>
        </w:r>
        <w:r w:rsidR="00CF6D68">
          <w:rPr>
            <w:rFonts w:asciiTheme="minorHAnsi" w:eastAsiaTheme="minorEastAsia" w:hAnsiTheme="minorHAnsi" w:cstheme="minorBidi"/>
            <w:bCs w:val="0"/>
            <w:szCs w:val="22"/>
          </w:rPr>
          <w:tab/>
        </w:r>
        <w:r w:rsidR="00CF6D68" w:rsidRPr="00CD4A32">
          <w:rPr>
            <w:rStyle w:val="Hyperlink"/>
          </w:rPr>
          <w:t>Electronic Signatures</w:t>
        </w:r>
        <w:r w:rsidR="00CF6D68">
          <w:rPr>
            <w:webHidden/>
          </w:rPr>
          <w:tab/>
        </w:r>
        <w:r w:rsidR="00CF6D68">
          <w:rPr>
            <w:webHidden/>
          </w:rPr>
          <w:fldChar w:fldCharType="begin"/>
        </w:r>
        <w:r w:rsidR="00CF6D68">
          <w:rPr>
            <w:webHidden/>
          </w:rPr>
          <w:instrText xml:space="preserve"> PAGEREF _Toc421631508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8" w14:textId="77777777" w:rsidR="00CF6D68" w:rsidRDefault="00F317DB">
      <w:pPr>
        <w:pStyle w:val="TOC2"/>
        <w:rPr>
          <w:rFonts w:asciiTheme="minorHAnsi" w:eastAsiaTheme="minorEastAsia" w:hAnsiTheme="minorHAnsi" w:cstheme="minorBidi"/>
          <w:bCs w:val="0"/>
          <w:szCs w:val="22"/>
        </w:rPr>
      </w:pPr>
      <w:hyperlink w:anchor="_Toc421631509" w:history="1">
        <w:r w:rsidR="00CF6D68" w:rsidRPr="00CD4A32">
          <w:rPr>
            <w:rStyle w:val="Hyperlink"/>
          </w:rPr>
          <w:t>16.6.</w:t>
        </w:r>
        <w:r w:rsidR="00CF6D68">
          <w:rPr>
            <w:rFonts w:asciiTheme="minorHAnsi" w:eastAsiaTheme="minorEastAsia" w:hAnsiTheme="minorHAnsi" w:cstheme="minorBidi"/>
            <w:bCs w:val="0"/>
            <w:szCs w:val="22"/>
          </w:rPr>
          <w:tab/>
        </w:r>
        <w:r w:rsidR="00CF6D68" w:rsidRPr="00CD4A32">
          <w:rPr>
            <w:rStyle w:val="Hyperlink"/>
          </w:rPr>
          <w:t>Security Keys</w:t>
        </w:r>
        <w:r w:rsidR="00CF6D68">
          <w:rPr>
            <w:webHidden/>
          </w:rPr>
          <w:tab/>
        </w:r>
        <w:r w:rsidR="00CF6D68">
          <w:rPr>
            <w:webHidden/>
          </w:rPr>
          <w:fldChar w:fldCharType="begin"/>
        </w:r>
        <w:r w:rsidR="00CF6D68">
          <w:rPr>
            <w:webHidden/>
          </w:rPr>
          <w:instrText xml:space="preserve"> PAGEREF _Toc421631509 \h </w:instrText>
        </w:r>
        <w:r w:rsidR="00CF6D68">
          <w:rPr>
            <w:webHidden/>
          </w:rPr>
        </w:r>
        <w:r w:rsidR="00CF6D68">
          <w:rPr>
            <w:webHidden/>
          </w:rPr>
          <w:fldChar w:fldCharType="separate"/>
        </w:r>
        <w:r w:rsidR="00CF6D68">
          <w:rPr>
            <w:webHidden/>
          </w:rPr>
          <w:t>92</w:t>
        </w:r>
        <w:r w:rsidR="00CF6D68">
          <w:rPr>
            <w:webHidden/>
          </w:rPr>
          <w:fldChar w:fldCharType="end"/>
        </w:r>
      </w:hyperlink>
    </w:p>
    <w:p w14:paraId="25C7FBC9" w14:textId="77777777" w:rsidR="00CF6D68" w:rsidRDefault="00F317DB">
      <w:pPr>
        <w:pStyle w:val="TOC1"/>
        <w:rPr>
          <w:rFonts w:asciiTheme="minorHAnsi" w:eastAsiaTheme="minorEastAsia" w:hAnsiTheme="minorHAnsi" w:cstheme="minorBidi"/>
          <w:b w:val="0"/>
          <w:bCs w:val="0"/>
          <w:sz w:val="22"/>
          <w:szCs w:val="22"/>
        </w:rPr>
      </w:pPr>
      <w:hyperlink w:anchor="_Toc421631510" w:history="1">
        <w:r w:rsidR="00CF6D68" w:rsidRPr="00CD4A32">
          <w:rPr>
            <w:rStyle w:val="Hyperlink"/>
          </w:rPr>
          <w:t>Index</w:t>
        </w:r>
        <w:r w:rsidR="00CF6D68">
          <w:rPr>
            <w:webHidden/>
          </w:rPr>
          <w:tab/>
        </w:r>
        <w:r w:rsidR="00CF6D68">
          <w:rPr>
            <w:webHidden/>
          </w:rPr>
          <w:fldChar w:fldCharType="begin"/>
        </w:r>
        <w:r w:rsidR="00CF6D68">
          <w:rPr>
            <w:webHidden/>
          </w:rPr>
          <w:instrText xml:space="preserve"> PAGEREF _Toc421631510 \h </w:instrText>
        </w:r>
        <w:r w:rsidR="00CF6D68">
          <w:rPr>
            <w:webHidden/>
          </w:rPr>
        </w:r>
        <w:r w:rsidR="00CF6D68">
          <w:rPr>
            <w:webHidden/>
          </w:rPr>
          <w:fldChar w:fldCharType="separate"/>
        </w:r>
        <w:r w:rsidR="00CF6D68">
          <w:rPr>
            <w:webHidden/>
          </w:rPr>
          <w:t>220</w:t>
        </w:r>
        <w:r w:rsidR="00CF6D68">
          <w:rPr>
            <w:webHidden/>
          </w:rPr>
          <w:fldChar w:fldCharType="end"/>
        </w:r>
      </w:hyperlink>
    </w:p>
    <w:p w14:paraId="25C7FBCA" w14:textId="77777777" w:rsidR="00E12C52" w:rsidRDefault="00FD210E" w:rsidP="002D3490">
      <w:pPr>
        <w:pStyle w:val="TOC1"/>
      </w:pPr>
      <w:r>
        <w:fldChar w:fldCharType="end"/>
      </w:r>
    </w:p>
    <w:p w14:paraId="25C7FBCB" w14:textId="77777777" w:rsidR="00E12C52" w:rsidRDefault="00E12C52" w:rsidP="00642156">
      <w:pPr>
        <w:pStyle w:val="H1NoNum"/>
      </w:pPr>
      <w:bookmarkStart w:id="17" w:name="_Toc232396115"/>
      <w:bookmarkStart w:id="18" w:name="_Toc233014118"/>
      <w:bookmarkStart w:id="19" w:name="_Toc233167404"/>
      <w:bookmarkStart w:id="20" w:name="_Toc421631444"/>
      <w:r w:rsidRPr="00935325">
        <w:t>List of Tables</w:t>
      </w:r>
      <w:bookmarkEnd w:id="17"/>
      <w:bookmarkEnd w:id="18"/>
      <w:bookmarkEnd w:id="19"/>
      <w:bookmarkEnd w:id="20"/>
    </w:p>
    <w:p w14:paraId="25C7FBCC" w14:textId="77777777" w:rsidR="00E12C52" w:rsidRPr="00935325" w:rsidRDefault="00E12C52" w:rsidP="00F15BA9">
      <w:pPr>
        <w:spacing w:before="0" w:after="0"/>
        <w:rPr>
          <w:szCs w:val="24"/>
        </w:rPr>
      </w:pPr>
    </w:p>
    <w:p w14:paraId="25C7FBCD" w14:textId="77777777" w:rsidR="00CF6D68"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21631345" w:history="1">
        <w:r w:rsidR="00CF6D68" w:rsidRPr="001C66A5">
          <w:rPr>
            <w:rStyle w:val="Hyperlink"/>
            <w:noProof/>
          </w:rPr>
          <w:t>Table 1 – Typographical Conventions</w:t>
        </w:r>
        <w:r w:rsidR="00CF6D68">
          <w:rPr>
            <w:noProof/>
            <w:webHidden/>
          </w:rPr>
          <w:tab/>
        </w:r>
        <w:r w:rsidR="00CF6D68">
          <w:rPr>
            <w:noProof/>
            <w:webHidden/>
          </w:rPr>
          <w:fldChar w:fldCharType="begin"/>
        </w:r>
        <w:r w:rsidR="00CF6D68">
          <w:rPr>
            <w:noProof/>
            <w:webHidden/>
          </w:rPr>
          <w:instrText xml:space="preserve"> PAGEREF _Toc421631345 \h </w:instrText>
        </w:r>
        <w:r w:rsidR="00CF6D68">
          <w:rPr>
            <w:noProof/>
            <w:webHidden/>
          </w:rPr>
        </w:r>
        <w:r w:rsidR="00CF6D68">
          <w:rPr>
            <w:noProof/>
            <w:webHidden/>
          </w:rPr>
          <w:fldChar w:fldCharType="separate"/>
        </w:r>
        <w:r w:rsidR="00CF6D68">
          <w:rPr>
            <w:noProof/>
            <w:webHidden/>
          </w:rPr>
          <w:t>2</w:t>
        </w:r>
        <w:r w:rsidR="00CF6D68">
          <w:rPr>
            <w:noProof/>
            <w:webHidden/>
          </w:rPr>
          <w:fldChar w:fldCharType="end"/>
        </w:r>
      </w:hyperlink>
    </w:p>
    <w:p w14:paraId="25C7FBCE"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46" w:history="1">
        <w:r w:rsidR="00CF6D68" w:rsidRPr="001C66A5">
          <w:rPr>
            <w:rStyle w:val="Hyperlink"/>
            <w:noProof/>
          </w:rPr>
          <w:t>Table 2 – Graphical Conventions</w:t>
        </w:r>
        <w:r w:rsidR="00CF6D68">
          <w:rPr>
            <w:noProof/>
            <w:webHidden/>
          </w:rPr>
          <w:tab/>
        </w:r>
        <w:r w:rsidR="00CF6D68">
          <w:rPr>
            <w:noProof/>
            <w:webHidden/>
          </w:rPr>
          <w:fldChar w:fldCharType="begin"/>
        </w:r>
        <w:r w:rsidR="00CF6D68">
          <w:rPr>
            <w:noProof/>
            <w:webHidden/>
          </w:rPr>
          <w:instrText xml:space="preserve"> PAGEREF _Toc421631346 \h </w:instrText>
        </w:r>
        <w:r w:rsidR="00CF6D68">
          <w:rPr>
            <w:noProof/>
            <w:webHidden/>
          </w:rPr>
        </w:r>
        <w:r w:rsidR="00CF6D68">
          <w:rPr>
            <w:noProof/>
            <w:webHidden/>
          </w:rPr>
          <w:fldChar w:fldCharType="separate"/>
        </w:r>
        <w:r w:rsidR="00CF6D68">
          <w:rPr>
            <w:noProof/>
            <w:webHidden/>
          </w:rPr>
          <w:t>2</w:t>
        </w:r>
        <w:r w:rsidR="00CF6D68">
          <w:rPr>
            <w:noProof/>
            <w:webHidden/>
          </w:rPr>
          <w:fldChar w:fldCharType="end"/>
        </w:r>
      </w:hyperlink>
    </w:p>
    <w:p w14:paraId="25C7FBCF"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47" w:history="1">
        <w:r w:rsidR="00CF6D68" w:rsidRPr="001C66A5">
          <w:rPr>
            <w:rStyle w:val="Hyperlink"/>
            <w:noProof/>
          </w:rPr>
          <w:t>Table 3 – Patch ROR*1.5*2 Description</w:t>
        </w:r>
        <w:r w:rsidR="00CF6D68">
          <w:rPr>
            <w:noProof/>
            <w:webHidden/>
          </w:rPr>
          <w:tab/>
        </w:r>
        <w:r w:rsidR="00CF6D68">
          <w:rPr>
            <w:noProof/>
            <w:webHidden/>
          </w:rPr>
          <w:fldChar w:fldCharType="begin"/>
        </w:r>
        <w:r w:rsidR="00CF6D68">
          <w:rPr>
            <w:noProof/>
            <w:webHidden/>
          </w:rPr>
          <w:instrText xml:space="preserve"> PAGEREF _Toc421631347 \h </w:instrText>
        </w:r>
        <w:r w:rsidR="00CF6D68">
          <w:rPr>
            <w:noProof/>
            <w:webHidden/>
          </w:rPr>
        </w:r>
        <w:r w:rsidR="00CF6D68">
          <w:rPr>
            <w:noProof/>
            <w:webHidden/>
          </w:rPr>
          <w:fldChar w:fldCharType="separate"/>
        </w:r>
        <w:r w:rsidR="00CF6D68">
          <w:rPr>
            <w:noProof/>
            <w:webHidden/>
          </w:rPr>
          <w:t>7</w:t>
        </w:r>
        <w:r w:rsidR="00CF6D68">
          <w:rPr>
            <w:noProof/>
            <w:webHidden/>
          </w:rPr>
          <w:fldChar w:fldCharType="end"/>
        </w:r>
      </w:hyperlink>
    </w:p>
    <w:p w14:paraId="25C7FBD0"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48" w:history="1">
        <w:r w:rsidR="00CF6D68" w:rsidRPr="001C66A5">
          <w:rPr>
            <w:rStyle w:val="Hyperlink"/>
            <w:noProof/>
          </w:rPr>
          <w:t>Table 4 – Patch ROR*1.5*2 Description</w:t>
        </w:r>
        <w:r w:rsidR="00CF6D68">
          <w:rPr>
            <w:noProof/>
            <w:webHidden/>
          </w:rPr>
          <w:tab/>
        </w:r>
        <w:r w:rsidR="00CF6D68">
          <w:rPr>
            <w:noProof/>
            <w:webHidden/>
          </w:rPr>
          <w:fldChar w:fldCharType="begin"/>
        </w:r>
        <w:r w:rsidR="00CF6D68">
          <w:rPr>
            <w:noProof/>
            <w:webHidden/>
          </w:rPr>
          <w:instrText xml:space="preserve"> PAGEREF _Toc421631348 \h </w:instrText>
        </w:r>
        <w:r w:rsidR="00CF6D68">
          <w:rPr>
            <w:noProof/>
            <w:webHidden/>
          </w:rPr>
        </w:r>
        <w:r w:rsidR="00CF6D68">
          <w:rPr>
            <w:noProof/>
            <w:webHidden/>
          </w:rPr>
          <w:fldChar w:fldCharType="separate"/>
        </w:r>
        <w:r w:rsidR="00CF6D68">
          <w:rPr>
            <w:noProof/>
            <w:webHidden/>
          </w:rPr>
          <w:t>8</w:t>
        </w:r>
        <w:r w:rsidR="00CF6D68">
          <w:rPr>
            <w:noProof/>
            <w:webHidden/>
          </w:rPr>
          <w:fldChar w:fldCharType="end"/>
        </w:r>
      </w:hyperlink>
    </w:p>
    <w:p w14:paraId="25C7FBD1"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49" w:history="1">
        <w:r w:rsidR="00CF6D68" w:rsidRPr="001C66A5">
          <w:rPr>
            <w:rStyle w:val="Hyperlink"/>
            <w:noProof/>
          </w:rPr>
          <w:t>Table 5 – Patch ROR*1.5*3 Description</w:t>
        </w:r>
        <w:r w:rsidR="00CF6D68">
          <w:rPr>
            <w:noProof/>
            <w:webHidden/>
          </w:rPr>
          <w:tab/>
        </w:r>
        <w:r w:rsidR="00CF6D68">
          <w:rPr>
            <w:noProof/>
            <w:webHidden/>
          </w:rPr>
          <w:fldChar w:fldCharType="begin"/>
        </w:r>
        <w:r w:rsidR="00CF6D68">
          <w:rPr>
            <w:noProof/>
            <w:webHidden/>
          </w:rPr>
          <w:instrText xml:space="preserve"> PAGEREF _Toc421631349 \h </w:instrText>
        </w:r>
        <w:r w:rsidR="00CF6D68">
          <w:rPr>
            <w:noProof/>
            <w:webHidden/>
          </w:rPr>
        </w:r>
        <w:r w:rsidR="00CF6D68">
          <w:rPr>
            <w:noProof/>
            <w:webHidden/>
          </w:rPr>
          <w:fldChar w:fldCharType="separate"/>
        </w:r>
        <w:r w:rsidR="00CF6D68">
          <w:rPr>
            <w:noProof/>
            <w:webHidden/>
          </w:rPr>
          <w:t>8</w:t>
        </w:r>
        <w:r w:rsidR="00CF6D68">
          <w:rPr>
            <w:noProof/>
            <w:webHidden/>
          </w:rPr>
          <w:fldChar w:fldCharType="end"/>
        </w:r>
      </w:hyperlink>
    </w:p>
    <w:p w14:paraId="25C7FBD2"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0" w:history="1">
        <w:r w:rsidR="00CF6D68" w:rsidRPr="001C66A5">
          <w:rPr>
            <w:rStyle w:val="Hyperlink"/>
            <w:noProof/>
          </w:rPr>
          <w:t>Table 6 – Patch ROR*1.5*4 Description</w:t>
        </w:r>
        <w:r w:rsidR="00CF6D68">
          <w:rPr>
            <w:noProof/>
            <w:webHidden/>
          </w:rPr>
          <w:tab/>
        </w:r>
        <w:r w:rsidR="00CF6D68">
          <w:rPr>
            <w:noProof/>
            <w:webHidden/>
          </w:rPr>
          <w:fldChar w:fldCharType="begin"/>
        </w:r>
        <w:r w:rsidR="00CF6D68">
          <w:rPr>
            <w:noProof/>
            <w:webHidden/>
          </w:rPr>
          <w:instrText xml:space="preserve"> PAGEREF _Toc421631350 \h </w:instrText>
        </w:r>
        <w:r w:rsidR="00CF6D68">
          <w:rPr>
            <w:noProof/>
            <w:webHidden/>
          </w:rPr>
        </w:r>
        <w:r w:rsidR="00CF6D68">
          <w:rPr>
            <w:noProof/>
            <w:webHidden/>
          </w:rPr>
          <w:fldChar w:fldCharType="separate"/>
        </w:r>
        <w:r w:rsidR="00CF6D68">
          <w:rPr>
            <w:noProof/>
            <w:webHidden/>
          </w:rPr>
          <w:t>9</w:t>
        </w:r>
        <w:r w:rsidR="00CF6D68">
          <w:rPr>
            <w:noProof/>
            <w:webHidden/>
          </w:rPr>
          <w:fldChar w:fldCharType="end"/>
        </w:r>
      </w:hyperlink>
    </w:p>
    <w:p w14:paraId="25C7FBD3"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1" w:history="1">
        <w:r w:rsidR="00CF6D68" w:rsidRPr="001C66A5">
          <w:rPr>
            <w:rStyle w:val="Hyperlink"/>
            <w:noProof/>
          </w:rPr>
          <w:t>Table 7 – Patch ROR*1.5*5 Description</w:t>
        </w:r>
        <w:r w:rsidR="00CF6D68">
          <w:rPr>
            <w:noProof/>
            <w:webHidden/>
          </w:rPr>
          <w:tab/>
        </w:r>
        <w:r w:rsidR="00CF6D68">
          <w:rPr>
            <w:noProof/>
            <w:webHidden/>
          </w:rPr>
          <w:fldChar w:fldCharType="begin"/>
        </w:r>
        <w:r w:rsidR="00CF6D68">
          <w:rPr>
            <w:noProof/>
            <w:webHidden/>
          </w:rPr>
          <w:instrText xml:space="preserve"> PAGEREF _Toc421631351 \h </w:instrText>
        </w:r>
        <w:r w:rsidR="00CF6D68">
          <w:rPr>
            <w:noProof/>
            <w:webHidden/>
          </w:rPr>
        </w:r>
        <w:r w:rsidR="00CF6D68">
          <w:rPr>
            <w:noProof/>
            <w:webHidden/>
          </w:rPr>
          <w:fldChar w:fldCharType="separate"/>
        </w:r>
        <w:r w:rsidR="00CF6D68">
          <w:rPr>
            <w:noProof/>
            <w:webHidden/>
          </w:rPr>
          <w:t>9</w:t>
        </w:r>
        <w:r w:rsidR="00CF6D68">
          <w:rPr>
            <w:noProof/>
            <w:webHidden/>
          </w:rPr>
          <w:fldChar w:fldCharType="end"/>
        </w:r>
      </w:hyperlink>
    </w:p>
    <w:p w14:paraId="25C7FBD4"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2" w:history="1">
        <w:r w:rsidR="00CF6D68" w:rsidRPr="001C66A5">
          <w:rPr>
            <w:rStyle w:val="Hyperlink"/>
            <w:noProof/>
          </w:rPr>
          <w:t>Table 8 – Patch ROR*1.5*6 Description</w:t>
        </w:r>
        <w:r w:rsidR="00CF6D68">
          <w:rPr>
            <w:noProof/>
            <w:webHidden/>
          </w:rPr>
          <w:tab/>
        </w:r>
        <w:r w:rsidR="00CF6D68">
          <w:rPr>
            <w:noProof/>
            <w:webHidden/>
          </w:rPr>
          <w:fldChar w:fldCharType="begin"/>
        </w:r>
        <w:r w:rsidR="00CF6D68">
          <w:rPr>
            <w:noProof/>
            <w:webHidden/>
          </w:rPr>
          <w:instrText xml:space="preserve"> PAGEREF _Toc421631352 \h </w:instrText>
        </w:r>
        <w:r w:rsidR="00CF6D68">
          <w:rPr>
            <w:noProof/>
            <w:webHidden/>
          </w:rPr>
        </w:r>
        <w:r w:rsidR="00CF6D68">
          <w:rPr>
            <w:noProof/>
            <w:webHidden/>
          </w:rPr>
          <w:fldChar w:fldCharType="separate"/>
        </w:r>
        <w:r w:rsidR="00CF6D68">
          <w:rPr>
            <w:noProof/>
            <w:webHidden/>
          </w:rPr>
          <w:t>9</w:t>
        </w:r>
        <w:r w:rsidR="00CF6D68">
          <w:rPr>
            <w:noProof/>
            <w:webHidden/>
          </w:rPr>
          <w:fldChar w:fldCharType="end"/>
        </w:r>
      </w:hyperlink>
    </w:p>
    <w:p w14:paraId="25C7FBD5"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3" w:history="1">
        <w:r w:rsidR="00CF6D68" w:rsidRPr="001C66A5">
          <w:rPr>
            <w:rStyle w:val="Hyperlink"/>
            <w:noProof/>
          </w:rPr>
          <w:t>Table 9 – Patch ROR*1.5*7 Description</w:t>
        </w:r>
        <w:r w:rsidR="00CF6D68">
          <w:rPr>
            <w:noProof/>
            <w:webHidden/>
          </w:rPr>
          <w:tab/>
        </w:r>
        <w:r w:rsidR="00CF6D68">
          <w:rPr>
            <w:noProof/>
            <w:webHidden/>
          </w:rPr>
          <w:fldChar w:fldCharType="begin"/>
        </w:r>
        <w:r w:rsidR="00CF6D68">
          <w:rPr>
            <w:noProof/>
            <w:webHidden/>
          </w:rPr>
          <w:instrText xml:space="preserve"> PAGEREF _Toc421631353 \h </w:instrText>
        </w:r>
        <w:r w:rsidR="00CF6D68">
          <w:rPr>
            <w:noProof/>
            <w:webHidden/>
          </w:rPr>
        </w:r>
        <w:r w:rsidR="00CF6D68">
          <w:rPr>
            <w:noProof/>
            <w:webHidden/>
          </w:rPr>
          <w:fldChar w:fldCharType="separate"/>
        </w:r>
        <w:r w:rsidR="00CF6D68">
          <w:rPr>
            <w:noProof/>
            <w:webHidden/>
          </w:rPr>
          <w:t>9</w:t>
        </w:r>
        <w:r w:rsidR="00CF6D68">
          <w:rPr>
            <w:noProof/>
            <w:webHidden/>
          </w:rPr>
          <w:fldChar w:fldCharType="end"/>
        </w:r>
      </w:hyperlink>
    </w:p>
    <w:p w14:paraId="25C7FBD6"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4" w:history="1">
        <w:r w:rsidR="00CF6D68" w:rsidRPr="001C66A5">
          <w:rPr>
            <w:rStyle w:val="Hyperlink"/>
            <w:noProof/>
          </w:rPr>
          <w:t>Table 10 – Patch ROR*1.5*8 Description</w:t>
        </w:r>
        <w:r w:rsidR="00CF6D68">
          <w:rPr>
            <w:noProof/>
            <w:webHidden/>
          </w:rPr>
          <w:tab/>
        </w:r>
        <w:r w:rsidR="00CF6D68">
          <w:rPr>
            <w:noProof/>
            <w:webHidden/>
          </w:rPr>
          <w:fldChar w:fldCharType="begin"/>
        </w:r>
        <w:r w:rsidR="00CF6D68">
          <w:rPr>
            <w:noProof/>
            <w:webHidden/>
          </w:rPr>
          <w:instrText xml:space="preserve"> PAGEREF _Toc421631354 \h </w:instrText>
        </w:r>
        <w:r w:rsidR="00CF6D68">
          <w:rPr>
            <w:noProof/>
            <w:webHidden/>
          </w:rPr>
        </w:r>
        <w:r w:rsidR="00CF6D68">
          <w:rPr>
            <w:noProof/>
            <w:webHidden/>
          </w:rPr>
          <w:fldChar w:fldCharType="separate"/>
        </w:r>
        <w:r w:rsidR="00CF6D68">
          <w:rPr>
            <w:noProof/>
            <w:webHidden/>
          </w:rPr>
          <w:t>10</w:t>
        </w:r>
        <w:r w:rsidR="00CF6D68">
          <w:rPr>
            <w:noProof/>
            <w:webHidden/>
          </w:rPr>
          <w:fldChar w:fldCharType="end"/>
        </w:r>
      </w:hyperlink>
    </w:p>
    <w:p w14:paraId="25C7FBD7"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5" w:history="1">
        <w:r w:rsidR="00CF6D68" w:rsidRPr="001C66A5">
          <w:rPr>
            <w:rStyle w:val="Hyperlink"/>
            <w:noProof/>
          </w:rPr>
          <w:t>Table 11 – Patch ROR*1.5*10 Description</w:t>
        </w:r>
        <w:r w:rsidR="00CF6D68">
          <w:rPr>
            <w:noProof/>
            <w:webHidden/>
          </w:rPr>
          <w:tab/>
        </w:r>
        <w:r w:rsidR="00CF6D68">
          <w:rPr>
            <w:noProof/>
            <w:webHidden/>
          </w:rPr>
          <w:fldChar w:fldCharType="begin"/>
        </w:r>
        <w:r w:rsidR="00CF6D68">
          <w:rPr>
            <w:noProof/>
            <w:webHidden/>
          </w:rPr>
          <w:instrText xml:space="preserve"> PAGEREF _Toc421631355 \h </w:instrText>
        </w:r>
        <w:r w:rsidR="00CF6D68">
          <w:rPr>
            <w:noProof/>
            <w:webHidden/>
          </w:rPr>
        </w:r>
        <w:r w:rsidR="00CF6D68">
          <w:rPr>
            <w:noProof/>
            <w:webHidden/>
          </w:rPr>
          <w:fldChar w:fldCharType="separate"/>
        </w:r>
        <w:r w:rsidR="00CF6D68">
          <w:rPr>
            <w:noProof/>
            <w:webHidden/>
          </w:rPr>
          <w:t>10</w:t>
        </w:r>
        <w:r w:rsidR="00CF6D68">
          <w:rPr>
            <w:noProof/>
            <w:webHidden/>
          </w:rPr>
          <w:fldChar w:fldCharType="end"/>
        </w:r>
      </w:hyperlink>
    </w:p>
    <w:p w14:paraId="25C7FBD8"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6" w:history="1">
        <w:r w:rsidR="00CF6D68" w:rsidRPr="001C66A5">
          <w:rPr>
            <w:rStyle w:val="Hyperlink"/>
            <w:noProof/>
          </w:rPr>
          <w:t>Table 12 – Patch ROR*1.5*13 Description</w:t>
        </w:r>
        <w:r w:rsidR="00CF6D68">
          <w:rPr>
            <w:noProof/>
            <w:webHidden/>
          </w:rPr>
          <w:tab/>
        </w:r>
        <w:r w:rsidR="00CF6D68">
          <w:rPr>
            <w:noProof/>
            <w:webHidden/>
          </w:rPr>
          <w:fldChar w:fldCharType="begin"/>
        </w:r>
        <w:r w:rsidR="00CF6D68">
          <w:rPr>
            <w:noProof/>
            <w:webHidden/>
          </w:rPr>
          <w:instrText xml:space="preserve"> PAGEREF _Toc421631356 \h </w:instrText>
        </w:r>
        <w:r w:rsidR="00CF6D68">
          <w:rPr>
            <w:noProof/>
            <w:webHidden/>
          </w:rPr>
        </w:r>
        <w:r w:rsidR="00CF6D68">
          <w:rPr>
            <w:noProof/>
            <w:webHidden/>
          </w:rPr>
          <w:fldChar w:fldCharType="separate"/>
        </w:r>
        <w:r w:rsidR="00CF6D68">
          <w:rPr>
            <w:noProof/>
            <w:webHidden/>
          </w:rPr>
          <w:t>13</w:t>
        </w:r>
        <w:r w:rsidR="00CF6D68">
          <w:rPr>
            <w:noProof/>
            <w:webHidden/>
          </w:rPr>
          <w:fldChar w:fldCharType="end"/>
        </w:r>
      </w:hyperlink>
    </w:p>
    <w:p w14:paraId="25C7FBD9"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7" w:history="1">
        <w:r w:rsidR="00CF6D68" w:rsidRPr="001C66A5">
          <w:rPr>
            <w:rStyle w:val="Hyperlink"/>
            <w:noProof/>
          </w:rPr>
          <w:t>Table 13 – Patch ROR*1.5*14 Description</w:t>
        </w:r>
        <w:r w:rsidR="00CF6D68">
          <w:rPr>
            <w:noProof/>
            <w:webHidden/>
          </w:rPr>
          <w:tab/>
        </w:r>
        <w:r w:rsidR="00CF6D68">
          <w:rPr>
            <w:noProof/>
            <w:webHidden/>
          </w:rPr>
          <w:fldChar w:fldCharType="begin"/>
        </w:r>
        <w:r w:rsidR="00CF6D68">
          <w:rPr>
            <w:noProof/>
            <w:webHidden/>
          </w:rPr>
          <w:instrText xml:space="preserve"> PAGEREF _Toc421631357 \h </w:instrText>
        </w:r>
        <w:r w:rsidR="00CF6D68">
          <w:rPr>
            <w:noProof/>
            <w:webHidden/>
          </w:rPr>
        </w:r>
        <w:r w:rsidR="00CF6D68">
          <w:rPr>
            <w:noProof/>
            <w:webHidden/>
          </w:rPr>
          <w:fldChar w:fldCharType="separate"/>
        </w:r>
        <w:r w:rsidR="00CF6D68">
          <w:rPr>
            <w:noProof/>
            <w:webHidden/>
          </w:rPr>
          <w:t>15</w:t>
        </w:r>
        <w:r w:rsidR="00CF6D68">
          <w:rPr>
            <w:noProof/>
            <w:webHidden/>
          </w:rPr>
          <w:fldChar w:fldCharType="end"/>
        </w:r>
      </w:hyperlink>
    </w:p>
    <w:p w14:paraId="25C7FBDA"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8" w:history="1">
        <w:r w:rsidR="00CF6D68" w:rsidRPr="001C66A5">
          <w:rPr>
            <w:rStyle w:val="Hyperlink"/>
            <w:noProof/>
          </w:rPr>
          <w:t>Table 14 – Patch ROR*1.5*15 Description</w:t>
        </w:r>
        <w:r w:rsidR="00CF6D68">
          <w:rPr>
            <w:noProof/>
            <w:webHidden/>
          </w:rPr>
          <w:tab/>
        </w:r>
        <w:r w:rsidR="00CF6D68">
          <w:rPr>
            <w:noProof/>
            <w:webHidden/>
          </w:rPr>
          <w:fldChar w:fldCharType="begin"/>
        </w:r>
        <w:r w:rsidR="00CF6D68">
          <w:rPr>
            <w:noProof/>
            <w:webHidden/>
          </w:rPr>
          <w:instrText xml:space="preserve"> PAGEREF _Toc421631358 \h </w:instrText>
        </w:r>
        <w:r w:rsidR="00CF6D68">
          <w:rPr>
            <w:noProof/>
            <w:webHidden/>
          </w:rPr>
        </w:r>
        <w:r w:rsidR="00CF6D68">
          <w:rPr>
            <w:noProof/>
            <w:webHidden/>
          </w:rPr>
          <w:fldChar w:fldCharType="separate"/>
        </w:r>
        <w:r w:rsidR="00CF6D68">
          <w:rPr>
            <w:noProof/>
            <w:webHidden/>
          </w:rPr>
          <w:t>16</w:t>
        </w:r>
        <w:r w:rsidR="00CF6D68">
          <w:rPr>
            <w:noProof/>
            <w:webHidden/>
          </w:rPr>
          <w:fldChar w:fldCharType="end"/>
        </w:r>
      </w:hyperlink>
    </w:p>
    <w:p w14:paraId="25C7FBDB"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59" w:history="1">
        <w:r w:rsidR="00CF6D68" w:rsidRPr="001C66A5">
          <w:rPr>
            <w:rStyle w:val="Hyperlink"/>
            <w:noProof/>
          </w:rPr>
          <w:t>Table 15 – Patch ROR*1.5*17 Description</w:t>
        </w:r>
        <w:r w:rsidR="00CF6D68">
          <w:rPr>
            <w:noProof/>
            <w:webHidden/>
          </w:rPr>
          <w:tab/>
        </w:r>
        <w:r w:rsidR="00CF6D68">
          <w:rPr>
            <w:noProof/>
            <w:webHidden/>
          </w:rPr>
          <w:fldChar w:fldCharType="begin"/>
        </w:r>
        <w:r w:rsidR="00CF6D68">
          <w:rPr>
            <w:noProof/>
            <w:webHidden/>
          </w:rPr>
          <w:instrText xml:space="preserve"> PAGEREF _Toc421631359 \h </w:instrText>
        </w:r>
        <w:r w:rsidR="00CF6D68">
          <w:rPr>
            <w:noProof/>
            <w:webHidden/>
          </w:rPr>
        </w:r>
        <w:r w:rsidR="00CF6D68">
          <w:rPr>
            <w:noProof/>
            <w:webHidden/>
          </w:rPr>
          <w:fldChar w:fldCharType="separate"/>
        </w:r>
        <w:r w:rsidR="00CF6D68">
          <w:rPr>
            <w:noProof/>
            <w:webHidden/>
          </w:rPr>
          <w:t>18</w:t>
        </w:r>
        <w:r w:rsidR="00CF6D68">
          <w:rPr>
            <w:noProof/>
            <w:webHidden/>
          </w:rPr>
          <w:fldChar w:fldCharType="end"/>
        </w:r>
      </w:hyperlink>
    </w:p>
    <w:p w14:paraId="25C7FBDC"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0" w:history="1">
        <w:r w:rsidR="00CF6D68" w:rsidRPr="001C66A5">
          <w:rPr>
            <w:rStyle w:val="Hyperlink"/>
            <w:noProof/>
          </w:rPr>
          <w:t>Table 16 – Patch ROR*1.5*18 Description</w:t>
        </w:r>
        <w:r w:rsidR="00CF6D68">
          <w:rPr>
            <w:noProof/>
            <w:webHidden/>
          </w:rPr>
          <w:tab/>
        </w:r>
        <w:r w:rsidR="00CF6D68">
          <w:rPr>
            <w:noProof/>
            <w:webHidden/>
          </w:rPr>
          <w:fldChar w:fldCharType="begin"/>
        </w:r>
        <w:r w:rsidR="00CF6D68">
          <w:rPr>
            <w:noProof/>
            <w:webHidden/>
          </w:rPr>
          <w:instrText xml:space="preserve"> PAGEREF _Toc421631360 \h </w:instrText>
        </w:r>
        <w:r w:rsidR="00CF6D68">
          <w:rPr>
            <w:noProof/>
            <w:webHidden/>
          </w:rPr>
        </w:r>
        <w:r w:rsidR="00CF6D68">
          <w:rPr>
            <w:noProof/>
            <w:webHidden/>
          </w:rPr>
          <w:fldChar w:fldCharType="separate"/>
        </w:r>
        <w:r w:rsidR="00CF6D68">
          <w:rPr>
            <w:noProof/>
            <w:webHidden/>
          </w:rPr>
          <w:t>19</w:t>
        </w:r>
        <w:r w:rsidR="00CF6D68">
          <w:rPr>
            <w:noProof/>
            <w:webHidden/>
          </w:rPr>
          <w:fldChar w:fldCharType="end"/>
        </w:r>
      </w:hyperlink>
    </w:p>
    <w:p w14:paraId="25C7FBDD"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1" w:history="1">
        <w:r w:rsidR="00CF6D68" w:rsidRPr="001C66A5">
          <w:rPr>
            <w:rStyle w:val="Hyperlink"/>
            <w:noProof/>
          </w:rPr>
          <w:t>Table 17 – Patch ROR*1.5*19 Description</w:t>
        </w:r>
        <w:r w:rsidR="00CF6D68">
          <w:rPr>
            <w:noProof/>
            <w:webHidden/>
          </w:rPr>
          <w:tab/>
        </w:r>
        <w:r w:rsidR="00CF6D68">
          <w:rPr>
            <w:noProof/>
            <w:webHidden/>
          </w:rPr>
          <w:fldChar w:fldCharType="begin"/>
        </w:r>
        <w:r w:rsidR="00CF6D68">
          <w:rPr>
            <w:noProof/>
            <w:webHidden/>
          </w:rPr>
          <w:instrText xml:space="preserve"> PAGEREF _Toc421631361 \h </w:instrText>
        </w:r>
        <w:r w:rsidR="00CF6D68">
          <w:rPr>
            <w:noProof/>
            <w:webHidden/>
          </w:rPr>
        </w:r>
        <w:r w:rsidR="00CF6D68">
          <w:rPr>
            <w:noProof/>
            <w:webHidden/>
          </w:rPr>
          <w:fldChar w:fldCharType="separate"/>
        </w:r>
        <w:r w:rsidR="00CF6D68">
          <w:rPr>
            <w:noProof/>
            <w:webHidden/>
          </w:rPr>
          <w:t>21</w:t>
        </w:r>
        <w:r w:rsidR="00CF6D68">
          <w:rPr>
            <w:noProof/>
            <w:webHidden/>
          </w:rPr>
          <w:fldChar w:fldCharType="end"/>
        </w:r>
      </w:hyperlink>
    </w:p>
    <w:p w14:paraId="25C7FBDE"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2" w:history="1">
        <w:r w:rsidR="00CF6D68" w:rsidRPr="001C66A5">
          <w:rPr>
            <w:rStyle w:val="Hyperlink"/>
            <w:noProof/>
          </w:rPr>
          <w:t>Table 18 – Patch ROR*1.5*20 Description</w:t>
        </w:r>
        <w:r w:rsidR="00CF6D68">
          <w:rPr>
            <w:noProof/>
            <w:webHidden/>
          </w:rPr>
          <w:tab/>
        </w:r>
        <w:r w:rsidR="00CF6D68">
          <w:rPr>
            <w:noProof/>
            <w:webHidden/>
          </w:rPr>
          <w:fldChar w:fldCharType="begin"/>
        </w:r>
        <w:r w:rsidR="00CF6D68">
          <w:rPr>
            <w:noProof/>
            <w:webHidden/>
          </w:rPr>
          <w:instrText xml:space="preserve"> PAGEREF _Toc421631362 \h </w:instrText>
        </w:r>
        <w:r w:rsidR="00CF6D68">
          <w:rPr>
            <w:noProof/>
            <w:webHidden/>
          </w:rPr>
        </w:r>
        <w:r w:rsidR="00CF6D68">
          <w:rPr>
            <w:noProof/>
            <w:webHidden/>
          </w:rPr>
          <w:fldChar w:fldCharType="separate"/>
        </w:r>
        <w:r w:rsidR="00CF6D68">
          <w:rPr>
            <w:noProof/>
            <w:webHidden/>
          </w:rPr>
          <w:t>23</w:t>
        </w:r>
        <w:r w:rsidR="00CF6D68">
          <w:rPr>
            <w:noProof/>
            <w:webHidden/>
          </w:rPr>
          <w:fldChar w:fldCharType="end"/>
        </w:r>
      </w:hyperlink>
    </w:p>
    <w:p w14:paraId="25C7FBDF"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3" w:history="1">
        <w:r w:rsidR="00CF6D68" w:rsidRPr="001C66A5">
          <w:rPr>
            <w:rStyle w:val="Hyperlink"/>
            <w:noProof/>
          </w:rPr>
          <w:t>Table 19 – Patch ROR*1.5*21 Description</w:t>
        </w:r>
        <w:r w:rsidR="00CF6D68">
          <w:rPr>
            <w:noProof/>
            <w:webHidden/>
          </w:rPr>
          <w:tab/>
        </w:r>
        <w:r w:rsidR="00CF6D68">
          <w:rPr>
            <w:noProof/>
            <w:webHidden/>
          </w:rPr>
          <w:fldChar w:fldCharType="begin"/>
        </w:r>
        <w:r w:rsidR="00CF6D68">
          <w:rPr>
            <w:noProof/>
            <w:webHidden/>
          </w:rPr>
          <w:instrText xml:space="preserve"> PAGEREF _Toc421631363 \h </w:instrText>
        </w:r>
        <w:r w:rsidR="00CF6D68">
          <w:rPr>
            <w:noProof/>
            <w:webHidden/>
          </w:rPr>
        </w:r>
        <w:r w:rsidR="00CF6D68">
          <w:rPr>
            <w:noProof/>
            <w:webHidden/>
          </w:rPr>
          <w:fldChar w:fldCharType="separate"/>
        </w:r>
        <w:r w:rsidR="00CF6D68">
          <w:rPr>
            <w:noProof/>
            <w:webHidden/>
          </w:rPr>
          <w:t>23</w:t>
        </w:r>
        <w:r w:rsidR="00CF6D68">
          <w:rPr>
            <w:noProof/>
            <w:webHidden/>
          </w:rPr>
          <w:fldChar w:fldCharType="end"/>
        </w:r>
      </w:hyperlink>
    </w:p>
    <w:p w14:paraId="25C7FBE0"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4" w:history="1">
        <w:r w:rsidR="00CF6D68" w:rsidRPr="001C66A5">
          <w:rPr>
            <w:rStyle w:val="Hyperlink"/>
            <w:noProof/>
          </w:rPr>
          <w:t>Table 20 – Patch ROR*1.5*22 Description</w:t>
        </w:r>
        <w:r w:rsidR="00CF6D68">
          <w:rPr>
            <w:noProof/>
            <w:webHidden/>
          </w:rPr>
          <w:tab/>
        </w:r>
        <w:r w:rsidR="00CF6D68">
          <w:rPr>
            <w:noProof/>
            <w:webHidden/>
          </w:rPr>
          <w:fldChar w:fldCharType="begin"/>
        </w:r>
        <w:r w:rsidR="00CF6D68">
          <w:rPr>
            <w:noProof/>
            <w:webHidden/>
          </w:rPr>
          <w:instrText xml:space="preserve"> PAGEREF _Toc421631364 \h </w:instrText>
        </w:r>
        <w:r w:rsidR="00CF6D68">
          <w:rPr>
            <w:noProof/>
            <w:webHidden/>
          </w:rPr>
        </w:r>
        <w:r w:rsidR="00CF6D68">
          <w:rPr>
            <w:noProof/>
            <w:webHidden/>
          </w:rPr>
          <w:fldChar w:fldCharType="separate"/>
        </w:r>
        <w:r w:rsidR="00CF6D68">
          <w:rPr>
            <w:noProof/>
            <w:webHidden/>
          </w:rPr>
          <w:t>24</w:t>
        </w:r>
        <w:r w:rsidR="00CF6D68">
          <w:rPr>
            <w:noProof/>
            <w:webHidden/>
          </w:rPr>
          <w:fldChar w:fldCharType="end"/>
        </w:r>
      </w:hyperlink>
    </w:p>
    <w:p w14:paraId="25C7FBE1"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5" w:history="1">
        <w:r w:rsidR="00CF6D68" w:rsidRPr="001C66A5">
          <w:rPr>
            <w:rStyle w:val="Hyperlink"/>
            <w:noProof/>
          </w:rPr>
          <w:t>Table 21 – Patch ROR*1.5*24 Description</w:t>
        </w:r>
        <w:r w:rsidR="00CF6D68">
          <w:rPr>
            <w:noProof/>
            <w:webHidden/>
          </w:rPr>
          <w:tab/>
        </w:r>
        <w:r w:rsidR="00CF6D68">
          <w:rPr>
            <w:noProof/>
            <w:webHidden/>
          </w:rPr>
          <w:fldChar w:fldCharType="begin"/>
        </w:r>
        <w:r w:rsidR="00CF6D68">
          <w:rPr>
            <w:noProof/>
            <w:webHidden/>
          </w:rPr>
          <w:instrText xml:space="preserve"> PAGEREF _Toc421631365 \h </w:instrText>
        </w:r>
        <w:r w:rsidR="00CF6D68">
          <w:rPr>
            <w:noProof/>
            <w:webHidden/>
          </w:rPr>
        </w:r>
        <w:r w:rsidR="00CF6D68">
          <w:rPr>
            <w:noProof/>
            <w:webHidden/>
          </w:rPr>
          <w:fldChar w:fldCharType="separate"/>
        </w:r>
        <w:r w:rsidR="00CF6D68">
          <w:rPr>
            <w:noProof/>
            <w:webHidden/>
          </w:rPr>
          <w:t>25</w:t>
        </w:r>
        <w:r w:rsidR="00CF6D68">
          <w:rPr>
            <w:noProof/>
            <w:webHidden/>
          </w:rPr>
          <w:fldChar w:fldCharType="end"/>
        </w:r>
      </w:hyperlink>
    </w:p>
    <w:p w14:paraId="25C7FBE2"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6" w:history="1">
        <w:r w:rsidR="00CF6D68" w:rsidRPr="001C66A5">
          <w:rPr>
            <w:rStyle w:val="Hyperlink"/>
            <w:noProof/>
          </w:rPr>
          <w:t>Table 22 – Patch ROR*1.5*27 Description</w:t>
        </w:r>
        <w:r w:rsidR="00CF6D68">
          <w:rPr>
            <w:noProof/>
            <w:webHidden/>
          </w:rPr>
          <w:tab/>
        </w:r>
        <w:r w:rsidR="00CF6D68">
          <w:rPr>
            <w:noProof/>
            <w:webHidden/>
          </w:rPr>
          <w:fldChar w:fldCharType="begin"/>
        </w:r>
        <w:r w:rsidR="00CF6D68">
          <w:rPr>
            <w:noProof/>
            <w:webHidden/>
          </w:rPr>
          <w:instrText xml:space="preserve"> PAGEREF _Toc421631366 \h </w:instrText>
        </w:r>
        <w:r w:rsidR="00CF6D68">
          <w:rPr>
            <w:noProof/>
            <w:webHidden/>
          </w:rPr>
        </w:r>
        <w:r w:rsidR="00CF6D68">
          <w:rPr>
            <w:noProof/>
            <w:webHidden/>
          </w:rPr>
          <w:fldChar w:fldCharType="separate"/>
        </w:r>
        <w:r w:rsidR="00CF6D68">
          <w:rPr>
            <w:noProof/>
            <w:webHidden/>
          </w:rPr>
          <w:t>25</w:t>
        </w:r>
        <w:r w:rsidR="00CF6D68">
          <w:rPr>
            <w:noProof/>
            <w:webHidden/>
          </w:rPr>
          <w:fldChar w:fldCharType="end"/>
        </w:r>
      </w:hyperlink>
    </w:p>
    <w:p w14:paraId="25C7FBE3"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7" w:history="1">
        <w:r w:rsidR="00CF6D68" w:rsidRPr="001C66A5">
          <w:rPr>
            <w:rStyle w:val="Hyperlink"/>
            <w:noProof/>
          </w:rPr>
          <w:t>Table 23 – Patch ROR*1.5*25 Description</w:t>
        </w:r>
        <w:r w:rsidR="00CF6D68">
          <w:rPr>
            <w:noProof/>
            <w:webHidden/>
          </w:rPr>
          <w:tab/>
        </w:r>
        <w:r w:rsidR="00CF6D68">
          <w:rPr>
            <w:noProof/>
            <w:webHidden/>
          </w:rPr>
          <w:fldChar w:fldCharType="begin"/>
        </w:r>
        <w:r w:rsidR="00CF6D68">
          <w:rPr>
            <w:noProof/>
            <w:webHidden/>
          </w:rPr>
          <w:instrText xml:space="preserve"> PAGEREF _Toc421631367 \h </w:instrText>
        </w:r>
        <w:r w:rsidR="00CF6D68">
          <w:rPr>
            <w:noProof/>
            <w:webHidden/>
          </w:rPr>
        </w:r>
        <w:r w:rsidR="00CF6D68">
          <w:rPr>
            <w:noProof/>
            <w:webHidden/>
          </w:rPr>
          <w:fldChar w:fldCharType="separate"/>
        </w:r>
        <w:r w:rsidR="00CF6D68">
          <w:rPr>
            <w:noProof/>
            <w:webHidden/>
          </w:rPr>
          <w:t>27</w:t>
        </w:r>
        <w:r w:rsidR="00CF6D68">
          <w:rPr>
            <w:noProof/>
            <w:webHidden/>
          </w:rPr>
          <w:fldChar w:fldCharType="end"/>
        </w:r>
      </w:hyperlink>
    </w:p>
    <w:p w14:paraId="25C7FBE4"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8" w:history="1">
        <w:r w:rsidR="00CF6D68" w:rsidRPr="001C66A5">
          <w:rPr>
            <w:rStyle w:val="Hyperlink"/>
            <w:noProof/>
          </w:rPr>
          <w:t>Table 24 – Patch ROR*1.5*26 Description</w:t>
        </w:r>
        <w:r w:rsidR="00CF6D68">
          <w:rPr>
            <w:noProof/>
            <w:webHidden/>
          </w:rPr>
          <w:tab/>
        </w:r>
        <w:r w:rsidR="00CF6D68">
          <w:rPr>
            <w:noProof/>
            <w:webHidden/>
          </w:rPr>
          <w:fldChar w:fldCharType="begin"/>
        </w:r>
        <w:r w:rsidR="00CF6D68">
          <w:rPr>
            <w:noProof/>
            <w:webHidden/>
          </w:rPr>
          <w:instrText xml:space="preserve"> PAGEREF _Toc421631368 \h </w:instrText>
        </w:r>
        <w:r w:rsidR="00CF6D68">
          <w:rPr>
            <w:noProof/>
            <w:webHidden/>
          </w:rPr>
        </w:r>
        <w:r w:rsidR="00CF6D68">
          <w:rPr>
            <w:noProof/>
            <w:webHidden/>
          </w:rPr>
          <w:fldChar w:fldCharType="separate"/>
        </w:r>
        <w:r w:rsidR="00CF6D68">
          <w:rPr>
            <w:noProof/>
            <w:webHidden/>
          </w:rPr>
          <w:t>27</w:t>
        </w:r>
        <w:r w:rsidR="00CF6D68">
          <w:rPr>
            <w:noProof/>
            <w:webHidden/>
          </w:rPr>
          <w:fldChar w:fldCharType="end"/>
        </w:r>
      </w:hyperlink>
    </w:p>
    <w:p w14:paraId="25C7FBE5"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69" w:history="1">
        <w:r w:rsidR="00CF6D68" w:rsidRPr="001C66A5">
          <w:rPr>
            <w:rStyle w:val="Hyperlink"/>
            <w:noProof/>
          </w:rPr>
          <w:t>Table 25 – Software and Documentation Sources</w:t>
        </w:r>
        <w:r w:rsidR="00CF6D68">
          <w:rPr>
            <w:noProof/>
            <w:webHidden/>
          </w:rPr>
          <w:tab/>
        </w:r>
        <w:r w:rsidR="00CF6D68">
          <w:rPr>
            <w:noProof/>
            <w:webHidden/>
          </w:rPr>
          <w:fldChar w:fldCharType="begin"/>
        </w:r>
        <w:r w:rsidR="00CF6D68">
          <w:rPr>
            <w:noProof/>
            <w:webHidden/>
          </w:rPr>
          <w:instrText xml:space="preserve"> PAGEREF _Toc421631369 \h </w:instrText>
        </w:r>
        <w:r w:rsidR="00CF6D68">
          <w:rPr>
            <w:noProof/>
            <w:webHidden/>
          </w:rPr>
        </w:r>
        <w:r w:rsidR="00CF6D68">
          <w:rPr>
            <w:noProof/>
            <w:webHidden/>
          </w:rPr>
          <w:fldChar w:fldCharType="separate"/>
        </w:r>
        <w:r w:rsidR="00CF6D68">
          <w:rPr>
            <w:noProof/>
            <w:webHidden/>
          </w:rPr>
          <w:t>28</w:t>
        </w:r>
        <w:r w:rsidR="00CF6D68">
          <w:rPr>
            <w:noProof/>
            <w:webHidden/>
          </w:rPr>
          <w:fldChar w:fldCharType="end"/>
        </w:r>
      </w:hyperlink>
    </w:p>
    <w:p w14:paraId="25C7FBE6"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0" w:history="1">
        <w:r w:rsidR="00CF6D68" w:rsidRPr="001C66A5">
          <w:rPr>
            <w:rStyle w:val="Hyperlink"/>
            <w:noProof/>
          </w:rPr>
          <w:t>Table 26 – Files Included in Distribution</w:t>
        </w:r>
        <w:r w:rsidR="00CF6D68">
          <w:rPr>
            <w:noProof/>
            <w:webHidden/>
          </w:rPr>
          <w:tab/>
        </w:r>
        <w:r w:rsidR="00CF6D68">
          <w:rPr>
            <w:noProof/>
            <w:webHidden/>
          </w:rPr>
          <w:fldChar w:fldCharType="begin"/>
        </w:r>
        <w:r w:rsidR="00CF6D68">
          <w:rPr>
            <w:noProof/>
            <w:webHidden/>
          </w:rPr>
          <w:instrText xml:space="preserve"> PAGEREF _Toc421631370 \h </w:instrText>
        </w:r>
        <w:r w:rsidR="00CF6D68">
          <w:rPr>
            <w:noProof/>
            <w:webHidden/>
          </w:rPr>
        </w:r>
        <w:r w:rsidR="00CF6D68">
          <w:rPr>
            <w:noProof/>
            <w:webHidden/>
          </w:rPr>
          <w:fldChar w:fldCharType="separate"/>
        </w:r>
        <w:r w:rsidR="00CF6D68">
          <w:rPr>
            <w:noProof/>
            <w:webHidden/>
          </w:rPr>
          <w:t>29</w:t>
        </w:r>
        <w:r w:rsidR="00CF6D68">
          <w:rPr>
            <w:noProof/>
            <w:webHidden/>
          </w:rPr>
          <w:fldChar w:fldCharType="end"/>
        </w:r>
      </w:hyperlink>
    </w:p>
    <w:p w14:paraId="25C7FBE7"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1" w:history="1">
        <w:r w:rsidR="00CF6D68" w:rsidRPr="001C66A5">
          <w:rPr>
            <w:rStyle w:val="Hyperlink"/>
            <w:noProof/>
          </w:rPr>
          <w:t>Table 27 – CCR Menu Options</w:t>
        </w:r>
        <w:r w:rsidR="00CF6D68">
          <w:rPr>
            <w:noProof/>
            <w:webHidden/>
          </w:rPr>
          <w:tab/>
        </w:r>
        <w:r w:rsidR="00CF6D68">
          <w:rPr>
            <w:noProof/>
            <w:webHidden/>
          </w:rPr>
          <w:fldChar w:fldCharType="begin"/>
        </w:r>
        <w:r w:rsidR="00CF6D68">
          <w:rPr>
            <w:noProof/>
            <w:webHidden/>
          </w:rPr>
          <w:instrText xml:space="preserve"> PAGEREF _Toc421631371 \h </w:instrText>
        </w:r>
        <w:r w:rsidR="00CF6D68">
          <w:rPr>
            <w:noProof/>
            <w:webHidden/>
          </w:rPr>
        </w:r>
        <w:r w:rsidR="00CF6D68">
          <w:rPr>
            <w:noProof/>
            <w:webHidden/>
          </w:rPr>
          <w:fldChar w:fldCharType="separate"/>
        </w:r>
        <w:r w:rsidR="00CF6D68">
          <w:rPr>
            <w:noProof/>
            <w:webHidden/>
          </w:rPr>
          <w:t>31</w:t>
        </w:r>
        <w:r w:rsidR="00CF6D68">
          <w:rPr>
            <w:noProof/>
            <w:webHidden/>
          </w:rPr>
          <w:fldChar w:fldCharType="end"/>
        </w:r>
      </w:hyperlink>
    </w:p>
    <w:p w14:paraId="25C7FBE8"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2" w:history="1">
        <w:r w:rsidR="00CF6D68" w:rsidRPr="001C66A5">
          <w:rPr>
            <w:rStyle w:val="Hyperlink"/>
            <w:noProof/>
          </w:rPr>
          <w:t>Table 28 – Task Information</w:t>
        </w:r>
        <w:r w:rsidR="00CF6D68">
          <w:rPr>
            <w:noProof/>
            <w:webHidden/>
          </w:rPr>
          <w:tab/>
        </w:r>
        <w:r w:rsidR="00CF6D68">
          <w:rPr>
            <w:noProof/>
            <w:webHidden/>
          </w:rPr>
          <w:fldChar w:fldCharType="begin"/>
        </w:r>
        <w:r w:rsidR="00CF6D68">
          <w:rPr>
            <w:noProof/>
            <w:webHidden/>
          </w:rPr>
          <w:instrText xml:space="preserve"> PAGEREF _Toc421631372 \h </w:instrText>
        </w:r>
        <w:r w:rsidR="00CF6D68">
          <w:rPr>
            <w:noProof/>
            <w:webHidden/>
          </w:rPr>
        </w:r>
        <w:r w:rsidR="00CF6D68">
          <w:rPr>
            <w:noProof/>
            <w:webHidden/>
          </w:rPr>
          <w:fldChar w:fldCharType="separate"/>
        </w:r>
        <w:r w:rsidR="00CF6D68">
          <w:rPr>
            <w:noProof/>
            <w:webHidden/>
          </w:rPr>
          <w:t>42</w:t>
        </w:r>
        <w:r w:rsidR="00CF6D68">
          <w:rPr>
            <w:noProof/>
            <w:webHidden/>
          </w:rPr>
          <w:fldChar w:fldCharType="end"/>
        </w:r>
      </w:hyperlink>
    </w:p>
    <w:p w14:paraId="25C7FBE9"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3" w:history="1">
        <w:r w:rsidR="00CF6D68" w:rsidRPr="001C66A5">
          <w:rPr>
            <w:rStyle w:val="Hyperlink"/>
            <w:noProof/>
          </w:rPr>
          <w:t>Table 29 – Status Values</w:t>
        </w:r>
        <w:r w:rsidR="00CF6D68">
          <w:rPr>
            <w:noProof/>
            <w:webHidden/>
          </w:rPr>
          <w:tab/>
        </w:r>
        <w:r w:rsidR="00CF6D68">
          <w:rPr>
            <w:noProof/>
            <w:webHidden/>
          </w:rPr>
          <w:fldChar w:fldCharType="begin"/>
        </w:r>
        <w:r w:rsidR="00CF6D68">
          <w:rPr>
            <w:noProof/>
            <w:webHidden/>
          </w:rPr>
          <w:instrText xml:space="preserve"> PAGEREF _Toc421631373 \h </w:instrText>
        </w:r>
        <w:r w:rsidR="00CF6D68">
          <w:rPr>
            <w:noProof/>
            <w:webHidden/>
          </w:rPr>
        </w:r>
        <w:r w:rsidR="00CF6D68">
          <w:rPr>
            <w:noProof/>
            <w:webHidden/>
          </w:rPr>
          <w:fldChar w:fldCharType="separate"/>
        </w:r>
        <w:r w:rsidR="00CF6D68">
          <w:rPr>
            <w:noProof/>
            <w:webHidden/>
          </w:rPr>
          <w:t>42</w:t>
        </w:r>
        <w:r w:rsidR="00CF6D68">
          <w:rPr>
            <w:noProof/>
            <w:webHidden/>
          </w:rPr>
          <w:fldChar w:fldCharType="end"/>
        </w:r>
      </w:hyperlink>
    </w:p>
    <w:p w14:paraId="25C7FBEA"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4" w:history="1">
        <w:r w:rsidR="00CF6D68" w:rsidRPr="001C66A5">
          <w:rPr>
            <w:rStyle w:val="Hyperlink"/>
            <w:noProof/>
          </w:rPr>
          <w:t>Table 30 – Files and Globals Exported with CCR</w:t>
        </w:r>
        <w:r w:rsidR="00CF6D68">
          <w:rPr>
            <w:noProof/>
            <w:webHidden/>
          </w:rPr>
          <w:tab/>
        </w:r>
        <w:r w:rsidR="00CF6D68">
          <w:rPr>
            <w:noProof/>
            <w:webHidden/>
          </w:rPr>
          <w:fldChar w:fldCharType="begin"/>
        </w:r>
        <w:r w:rsidR="00CF6D68">
          <w:rPr>
            <w:noProof/>
            <w:webHidden/>
          </w:rPr>
          <w:instrText xml:space="preserve"> PAGEREF _Toc421631374 \h </w:instrText>
        </w:r>
        <w:r w:rsidR="00CF6D68">
          <w:rPr>
            <w:noProof/>
            <w:webHidden/>
          </w:rPr>
        </w:r>
        <w:r w:rsidR="00CF6D68">
          <w:rPr>
            <w:noProof/>
            <w:webHidden/>
          </w:rPr>
          <w:fldChar w:fldCharType="separate"/>
        </w:r>
        <w:r w:rsidR="00CF6D68">
          <w:rPr>
            <w:noProof/>
            <w:webHidden/>
          </w:rPr>
          <w:t>53</w:t>
        </w:r>
        <w:r w:rsidR="00CF6D68">
          <w:rPr>
            <w:noProof/>
            <w:webHidden/>
          </w:rPr>
          <w:fldChar w:fldCharType="end"/>
        </w:r>
      </w:hyperlink>
    </w:p>
    <w:p w14:paraId="25C7FBEB"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5" w:history="1">
        <w:r w:rsidR="00CF6D68" w:rsidRPr="001C66A5">
          <w:rPr>
            <w:rStyle w:val="Hyperlink"/>
            <w:noProof/>
          </w:rPr>
          <w:t>Table 31 – CCR 1.5 Routine List</w:t>
        </w:r>
        <w:r w:rsidR="00CF6D68">
          <w:rPr>
            <w:noProof/>
            <w:webHidden/>
          </w:rPr>
          <w:tab/>
        </w:r>
        <w:r w:rsidR="00CF6D68">
          <w:rPr>
            <w:noProof/>
            <w:webHidden/>
          </w:rPr>
          <w:fldChar w:fldCharType="begin"/>
        </w:r>
        <w:r w:rsidR="00CF6D68">
          <w:rPr>
            <w:noProof/>
            <w:webHidden/>
          </w:rPr>
          <w:instrText xml:space="preserve"> PAGEREF _Toc421631375 \h </w:instrText>
        </w:r>
        <w:r w:rsidR="00CF6D68">
          <w:rPr>
            <w:noProof/>
            <w:webHidden/>
          </w:rPr>
        </w:r>
        <w:r w:rsidR="00CF6D68">
          <w:rPr>
            <w:noProof/>
            <w:webHidden/>
          </w:rPr>
          <w:fldChar w:fldCharType="separate"/>
        </w:r>
        <w:r w:rsidR="00CF6D68">
          <w:rPr>
            <w:noProof/>
            <w:webHidden/>
          </w:rPr>
          <w:t>61</w:t>
        </w:r>
        <w:r w:rsidR="00CF6D68">
          <w:rPr>
            <w:noProof/>
            <w:webHidden/>
          </w:rPr>
          <w:fldChar w:fldCharType="end"/>
        </w:r>
      </w:hyperlink>
    </w:p>
    <w:p w14:paraId="25C7FBEC"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6" w:history="1">
        <w:r w:rsidR="00CF6D68" w:rsidRPr="001C66A5">
          <w:rPr>
            <w:rStyle w:val="Hyperlink"/>
            <w:noProof/>
          </w:rPr>
          <w:t>Table 32 – Routine Sub-Namespaces</w:t>
        </w:r>
        <w:r w:rsidR="00CF6D68">
          <w:rPr>
            <w:noProof/>
            <w:webHidden/>
          </w:rPr>
          <w:tab/>
        </w:r>
        <w:r w:rsidR="00CF6D68">
          <w:rPr>
            <w:noProof/>
            <w:webHidden/>
          </w:rPr>
          <w:fldChar w:fldCharType="begin"/>
        </w:r>
        <w:r w:rsidR="00CF6D68">
          <w:rPr>
            <w:noProof/>
            <w:webHidden/>
          </w:rPr>
          <w:instrText xml:space="preserve"> PAGEREF _Toc421631376 \h </w:instrText>
        </w:r>
        <w:r w:rsidR="00CF6D68">
          <w:rPr>
            <w:noProof/>
            <w:webHidden/>
          </w:rPr>
        </w:r>
        <w:r w:rsidR="00CF6D68">
          <w:rPr>
            <w:noProof/>
            <w:webHidden/>
          </w:rPr>
          <w:fldChar w:fldCharType="separate"/>
        </w:r>
        <w:r w:rsidR="00CF6D68">
          <w:rPr>
            <w:noProof/>
            <w:webHidden/>
          </w:rPr>
          <w:t>68</w:t>
        </w:r>
        <w:r w:rsidR="00CF6D68">
          <w:rPr>
            <w:noProof/>
            <w:webHidden/>
          </w:rPr>
          <w:fldChar w:fldCharType="end"/>
        </w:r>
      </w:hyperlink>
    </w:p>
    <w:p w14:paraId="25C7FBED"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7" w:history="1">
        <w:r w:rsidR="00CF6D68" w:rsidRPr="001C66A5">
          <w:rPr>
            <w:rStyle w:val="Hyperlink"/>
            <w:noProof/>
          </w:rPr>
          <w:t>Table 33 – Exported Options</w:t>
        </w:r>
        <w:r w:rsidR="00CF6D68">
          <w:rPr>
            <w:noProof/>
            <w:webHidden/>
          </w:rPr>
          <w:tab/>
        </w:r>
        <w:r w:rsidR="00CF6D68">
          <w:rPr>
            <w:noProof/>
            <w:webHidden/>
          </w:rPr>
          <w:fldChar w:fldCharType="begin"/>
        </w:r>
        <w:r w:rsidR="00CF6D68">
          <w:rPr>
            <w:noProof/>
            <w:webHidden/>
          </w:rPr>
          <w:instrText xml:space="preserve"> PAGEREF _Toc421631377 \h </w:instrText>
        </w:r>
        <w:r w:rsidR="00CF6D68">
          <w:rPr>
            <w:noProof/>
            <w:webHidden/>
          </w:rPr>
        </w:r>
        <w:r w:rsidR="00CF6D68">
          <w:rPr>
            <w:noProof/>
            <w:webHidden/>
          </w:rPr>
          <w:fldChar w:fldCharType="separate"/>
        </w:r>
        <w:r w:rsidR="00CF6D68">
          <w:rPr>
            <w:noProof/>
            <w:webHidden/>
          </w:rPr>
          <w:t>70</w:t>
        </w:r>
        <w:r w:rsidR="00CF6D68">
          <w:rPr>
            <w:noProof/>
            <w:webHidden/>
          </w:rPr>
          <w:fldChar w:fldCharType="end"/>
        </w:r>
      </w:hyperlink>
    </w:p>
    <w:p w14:paraId="25C7FBEE"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8" w:history="1">
        <w:r w:rsidR="00CF6D68" w:rsidRPr="001C66A5">
          <w:rPr>
            <w:rStyle w:val="Hyperlink"/>
            <w:noProof/>
          </w:rPr>
          <w:t>Table 34 – Event Protocols</w:t>
        </w:r>
        <w:r w:rsidR="00CF6D68">
          <w:rPr>
            <w:noProof/>
            <w:webHidden/>
          </w:rPr>
          <w:tab/>
        </w:r>
        <w:r w:rsidR="00CF6D68">
          <w:rPr>
            <w:noProof/>
            <w:webHidden/>
          </w:rPr>
          <w:fldChar w:fldCharType="begin"/>
        </w:r>
        <w:r w:rsidR="00CF6D68">
          <w:rPr>
            <w:noProof/>
            <w:webHidden/>
          </w:rPr>
          <w:instrText xml:space="preserve"> PAGEREF _Toc421631378 \h </w:instrText>
        </w:r>
        <w:r w:rsidR="00CF6D68">
          <w:rPr>
            <w:noProof/>
            <w:webHidden/>
          </w:rPr>
        </w:r>
        <w:r w:rsidR="00CF6D68">
          <w:rPr>
            <w:noProof/>
            <w:webHidden/>
          </w:rPr>
          <w:fldChar w:fldCharType="separate"/>
        </w:r>
        <w:r w:rsidR="00CF6D68">
          <w:rPr>
            <w:noProof/>
            <w:webHidden/>
          </w:rPr>
          <w:t>74</w:t>
        </w:r>
        <w:r w:rsidR="00CF6D68">
          <w:rPr>
            <w:noProof/>
            <w:webHidden/>
          </w:rPr>
          <w:fldChar w:fldCharType="end"/>
        </w:r>
      </w:hyperlink>
    </w:p>
    <w:p w14:paraId="25C7FBEF"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79" w:history="1">
        <w:r w:rsidR="00CF6D68" w:rsidRPr="001C66A5">
          <w:rPr>
            <w:rStyle w:val="Hyperlink"/>
            <w:noProof/>
          </w:rPr>
          <w:t>Table 35 – Application Program Interfaces</w:t>
        </w:r>
        <w:r w:rsidR="00CF6D68">
          <w:rPr>
            <w:noProof/>
            <w:webHidden/>
          </w:rPr>
          <w:tab/>
        </w:r>
        <w:r w:rsidR="00CF6D68">
          <w:rPr>
            <w:noProof/>
            <w:webHidden/>
          </w:rPr>
          <w:fldChar w:fldCharType="begin"/>
        </w:r>
        <w:r w:rsidR="00CF6D68">
          <w:rPr>
            <w:noProof/>
            <w:webHidden/>
          </w:rPr>
          <w:instrText xml:space="preserve"> PAGEREF _Toc421631379 \h </w:instrText>
        </w:r>
        <w:r w:rsidR="00CF6D68">
          <w:rPr>
            <w:noProof/>
            <w:webHidden/>
          </w:rPr>
        </w:r>
        <w:r w:rsidR="00CF6D68">
          <w:rPr>
            <w:noProof/>
            <w:webHidden/>
          </w:rPr>
          <w:fldChar w:fldCharType="separate"/>
        </w:r>
        <w:r w:rsidR="00CF6D68">
          <w:rPr>
            <w:noProof/>
            <w:webHidden/>
          </w:rPr>
          <w:t>76</w:t>
        </w:r>
        <w:r w:rsidR="00CF6D68">
          <w:rPr>
            <w:noProof/>
            <w:webHidden/>
          </w:rPr>
          <w:fldChar w:fldCharType="end"/>
        </w:r>
      </w:hyperlink>
    </w:p>
    <w:p w14:paraId="25C7FBF0"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0" w:history="1">
        <w:r w:rsidR="00CF6D68" w:rsidRPr="001C66A5">
          <w:rPr>
            <w:rStyle w:val="Hyperlink"/>
            <w:noProof/>
          </w:rPr>
          <w:t>Table 36 – Prerequisite Patches</w:t>
        </w:r>
        <w:r w:rsidR="00CF6D68">
          <w:rPr>
            <w:noProof/>
            <w:webHidden/>
          </w:rPr>
          <w:tab/>
        </w:r>
        <w:r w:rsidR="00CF6D68">
          <w:rPr>
            <w:noProof/>
            <w:webHidden/>
          </w:rPr>
          <w:fldChar w:fldCharType="begin"/>
        </w:r>
        <w:r w:rsidR="00CF6D68">
          <w:rPr>
            <w:noProof/>
            <w:webHidden/>
          </w:rPr>
          <w:instrText xml:space="preserve"> PAGEREF _Toc421631380 \h </w:instrText>
        </w:r>
        <w:r w:rsidR="00CF6D68">
          <w:rPr>
            <w:noProof/>
            <w:webHidden/>
          </w:rPr>
        </w:r>
        <w:r w:rsidR="00CF6D68">
          <w:rPr>
            <w:noProof/>
            <w:webHidden/>
          </w:rPr>
          <w:fldChar w:fldCharType="separate"/>
        </w:r>
        <w:r w:rsidR="00CF6D68">
          <w:rPr>
            <w:noProof/>
            <w:webHidden/>
          </w:rPr>
          <w:t>81</w:t>
        </w:r>
        <w:r w:rsidR="00CF6D68">
          <w:rPr>
            <w:noProof/>
            <w:webHidden/>
          </w:rPr>
          <w:fldChar w:fldCharType="end"/>
        </w:r>
      </w:hyperlink>
    </w:p>
    <w:p w14:paraId="25C7FBF1"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1" w:history="1">
        <w:r w:rsidR="00CF6D68" w:rsidRPr="001C66A5">
          <w:rPr>
            <w:rStyle w:val="Hyperlink"/>
            <w:noProof/>
          </w:rPr>
          <w:t>Table 37 – Database Integration Agreements</w:t>
        </w:r>
        <w:r w:rsidR="00CF6D68">
          <w:rPr>
            <w:noProof/>
            <w:webHidden/>
          </w:rPr>
          <w:tab/>
        </w:r>
        <w:r w:rsidR="00CF6D68">
          <w:rPr>
            <w:noProof/>
            <w:webHidden/>
          </w:rPr>
          <w:fldChar w:fldCharType="begin"/>
        </w:r>
        <w:r w:rsidR="00CF6D68">
          <w:rPr>
            <w:noProof/>
            <w:webHidden/>
          </w:rPr>
          <w:instrText xml:space="preserve"> PAGEREF _Toc421631381 \h </w:instrText>
        </w:r>
        <w:r w:rsidR="00CF6D68">
          <w:rPr>
            <w:noProof/>
            <w:webHidden/>
          </w:rPr>
        </w:r>
        <w:r w:rsidR="00CF6D68">
          <w:rPr>
            <w:noProof/>
            <w:webHidden/>
          </w:rPr>
          <w:fldChar w:fldCharType="separate"/>
        </w:r>
        <w:r w:rsidR="00CF6D68">
          <w:rPr>
            <w:noProof/>
            <w:webHidden/>
          </w:rPr>
          <w:t>81</w:t>
        </w:r>
        <w:r w:rsidR="00CF6D68">
          <w:rPr>
            <w:noProof/>
            <w:webHidden/>
          </w:rPr>
          <w:fldChar w:fldCharType="end"/>
        </w:r>
      </w:hyperlink>
    </w:p>
    <w:p w14:paraId="25C7FBF2"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2" w:history="1">
        <w:r w:rsidR="00CF6D68" w:rsidRPr="001C66A5">
          <w:rPr>
            <w:rStyle w:val="Hyperlink"/>
            <w:noProof/>
          </w:rPr>
          <w:t>Table 38 – Typographic Conventions (Segment Definitions)</w:t>
        </w:r>
        <w:r w:rsidR="00CF6D68">
          <w:rPr>
            <w:noProof/>
            <w:webHidden/>
          </w:rPr>
          <w:tab/>
        </w:r>
        <w:r w:rsidR="00CF6D68">
          <w:rPr>
            <w:noProof/>
            <w:webHidden/>
          </w:rPr>
          <w:fldChar w:fldCharType="begin"/>
        </w:r>
        <w:r w:rsidR="00CF6D68">
          <w:rPr>
            <w:noProof/>
            <w:webHidden/>
          </w:rPr>
          <w:instrText xml:space="preserve"> PAGEREF _Toc421631382 \h </w:instrText>
        </w:r>
        <w:r w:rsidR="00CF6D68">
          <w:rPr>
            <w:noProof/>
            <w:webHidden/>
          </w:rPr>
        </w:r>
        <w:r w:rsidR="00CF6D68">
          <w:rPr>
            <w:noProof/>
            <w:webHidden/>
          </w:rPr>
          <w:fldChar w:fldCharType="separate"/>
        </w:r>
        <w:r w:rsidR="00CF6D68">
          <w:rPr>
            <w:noProof/>
            <w:webHidden/>
          </w:rPr>
          <w:t>107</w:t>
        </w:r>
        <w:r w:rsidR="00CF6D68">
          <w:rPr>
            <w:noProof/>
            <w:webHidden/>
          </w:rPr>
          <w:fldChar w:fldCharType="end"/>
        </w:r>
      </w:hyperlink>
    </w:p>
    <w:p w14:paraId="25C7FBF3"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3" w:history="1">
        <w:r w:rsidR="00CF6D68" w:rsidRPr="001C66A5">
          <w:rPr>
            <w:rStyle w:val="Hyperlink"/>
            <w:noProof/>
          </w:rPr>
          <w:t>Table 39 – HL7 Abbreviated Column Headings</w:t>
        </w:r>
        <w:r w:rsidR="00CF6D68">
          <w:rPr>
            <w:noProof/>
            <w:webHidden/>
          </w:rPr>
          <w:tab/>
        </w:r>
        <w:r w:rsidR="00CF6D68">
          <w:rPr>
            <w:noProof/>
            <w:webHidden/>
          </w:rPr>
          <w:fldChar w:fldCharType="begin"/>
        </w:r>
        <w:r w:rsidR="00CF6D68">
          <w:rPr>
            <w:noProof/>
            <w:webHidden/>
          </w:rPr>
          <w:instrText xml:space="preserve"> PAGEREF _Toc421631383 \h </w:instrText>
        </w:r>
        <w:r w:rsidR="00CF6D68">
          <w:rPr>
            <w:noProof/>
            <w:webHidden/>
          </w:rPr>
        </w:r>
        <w:r w:rsidR="00CF6D68">
          <w:rPr>
            <w:noProof/>
            <w:webHidden/>
          </w:rPr>
          <w:fldChar w:fldCharType="separate"/>
        </w:r>
        <w:r w:rsidR="00CF6D68">
          <w:rPr>
            <w:noProof/>
            <w:webHidden/>
          </w:rPr>
          <w:t>108</w:t>
        </w:r>
        <w:r w:rsidR="00CF6D68">
          <w:rPr>
            <w:noProof/>
            <w:webHidden/>
          </w:rPr>
          <w:fldChar w:fldCharType="end"/>
        </w:r>
      </w:hyperlink>
    </w:p>
    <w:p w14:paraId="25C7FBF4"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4" w:history="1">
        <w:r w:rsidR="00CF6D68" w:rsidRPr="001C66A5">
          <w:rPr>
            <w:rStyle w:val="Hyperlink"/>
            <w:noProof/>
          </w:rPr>
          <w:t>Table 40 – HL7 Data Types</w:t>
        </w:r>
        <w:r w:rsidR="00CF6D68">
          <w:rPr>
            <w:noProof/>
            <w:webHidden/>
          </w:rPr>
          <w:tab/>
        </w:r>
        <w:r w:rsidR="00CF6D68">
          <w:rPr>
            <w:noProof/>
            <w:webHidden/>
          </w:rPr>
          <w:fldChar w:fldCharType="begin"/>
        </w:r>
        <w:r w:rsidR="00CF6D68">
          <w:rPr>
            <w:noProof/>
            <w:webHidden/>
          </w:rPr>
          <w:instrText xml:space="preserve"> PAGEREF _Toc421631384 \h </w:instrText>
        </w:r>
        <w:r w:rsidR="00CF6D68">
          <w:rPr>
            <w:noProof/>
            <w:webHidden/>
          </w:rPr>
        </w:r>
        <w:r w:rsidR="00CF6D68">
          <w:rPr>
            <w:noProof/>
            <w:webHidden/>
          </w:rPr>
          <w:fldChar w:fldCharType="separate"/>
        </w:r>
        <w:r w:rsidR="00CF6D68">
          <w:rPr>
            <w:noProof/>
            <w:webHidden/>
          </w:rPr>
          <w:t>108</w:t>
        </w:r>
        <w:r w:rsidR="00CF6D68">
          <w:rPr>
            <w:noProof/>
            <w:webHidden/>
          </w:rPr>
          <w:fldChar w:fldCharType="end"/>
        </w:r>
      </w:hyperlink>
    </w:p>
    <w:p w14:paraId="25C7FBF5"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5" w:history="1">
        <w:r w:rsidR="00CF6D68" w:rsidRPr="001C66A5">
          <w:rPr>
            <w:rStyle w:val="Hyperlink"/>
            <w:noProof/>
          </w:rPr>
          <w:t>Table 41 – Diagnostic Service Section ID (HL7 Table 0074)</w:t>
        </w:r>
        <w:r w:rsidR="00CF6D68">
          <w:rPr>
            <w:noProof/>
            <w:webHidden/>
          </w:rPr>
          <w:tab/>
        </w:r>
        <w:r w:rsidR="00CF6D68">
          <w:rPr>
            <w:noProof/>
            <w:webHidden/>
          </w:rPr>
          <w:fldChar w:fldCharType="begin"/>
        </w:r>
        <w:r w:rsidR="00CF6D68">
          <w:rPr>
            <w:noProof/>
            <w:webHidden/>
          </w:rPr>
          <w:instrText xml:space="preserve"> PAGEREF _Toc421631385 \h </w:instrText>
        </w:r>
        <w:r w:rsidR="00CF6D68">
          <w:rPr>
            <w:noProof/>
            <w:webHidden/>
          </w:rPr>
        </w:r>
        <w:r w:rsidR="00CF6D68">
          <w:rPr>
            <w:noProof/>
            <w:webHidden/>
          </w:rPr>
          <w:fldChar w:fldCharType="separate"/>
        </w:r>
        <w:r w:rsidR="00CF6D68">
          <w:rPr>
            <w:noProof/>
            <w:webHidden/>
          </w:rPr>
          <w:t>108</w:t>
        </w:r>
        <w:r w:rsidR="00CF6D68">
          <w:rPr>
            <w:noProof/>
            <w:webHidden/>
          </w:rPr>
          <w:fldChar w:fldCharType="end"/>
        </w:r>
      </w:hyperlink>
    </w:p>
    <w:p w14:paraId="25C7FBF6"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6" w:history="1">
        <w:r w:rsidR="00CF6D68" w:rsidRPr="001C66A5">
          <w:rPr>
            <w:rStyle w:val="Hyperlink"/>
            <w:noProof/>
          </w:rPr>
          <w:t>Table 42 – Segment Definition Examples</w:t>
        </w:r>
        <w:r w:rsidR="00CF6D68">
          <w:rPr>
            <w:noProof/>
            <w:webHidden/>
          </w:rPr>
          <w:tab/>
        </w:r>
        <w:r w:rsidR="00CF6D68">
          <w:rPr>
            <w:noProof/>
            <w:webHidden/>
          </w:rPr>
          <w:fldChar w:fldCharType="begin"/>
        </w:r>
        <w:r w:rsidR="00CF6D68">
          <w:rPr>
            <w:noProof/>
            <w:webHidden/>
          </w:rPr>
          <w:instrText xml:space="preserve"> PAGEREF _Toc421631386 \h </w:instrText>
        </w:r>
        <w:r w:rsidR="00CF6D68">
          <w:rPr>
            <w:noProof/>
            <w:webHidden/>
          </w:rPr>
        </w:r>
        <w:r w:rsidR="00CF6D68">
          <w:rPr>
            <w:noProof/>
            <w:webHidden/>
          </w:rPr>
          <w:fldChar w:fldCharType="separate"/>
        </w:r>
        <w:r w:rsidR="00CF6D68">
          <w:rPr>
            <w:noProof/>
            <w:webHidden/>
          </w:rPr>
          <w:t>110</w:t>
        </w:r>
        <w:r w:rsidR="00CF6D68">
          <w:rPr>
            <w:noProof/>
            <w:webHidden/>
          </w:rPr>
          <w:fldChar w:fldCharType="end"/>
        </w:r>
      </w:hyperlink>
    </w:p>
    <w:p w14:paraId="25C7FBF7"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7" w:history="1">
        <w:r w:rsidR="00CF6D68" w:rsidRPr="001C66A5">
          <w:rPr>
            <w:rStyle w:val="Hyperlink"/>
            <w:noProof/>
          </w:rPr>
          <w:t>Table 43 – Batch Header Segments</w:t>
        </w:r>
        <w:r w:rsidR="00CF6D68">
          <w:rPr>
            <w:noProof/>
            <w:webHidden/>
          </w:rPr>
          <w:tab/>
        </w:r>
        <w:r w:rsidR="00CF6D68">
          <w:rPr>
            <w:noProof/>
            <w:webHidden/>
          </w:rPr>
          <w:fldChar w:fldCharType="begin"/>
        </w:r>
        <w:r w:rsidR="00CF6D68">
          <w:rPr>
            <w:noProof/>
            <w:webHidden/>
          </w:rPr>
          <w:instrText xml:space="preserve"> PAGEREF _Toc421631387 \h </w:instrText>
        </w:r>
        <w:r w:rsidR="00CF6D68">
          <w:rPr>
            <w:noProof/>
            <w:webHidden/>
          </w:rPr>
        </w:r>
        <w:r w:rsidR="00CF6D68">
          <w:rPr>
            <w:noProof/>
            <w:webHidden/>
          </w:rPr>
          <w:fldChar w:fldCharType="separate"/>
        </w:r>
        <w:r w:rsidR="00CF6D68">
          <w:rPr>
            <w:noProof/>
            <w:webHidden/>
          </w:rPr>
          <w:t>110</w:t>
        </w:r>
        <w:r w:rsidR="00CF6D68">
          <w:rPr>
            <w:noProof/>
            <w:webHidden/>
          </w:rPr>
          <w:fldChar w:fldCharType="end"/>
        </w:r>
      </w:hyperlink>
    </w:p>
    <w:p w14:paraId="25C7FBF8"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8" w:history="1">
        <w:r w:rsidR="00CF6D68" w:rsidRPr="001C66A5">
          <w:rPr>
            <w:rStyle w:val="Hyperlink"/>
            <w:noProof/>
          </w:rPr>
          <w:t>Table 44 – BHS-9 Batch Name/ID/Type</w:t>
        </w:r>
        <w:r w:rsidR="00CF6D68">
          <w:rPr>
            <w:noProof/>
            <w:webHidden/>
          </w:rPr>
          <w:tab/>
        </w:r>
        <w:r w:rsidR="00CF6D68">
          <w:rPr>
            <w:noProof/>
            <w:webHidden/>
          </w:rPr>
          <w:fldChar w:fldCharType="begin"/>
        </w:r>
        <w:r w:rsidR="00CF6D68">
          <w:rPr>
            <w:noProof/>
            <w:webHidden/>
          </w:rPr>
          <w:instrText xml:space="preserve"> PAGEREF _Toc421631388 \h </w:instrText>
        </w:r>
        <w:r w:rsidR="00CF6D68">
          <w:rPr>
            <w:noProof/>
            <w:webHidden/>
          </w:rPr>
        </w:r>
        <w:r w:rsidR="00CF6D68">
          <w:rPr>
            <w:noProof/>
            <w:webHidden/>
          </w:rPr>
          <w:fldChar w:fldCharType="separate"/>
        </w:r>
        <w:r w:rsidR="00CF6D68">
          <w:rPr>
            <w:noProof/>
            <w:webHidden/>
          </w:rPr>
          <w:t>112</w:t>
        </w:r>
        <w:r w:rsidR="00CF6D68">
          <w:rPr>
            <w:noProof/>
            <w:webHidden/>
          </w:rPr>
          <w:fldChar w:fldCharType="end"/>
        </w:r>
      </w:hyperlink>
    </w:p>
    <w:p w14:paraId="25C7FBF9"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89" w:history="1">
        <w:r w:rsidR="00CF6D68" w:rsidRPr="001C66A5">
          <w:rPr>
            <w:rStyle w:val="Hyperlink"/>
            <w:noProof/>
          </w:rPr>
          <w:t>Table 45 – Batch Trailer Segment</w:t>
        </w:r>
        <w:r w:rsidR="00CF6D68">
          <w:rPr>
            <w:noProof/>
            <w:webHidden/>
          </w:rPr>
          <w:tab/>
        </w:r>
        <w:r w:rsidR="00CF6D68">
          <w:rPr>
            <w:noProof/>
            <w:webHidden/>
          </w:rPr>
          <w:fldChar w:fldCharType="begin"/>
        </w:r>
        <w:r w:rsidR="00CF6D68">
          <w:rPr>
            <w:noProof/>
            <w:webHidden/>
          </w:rPr>
          <w:instrText xml:space="preserve"> PAGEREF _Toc421631389 \h </w:instrText>
        </w:r>
        <w:r w:rsidR="00CF6D68">
          <w:rPr>
            <w:noProof/>
            <w:webHidden/>
          </w:rPr>
        </w:r>
        <w:r w:rsidR="00CF6D68">
          <w:rPr>
            <w:noProof/>
            <w:webHidden/>
          </w:rPr>
          <w:fldChar w:fldCharType="separate"/>
        </w:r>
        <w:r w:rsidR="00CF6D68">
          <w:rPr>
            <w:noProof/>
            <w:webHidden/>
          </w:rPr>
          <w:t>113</w:t>
        </w:r>
        <w:r w:rsidR="00CF6D68">
          <w:rPr>
            <w:noProof/>
            <w:webHidden/>
          </w:rPr>
          <w:fldChar w:fldCharType="end"/>
        </w:r>
      </w:hyperlink>
    </w:p>
    <w:p w14:paraId="25C7FBFA"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0" w:history="1">
        <w:r w:rsidR="00CF6D68" w:rsidRPr="001C66A5">
          <w:rPr>
            <w:rStyle w:val="Hyperlink"/>
            <w:noProof/>
          </w:rPr>
          <w:t>Table 46 – Clinical Study Phase Segment</w:t>
        </w:r>
        <w:r w:rsidR="00CF6D68">
          <w:rPr>
            <w:noProof/>
            <w:webHidden/>
          </w:rPr>
          <w:tab/>
        </w:r>
        <w:r w:rsidR="00CF6D68">
          <w:rPr>
            <w:noProof/>
            <w:webHidden/>
          </w:rPr>
          <w:fldChar w:fldCharType="begin"/>
        </w:r>
        <w:r w:rsidR="00CF6D68">
          <w:rPr>
            <w:noProof/>
            <w:webHidden/>
          </w:rPr>
          <w:instrText xml:space="preserve"> PAGEREF _Toc421631390 \h </w:instrText>
        </w:r>
        <w:r w:rsidR="00CF6D68">
          <w:rPr>
            <w:noProof/>
            <w:webHidden/>
          </w:rPr>
        </w:r>
        <w:r w:rsidR="00CF6D68">
          <w:rPr>
            <w:noProof/>
            <w:webHidden/>
          </w:rPr>
          <w:fldChar w:fldCharType="separate"/>
        </w:r>
        <w:r w:rsidR="00CF6D68">
          <w:rPr>
            <w:noProof/>
            <w:webHidden/>
          </w:rPr>
          <w:t>114</w:t>
        </w:r>
        <w:r w:rsidR="00CF6D68">
          <w:rPr>
            <w:noProof/>
            <w:webHidden/>
          </w:rPr>
          <w:fldChar w:fldCharType="end"/>
        </w:r>
      </w:hyperlink>
    </w:p>
    <w:p w14:paraId="25C7FBFB"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1" w:history="1">
        <w:r w:rsidR="00CF6D68" w:rsidRPr="001C66A5">
          <w:rPr>
            <w:rStyle w:val="Hyperlink"/>
            <w:noProof/>
          </w:rPr>
          <w:t>Table 47 – Clinical Study Registration Segment</w:t>
        </w:r>
        <w:r w:rsidR="00CF6D68">
          <w:rPr>
            <w:noProof/>
            <w:webHidden/>
          </w:rPr>
          <w:tab/>
        </w:r>
        <w:r w:rsidR="00CF6D68">
          <w:rPr>
            <w:noProof/>
            <w:webHidden/>
          </w:rPr>
          <w:fldChar w:fldCharType="begin"/>
        </w:r>
        <w:r w:rsidR="00CF6D68">
          <w:rPr>
            <w:noProof/>
            <w:webHidden/>
          </w:rPr>
          <w:instrText xml:space="preserve"> PAGEREF _Toc421631391 \h </w:instrText>
        </w:r>
        <w:r w:rsidR="00CF6D68">
          <w:rPr>
            <w:noProof/>
            <w:webHidden/>
          </w:rPr>
        </w:r>
        <w:r w:rsidR="00CF6D68">
          <w:rPr>
            <w:noProof/>
            <w:webHidden/>
          </w:rPr>
          <w:fldChar w:fldCharType="separate"/>
        </w:r>
        <w:r w:rsidR="00CF6D68">
          <w:rPr>
            <w:noProof/>
            <w:webHidden/>
          </w:rPr>
          <w:t>115</w:t>
        </w:r>
        <w:r w:rsidR="00CF6D68">
          <w:rPr>
            <w:noProof/>
            <w:webHidden/>
          </w:rPr>
          <w:fldChar w:fldCharType="end"/>
        </w:r>
      </w:hyperlink>
    </w:p>
    <w:p w14:paraId="25C7FBFC"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2" w:history="1">
        <w:r w:rsidR="00CF6D68" w:rsidRPr="001C66A5">
          <w:rPr>
            <w:rStyle w:val="Hyperlink"/>
            <w:noProof/>
          </w:rPr>
          <w:t>Table 48 – Message Acknowledgment Segment</w:t>
        </w:r>
        <w:r w:rsidR="00CF6D68">
          <w:rPr>
            <w:noProof/>
            <w:webHidden/>
          </w:rPr>
          <w:tab/>
        </w:r>
        <w:r w:rsidR="00CF6D68">
          <w:rPr>
            <w:noProof/>
            <w:webHidden/>
          </w:rPr>
          <w:fldChar w:fldCharType="begin"/>
        </w:r>
        <w:r w:rsidR="00CF6D68">
          <w:rPr>
            <w:noProof/>
            <w:webHidden/>
          </w:rPr>
          <w:instrText xml:space="preserve"> PAGEREF _Toc421631392 \h </w:instrText>
        </w:r>
        <w:r w:rsidR="00CF6D68">
          <w:rPr>
            <w:noProof/>
            <w:webHidden/>
          </w:rPr>
        </w:r>
        <w:r w:rsidR="00CF6D68">
          <w:rPr>
            <w:noProof/>
            <w:webHidden/>
          </w:rPr>
          <w:fldChar w:fldCharType="separate"/>
        </w:r>
        <w:r w:rsidR="00CF6D68">
          <w:rPr>
            <w:noProof/>
            <w:webHidden/>
          </w:rPr>
          <w:t>120</w:t>
        </w:r>
        <w:r w:rsidR="00CF6D68">
          <w:rPr>
            <w:noProof/>
            <w:webHidden/>
          </w:rPr>
          <w:fldChar w:fldCharType="end"/>
        </w:r>
      </w:hyperlink>
    </w:p>
    <w:p w14:paraId="25C7FBFD"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3" w:history="1">
        <w:r w:rsidR="00CF6D68" w:rsidRPr="001C66A5">
          <w:rPr>
            <w:rStyle w:val="Hyperlink"/>
            <w:noProof/>
          </w:rPr>
          <w:t>Table 49 – Message Header Segment</w:t>
        </w:r>
        <w:r w:rsidR="00CF6D68">
          <w:rPr>
            <w:noProof/>
            <w:webHidden/>
          </w:rPr>
          <w:tab/>
        </w:r>
        <w:r w:rsidR="00CF6D68">
          <w:rPr>
            <w:noProof/>
            <w:webHidden/>
          </w:rPr>
          <w:fldChar w:fldCharType="begin"/>
        </w:r>
        <w:r w:rsidR="00CF6D68">
          <w:rPr>
            <w:noProof/>
            <w:webHidden/>
          </w:rPr>
          <w:instrText xml:space="preserve"> PAGEREF _Toc421631393 \h </w:instrText>
        </w:r>
        <w:r w:rsidR="00CF6D68">
          <w:rPr>
            <w:noProof/>
            <w:webHidden/>
          </w:rPr>
        </w:r>
        <w:r w:rsidR="00CF6D68">
          <w:rPr>
            <w:noProof/>
            <w:webHidden/>
          </w:rPr>
          <w:fldChar w:fldCharType="separate"/>
        </w:r>
        <w:r w:rsidR="00CF6D68">
          <w:rPr>
            <w:noProof/>
            <w:webHidden/>
          </w:rPr>
          <w:t>121</w:t>
        </w:r>
        <w:r w:rsidR="00CF6D68">
          <w:rPr>
            <w:noProof/>
            <w:webHidden/>
          </w:rPr>
          <w:fldChar w:fldCharType="end"/>
        </w:r>
      </w:hyperlink>
    </w:p>
    <w:p w14:paraId="25C7FBFE"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4" w:history="1">
        <w:r w:rsidR="00CF6D68" w:rsidRPr="001C66A5">
          <w:rPr>
            <w:rStyle w:val="Hyperlink"/>
            <w:noProof/>
          </w:rPr>
          <w:t>Table 50 – Observation Request</w:t>
        </w:r>
        <w:r w:rsidR="00CF6D68">
          <w:rPr>
            <w:noProof/>
            <w:webHidden/>
          </w:rPr>
          <w:tab/>
        </w:r>
        <w:r w:rsidR="00CF6D68">
          <w:rPr>
            <w:noProof/>
            <w:webHidden/>
          </w:rPr>
          <w:fldChar w:fldCharType="begin"/>
        </w:r>
        <w:r w:rsidR="00CF6D68">
          <w:rPr>
            <w:noProof/>
            <w:webHidden/>
          </w:rPr>
          <w:instrText xml:space="preserve"> PAGEREF _Toc421631394 \h </w:instrText>
        </w:r>
        <w:r w:rsidR="00CF6D68">
          <w:rPr>
            <w:noProof/>
            <w:webHidden/>
          </w:rPr>
        </w:r>
        <w:r w:rsidR="00CF6D68">
          <w:rPr>
            <w:noProof/>
            <w:webHidden/>
          </w:rPr>
          <w:fldChar w:fldCharType="separate"/>
        </w:r>
        <w:r w:rsidR="00CF6D68">
          <w:rPr>
            <w:noProof/>
            <w:webHidden/>
          </w:rPr>
          <w:t>123</w:t>
        </w:r>
        <w:r w:rsidR="00CF6D68">
          <w:rPr>
            <w:noProof/>
            <w:webHidden/>
          </w:rPr>
          <w:fldChar w:fldCharType="end"/>
        </w:r>
      </w:hyperlink>
    </w:p>
    <w:p w14:paraId="25C7FBFF"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5" w:history="1">
        <w:r w:rsidR="00CF6D68" w:rsidRPr="001C66A5">
          <w:rPr>
            <w:rStyle w:val="Hyperlink"/>
            <w:noProof/>
          </w:rPr>
          <w:t>Table 51 – Observation/Result Segment</w:t>
        </w:r>
        <w:r w:rsidR="00CF6D68">
          <w:rPr>
            <w:noProof/>
            <w:webHidden/>
          </w:rPr>
          <w:tab/>
        </w:r>
        <w:r w:rsidR="00CF6D68">
          <w:rPr>
            <w:noProof/>
            <w:webHidden/>
          </w:rPr>
          <w:fldChar w:fldCharType="begin"/>
        </w:r>
        <w:r w:rsidR="00CF6D68">
          <w:rPr>
            <w:noProof/>
            <w:webHidden/>
          </w:rPr>
          <w:instrText xml:space="preserve"> PAGEREF _Toc421631395 \h </w:instrText>
        </w:r>
        <w:r w:rsidR="00CF6D68">
          <w:rPr>
            <w:noProof/>
            <w:webHidden/>
          </w:rPr>
        </w:r>
        <w:r w:rsidR="00CF6D68">
          <w:rPr>
            <w:noProof/>
            <w:webHidden/>
          </w:rPr>
          <w:fldChar w:fldCharType="separate"/>
        </w:r>
        <w:r w:rsidR="00CF6D68">
          <w:rPr>
            <w:noProof/>
            <w:webHidden/>
          </w:rPr>
          <w:t>138</w:t>
        </w:r>
        <w:r w:rsidR="00CF6D68">
          <w:rPr>
            <w:noProof/>
            <w:webHidden/>
          </w:rPr>
          <w:fldChar w:fldCharType="end"/>
        </w:r>
      </w:hyperlink>
    </w:p>
    <w:p w14:paraId="25C7FC00"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6" w:history="1">
        <w:r w:rsidR="00CF6D68" w:rsidRPr="001C66A5">
          <w:rPr>
            <w:rStyle w:val="Hyperlink"/>
            <w:noProof/>
          </w:rPr>
          <w:t>Table 52 – Common Order Segment</w:t>
        </w:r>
        <w:r w:rsidR="00CF6D68">
          <w:rPr>
            <w:noProof/>
            <w:webHidden/>
          </w:rPr>
          <w:tab/>
        </w:r>
        <w:r w:rsidR="00CF6D68">
          <w:rPr>
            <w:noProof/>
            <w:webHidden/>
          </w:rPr>
          <w:fldChar w:fldCharType="begin"/>
        </w:r>
        <w:r w:rsidR="00CF6D68">
          <w:rPr>
            <w:noProof/>
            <w:webHidden/>
          </w:rPr>
          <w:instrText xml:space="preserve"> PAGEREF _Toc421631396 \h </w:instrText>
        </w:r>
        <w:r w:rsidR="00CF6D68">
          <w:rPr>
            <w:noProof/>
            <w:webHidden/>
          </w:rPr>
        </w:r>
        <w:r w:rsidR="00CF6D68">
          <w:rPr>
            <w:noProof/>
            <w:webHidden/>
          </w:rPr>
          <w:fldChar w:fldCharType="separate"/>
        </w:r>
        <w:r w:rsidR="00CF6D68">
          <w:rPr>
            <w:noProof/>
            <w:webHidden/>
          </w:rPr>
          <w:t>152</w:t>
        </w:r>
        <w:r w:rsidR="00CF6D68">
          <w:rPr>
            <w:noProof/>
            <w:webHidden/>
          </w:rPr>
          <w:fldChar w:fldCharType="end"/>
        </w:r>
      </w:hyperlink>
    </w:p>
    <w:p w14:paraId="25C7FC01"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7" w:history="1">
        <w:r w:rsidR="00CF6D68" w:rsidRPr="001C66A5">
          <w:rPr>
            <w:rStyle w:val="Hyperlink"/>
            <w:noProof/>
          </w:rPr>
          <w:t>Table 53 – Patient ID Segment</w:t>
        </w:r>
        <w:r w:rsidR="00CF6D68">
          <w:rPr>
            <w:noProof/>
            <w:webHidden/>
          </w:rPr>
          <w:tab/>
        </w:r>
        <w:r w:rsidR="00CF6D68">
          <w:rPr>
            <w:noProof/>
            <w:webHidden/>
          </w:rPr>
          <w:fldChar w:fldCharType="begin"/>
        </w:r>
        <w:r w:rsidR="00CF6D68">
          <w:rPr>
            <w:noProof/>
            <w:webHidden/>
          </w:rPr>
          <w:instrText xml:space="preserve"> PAGEREF _Toc421631397 \h </w:instrText>
        </w:r>
        <w:r w:rsidR="00CF6D68">
          <w:rPr>
            <w:noProof/>
            <w:webHidden/>
          </w:rPr>
        </w:r>
        <w:r w:rsidR="00CF6D68">
          <w:rPr>
            <w:noProof/>
            <w:webHidden/>
          </w:rPr>
          <w:fldChar w:fldCharType="separate"/>
        </w:r>
        <w:r w:rsidR="00CF6D68">
          <w:rPr>
            <w:noProof/>
            <w:webHidden/>
          </w:rPr>
          <w:t>157</w:t>
        </w:r>
        <w:r w:rsidR="00CF6D68">
          <w:rPr>
            <w:noProof/>
            <w:webHidden/>
          </w:rPr>
          <w:fldChar w:fldCharType="end"/>
        </w:r>
      </w:hyperlink>
    </w:p>
    <w:p w14:paraId="25C7FC02"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8" w:history="1">
        <w:r w:rsidR="00CF6D68" w:rsidRPr="001C66A5">
          <w:rPr>
            <w:rStyle w:val="Hyperlink"/>
            <w:noProof/>
          </w:rPr>
          <w:t>Table 54 – Patient Visit Segment</w:t>
        </w:r>
        <w:r w:rsidR="00CF6D68">
          <w:rPr>
            <w:noProof/>
            <w:webHidden/>
          </w:rPr>
          <w:tab/>
        </w:r>
        <w:r w:rsidR="00CF6D68">
          <w:rPr>
            <w:noProof/>
            <w:webHidden/>
          </w:rPr>
          <w:fldChar w:fldCharType="begin"/>
        </w:r>
        <w:r w:rsidR="00CF6D68">
          <w:rPr>
            <w:noProof/>
            <w:webHidden/>
          </w:rPr>
          <w:instrText xml:space="preserve"> PAGEREF _Toc421631398 \h </w:instrText>
        </w:r>
        <w:r w:rsidR="00CF6D68">
          <w:rPr>
            <w:noProof/>
            <w:webHidden/>
          </w:rPr>
        </w:r>
        <w:r w:rsidR="00CF6D68">
          <w:rPr>
            <w:noProof/>
            <w:webHidden/>
          </w:rPr>
          <w:fldChar w:fldCharType="separate"/>
        </w:r>
        <w:r w:rsidR="00CF6D68">
          <w:rPr>
            <w:noProof/>
            <w:webHidden/>
          </w:rPr>
          <w:t>163</w:t>
        </w:r>
        <w:r w:rsidR="00CF6D68">
          <w:rPr>
            <w:noProof/>
            <w:webHidden/>
          </w:rPr>
          <w:fldChar w:fldCharType="end"/>
        </w:r>
      </w:hyperlink>
    </w:p>
    <w:p w14:paraId="25C7FC03"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399" w:history="1">
        <w:r w:rsidR="00CF6D68" w:rsidRPr="001C66A5">
          <w:rPr>
            <w:rStyle w:val="Hyperlink"/>
            <w:noProof/>
          </w:rPr>
          <w:t>Table 55 – Pharmacy/Treatment Encoded Order Segment</w:t>
        </w:r>
        <w:r w:rsidR="00CF6D68">
          <w:rPr>
            <w:noProof/>
            <w:webHidden/>
          </w:rPr>
          <w:tab/>
        </w:r>
        <w:r w:rsidR="00CF6D68">
          <w:rPr>
            <w:noProof/>
            <w:webHidden/>
          </w:rPr>
          <w:fldChar w:fldCharType="begin"/>
        </w:r>
        <w:r w:rsidR="00CF6D68">
          <w:rPr>
            <w:noProof/>
            <w:webHidden/>
          </w:rPr>
          <w:instrText xml:space="preserve"> PAGEREF _Toc421631399 \h </w:instrText>
        </w:r>
        <w:r w:rsidR="00CF6D68">
          <w:rPr>
            <w:noProof/>
            <w:webHidden/>
          </w:rPr>
        </w:r>
        <w:r w:rsidR="00CF6D68">
          <w:rPr>
            <w:noProof/>
            <w:webHidden/>
          </w:rPr>
          <w:fldChar w:fldCharType="separate"/>
        </w:r>
        <w:r w:rsidR="00CF6D68">
          <w:rPr>
            <w:noProof/>
            <w:webHidden/>
          </w:rPr>
          <w:t>170</w:t>
        </w:r>
        <w:r w:rsidR="00CF6D68">
          <w:rPr>
            <w:noProof/>
            <w:webHidden/>
          </w:rPr>
          <w:fldChar w:fldCharType="end"/>
        </w:r>
      </w:hyperlink>
    </w:p>
    <w:p w14:paraId="25C7FC04"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0" w:history="1">
        <w:r w:rsidR="00CF6D68" w:rsidRPr="001C66A5">
          <w:rPr>
            <w:rStyle w:val="Hyperlink"/>
            <w:noProof/>
          </w:rPr>
          <w:t>Table 56 – Rated Disabilities Segment</w:t>
        </w:r>
        <w:r w:rsidR="00CF6D68">
          <w:rPr>
            <w:noProof/>
            <w:webHidden/>
          </w:rPr>
          <w:tab/>
        </w:r>
        <w:r w:rsidR="00CF6D68">
          <w:rPr>
            <w:noProof/>
            <w:webHidden/>
          </w:rPr>
          <w:fldChar w:fldCharType="begin"/>
        </w:r>
        <w:r w:rsidR="00CF6D68">
          <w:rPr>
            <w:noProof/>
            <w:webHidden/>
          </w:rPr>
          <w:instrText xml:space="preserve"> PAGEREF _Toc421631400 \h </w:instrText>
        </w:r>
        <w:r w:rsidR="00CF6D68">
          <w:rPr>
            <w:noProof/>
            <w:webHidden/>
          </w:rPr>
        </w:r>
        <w:r w:rsidR="00CF6D68">
          <w:rPr>
            <w:noProof/>
            <w:webHidden/>
          </w:rPr>
          <w:fldChar w:fldCharType="separate"/>
        </w:r>
        <w:r w:rsidR="00CF6D68">
          <w:rPr>
            <w:noProof/>
            <w:webHidden/>
          </w:rPr>
          <w:t>179</w:t>
        </w:r>
        <w:r w:rsidR="00CF6D68">
          <w:rPr>
            <w:noProof/>
            <w:webHidden/>
          </w:rPr>
          <w:fldChar w:fldCharType="end"/>
        </w:r>
      </w:hyperlink>
    </w:p>
    <w:p w14:paraId="25C7FC05"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1" w:history="1">
        <w:r w:rsidR="00CF6D68" w:rsidRPr="001C66A5">
          <w:rPr>
            <w:rStyle w:val="Hyperlink"/>
            <w:noProof/>
          </w:rPr>
          <w:t>Table 57 – Service Period Segment</w:t>
        </w:r>
        <w:r w:rsidR="00CF6D68">
          <w:rPr>
            <w:noProof/>
            <w:webHidden/>
          </w:rPr>
          <w:tab/>
        </w:r>
        <w:r w:rsidR="00CF6D68">
          <w:rPr>
            <w:noProof/>
            <w:webHidden/>
          </w:rPr>
          <w:fldChar w:fldCharType="begin"/>
        </w:r>
        <w:r w:rsidR="00CF6D68">
          <w:rPr>
            <w:noProof/>
            <w:webHidden/>
          </w:rPr>
          <w:instrText xml:space="preserve"> PAGEREF _Toc421631401 \h </w:instrText>
        </w:r>
        <w:r w:rsidR="00CF6D68">
          <w:rPr>
            <w:noProof/>
            <w:webHidden/>
          </w:rPr>
        </w:r>
        <w:r w:rsidR="00CF6D68">
          <w:rPr>
            <w:noProof/>
            <w:webHidden/>
          </w:rPr>
          <w:fldChar w:fldCharType="separate"/>
        </w:r>
        <w:r w:rsidR="00CF6D68">
          <w:rPr>
            <w:noProof/>
            <w:webHidden/>
          </w:rPr>
          <w:t>181</w:t>
        </w:r>
        <w:r w:rsidR="00CF6D68">
          <w:rPr>
            <w:noProof/>
            <w:webHidden/>
          </w:rPr>
          <w:fldChar w:fldCharType="end"/>
        </w:r>
      </w:hyperlink>
    </w:p>
    <w:p w14:paraId="25C7FC06"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2" w:history="1">
        <w:r w:rsidR="00CF6D68" w:rsidRPr="001C66A5">
          <w:rPr>
            <w:rStyle w:val="Hyperlink"/>
            <w:noProof/>
          </w:rPr>
          <w:t>Table 58 – Inpatient Segment</w:t>
        </w:r>
        <w:r w:rsidR="00CF6D68">
          <w:rPr>
            <w:noProof/>
            <w:webHidden/>
          </w:rPr>
          <w:tab/>
        </w:r>
        <w:r w:rsidR="00CF6D68">
          <w:rPr>
            <w:noProof/>
            <w:webHidden/>
          </w:rPr>
          <w:fldChar w:fldCharType="begin"/>
        </w:r>
        <w:r w:rsidR="00CF6D68">
          <w:rPr>
            <w:noProof/>
            <w:webHidden/>
          </w:rPr>
          <w:instrText xml:space="preserve"> PAGEREF _Toc421631402 \h </w:instrText>
        </w:r>
        <w:r w:rsidR="00CF6D68">
          <w:rPr>
            <w:noProof/>
            <w:webHidden/>
          </w:rPr>
        </w:r>
        <w:r w:rsidR="00CF6D68">
          <w:rPr>
            <w:noProof/>
            <w:webHidden/>
          </w:rPr>
          <w:fldChar w:fldCharType="separate"/>
        </w:r>
        <w:r w:rsidR="00CF6D68">
          <w:rPr>
            <w:noProof/>
            <w:webHidden/>
          </w:rPr>
          <w:t>183</w:t>
        </w:r>
        <w:r w:rsidR="00CF6D68">
          <w:rPr>
            <w:noProof/>
            <w:webHidden/>
          </w:rPr>
          <w:fldChar w:fldCharType="end"/>
        </w:r>
      </w:hyperlink>
    </w:p>
    <w:p w14:paraId="25C7FC07"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3" w:history="1">
        <w:r w:rsidR="00CF6D68" w:rsidRPr="001C66A5">
          <w:rPr>
            <w:rStyle w:val="Hyperlink"/>
            <w:noProof/>
          </w:rPr>
          <w:t>Table 59 – Outpatient Segment</w:t>
        </w:r>
        <w:r w:rsidR="00CF6D68">
          <w:rPr>
            <w:noProof/>
            <w:webHidden/>
          </w:rPr>
          <w:tab/>
        </w:r>
        <w:r w:rsidR="00CF6D68">
          <w:rPr>
            <w:noProof/>
            <w:webHidden/>
          </w:rPr>
          <w:fldChar w:fldCharType="begin"/>
        </w:r>
        <w:r w:rsidR="00CF6D68">
          <w:rPr>
            <w:noProof/>
            <w:webHidden/>
          </w:rPr>
          <w:instrText xml:space="preserve"> PAGEREF _Toc421631403 \h </w:instrText>
        </w:r>
        <w:r w:rsidR="00CF6D68">
          <w:rPr>
            <w:noProof/>
            <w:webHidden/>
          </w:rPr>
        </w:r>
        <w:r w:rsidR="00CF6D68">
          <w:rPr>
            <w:noProof/>
            <w:webHidden/>
          </w:rPr>
          <w:fldChar w:fldCharType="separate"/>
        </w:r>
        <w:r w:rsidR="00CF6D68">
          <w:rPr>
            <w:noProof/>
            <w:webHidden/>
          </w:rPr>
          <w:t>188</w:t>
        </w:r>
        <w:r w:rsidR="00CF6D68">
          <w:rPr>
            <w:noProof/>
            <w:webHidden/>
          </w:rPr>
          <w:fldChar w:fldCharType="end"/>
        </w:r>
      </w:hyperlink>
    </w:p>
    <w:p w14:paraId="25C7FC08"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4" w:history="1">
        <w:r w:rsidR="00CF6D68" w:rsidRPr="001C66A5">
          <w:rPr>
            <w:rStyle w:val="Hyperlink"/>
            <w:noProof/>
          </w:rPr>
          <w:t>Table 60 – Drug Segment</w:t>
        </w:r>
        <w:r w:rsidR="00CF6D68">
          <w:rPr>
            <w:noProof/>
            <w:webHidden/>
          </w:rPr>
          <w:tab/>
        </w:r>
        <w:r w:rsidR="00CF6D68">
          <w:rPr>
            <w:noProof/>
            <w:webHidden/>
          </w:rPr>
          <w:fldChar w:fldCharType="begin"/>
        </w:r>
        <w:r w:rsidR="00CF6D68">
          <w:rPr>
            <w:noProof/>
            <w:webHidden/>
          </w:rPr>
          <w:instrText xml:space="preserve"> PAGEREF _Toc421631404 \h </w:instrText>
        </w:r>
        <w:r w:rsidR="00CF6D68">
          <w:rPr>
            <w:noProof/>
            <w:webHidden/>
          </w:rPr>
        </w:r>
        <w:r w:rsidR="00CF6D68">
          <w:rPr>
            <w:noProof/>
            <w:webHidden/>
          </w:rPr>
          <w:fldChar w:fldCharType="separate"/>
        </w:r>
        <w:r w:rsidR="00CF6D68">
          <w:rPr>
            <w:noProof/>
            <w:webHidden/>
          </w:rPr>
          <w:t>191</w:t>
        </w:r>
        <w:r w:rsidR="00CF6D68">
          <w:rPr>
            <w:noProof/>
            <w:webHidden/>
          </w:rPr>
          <w:fldChar w:fldCharType="end"/>
        </w:r>
      </w:hyperlink>
    </w:p>
    <w:p w14:paraId="25C7FC09" w14:textId="77777777" w:rsidR="00CF6D68" w:rsidRDefault="00F317DB">
      <w:pPr>
        <w:pStyle w:val="TableofFigures"/>
        <w:tabs>
          <w:tab w:val="right" w:leader="dot" w:pos="9350"/>
        </w:tabs>
        <w:rPr>
          <w:rFonts w:asciiTheme="minorHAnsi" w:eastAsiaTheme="minorEastAsia" w:hAnsiTheme="minorHAnsi" w:cstheme="minorBidi"/>
          <w:noProof/>
          <w:sz w:val="22"/>
          <w:szCs w:val="22"/>
        </w:rPr>
      </w:pPr>
      <w:hyperlink w:anchor="_Toc421631405" w:history="1">
        <w:r w:rsidR="00CF6D68" w:rsidRPr="001C66A5">
          <w:rPr>
            <w:rStyle w:val="Hyperlink"/>
            <w:noProof/>
          </w:rPr>
          <w:t>Table 61 – HL-7 Tables</w:t>
        </w:r>
        <w:r w:rsidR="00CF6D68">
          <w:rPr>
            <w:noProof/>
            <w:webHidden/>
          </w:rPr>
          <w:tab/>
        </w:r>
        <w:r w:rsidR="00CF6D68">
          <w:rPr>
            <w:noProof/>
            <w:webHidden/>
          </w:rPr>
          <w:fldChar w:fldCharType="begin"/>
        </w:r>
        <w:r w:rsidR="00CF6D68">
          <w:rPr>
            <w:noProof/>
            <w:webHidden/>
          </w:rPr>
          <w:instrText xml:space="preserve"> PAGEREF _Toc421631405 \h </w:instrText>
        </w:r>
        <w:r w:rsidR="00CF6D68">
          <w:rPr>
            <w:noProof/>
            <w:webHidden/>
          </w:rPr>
        </w:r>
        <w:r w:rsidR="00CF6D68">
          <w:rPr>
            <w:noProof/>
            <w:webHidden/>
          </w:rPr>
          <w:fldChar w:fldCharType="separate"/>
        </w:r>
        <w:r w:rsidR="00CF6D68">
          <w:rPr>
            <w:noProof/>
            <w:webHidden/>
          </w:rPr>
          <w:t>192</w:t>
        </w:r>
        <w:r w:rsidR="00CF6D68">
          <w:rPr>
            <w:noProof/>
            <w:webHidden/>
          </w:rPr>
          <w:fldChar w:fldCharType="end"/>
        </w:r>
      </w:hyperlink>
    </w:p>
    <w:p w14:paraId="25C7FC0A" w14:textId="77777777"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1" w:name="_Toc232396116"/>
      <w:bookmarkStart w:id="22" w:name="_Toc233014119"/>
      <w:bookmarkStart w:id="23" w:name="_Toc233167405"/>
      <w:bookmarkStart w:id="24" w:name="_Toc421631445"/>
      <w:r>
        <w:t>List of Figures</w:t>
      </w:r>
      <w:bookmarkEnd w:id="21"/>
      <w:bookmarkEnd w:id="22"/>
      <w:bookmarkEnd w:id="23"/>
      <w:bookmarkEnd w:id="24"/>
    </w:p>
    <w:p w14:paraId="25C7FC0C" w14:textId="77777777" w:rsidR="00E12C52" w:rsidRDefault="00E12C52" w:rsidP="00F15BA9">
      <w:pPr>
        <w:spacing w:before="0" w:after="0"/>
        <w:rPr>
          <w:szCs w:val="24"/>
        </w:rPr>
      </w:pPr>
    </w:p>
    <w:p w14:paraId="25C7FC0D" w14:textId="77777777" w:rsidR="003320F1"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20943539" w:history="1">
        <w:r w:rsidR="003320F1" w:rsidRPr="005F2ACE">
          <w:rPr>
            <w:rStyle w:val="Hyperlink"/>
            <w:noProof/>
          </w:rPr>
          <w:t>Figure 1 – Re-index the ACL Cross-reference</w:t>
        </w:r>
        <w:r w:rsidR="003320F1">
          <w:rPr>
            <w:noProof/>
            <w:webHidden/>
          </w:rPr>
          <w:tab/>
        </w:r>
        <w:r>
          <w:rPr>
            <w:noProof/>
            <w:webHidden/>
          </w:rPr>
          <w:fldChar w:fldCharType="begin"/>
        </w:r>
        <w:r w:rsidR="003320F1">
          <w:rPr>
            <w:noProof/>
            <w:webHidden/>
          </w:rPr>
          <w:instrText xml:space="preserve"> PAGEREF _Toc420943539 \h </w:instrText>
        </w:r>
        <w:r>
          <w:rPr>
            <w:noProof/>
            <w:webHidden/>
          </w:rPr>
        </w:r>
        <w:r>
          <w:rPr>
            <w:noProof/>
            <w:webHidden/>
          </w:rPr>
          <w:fldChar w:fldCharType="separate"/>
        </w:r>
        <w:r w:rsidR="00CF6D68">
          <w:rPr>
            <w:noProof/>
            <w:webHidden/>
          </w:rPr>
          <w:t>32</w:t>
        </w:r>
        <w:r>
          <w:rPr>
            <w:noProof/>
            <w:webHidden/>
          </w:rPr>
          <w:fldChar w:fldCharType="end"/>
        </w:r>
      </w:hyperlink>
    </w:p>
    <w:p w14:paraId="25C7FC0E"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0" w:history="1">
        <w:r w:rsidR="003320F1" w:rsidRPr="005F2ACE">
          <w:rPr>
            <w:rStyle w:val="Hyperlink"/>
            <w:noProof/>
          </w:rPr>
          <w:t>Figure 2 – Edit Lab Search Criteria</w:t>
        </w:r>
        <w:r w:rsidR="003320F1">
          <w:rPr>
            <w:noProof/>
            <w:webHidden/>
          </w:rPr>
          <w:tab/>
        </w:r>
        <w:r w:rsidR="00FD210E">
          <w:rPr>
            <w:noProof/>
            <w:webHidden/>
          </w:rPr>
          <w:fldChar w:fldCharType="begin"/>
        </w:r>
        <w:r w:rsidR="003320F1">
          <w:rPr>
            <w:noProof/>
            <w:webHidden/>
          </w:rPr>
          <w:instrText xml:space="preserve"> PAGEREF _Toc420943540 \h </w:instrText>
        </w:r>
        <w:r w:rsidR="00FD210E">
          <w:rPr>
            <w:noProof/>
            <w:webHidden/>
          </w:rPr>
        </w:r>
        <w:r w:rsidR="00FD210E">
          <w:rPr>
            <w:noProof/>
            <w:webHidden/>
          </w:rPr>
          <w:fldChar w:fldCharType="separate"/>
        </w:r>
        <w:r w:rsidR="00CF6D68">
          <w:rPr>
            <w:noProof/>
            <w:webHidden/>
          </w:rPr>
          <w:t>32</w:t>
        </w:r>
        <w:r w:rsidR="00FD210E">
          <w:rPr>
            <w:noProof/>
            <w:webHidden/>
          </w:rPr>
          <w:fldChar w:fldCharType="end"/>
        </w:r>
      </w:hyperlink>
    </w:p>
    <w:p w14:paraId="25C7FC0F"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1" w:history="1">
        <w:r w:rsidR="003320F1" w:rsidRPr="005F2ACE">
          <w:rPr>
            <w:rStyle w:val="Hyperlink"/>
            <w:noProof/>
          </w:rPr>
          <w:t>Figure 3 – Edit Registry Parameters</w:t>
        </w:r>
        <w:r w:rsidR="003320F1">
          <w:rPr>
            <w:noProof/>
            <w:webHidden/>
          </w:rPr>
          <w:tab/>
        </w:r>
        <w:r w:rsidR="00FD210E">
          <w:rPr>
            <w:noProof/>
            <w:webHidden/>
          </w:rPr>
          <w:fldChar w:fldCharType="begin"/>
        </w:r>
        <w:r w:rsidR="003320F1">
          <w:rPr>
            <w:noProof/>
            <w:webHidden/>
          </w:rPr>
          <w:instrText xml:space="preserve"> PAGEREF _Toc420943541 \h </w:instrText>
        </w:r>
        <w:r w:rsidR="00FD210E">
          <w:rPr>
            <w:noProof/>
            <w:webHidden/>
          </w:rPr>
        </w:r>
        <w:r w:rsidR="00FD210E">
          <w:rPr>
            <w:noProof/>
            <w:webHidden/>
          </w:rPr>
          <w:fldChar w:fldCharType="separate"/>
        </w:r>
        <w:r w:rsidR="00CF6D68">
          <w:rPr>
            <w:noProof/>
            <w:webHidden/>
          </w:rPr>
          <w:t>33</w:t>
        </w:r>
        <w:r w:rsidR="00FD210E">
          <w:rPr>
            <w:noProof/>
            <w:webHidden/>
          </w:rPr>
          <w:fldChar w:fldCharType="end"/>
        </w:r>
      </w:hyperlink>
    </w:p>
    <w:p w14:paraId="25C7FC10"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2" w:history="1">
        <w:r w:rsidR="003320F1" w:rsidRPr="005F2ACE">
          <w:rPr>
            <w:rStyle w:val="Hyperlink"/>
            <w:noProof/>
          </w:rPr>
          <w:t>Figure 4 – Historical Data Extraction</w:t>
        </w:r>
        <w:r w:rsidR="003320F1">
          <w:rPr>
            <w:noProof/>
            <w:webHidden/>
          </w:rPr>
          <w:tab/>
        </w:r>
        <w:r w:rsidR="00FD210E">
          <w:rPr>
            <w:noProof/>
            <w:webHidden/>
          </w:rPr>
          <w:fldChar w:fldCharType="begin"/>
        </w:r>
        <w:r w:rsidR="003320F1">
          <w:rPr>
            <w:noProof/>
            <w:webHidden/>
          </w:rPr>
          <w:instrText xml:space="preserve"> PAGEREF _Toc420943542 \h </w:instrText>
        </w:r>
        <w:r w:rsidR="00FD210E">
          <w:rPr>
            <w:noProof/>
            <w:webHidden/>
          </w:rPr>
        </w:r>
        <w:r w:rsidR="00FD210E">
          <w:rPr>
            <w:noProof/>
            <w:webHidden/>
          </w:rPr>
          <w:fldChar w:fldCharType="separate"/>
        </w:r>
        <w:r w:rsidR="00CF6D68">
          <w:rPr>
            <w:noProof/>
            <w:webHidden/>
          </w:rPr>
          <w:t>35</w:t>
        </w:r>
        <w:r w:rsidR="00FD210E">
          <w:rPr>
            <w:noProof/>
            <w:webHidden/>
          </w:rPr>
          <w:fldChar w:fldCharType="end"/>
        </w:r>
      </w:hyperlink>
    </w:p>
    <w:p w14:paraId="25C7FC11"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3" w:history="1">
        <w:r w:rsidR="003320F1" w:rsidRPr="005F2ACE">
          <w:rPr>
            <w:rStyle w:val="Hyperlink"/>
            <w:noProof/>
          </w:rPr>
          <w:t>Figure 5 – Print Log Files</w:t>
        </w:r>
        <w:r w:rsidR="003320F1">
          <w:rPr>
            <w:noProof/>
            <w:webHidden/>
          </w:rPr>
          <w:tab/>
        </w:r>
        <w:r w:rsidR="00FD210E">
          <w:rPr>
            <w:noProof/>
            <w:webHidden/>
          </w:rPr>
          <w:fldChar w:fldCharType="begin"/>
        </w:r>
        <w:r w:rsidR="003320F1">
          <w:rPr>
            <w:noProof/>
            <w:webHidden/>
          </w:rPr>
          <w:instrText xml:space="preserve"> PAGEREF _Toc420943543 \h </w:instrText>
        </w:r>
        <w:r w:rsidR="00FD210E">
          <w:rPr>
            <w:noProof/>
            <w:webHidden/>
          </w:rPr>
        </w:r>
        <w:r w:rsidR="00FD210E">
          <w:rPr>
            <w:noProof/>
            <w:webHidden/>
          </w:rPr>
          <w:fldChar w:fldCharType="separate"/>
        </w:r>
        <w:r w:rsidR="00CF6D68">
          <w:rPr>
            <w:noProof/>
            <w:webHidden/>
          </w:rPr>
          <w:t>36</w:t>
        </w:r>
        <w:r w:rsidR="00FD210E">
          <w:rPr>
            <w:noProof/>
            <w:webHidden/>
          </w:rPr>
          <w:fldChar w:fldCharType="end"/>
        </w:r>
      </w:hyperlink>
    </w:p>
    <w:p w14:paraId="25C7FC12"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4" w:history="1">
        <w:r w:rsidR="003320F1" w:rsidRPr="005F2ACE">
          <w:rPr>
            <w:rStyle w:val="Hyperlink"/>
            <w:noProof/>
          </w:rPr>
          <w:t>Figure 6 – Pending Patients</w:t>
        </w:r>
        <w:r w:rsidR="003320F1">
          <w:rPr>
            <w:noProof/>
            <w:webHidden/>
          </w:rPr>
          <w:tab/>
        </w:r>
        <w:r w:rsidR="00FD210E">
          <w:rPr>
            <w:noProof/>
            <w:webHidden/>
          </w:rPr>
          <w:fldChar w:fldCharType="begin"/>
        </w:r>
        <w:r w:rsidR="003320F1">
          <w:rPr>
            <w:noProof/>
            <w:webHidden/>
          </w:rPr>
          <w:instrText xml:space="preserve"> PAGEREF _Toc420943544 \h </w:instrText>
        </w:r>
        <w:r w:rsidR="00FD210E">
          <w:rPr>
            <w:noProof/>
            <w:webHidden/>
          </w:rPr>
        </w:r>
        <w:r w:rsidR="00FD210E">
          <w:rPr>
            <w:noProof/>
            <w:webHidden/>
          </w:rPr>
          <w:fldChar w:fldCharType="separate"/>
        </w:r>
        <w:r w:rsidR="00CF6D68">
          <w:rPr>
            <w:noProof/>
            <w:webHidden/>
          </w:rPr>
          <w:t>37</w:t>
        </w:r>
        <w:r w:rsidR="00FD210E">
          <w:rPr>
            <w:noProof/>
            <w:webHidden/>
          </w:rPr>
          <w:fldChar w:fldCharType="end"/>
        </w:r>
      </w:hyperlink>
    </w:p>
    <w:p w14:paraId="25C7FC13"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5" w:history="1">
        <w:r w:rsidR="003320F1" w:rsidRPr="005F2ACE">
          <w:rPr>
            <w:rStyle w:val="Hyperlink"/>
            <w:noProof/>
          </w:rPr>
          <w:t>Figure 7 – Historical Data Extraction Menu</w:t>
        </w:r>
        <w:r w:rsidR="003320F1">
          <w:rPr>
            <w:noProof/>
            <w:webHidden/>
          </w:rPr>
          <w:tab/>
        </w:r>
        <w:r w:rsidR="00FD210E">
          <w:rPr>
            <w:noProof/>
            <w:webHidden/>
          </w:rPr>
          <w:fldChar w:fldCharType="begin"/>
        </w:r>
        <w:r w:rsidR="003320F1">
          <w:rPr>
            <w:noProof/>
            <w:webHidden/>
          </w:rPr>
          <w:instrText xml:space="preserve"> PAGEREF _Toc420943545 \h </w:instrText>
        </w:r>
        <w:r w:rsidR="00FD210E">
          <w:rPr>
            <w:noProof/>
            <w:webHidden/>
          </w:rPr>
        </w:r>
        <w:r w:rsidR="00FD210E">
          <w:rPr>
            <w:noProof/>
            <w:webHidden/>
          </w:rPr>
          <w:fldChar w:fldCharType="separate"/>
        </w:r>
        <w:r w:rsidR="00CF6D68">
          <w:rPr>
            <w:noProof/>
            <w:webHidden/>
          </w:rPr>
          <w:t>38</w:t>
        </w:r>
        <w:r w:rsidR="00FD210E">
          <w:rPr>
            <w:noProof/>
            <w:webHidden/>
          </w:rPr>
          <w:fldChar w:fldCharType="end"/>
        </w:r>
      </w:hyperlink>
    </w:p>
    <w:p w14:paraId="25C7FC14"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6" w:history="1">
        <w:r w:rsidR="003320F1" w:rsidRPr="005F2ACE">
          <w:rPr>
            <w:rStyle w:val="Hyperlink"/>
            <w:noProof/>
          </w:rPr>
          <w:t>Figure 8 – Create the Output Directory</w:t>
        </w:r>
        <w:r w:rsidR="003320F1">
          <w:rPr>
            <w:noProof/>
            <w:webHidden/>
          </w:rPr>
          <w:tab/>
        </w:r>
        <w:r w:rsidR="00FD210E">
          <w:rPr>
            <w:noProof/>
            <w:webHidden/>
          </w:rPr>
          <w:fldChar w:fldCharType="begin"/>
        </w:r>
        <w:r w:rsidR="003320F1">
          <w:rPr>
            <w:noProof/>
            <w:webHidden/>
          </w:rPr>
          <w:instrText xml:space="preserve"> PAGEREF _Toc420943546 \h </w:instrText>
        </w:r>
        <w:r w:rsidR="00FD210E">
          <w:rPr>
            <w:noProof/>
            <w:webHidden/>
          </w:rPr>
        </w:r>
        <w:r w:rsidR="00FD210E">
          <w:rPr>
            <w:noProof/>
            <w:webHidden/>
          </w:rPr>
          <w:fldChar w:fldCharType="separate"/>
        </w:r>
        <w:r w:rsidR="00CF6D68">
          <w:rPr>
            <w:noProof/>
            <w:webHidden/>
          </w:rPr>
          <w:t>39</w:t>
        </w:r>
        <w:r w:rsidR="00FD210E">
          <w:rPr>
            <w:noProof/>
            <w:webHidden/>
          </w:rPr>
          <w:fldChar w:fldCharType="end"/>
        </w:r>
      </w:hyperlink>
    </w:p>
    <w:p w14:paraId="25C7FC15"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7" w:history="1">
        <w:r w:rsidR="003320F1" w:rsidRPr="005F2ACE">
          <w:rPr>
            <w:rStyle w:val="Hyperlink"/>
            <w:noProof/>
          </w:rPr>
          <w:t>Figure 9 – Define Output Directory Name in Data Extraction Parameters</w:t>
        </w:r>
        <w:r w:rsidR="003320F1">
          <w:rPr>
            <w:noProof/>
            <w:webHidden/>
          </w:rPr>
          <w:tab/>
        </w:r>
        <w:r w:rsidR="00FD210E">
          <w:rPr>
            <w:noProof/>
            <w:webHidden/>
          </w:rPr>
          <w:fldChar w:fldCharType="begin"/>
        </w:r>
        <w:r w:rsidR="003320F1">
          <w:rPr>
            <w:noProof/>
            <w:webHidden/>
          </w:rPr>
          <w:instrText xml:space="preserve"> PAGEREF _Toc420943547 \h </w:instrText>
        </w:r>
        <w:r w:rsidR="00FD210E">
          <w:rPr>
            <w:noProof/>
            <w:webHidden/>
          </w:rPr>
        </w:r>
        <w:r w:rsidR="00FD210E">
          <w:rPr>
            <w:noProof/>
            <w:webHidden/>
          </w:rPr>
          <w:fldChar w:fldCharType="separate"/>
        </w:r>
        <w:r w:rsidR="00CF6D68">
          <w:rPr>
            <w:noProof/>
            <w:webHidden/>
          </w:rPr>
          <w:t>39</w:t>
        </w:r>
        <w:r w:rsidR="00FD210E">
          <w:rPr>
            <w:noProof/>
            <w:webHidden/>
          </w:rPr>
          <w:fldChar w:fldCharType="end"/>
        </w:r>
      </w:hyperlink>
    </w:p>
    <w:p w14:paraId="25C7FC16"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8" w:history="1">
        <w:r w:rsidR="003320F1" w:rsidRPr="005F2ACE">
          <w:rPr>
            <w:rStyle w:val="Hyperlink"/>
            <w:noProof/>
          </w:rPr>
          <w:t>Figure 10 - Create Data Extraction Task</w:t>
        </w:r>
        <w:r w:rsidR="003320F1">
          <w:rPr>
            <w:noProof/>
            <w:webHidden/>
          </w:rPr>
          <w:tab/>
        </w:r>
        <w:r w:rsidR="00FD210E">
          <w:rPr>
            <w:noProof/>
            <w:webHidden/>
          </w:rPr>
          <w:fldChar w:fldCharType="begin"/>
        </w:r>
        <w:r w:rsidR="003320F1">
          <w:rPr>
            <w:noProof/>
            <w:webHidden/>
          </w:rPr>
          <w:instrText xml:space="preserve"> PAGEREF _Toc420943548 \h </w:instrText>
        </w:r>
        <w:r w:rsidR="00FD210E">
          <w:rPr>
            <w:noProof/>
            <w:webHidden/>
          </w:rPr>
        </w:r>
        <w:r w:rsidR="00FD210E">
          <w:rPr>
            <w:noProof/>
            <w:webHidden/>
          </w:rPr>
          <w:fldChar w:fldCharType="separate"/>
        </w:r>
        <w:r w:rsidR="00CF6D68">
          <w:rPr>
            <w:noProof/>
            <w:webHidden/>
          </w:rPr>
          <w:t>40</w:t>
        </w:r>
        <w:r w:rsidR="00FD210E">
          <w:rPr>
            <w:noProof/>
            <w:webHidden/>
          </w:rPr>
          <w:fldChar w:fldCharType="end"/>
        </w:r>
      </w:hyperlink>
    </w:p>
    <w:p w14:paraId="25C7FC17"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49" w:history="1">
        <w:r w:rsidR="003320F1" w:rsidRPr="005F2ACE">
          <w:rPr>
            <w:rStyle w:val="Hyperlink"/>
            <w:noProof/>
          </w:rPr>
          <w:t>Figure 11 – Start Data Extraction Task</w:t>
        </w:r>
        <w:r w:rsidR="003320F1">
          <w:rPr>
            <w:noProof/>
            <w:webHidden/>
          </w:rPr>
          <w:tab/>
        </w:r>
        <w:r w:rsidR="00FD210E">
          <w:rPr>
            <w:noProof/>
            <w:webHidden/>
          </w:rPr>
          <w:fldChar w:fldCharType="begin"/>
        </w:r>
        <w:r w:rsidR="003320F1">
          <w:rPr>
            <w:noProof/>
            <w:webHidden/>
          </w:rPr>
          <w:instrText xml:space="preserve"> PAGEREF _Toc420943549 \h </w:instrText>
        </w:r>
        <w:r w:rsidR="00FD210E">
          <w:rPr>
            <w:noProof/>
            <w:webHidden/>
          </w:rPr>
        </w:r>
        <w:r w:rsidR="00FD210E">
          <w:rPr>
            <w:noProof/>
            <w:webHidden/>
          </w:rPr>
          <w:fldChar w:fldCharType="separate"/>
        </w:r>
        <w:r w:rsidR="00CF6D68">
          <w:rPr>
            <w:noProof/>
            <w:webHidden/>
          </w:rPr>
          <w:t>41</w:t>
        </w:r>
        <w:r w:rsidR="00FD210E">
          <w:rPr>
            <w:noProof/>
            <w:webHidden/>
          </w:rPr>
          <w:fldChar w:fldCharType="end"/>
        </w:r>
      </w:hyperlink>
    </w:p>
    <w:p w14:paraId="25C7FC18"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0" w:history="1">
        <w:r w:rsidR="003320F1" w:rsidRPr="005F2ACE">
          <w:rPr>
            <w:rStyle w:val="Hyperlink"/>
            <w:noProof/>
          </w:rPr>
          <w:t>Figure 12 – Display Extraction Status</w:t>
        </w:r>
        <w:r w:rsidR="003320F1">
          <w:rPr>
            <w:noProof/>
            <w:webHidden/>
          </w:rPr>
          <w:tab/>
        </w:r>
        <w:r w:rsidR="00FD210E">
          <w:rPr>
            <w:noProof/>
            <w:webHidden/>
          </w:rPr>
          <w:fldChar w:fldCharType="begin"/>
        </w:r>
        <w:r w:rsidR="003320F1">
          <w:rPr>
            <w:noProof/>
            <w:webHidden/>
          </w:rPr>
          <w:instrText xml:space="preserve"> PAGEREF _Toc420943550 \h </w:instrText>
        </w:r>
        <w:r w:rsidR="00FD210E">
          <w:rPr>
            <w:noProof/>
            <w:webHidden/>
          </w:rPr>
        </w:r>
        <w:r w:rsidR="00FD210E">
          <w:rPr>
            <w:noProof/>
            <w:webHidden/>
          </w:rPr>
          <w:fldChar w:fldCharType="separate"/>
        </w:r>
        <w:r w:rsidR="00CF6D68">
          <w:rPr>
            <w:noProof/>
            <w:webHidden/>
          </w:rPr>
          <w:t>43</w:t>
        </w:r>
        <w:r w:rsidR="00FD210E">
          <w:rPr>
            <w:noProof/>
            <w:webHidden/>
          </w:rPr>
          <w:fldChar w:fldCharType="end"/>
        </w:r>
      </w:hyperlink>
    </w:p>
    <w:p w14:paraId="25C7FC19"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1" w:history="1">
        <w:r w:rsidR="003320F1" w:rsidRPr="005F2ACE">
          <w:rPr>
            <w:rStyle w:val="Hyperlink"/>
            <w:noProof/>
          </w:rPr>
          <w:t>Figure 13 – Stop a Task</w:t>
        </w:r>
        <w:r w:rsidR="003320F1">
          <w:rPr>
            <w:noProof/>
            <w:webHidden/>
          </w:rPr>
          <w:tab/>
        </w:r>
        <w:r w:rsidR="00FD210E">
          <w:rPr>
            <w:noProof/>
            <w:webHidden/>
          </w:rPr>
          <w:fldChar w:fldCharType="begin"/>
        </w:r>
        <w:r w:rsidR="003320F1">
          <w:rPr>
            <w:noProof/>
            <w:webHidden/>
          </w:rPr>
          <w:instrText xml:space="preserve"> PAGEREF _Toc420943551 \h </w:instrText>
        </w:r>
        <w:r w:rsidR="00FD210E">
          <w:rPr>
            <w:noProof/>
            <w:webHidden/>
          </w:rPr>
        </w:r>
        <w:r w:rsidR="00FD210E">
          <w:rPr>
            <w:noProof/>
            <w:webHidden/>
          </w:rPr>
          <w:fldChar w:fldCharType="separate"/>
        </w:r>
        <w:r w:rsidR="00CF6D68">
          <w:rPr>
            <w:noProof/>
            <w:webHidden/>
          </w:rPr>
          <w:t>44</w:t>
        </w:r>
        <w:r w:rsidR="00FD210E">
          <w:rPr>
            <w:noProof/>
            <w:webHidden/>
          </w:rPr>
          <w:fldChar w:fldCharType="end"/>
        </w:r>
      </w:hyperlink>
    </w:p>
    <w:p w14:paraId="25C7FC1A"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2" w:history="1">
        <w:r w:rsidR="003320F1" w:rsidRPr="005F2ACE">
          <w:rPr>
            <w:rStyle w:val="Hyperlink"/>
            <w:noProof/>
          </w:rPr>
          <w:t>Figure 14 – Display Task Log</w:t>
        </w:r>
        <w:r w:rsidR="003320F1">
          <w:rPr>
            <w:noProof/>
            <w:webHidden/>
          </w:rPr>
          <w:tab/>
        </w:r>
        <w:r w:rsidR="00FD210E">
          <w:rPr>
            <w:noProof/>
            <w:webHidden/>
          </w:rPr>
          <w:fldChar w:fldCharType="begin"/>
        </w:r>
        <w:r w:rsidR="003320F1">
          <w:rPr>
            <w:noProof/>
            <w:webHidden/>
          </w:rPr>
          <w:instrText xml:space="preserve"> PAGEREF _Toc420943552 \h </w:instrText>
        </w:r>
        <w:r w:rsidR="00FD210E">
          <w:rPr>
            <w:noProof/>
            <w:webHidden/>
          </w:rPr>
        </w:r>
        <w:r w:rsidR="00FD210E">
          <w:rPr>
            <w:noProof/>
            <w:webHidden/>
          </w:rPr>
          <w:fldChar w:fldCharType="separate"/>
        </w:r>
        <w:r w:rsidR="00CF6D68">
          <w:rPr>
            <w:noProof/>
            <w:webHidden/>
          </w:rPr>
          <w:t>45</w:t>
        </w:r>
        <w:r w:rsidR="00FD210E">
          <w:rPr>
            <w:noProof/>
            <w:webHidden/>
          </w:rPr>
          <w:fldChar w:fldCharType="end"/>
        </w:r>
      </w:hyperlink>
    </w:p>
    <w:p w14:paraId="25C7FC1B"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3" w:history="1">
        <w:r w:rsidR="003320F1" w:rsidRPr="005F2ACE">
          <w:rPr>
            <w:rStyle w:val="Hyperlink"/>
            <w:noProof/>
          </w:rPr>
          <w:t>Figure 15 – Start a Task</w:t>
        </w:r>
        <w:r w:rsidR="003320F1">
          <w:rPr>
            <w:noProof/>
            <w:webHidden/>
          </w:rPr>
          <w:tab/>
        </w:r>
        <w:r w:rsidR="00FD210E">
          <w:rPr>
            <w:noProof/>
            <w:webHidden/>
          </w:rPr>
          <w:fldChar w:fldCharType="begin"/>
        </w:r>
        <w:r w:rsidR="003320F1">
          <w:rPr>
            <w:noProof/>
            <w:webHidden/>
          </w:rPr>
          <w:instrText xml:space="preserve"> PAGEREF _Toc420943553 \h </w:instrText>
        </w:r>
        <w:r w:rsidR="00FD210E">
          <w:rPr>
            <w:noProof/>
            <w:webHidden/>
          </w:rPr>
        </w:r>
        <w:r w:rsidR="00FD210E">
          <w:rPr>
            <w:noProof/>
            <w:webHidden/>
          </w:rPr>
          <w:fldChar w:fldCharType="separate"/>
        </w:r>
        <w:r w:rsidR="00CF6D68">
          <w:rPr>
            <w:noProof/>
            <w:webHidden/>
          </w:rPr>
          <w:t>46</w:t>
        </w:r>
        <w:r w:rsidR="00FD210E">
          <w:rPr>
            <w:noProof/>
            <w:webHidden/>
          </w:rPr>
          <w:fldChar w:fldCharType="end"/>
        </w:r>
      </w:hyperlink>
    </w:p>
    <w:p w14:paraId="25C7FC1C"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4" w:history="1">
        <w:r w:rsidR="003320F1" w:rsidRPr="005F2ACE">
          <w:rPr>
            <w:rStyle w:val="Hyperlink"/>
            <w:noProof/>
          </w:rPr>
          <w:t>Figure 16 – Create Extraction Tasks</w:t>
        </w:r>
        <w:r w:rsidR="003320F1">
          <w:rPr>
            <w:noProof/>
            <w:webHidden/>
          </w:rPr>
          <w:tab/>
        </w:r>
        <w:r w:rsidR="00FD210E">
          <w:rPr>
            <w:noProof/>
            <w:webHidden/>
          </w:rPr>
          <w:fldChar w:fldCharType="begin"/>
        </w:r>
        <w:r w:rsidR="003320F1">
          <w:rPr>
            <w:noProof/>
            <w:webHidden/>
          </w:rPr>
          <w:instrText xml:space="preserve"> PAGEREF _Toc420943554 \h </w:instrText>
        </w:r>
        <w:r w:rsidR="00FD210E">
          <w:rPr>
            <w:noProof/>
            <w:webHidden/>
          </w:rPr>
        </w:r>
        <w:r w:rsidR="00FD210E">
          <w:rPr>
            <w:noProof/>
            <w:webHidden/>
          </w:rPr>
          <w:fldChar w:fldCharType="separate"/>
        </w:r>
        <w:r w:rsidR="00CF6D68">
          <w:rPr>
            <w:noProof/>
            <w:webHidden/>
          </w:rPr>
          <w:t>47</w:t>
        </w:r>
        <w:r w:rsidR="00FD210E">
          <w:rPr>
            <w:noProof/>
            <w:webHidden/>
          </w:rPr>
          <w:fldChar w:fldCharType="end"/>
        </w:r>
      </w:hyperlink>
    </w:p>
    <w:p w14:paraId="25C7FC1D"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5" w:history="1">
        <w:r w:rsidR="003320F1" w:rsidRPr="005F2ACE">
          <w:rPr>
            <w:rStyle w:val="Hyperlink"/>
            <w:noProof/>
          </w:rPr>
          <w:t>Figure 17 – Typical VMS FTP Session</w:t>
        </w:r>
        <w:r w:rsidR="003320F1">
          <w:rPr>
            <w:noProof/>
            <w:webHidden/>
          </w:rPr>
          <w:tab/>
        </w:r>
        <w:r w:rsidR="00FD210E">
          <w:rPr>
            <w:noProof/>
            <w:webHidden/>
          </w:rPr>
          <w:fldChar w:fldCharType="begin"/>
        </w:r>
        <w:r w:rsidR="003320F1">
          <w:rPr>
            <w:noProof/>
            <w:webHidden/>
          </w:rPr>
          <w:instrText xml:space="preserve"> PAGEREF _Toc420943555 \h </w:instrText>
        </w:r>
        <w:r w:rsidR="00FD210E">
          <w:rPr>
            <w:noProof/>
            <w:webHidden/>
          </w:rPr>
        </w:r>
        <w:r w:rsidR="00FD210E">
          <w:rPr>
            <w:noProof/>
            <w:webHidden/>
          </w:rPr>
          <w:fldChar w:fldCharType="separate"/>
        </w:r>
        <w:r w:rsidR="00CF6D68">
          <w:rPr>
            <w:noProof/>
            <w:webHidden/>
          </w:rPr>
          <w:t>48</w:t>
        </w:r>
        <w:r w:rsidR="00FD210E">
          <w:rPr>
            <w:noProof/>
            <w:webHidden/>
          </w:rPr>
          <w:fldChar w:fldCharType="end"/>
        </w:r>
      </w:hyperlink>
    </w:p>
    <w:p w14:paraId="25C7FC1E"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6" w:history="1">
        <w:r w:rsidR="003320F1" w:rsidRPr="005F2ACE">
          <w:rPr>
            <w:rStyle w:val="Hyperlink"/>
            <w:noProof/>
          </w:rPr>
          <w:t>Figure 18 – Pointer Matrix Legend</w:t>
        </w:r>
        <w:r w:rsidR="003320F1">
          <w:rPr>
            <w:noProof/>
            <w:webHidden/>
          </w:rPr>
          <w:tab/>
        </w:r>
        <w:r w:rsidR="00FD210E">
          <w:rPr>
            <w:noProof/>
            <w:webHidden/>
          </w:rPr>
          <w:fldChar w:fldCharType="begin"/>
        </w:r>
        <w:r w:rsidR="003320F1">
          <w:rPr>
            <w:noProof/>
            <w:webHidden/>
          </w:rPr>
          <w:instrText xml:space="preserve"> PAGEREF _Toc420943556 \h </w:instrText>
        </w:r>
        <w:r w:rsidR="00FD210E">
          <w:rPr>
            <w:noProof/>
            <w:webHidden/>
          </w:rPr>
        </w:r>
        <w:r w:rsidR="00FD210E">
          <w:rPr>
            <w:noProof/>
            <w:webHidden/>
          </w:rPr>
          <w:fldChar w:fldCharType="separate"/>
        </w:r>
        <w:r w:rsidR="00CF6D68">
          <w:rPr>
            <w:noProof/>
            <w:webHidden/>
          </w:rPr>
          <w:t>56</w:t>
        </w:r>
        <w:r w:rsidR="00FD210E">
          <w:rPr>
            <w:noProof/>
            <w:webHidden/>
          </w:rPr>
          <w:fldChar w:fldCharType="end"/>
        </w:r>
      </w:hyperlink>
    </w:p>
    <w:p w14:paraId="25C7FC1F"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7" w:history="1">
        <w:r w:rsidR="003320F1" w:rsidRPr="005F2ACE">
          <w:rPr>
            <w:rStyle w:val="Hyperlink"/>
            <w:noProof/>
          </w:rPr>
          <w:t>Figure 19 – File Pointers</w:t>
        </w:r>
        <w:r w:rsidR="003320F1">
          <w:rPr>
            <w:noProof/>
            <w:webHidden/>
          </w:rPr>
          <w:tab/>
        </w:r>
        <w:r w:rsidR="00FD210E">
          <w:rPr>
            <w:noProof/>
            <w:webHidden/>
          </w:rPr>
          <w:fldChar w:fldCharType="begin"/>
        </w:r>
        <w:r w:rsidR="003320F1">
          <w:rPr>
            <w:noProof/>
            <w:webHidden/>
          </w:rPr>
          <w:instrText xml:space="preserve"> PAGEREF _Toc420943557 \h </w:instrText>
        </w:r>
        <w:r w:rsidR="00FD210E">
          <w:rPr>
            <w:noProof/>
            <w:webHidden/>
          </w:rPr>
        </w:r>
        <w:r w:rsidR="00FD210E">
          <w:rPr>
            <w:noProof/>
            <w:webHidden/>
          </w:rPr>
          <w:fldChar w:fldCharType="separate"/>
        </w:r>
        <w:r w:rsidR="00CF6D68">
          <w:rPr>
            <w:noProof/>
            <w:webHidden/>
          </w:rPr>
          <w:t>57</w:t>
        </w:r>
        <w:r w:rsidR="00FD210E">
          <w:rPr>
            <w:noProof/>
            <w:webHidden/>
          </w:rPr>
          <w:fldChar w:fldCharType="end"/>
        </w:r>
      </w:hyperlink>
    </w:p>
    <w:p w14:paraId="25C7FC20"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8" w:history="1">
        <w:r w:rsidR="003320F1" w:rsidRPr="005F2ACE">
          <w:rPr>
            <w:rStyle w:val="Hyperlink"/>
            <w:noProof/>
          </w:rPr>
          <w:t>Figure 20 – File Pointers</w:t>
        </w:r>
        <w:r w:rsidR="003320F1">
          <w:rPr>
            <w:noProof/>
            <w:webHidden/>
          </w:rPr>
          <w:tab/>
        </w:r>
        <w:r w:rsidR="00FD210E">
          <w:rPr>
            <w:noProof/>
            <w:webHidden/>
          </w:rPr>
          <w:fldChar w:fldCharType="begin"/>
        </w:r>
        <w:r w:rsidR="003320F1">
          <w:rPr>
            <w:noProof/>
            <w:webHidden/>
          </w:rPr>
          <w:instrText xml:space="preserve"> PAGEREF _Toc420943558 \h </w:instrText>
        </w:r>
        <w:r w:rsidR="00FD210E">
          <w:rPr>
            <w:noProof/>
            <w:webHidden/>
          </w:rPr>
        </w:r>
        <w:r w:rsidR="00FD210E">
          <w:rPr>
            <w:noProof/>
            <w:webHidden/>
          </w:rPr>
          <w:fldChar w:fldCharType="separate"/>
        </w:r>
        <w:r w:rsidR="00CF6D68">
          <w:rPr>
            <w:noProof/>
            <w:webHidden/>
          </w:rPr>
          <w:t>57</w:t>
        </w:r>
        <w:r w:rsidR="00FD210E">
          <w:rPr>
            <w:noProof/>
            <w:webHidden/>
          </w:rPr>
          <w:fldChar w:fldCharType="end"/>
        </w:r>
      </w:hyperlink>
    </w:p>
    <w:p w14:paraId="25C7FC21"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59" w:history="1">
        <w:r w:rsidR="003320F1" w:rsidRPr="005F2ACE">
          <w:rPr>
            <w:rStyle w:val="Hyperlink"/>
            <w:noProof/>
          </w:rPr>
          <w:t>Figure 21 – Pointers</w:t>
        </w:r>
        <w:r w:rsidR="003320F1">
          <w:rPr>
            <w:noProof/>
            <w:webHidden/>
          </w:rPr>
          <w:tab/>
        </w:r>
        <w:r w:rsidR="00FD210E">
          <w:rPr>
            <w:noProof/>
            <w:webHidden/>
          </w:rPr>
          <w:fldChar w:fldCharType="begin"/>
        </w:r>
        <w:r w:rsidR="003320F1">
          <w:rPr>
            <w:noProof/>
            <w:webHidden/>
          </w:rPr>
          <w:instrText xml:space="preserve"> PAGEREF _Toc420943559 \h </w:instrText>
        </w:r>
        <w:r w:rsidR="00FD210E">
          <w:rPr>
            <w:noProof/>
            <w:webHidden/>
          </w:rPr>
        </w:r>
        <w:r w:rsidR="00FD210E">
          <w:rPr>
            <w:noProof/>
            <w:webHidden/>
          </w:rPr>
          <w:fldChar w:fldCharType="separate"/>
        </w:r>
        <w:r w:rsidR="00CF6D68">
          <w:rPr>
            <w:noProof/>
            <w:webHidden/>
          </w:rPr>
          <w:t>59</w:t>
        </w:r>
        <w:r w:rsidR="00FD210E">
          <w:rPr>
            <w:noProof/>
            <w:webHidden/>
          </w:rPr>
          <w:fldChar w:fldCharType="end"/>
        </w:r>
      </w:hyperlink>
    </w:p>
    <w:p w14:paraId="25C7FC22"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60" w:history="1">
        <w:r w:rsidR="003320F1" w:rsidRPr="005F2ACE">
          <w:rPr>
            <w:rStyle w:val="Hyperlink"/>
            <w:noProof/>
            <w:lang w:val="fr-FR"/>
          </w:rPr>
          <w:t>Figure 22 – Sample Usage (RORAPI01 Routine)</w:t>
        </w:r>
        <w:r w:rsidR="003320F1">
          <w:rPr>
            <w:noProof/>
            <w:webHidden/>
          </w:rPr>
          <w:tab/>
        </w:r>
        <w:r w:rsidR="00FD210E">
          <w:rPr>
            <w:noProof/>
            <w:webHidden/>
          </w:rPr>
          <w:fldChar w:fldCharType="begin"/>
        </w:r>
        <w:r w:rsidR="003320F1">
          <w:rPr>
            <w:noProof/>
            <w:webHidden/>
          </w:rPr>
          <w:instrText xml:space="preserve"> PAGEREF _Toc420943560 \h </w:instrText>
        </w:r>
        <w:r w:rsidR="00FD210E">
          <w:rPr>
            <w:noProof/>
            <w:webHidden/>
          </w:rPr>
        </w:r>
        <w:r w:rsidR="00FD210E">
          <w:rPr>
            <w:noProof/>
            <w:webHidden/>
          </w:rPr>
          <w:fldChar w:fldCharType="separate"/>
        </w:r>
        <w:r w:rsidR="00CF6D68">
          <w:rPr>
            <w:noProof/>
            <w:webHidden/>
          </w:rPr>
          <w:t>77</w:t>
        </w:r>
        <w:r w:rsidR="00FD210E">
          <w:rPr>
            <w:noProof/>
            <w:webHidden/>
          </w:rPr>
          <w:fldChar w:fldCharType="end"/>
        </w:r>
      </w:hyperlink>
    </w:p>
    <w:p w14:paraId="25C7FC23" w14:textId="77777777" w:rsidR="003320F1" w:rsidRDefault="00F317DB">
      <w:pPr>
        <w:pStyle w:val="TableofFigures"/>
        <w:tabs>
          <w:tab w:val="right" w:leader="dot" w:pos="9350"/>
        </w:tabs>
        <w:rPr>
          <w:rFonts w:asciiTheme="minorHAnsi" w:eastAsiaTheme="minorEastAsia" w:hAnsiTheme="minorHAnsi" w:cstheme="minorBidi"/>
          <w:noProof/>
          <w:sz w:val="22"/>
          <w:szCs w:val="22"/>
        </w:rPr>
      </w:pPr>
      <w:hyperlink w:anchor="_Toc420943561" w:history="1">
        <w:r w:rsidR="003320F1" w:rsidRPr="005F2ACE">
          <w:rPr>
            <w:rStyle w:val="Hyperlink"/>
            <w:noProof/>
          </w:rPr>
          <w:t>Figure 23 - Sample Output (RORAPI01 Routine)</w:t>
        </w:r>
        <w:r w:rsidR="003320F1">
          <w:rPr>
            <w:noProof/>
            <w:webHidden/>
          </w:rPr>
          <w:tab/>
        </w:r>
        <w:r w:rsidR="00FD210E">
          <w:rPr>
            <w:noProof/>
            <w:webHidden/>
          </w:rPr>
          <w:fldChar w:fldCharType="begin"/>
        </w:r>
        <w:r w:rsidR="003320F1">
          <w:rPr>
            <w:noProof/>
            <w:webHidden/>
          </w:rPr>
          <w:instrText xml:space="preserve"> PAGEREF _Toc420943561 \h </w:instrText>
        </w:r>
        <w:r w:rsidR="00FD210E">
          <w:rPr>
            <w:noProof/>
            <w:webHidden/>
          </w:rPr>
        </w:r>
        <w:r w:rsidR="00FD210E">
          <w:rPr>
            <w:noProof/>
            <w:webHidden/>
          </w:rPr>
          <w:fldChar w:fldCharType="separate"/>
        </w:r>
        <w:r w:rsidR="00CF6D68">
          <w:rPr>
            <w:noProof/>
            <w:webHidden/>
          </w:rPr>
          <w:t>78</w:t>
        </w:r>
        <w:r w:rsidR="00FD210E">
          <w:rPr>
            <w:noProof/>
            <w:webHidden/>
          </w:rPr>
          <w:fldChar w:fldCharType="end"/>
        </w:r>
      </w:hyperlink>
    </w:p>
    <w:p w14:paraId="25C7FC24" w14:textId="7777777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t xml:space="preserve"> </w:t>
      </w:r>
    </w:p>
    <w:p w14:paraId="25C7FC26" w14:textId="77777777"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14:paraId="25C7FC27" w14:textId="77777777" w:rsidR="00E12C52" w:rsidRPr="00C5559F" w:rsidRDefault="00E12C52" w:rsidP="00931173">
      <w:pPr>
        <w:pStyle w:val="Heading1"/>
        <w:numPr>
          <w:ilvl w:val="0"/>
          <w:numId w:val="41"/>
        </w:numPr>
        <w:ind w:left="540" w:hanging="540"/>
        <w:rPr>
          <w:b/>
        </w:rPr>
      </w:pPr>
      <w:bookmarkStart w:id="35" w:name="_Toc421631446"/>
      <w:r w:rsidRPr="00C5559F">
        <w:rPr>
          <w:b/>
        </w:rPr>
        <w:lastRenderedPageBreak/>
        <w:t>Preface</w:t>
      </w:r>
      <w:bookmarkEnd w:id="35"/>
    </w:p>
    <w:p w14:paraId="25C7FC28" w14:textId="77777777" w:rsidR="00E12C52" w:rsidRPr="00C5559F" w:rsidRDefault="00E12C52" w:rsidP="00C5559F">
      <w:pPr>
        <w:pStyle w:val="Heading2"/>
      </w:pPr>
      <w:bookmarkStart w:id="36" w:name="_Ref272397552"/>
      <w:bookmarkStart w:id="37" w:name="_Ref272397607"/>
      <w:bookmarkStart w:id="38" w:name="_Toc421631447"/>
      <w:bookmarkStart w:id="39" w:name="_Toc268522816"/>
      <w:r w:rsidRPr="00C5559F">
        <w:t>Typographical Conventions Used in the Manual</w:t>
      </w:r>
      <w:bookmarkEnd w:id="36"/>
      <w:bookmarkEnd w:id="37"/>
      <w:bookmarkEnd w:id="38"/>
    </w:p>
    <w:bookmarkEnd w:id="30"/>
    <w:bookmarkEnd w:id="31"/>
    <w:bookmarkEnd w:id="32"/>
    <w:bookmarkEnd w:id="39"/>
    <w:p w14:paraId="25C7FC29" w14:textId="77777777"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3320F1" w:rsidRPr="003320F1">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77777777" w:rsidR="00E12C52" w:rsidRPr="0021587C" w:rsidRDefault="00E12C52" w:rsidP="009D7405">
      <w:pPr>
        <w:pStyle w:val="Caption"/>
      </w:pPr>
      <w:bookmarkStart w:id="40" w:name="_Ref233443442"/>
      <w:bookmarkStart w:id="41" w:name="_Toc4216313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w:t>
      </w:r>
      <w:r w:rsidR="00FD210E" w:rsidRPr="0021587C">
        <w:rPr>
          <w:noProof/>
        </w:rPr>
        <w:fldChar w:fldCharType="end"/>
      </w:r>
      <w:bookmarkEnd w:id="40"/>
      <w:r w:rsidRPr="0021587C">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F317DB"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designed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77777777" w:rsidR="00E12C52" w:rsidRPr="0021587C" w:rsidRDefault="00E12C52" w:rsidP="0057105C">
      <w:pPr>
        <w:pStyle w:val="Caption"/>
        <w:spacing w:before="100" w:after="100"/>
      </w:pPr>
      <w:bookmarkStart w:id="42" w:name="_Ref233443489"/>
      <w:bookmarkStart w:id="43" w:name="_Toc42163134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2</w:t>
      </w:r>
      <w:r w:rsidR="00FD210E" w:rsidRPr="0021587C">
        <w:rPr>
          <w:noProof/>
        </w:rPr>
        <w:fldChar w:fldCharType="end"/>
      </w:r>
      <w:bookmarkEnd w:id="42"/>
      <w:r w:rsidRPr="0021587C">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lastRenderedPageBreak/>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4" w:name="_Toc421631448"/>
      <w:bookmarkStart w:id="45" w:name="_Toc226975081"/>
      <w:bookmarkStart w:id="46" w:name="_Toc228789256"/>
      <w:bookmarkStart w:id="47" w:name="_Toc232396119"/>
      <w:bookmarkStart w:id="48" w:name="_Toc233014122"/>
      <w:bookmarkStart w:id="49" w:name="_Toc233167409"/>
      <w:bookmarkStart w:id="50" w:name="_Ref233443569"/>
      <w:r w:rsidRPr="00D262E2">
        <w:t>Navigating Hyperlinks</w:t>
      </w:r>
      <w:bookmarkEnd w:id="44"/>
    </w:p>
    <w:p w14:paraId="25C7FC87" w14:textId="77777777"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1" w:name="_Toc421631449"/>
      <w:r w:rsidRPr="002D0645">
        <w:t>Screen Displays and Text Notes</w:t>
      </w:r>
      <w:bookmarkEnd w:id="45"/>
      <w:bookmarkEnd w:id="46"/>
      <w:bookmarkEnd w:id="47"/>
      <w:bookmarkEnd w:id="48"/>
      <w:bookmarkEnd w:id="49"/>
      <w:bookmarkEnd w:id="50"/>
      <w:bookmarkEnd w:id="51"/>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2" w:name="_Toc231196850"/>
      <w:bookmarkStart w:id="53" w:name="_Toc232396120"/>
      <w:bookmarkStart w:id="54" w:name="_Toc233014123"/>
      <w:bookmarkStart w:id="55" w:name="_Toc233167410"/>
      <w:bookmarkStart w:id="56" w:name="_Toc421631450"/>
      <w:r w:rsidRPr="002D0645">
        <w:t>Clinical Case Registries Software Application</w:t>
      </w:r>
      <w:bookmarkEnd w:id="52"/>
      <w:bookmarkEnd w:id="53"/>
      <w:bookmarkEnd w:id="54"/>
      <w:bookmarkEnd w:id="55"/>
      <w:bookmarkEnd w:id="56"/>
    </w:p>
    <w:p w14:paraId="25C7FC8F" w14:textId="77777777"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(CCR:HEPC)</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and two</w:t>
      </w:r>
      <w:r w:rsidR="00CC38F4" w:rsidRPr="00E0063A">
        <w:t xml:space="preserve"> additional local registries in ROR*1.5*2</w:t>
      </w:r>
      <w:r w:rsidR="00CC38F4">
        <w:t>6</w:t>
      </w:r>
      <w:r w:rsidR="00CB1DBE" w:rsidRPr="003D6394">
        <w:t>.</w:t>
      </w:r>
      <w:r w:rsidR="00383146">
        <w:t xml:space="preserve"> </w:t>
      </w:r>
      <w:r w:rsidR="00CB1DBE">
        <w:t>Data in local registries are not transmi</w:t>
      </w:r>
      <w:r w:rsidR="00383146">
        <w:t xml:space="preserve">tted to the national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and treatment to patients with these conditions, including clinical categorization of patients and </w:t>
      </w:r>
      <w:r w:rsidRPr="002D0645">
        <w:lastRenderedPageBreak/>
        <w:t>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7" w:name="_Toc231196851"/>
      <w:bookmarkStart w:id="58" w:name="_Toc232396121"/>
      <w:bookmarkStart w:id="59" w:name="_Toc233014124"/>
      <w:bookmarkStart w:id="60" w:name="_Toc233167411"/>
      <w:bookmarkStart w:id="61" w:name="_Toc421631451"/>
      <w:r w:rsidRPr="002D0645">
        <w:t>Purpose of the Manual</w:t>
      </w:r>
      <w:bookmarkEnd w:id="57"/>
      <w:bookmarkEnd w:id="58"/>
      <w:bookmarkEnd w:id="59"/>
      <w:bookmarkEnd w:id="60"/>
      <w:bookmarkEnd w:id="61"/>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77777777"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CCR:HIV</w:t>
      </w:r>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Pr="002D0645">
        <w:t xml:space="preserve">  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Pr="002D0645">
        <w:t xml:space="preserve">, respectively: see </w:t>
      </w:r>
      <w:hyperlink w:anchor="App_A" w:history="1">
        <w:r w:rsidRPr="002D0645">
          <w:rPr>
            <w:rStyle w:val="IHyperlink"/>
          </w:rPr>
          <w:t>Appendix A</w:t>
        </w:r>
      </w:hyperlink>
      <w:r w:rsidRPr="002D0645">
        <w:t xml:space="preserve"> and </w:t>
      </w:r>
      <w:hyperlink w:anchor="App_B" w:history="1">
        <w:r w:rsidRPr="002D0645">
          <w:rPr>
            <w:rStyle w:val="IHyperlink"/>
          </w:rPr>
          <w:t>Appendix B</w:t>
        </w:r>
      </w:hyperlink>
      <w:r w:rsidRPr="002D0645">
        <w:t xml:space="preserve"> for registry-specific information.</w:t>
      </w:r>
    </w:p>
    <w:p w14:paraId="25C7FC94" w14:textId="77777777" w:rsidR="00E12C52" w:rsidRPr="002D0645" w:rsidRDefault="00E12C52" w:rsidP="00C5559F">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421631452"/>
      <w:r w:rsidRPr="002D0645">
        <w:t>Recommended Users</w:t>
      </w:r>
      <w:bookmarkEnd w:id="62"/>
      <w:bookmarkEnd w:id="63"/>
      <w:bookmarkEnd w:id="64"/>
      <w:bookmarkEnd w:id="65"/>
      <w:bookmarkEnd w:id="66"/>
      <w:bookmarkEnd w:id="67"/>
      <w:bookmarkEnd w:id="68"/>
      <w:bookmarkEnd w:id="69"/>
      <w:bookmarkEnd w:id="70"/>
    </w:p>
    <w:p w14:paraId="25C7FC95" w14:textId="77777777"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6" w:name="_Toc232396123"/>
      <w:bookmarkStart w:id="77" w:name="_Toc233014126"/>
      <w:bookmarkStart w:id="78" w:name="_Toc233167413"/>
      <w:bookmarkStart w:id="79" w:name="_Toc421631453"/>
      <w:r w:rsidRPr="00FD483F">
        <w:t xml:space="preserve">Related </w:t>
      </w:r>
      <w:r>
        <w:t>Documents</w:t>
      </w:r>
      <w:bookmarkEnd w:id="71"/>
      <w:bookmarkEnd w:id="72"/>
      <w:bookmarkEnd w:id="73"/>
      <w:bookmarkEnd w:id="74"/>
      <w:bookmarkEnd w:id="75"/>
      <w:bookmarkEnd w:id="76"/>
      <w:bookmarkEnd w:id="77"/>
      <w:bookmarkEnd w:id="78"/>
      <w:bookmarkEnd w:id="79"/>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9" w:tooltip="VDL web address for CCR" w:history="1">
        <w:r w:rsidRPr="001C0424">
          <w:rPr>
            <w:rStyle w:val="Hyperlink"/>
            <w:sz w:val="20"/>
          </w:rPr>
          <w:t>http://www.va.gov/vdl/application.asp?appid=126</w:t>
        </w:r>
      </w:hyperlink>
      <w:r>
        <w:t>.</w:t>
      </w:r>
    </w:p>
    <w:p w14:paraId="25C7FC98" w14:textId="77777777"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BF4D2A">
      <w:pPr>
        <w:numPr>
          <w:ilvl w:val="0"/>
          <w:numId w:val="31"/>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BF4D2A">
      <w:pPr>
        <w:numPr>
          <w:ilvl w:val="0"/>
          <w:numId w:val="31"/>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14:paraId="25C7FC9D" w14:textId="77777777" w:rsidR="00E12C52" w:rsidRDefault="00E12C52" w:rsidP="00931173">
      <w:pPr>
        <w:pStyle w:val="Heading1"/>
        <w:numPr>
          <w:ilvl w:val="0"/>
          <w:numId w:val="41"/>
        </w:numPr>
        <w:ind w:left="540" w:hanging="540"/>
      </w:pPr>
      <w:bookmarkStart w:id="80" w:name="_Toc232396124"/>
      <w:bookmarkStart w:id="81" w:name="_Toc233014127"/>
      <w:bookmarkStart w:id="82" w:name="_Toc233167414"/>
      <w:bookmarkStart w:id="83" w:name="_Toc421631454"/>
      <w:r w:rsidRPr="00F15BA9">
        <w:lastRenderedPageBreak/>
        <w:t>Introduction</w:t>
      </w:r>
      <w:bookmarkEnd w:id="25"/>
      <w:bookmarkEnd w:id="26"/>
      <w:bookmarkEnd w:id="27"/>
      <w:bookmarkEnd w:id="28"/>
      <w:bookmarkEnd w:id="29"/>
      <w:bookmarkEnd w:id="33"/>
      <w:bookmarkEnd w:id="34"/>
      <w:bookmarkEnd w:id="80"/>
      <w:bookmarkEnd w:id="81"/>
      <w:bookmarkEnd w:id="82"/>
      <w:bookmarkEnd w:id="83"/>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421631455"/>
      <w:r w:rsidRPr="001D1611">
        <w:t>Overview</w:t>
      </w:r>
      <w:bookmarkEnd w:id="84"/>
      <w:bookmarkEnd w:id="85"/>
      <w:bookmarkEnd w:id="86"/>
      <w:bookmarkEnd w:id="87"/>
      <w:bookmarkEnd w:id="88"/>
      <w:bookmarkEnd w:id="89"/>
      <w:bookmarkEnd w:id="90"/>
      <w:bookmarkEnd w:id="91"/>
      <w:bookmarkEnd w:id="92"/>
      <w:bookmarkEnd w:id="93"/>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77777777"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lastRenderedPageBreak/>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4" w:name="_Toc231196855"/>
      <w:bookmarkStart w:id="95" w:name="_Toc232396126"/>
      <w:bookmarkStart w:id="96" w:name="_Toc233014129"/>
      <w:bookmarkStart w:id="97" w:name="_Toc233167416"/>
      <w:bookmarkStart w:id="98" w:name="_Toc421631456"/>
      <w:r w:rsidRPr="002211F3">
        <w:t>Software Features and Functions</w:t>
      </w:r>
      <w:bookmarkEnd w:id="94"/>
      <w:bookmarkEnd w:id="95"/>
      <w:bookmarkEnd w:id="96"/>
      <w:bookmarkEnd w:id="97"/>
      <w:bookmarkEnd w:id="98"/>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BF4D2A">
      <w:pPr>
        <w:numPr>
          <w:ilvl w:val="0"/>
          <w:numId w:val="33"/>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as </w:t>
      </w:r>
      <w:r w:rsidRPr="002211F3">
        <w:rPr>
          <w:rFonts w:ascii="Arial" w:hAnsi="Arial" w:cs="Microsoft Sans Serif"/>
          <w:sz w:val="20"/>
        </w:rPr>
        <w:t>!KEA</w:t>
      </w:r>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BF4D2A">
      <w:pPr>
        <w:numPr>
          <w:ilvl w:val="0"/>
          <w:numId w:val="33"/>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BF4D2A">
      <w:pPr>
        <w:numPr>
          <w:ilvl w:val="0"/>
          <w:numId w:val="33"/>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BF4D2A">
      <w:pPr>
        <w:numPr>
          <w:ilvl w:val="0"/>
          <w:numId w:val="32"/>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BF4D2A">
      <w:pPr>
        <w:numPr>
          <w:ilvl w:val="0"/>
          <w:numId w:val="32"/>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9" w:name="_Toc231196856"/>
      <w:bookmarkStart w:id="100" w:name="_Toc232396127"/>
      <w:bookmarkStart w:id="101" w:name="_Toc233014130"/>
      <w:bookmarkStart w:id="102" w:name="_Toc233167417"/>
      <w:bookmarkStart w:id="103" w:name="_Toc421631457"/>
      <w:r w:rsidRPr="002211F3">
        <w:t>About Clinical Case Registries 1.5</w:t>
      </w:r>
      <w:bookmarkEnd w:id="99"/>
      <w:bookmarkEnd w:id="100"/>
      <w:bookmarkEnd w:id="101"/>
      <w:bookmarkEnd w:id="102"/>
      <w:bookmarkEnd w:id="103"/>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CCR:HEPC</w:t>
      </w:r>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CCR:HIV</w:t>
      </w:r>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3320F1" w:rsidRPr="003320F1">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4" w:name="_Toc421631458"/>
      <w:r w:rsidRPr="009621AF">
        <w:rPr>
          <w:b/>
        </w:rPr>
        <w:t>Decommissioned Software</w:t>
      </w:r>
      <w:bookmarkEnd w:id="104"/>
    </w:p>
    <w:p w14:paraId="25C7FCC8" w14:textId="77777777"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CCR:HIV</w:t>
      </w:r>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7" w:name="_Toc231196859"/>
      <w:bookmarkStart w:id="108" w:name="_Toc232396130"/>
      <w:r w:rsidRPr="002211F3">
        <w:lastRenderedPageBreak/>
        <w:t>Hepatitis C Case Registry v1.0</w:t>
      </w:r>
      <w:bookmarkEnd w:id="107"/>
      <w:bookmarkEnd w:id="108"/>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CCR:HEPC</w:t>
      </w:r>
      <w:r w:rsidR="00E12C52" w:rsidRPr="002211F3">
        <w:t>.</w:t>
      </w:r>
    </w:p>
    <w:p w14:paraId="25C7FCCC" w14:textId="77777777" w:rsidR="00E12C52" w:rsidRPr="009621AF" w:rsidRDefault="00E12C52" w:rsidP="009B69B8">
      <w:pPr>
        <w:pStyle w:val="Heading3"/>
        <w:rPr>
          <w:b/>
        </w:rPr>
      </w:pPr>
      <w:bookmarkStart w:id="109" w:name="_Ref233166341"/>
      <w:bookmarkStart w:id="110" w:name="_Toc233167419"/>
      <w:bookmarkStart w:id="111" w:name="_Toc421631459"/>
      <w:bookmarkStart w:id="112" w:name="_Toc231196873"/>
      <w:bookmarkStart w:id="113" w:name="_Toc232396140"/>
      <w:bookmarkStart w:id="114" w:name="_Toc233014141"/>
      <w:bookmarkStart w:id="115" w:name="_Toc124837129"/>
      <w:bookmarkStart w:id="116" w:name="_Toc226975078"/>
      <w:bookmarkStart w:id="117" w:name="_Toc228789253"/>
      <w:r w:rsidRPr="009621AF">
        <w:rPr>
          <w:b/>
        </w:rPr>
        <w:t>CCR Patches ROR*1.5*X</w:t>
      </w:r>
      <w:bookmarkEnd w:id="109"/>
      <w:bookmarkEnd w:id="110"/>
      <w:bookmarkEnd w:id="111"/>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To jump to a particular patch, c</w:t>
      </w:r>
      <w:r w:rsidRPr="002211F3">
        <w:t>lick</w:t>
      </w:r>
      <w:r>
        <w:t xml:space="preserve"> (or </w:t>
      </w:r>
      <w:r w:rsidRPr="00D8204F">
        <w:rPr>
          <w:rStyle w:val="Keys"/>
          <w:rFonts w:cs="Microsoft Sans Serif"/>
        </w:rPr>
        <w:t>&lt;Ctrl&gt;+&lt;Click&gt;</w:t>
      </w:r>
      <w:r>
        <w:t>) a green link below.</w:t>
      </w:r>
    </w:p>
    <w:p w14:paraId="25C7FCCE"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25C7FCD6" w14:textId="77777777" w:rsidTr="002B3CB9">
        <w:trPr>
          <w:trHeight w:val="368"/>
        </w:trPr>
        <w:tc>
          <w:tcPr>
            <w:tcW w:w="1350" w:type="dxa"/>
          </w:tcPr>
          <w:p w14:paraId="25C7FCCF" w14:textId="77777777" w:rsidR="00C5559F" w:rsidRPr="00002D75" w:rsidRDefault="00F317DB"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F317DB" w:rsidP="00C5559F">
            <w:pPr>
              <w:rPr>
                <w:rStyle w:val="IHyperlink"/>
                <w:sz w:val="20"/>
              </w:rPr>
            </w:pPr>
            <w:hyperlink w:anchor="P02" w:history="1">
              <w:r w:rsidR="00C5559F" w:rsidRPr="00002D75">
                <w:rPr>
                  <w:rStyle w:val="IHyperlink"/>
                  <w:sz w:val="20"/>
                </w:rPr>
                <w:t>Patch ROR*1.5*2</w:t>
              </w:r>
            </w:hyperlink>
          </w:p>
        </w:tc>
        <w:tc>
          <w:tcPr>
            <w:tcW w:w="1440" w:type="dxa"/>
          </w:tcPr>
          <w:p w14:paraId="25C7FCD1" w14:textId="77777777" w:rsidR="00C5559F" w:rsidRPr="00002D75" w:rsidRDefault="00F317DB"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F317DB"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F317DB"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F317DB"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F317DB" w:rsidP="00C5559F">
            <w:hyperlink w:anchor="P07" w:history="1">
              <w:r w:rsidR="00C5559F" w:rsidRPr="00002D75">
                <w:rPr>
                  <w:rStyle w:val="IHyperlink"/>
                  <w:sz w:val="20"/>
                </w:rPr>
                <w:t>Patch ROR*1.5*7</w:t>
              </w:r>
            </w:hyperlink>
          </w:p>
        </w:tc>
      </w:tr>
      <w:tr w:rsidR="00C5559F" w:rsidRPr="003D3BCD" w14:paraId="25C7FCDD" w14:textId="77777777" w:rsidTr="002B3CB9">
        <w:trPr>
          <w:trHeight w:val="368"/>
        </w:trPr>
        <w:tc>
          <w:tcPr>
            <w:tcW w:w="1350" w:type="dxa"/>
          </w:tcPr>
          <w:p w14:paraId="25C7FCD7" w14:textId="77777777" w:rsidR="00C5559F" w:rsidRDefault="00F317DB" w:rsidP="00C5559F">
            <w:hyperlink w:anchor="P08" w:history="1">
              <w:r w:rsidR="00C5559F" w:rsidRPr="00002D75">
                <w:rPr>
                  <w:rStyle w:val="IHyperlink"/>
                  <w:sz w:val="20"/>
                </w:rPr>
                <w:t>Patch ROR*1.5*8</w:t>
              </w:r>
            </w:hyperlink>
          </w:p>
        </w:tc>
        <w:tc>
          <w:tcPr>
            <w:tcW w:w="2790" w:type="dxa"/>
            <w:gridSpan w:val="2"/>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F317DB" w:rsidP="00C5559F">
            <w:hyperlink w:anchor="P10" w:history="1">
              <w:r w:rsidR="00C5559F" w:rsidRPr="00002D75">
                <w:rPr>
                  <w:rStyle w:val="IHyperlink"/>
                  <w:sz w:val="20"/>
                </w:rPr>
                <w:t>Patch ROR*1.5*10</w:t>
              </w:r>
            </w:hyperlink>
          </w:p>
        </w:tc>
        <w:tc>
          <w:tcPr>
            <w:tcW w:w="1350" w:type="dxa"/>
          </w:tcPr>
          <w:p w14:paraId="25C7FCDA" w14:textId="77777777" w:rsidR="00C5559F" w:rsidRDefault="00F317DB"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F317DB"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F317DB"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2B3CB9">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25C7FCDF" w14:textId="77777777" w:rsidR="00C5559F" w:rsidRDefault="006F4B68" w:rsidP="00C5559F">
            <w:r>
              <w:fldChar w:fldCharType="begin"/>
            </w:r>
            <w:r>
              <w:instrText xml:space="preserve"> REF _Ref320866891 \h  \* MERGEFORMAT </w:instrText>
            </w:r>
            <w:r>
              <w:fldChar w:fldCharType="separate"/>
            </w:r>
            <w:r w:rsidR="00C5559F" w:rsidRPr="003320F1">
              <w:rPr>
                <w:rStyle w:val="IHyperlink"/>
                <w:sz w:val="20"/>
              </w:rPr>
              <w:t>Patch ROR*1.5*17</w:t>
            </w:r>
            <w:r>
              <w:fldChar w:fldCharType="end"/>
            </w:r>
          </w:p>
          <w:p w14:paraId="25C7FCE0" w14:textId="77777777" w:rsidR="00C5559F" w:rsidRDefault="00C5559F" w:rsidP="00C5559F"/>
        </w:tc>
        <w:tc>
          <w:tcPr>
            <w:tcW w:w="1350" w:type="dxa"/>
          </w:tcPr>
          <w:p w14:paraId="25C7FCE1" w14:textId="77777777" w:rsidR="00C5559F" w:rsidRDefault="006F4B68" w:rsidP="00C5559F">
            <w:r>
              <w:fldChar w:fldCharType="begin"/>
            </w:r>
            <w:r>
              <w:instrText xml:space="preserve"> REF _Ref332870066 \h  \* MERGEFORMAT </w:instrText>
            </w:r>
            <w:r>
              <w:fldChar w:fldCharType="separate"/>
            </w:r>
            <w:r w:rsidR="00C5559F" w:rsidRPr="003320F1">
              <w:rPr>
                <w:rStyle w:val="IHyperlink"/>
                <w:sz w:val="20"/>
              </w:rPr>
              <w:t>Patch ROR*1.5*18</w:t>
            </w:r>
            <w:r>
              <w:fldChar w:fldCharType="end"/>
            </w:r>
          </w:p>
        </w:tc>
        <w:tc>
          <w:tcPr>
            <w:tcW w:w="1350" w:type="dxa"/>
          </w:tcPr>
          <w:p w14:paraId="25C7FCE2" w14:textId="77777777" w:rsidR="00C5559F" w:rsidRDefault="006F4B68" w:rsidP="00C5559F">
            <w:r>
              <w:fldChar w:fldCharType="begin"/>
            </w:r>
            <w:r>
              <w:instrText xml:space="preserve"> REF _Ref404341885 \h  \* MERGEFORMAT </w:instrText>
            </w:r>
            <w:r>
              <w:fldChar w:fldCharType="separate"/>
            </w:r>
            <w:r w:rsidR="00C5559F" w:rsidRPr="003320F1">
              <w:rPr>
                <w:rStyle w:val="IHyperlink"/>
                <w:sz w:val="20"/>
              </w:rPr>
              <w:t>Patch ROR*1.5*19</w:t>
            </w:r>
            <w:r>
              <w:fldChar w:fldCharType="end"/>
            </w:r>
          </w:p>
        </w:tc>
        <w:tc>
          <w:tcPr>
            <w:tcW w:w="1350" w:type="dxa"/>
          </w:tcPr>
          <w:p w14:paraId="25C7FCE3" w14:textId="77777777" w:rsidR="00C5559F" w:rsidRPr="009621AF" w:rsidRDefault="006F4B68" w:rsidP="00C5559F">
            <w:pPr>
              <w:rPr>
                <w:color w:val="008000"/>
                <w:sz w:val="20"/>
                <w:u w:val="dotted" w:color="008000"/>
              </w:rPr>
            </w:pPr>
            <w:r>
              <w:fldChar w:fldCharType="begin"/>
            </w:r>
            <w:r>
              <w:instrText xml:space="preserve"> REF _Ref421107599 \h  \* MERGEFORMAT </w:instrText>
            </w:r>
            <w:r>
              <w:fldChar w:fldCharType="separate"/>
            </w:r>
            <w:r w:rsidR="00C5559F" w:rsidRPr="009621AF">
              <w:rPr>
                <w:color w:val="008000"/>
                <w:sz w:val="20"/>
                <w:u w:val="dotted" w:color="008000"/>
              </w:rPr>
              <w:t>Patch ROR*1.5*20</w:t>
            </w:r>
            <w:r>
              <w:fldChar w:fldCharType="end"/>
            </w:r>
          </w:p>
        </w:tc>
        <w:tc>
          <w:tcPr>
            <w:tcW w:w="1440" w:type="dxa"/>
          </w:tcPr>
          <w:p w14:paraId="25C7FCE4" w14:textId="77777777" w:rsidR="00C5559F" w:rsidRPr="00002D75" w:rsidRDefault="006F4B68" w:rsidP="00C5559F">
            <w:pPr>
              <w:rPr>
                <w:sz w:val="20"/>
              </w:rPr>
            </w:pPr>
            <w:r>
              <w:fldChar w:fldCharType="begin"/>
            </w:r>
            <w:r>
              <w:instrText xml:space="preserve"> REF _Ref379197068 \h  \* MERGEFORMAT </w:instrText>
            </w:r>
            <w:r>
              <w:fldChar w:fldCharType="separate"/>
            </w:r>
            <w:r w:rsidR="00C5559F" w:rsidRPr="003320F1">
              <w:rPr>
                <w:rStyle w:val="IHyperlink"/>
                <w:sz w:val="20"/>
              </w:rPr>
              <w:t>Patch ROR*1.5*21</w:t>
            </w:r>
            <w:r>
              <w:fldChar w:fldCharType="end"/>
            </w:r>
          </w:p>
        </w:tc>
      </w:tr>
      <w:tr w:rsidR="00DB35A2" w:rsidRPr="003D3BCD" w14:paraId="25C7FCED" w14:textId="77777777" w:rsidTr="002B3CB9">
        <w:trPr>
          <w:trHeight w:val="368"/>
        </w:trPr>
        <w:tc>
          <w:tcPr>
            <w:tcW w:w="1350" w:type="dxa"/>
          </w:tcPr>
          <w:p w14:paraId="25C7FCE6" w14:textId="77777777" w:rsidR="00DB35A2" w:rsidRPr="00F128D3" w:rsidRDefault="00DB35A2" w:rsidP="002B3CB9">
            <w:pPr>
              <w:rPr>
                <w:color w:val="008000"/>
                <w:sz w:val="20"/>
                <w:u w:val="dotted" w:color="008000"/>
              </w:rPr>
            </w:pPr>
            <w:r>
              <w:fldChar w:fldCharType="begin"/>
            </w:r>
            <w:r>
              <w:instrText xml:space="preserve"> REF _Ref421108342 \h  \* MERGEFORMAT </w:instrText>
            </w:r>
            <w:r>
              <w:fldChar w:fldCharType="separate"/>
            </w:r>
            <w:r w:rsidRPr="00F128D3">
              <w:rPr>
                <w:color w:val="008000"/>
                <w:sz w:val="20"/>
                <w:u w:val="dotted" w:color="008000"/>
              </w:rPr>
              <w:t>Patch ROR*1.5*22</w:t>
            </w:r>
            <w:r>
              <w:fldChar w:fldCharType="end"/>
            </w:r>
          </w:p>
        </w:tc>
        <w:tc>
          <w:tcPr>
            <w:tcW w:w="2790" w:type="dxa"/>
            <w:gridSpan w:val="2"/>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77777777" w:rsidR="00DB35A2" w:rsidRDefault="00DB35A2" w:rsidP="002B3CB9">
            <w:r>
              <w:fldChar w:fldCharType="begin"/>
            </w:r>
            <w:r>
              <w:instrText xml:space="preserve"> REF _Ref406161317 \h  \* MERGEFORMAT </w:instrText>
            </w:r>
            <w:r>
              <w:fldChar w:fldCharType="separate"/>
            </w:r>
            <w:r w:rsidRPr="003320F1">
              <w:rPr>
                <w:rStyle w:val="IHyperlink"/>
                <w:sz w:val="20"/>
              </w:rPr>
              <w:t>Patch ROR*1.5*24</w:t>
            </w:r>
            <w:r>
              <w:fldChar w:fldCharType="end"/>
            </w:r>
          </w:p>
        </w:tc>
        <w:tc>
          <w:tcPr>
            <w:tcW w:w="1350" w:type="dxa"/>
          </w:tcPr>
          <w:p w14:paraId="25C7FCE9" w14:textId="77777777" w:rsidR="00DB35A2" w:rsidRPr="003320F1" w:rsidRDefault="00DB35A2" w:rsidP="00CF6D68">
            <w:pPr>
              <w:rPr>
                <w:rStyle w:val="IHyperlink"/>
                <w:sz w:val="20"/>
              </w:rPr>
            </w:pPr>
            <w:r>
              <w:fldChar w:fldCharType="begin"/>
            </w:r>
            <w:r>
              <w:instrText xml:space="preserve"> REF _Ref420942337 \h  \* MERGEFORMAT </w:instrText>
            </w:r>
            <w:r>
              <w:fldChar w:fldCharType="separate"/>
            </w:r>
            <w:r w:rsidRPr="003320F1">
              <w:rPr>
                <w:color w:val="008000"/>
                <w:sz w:val="20"/>
                <w:u w:val="dotted"/>
              </w:rPr>
              <w:t>Patch ROR*1.5*2</w:t>
            </w:r>
            <w:r>
              <w:rPr>
                <w:color w:val="008000"/>
                <w:sz w:val="20"/>
                <w:u w:val="dotted"/>
              </w:rPr>
              <w:t>7</w:t>
            </w:r>
            <w:r>
              <w:fldChar w:fldCharType="end"/>
            </w:r>
          </w:p>
        </w:tc>
        <w:tc>
          <w:tcPr>
            <w:tcW w:w="1350" w:type="dxa"/>
          </w:tcPr>
          <w:p w14:paraId="25C7FCEA" w14:textId="77777777" w:rsidR="00DB35A2" w:rsidRPr="002B3CB9" w:rsidRDefault="00DB35A2" w:rsidP="00DB35A2">
            <w:pPr>
              <w:rPr>
                <w:color w:val="008000"/>
                <w:sz w:val="20"/>
                <w:u w:val="dotted" w:color="008000"/>
              </w:rPr>
            </w:pPr>
            <w:r>
              <w:fldChar w:fldCharType="begin"/>
            </w:r>
            <w:r>
              <w:instrText xml:space="preserve"> REF _Ref421108574 \h  \* MERGEFORMAT </w:instrText>
            </w:r>
            <w:r>
              <w:fldChar w:fldCharType="separate"/>
            </w:r>
            <w:r w:rsidRPr="002B3CB9">
              <w:rPr>
                <w:color w:val="008000"/>
                <w:sz w:val="20"/>
                <w:u w:val="dotted" w:color="008000"/>
              </w:rPr>
              <w:t>Patch ROR*1.5*25</w:t>
            </w:r>
            <w:r>
              <w:fldChar w:fldCharType="end"/>
            </w:r>
          </w:p>
          <w:p w14:paraId="25C7FCEB" w14:textId="77777777" w:rsidR="00DB35A2" w:rsidRPr="003320F1" w:rsidRDefault="00DB35A2" w:rsidP="006F4B68">
            <w:pPr>
              <w:rPr>
                <w:rStyle w:val="IHyperlink"/>
                <w:sz w:val="20"/>
              </w:rPr>
            </w:pPr>
          </w:p>
        </w:tc>
        <w:tc>
          <w:tcPr>
            <w:tcW w:w="1440" w:type="dxa"/>
          </w:tcPr>
          <w:p w14:paraId="25C7FCEC" w14:textId="77777777" w:rsidR="00DB35A2" w:rsidRDefault="00DB35A2" w:rsidP="006F4B68">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26</w:t>
            </w:r>
            <w:r>
              <w:fldChar w:fldCharType="end"/>
            </w:r>
          </w:p>
        </w:tc>
      </w:tr>
    </w:tbl>
    <w:p w14:paraId="25C7FCEE" w14:textId="77777777" w:rsidR="00E12C52" w:rsidRDefault="00E12C52" w:rsidP="00DD761E"/>
    <w:p w14:paraId="25C7FCEF" w14:textId="77777777" w:rsidR="00E12C52" w:rsidRDefault="00E12C52" w:rsidP="009B69B8">
      <w:pPr>
        <w:pStyle w:val="Heading4"/>
      </w:pPr>
      <w:bookmarkStart w:id="118" w:name="_Toc233167420"/>
      <w:r>
        <w:t>Patch ROR*1.5*1</w:t>
      </w:r>
      <w:bookmarkEnd w:id="118"/>
    </w:p>
    <w:p w14:paraId="25C7FCF0" w14:textId="77777777" w:rsidR="00C5559F" w:rsidRPr="0021587C" w:rsidRDefault="00C5559F" w:rsidP="00C5559F">
      <w:pPr>
        <w:pStyle w:val="Caption"/>
      </w:pPr>
      <w:bookmarkStart w:id="119" w:name="_Toc421631347"/>
      <w:r w:rsidRPr="0021587C">
        <w:t xml:space="preserve">Table </w:t>
      </w:r>
      <w:r w:rsidR="00FD210E" w:rsidRPr="0021587C">
        <w:fldChar w:fldCharType="begin"/>
      </w:r>
      <w:r w:rsidRPr="0021587C">
        <w:instrText xml:space="preserve"> SEQ Table \* ARABIC </w:instrText>
      </w:r>
      <w:r w:rsidR="00FD210E" w:rsidRPr="0021587C">
        <w:fldChar w:fldCharType="separate"/>
      </w:r>
      <w:r w:rsidR="002B3CB9" w:rsidRPr="0021587C">
        <w:rPr>
          <w:noProof/>
        </w:rPr>
        <w:t>3</w:t>
      </w:r>
      <w:r w:rsidR="00FD210E" w:rsidRPr="0021587C">
        <w:rPr>
          <w:noProof/>
        </w:rPr>
        <w:fldChar w:fldCharType="end"/>
      </w:r>
      <w:r w:rsidRPr="0021587C">
        <w:t xml:space="preserve"> – Patch ROR*1.5*2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1" w:name="_Toc233167421"/>
      <w:r>
        <w:t>Patch ROR*1.5*2</w:t>
      </w:r>
      <w:bookmarkEnd w:id="121"/>
    </w:p>
    <w:p w14:paraId="25C7FD3E" w14:textId="77777777" w:rsidR="00E12C52" w:rsidRPr="0021587C" w:rsidRDefault="00E12C52" w:rsidP="009D7405">
      <w:pPr>
        <w:pStyle w:val="Caption"/>
      </w:pPr>
      <w:bookmarkStart w:id="122" w:name="_Toc42163134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4</w:t>
      </w:r>
      <w:r w:rsidR="00FD210E" w:rsidRPr="0021587C">
        <w:rPr>
          <w:noProof/>
        </w:rPr>
        <w:fldChar w:fldCharType="end"/>
      </w:r>
      <w:r w:rsidRPr="0021587C">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4" w:name="_Toc233167422"/>
      <w:r w:rsidRPr="002211F3">
        <w:t>Patch ROR*1.5*3</w:t>
      </w:r>
      <w:bookmarkEnd w:id="124"/>
    </w:p>
    <w:p w14:paraId="25C7FD69" w14:textId="77777777" w:rsidR="00E12C52" w:rsidRPr="0021587C" w:rsidRDefault="00E12C52" w:rsidP="009D7405">
      <w:pPr>
        <w:pStyle w:val="Caption"/>
      </w:pPr>
      <w:bookmarkStart w:id="125" w:name="_Toc4216313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5</w:t>
      </w:r>
      <w:r w:rsidR="00FD210E" w:rsidRPr="0021587C">
        <w:rPr>
          <w:noProof/>
        </w:rPr>
        <w:fldChar w:fldCharType="end"/>
      </w:r>
      <w:r w:rsidRPr="0021587C">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lastRenderedPageBreak/>
              <w:t>ROR*1.5*3</w:t>
            </w:r>
            <w:bookmarkEnd w:id="126"/>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7" w:name="_Toc233167423"/>
      <w:r w:rsidRPr="002211F3">
        <w:t>Patch ROR*1.5*4</w:t>
      </w:r>
      <w:bookmarkEnd w:id="127"/>
    </w:p>
    <w:p w14:paraId="25C7FD7B" w14:textId="77777777" w:rsidR="00E12C52" w:rsidRPr="0021587C" w:rsidRDefault="00E12C52" w:rsidP="009D7405">
      <w:pPr>
        <w:pStyle w:val="Caption"/>
      </w:pPr>
      <w:bookmarkStart w:id="128" w:name="_Toc42163135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6</w:t>
      </w:r>
      <w:r w:rsidR="00FD210E" w:rsidRPr="0021587C">
        <w:rPr>
          <w:noProof/>
        </w:rPr>
        <w:fldChar w:fldCharType="end"/>
      </w:r>
      <w:r w:rsidRPr="0021587C">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0" w:name="_Toc233167424"/>
      <w:r w:rsidRPr="002211F3">
        <w:t>Patch ROR*1.5*5</w:t>
      </w:r>
      <w:bookmarkEnd w:id="130"/>
    </w:p>
    <w:p w14:paraId="25C7FD88" w14:textId="77777777" w:rsidR="00E12C52" w:rsidRPr="0021587C" w:rsidRDefault="00E12C52" w:rsidP="009D7405">
      <w:pPr>
        <w:pStyle w:val="Caption"/>
      </w:pPr>
      <w:bookmarkStart w:id="131" w:name="_Toc42163135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7</w:t>
      </w:r>
      <w:r w:rsidR="00FD210E" w:rsidRPr="0021587C">
        <w:rPr>
          <w:noProof/>
        </w:rPr>
        <w:fldChar w:fldCharType="end"/>
      </w:r>
      <w:r w:rsidRPr="0021587C">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3" w:name="_Toc233167425"/>
      <w:r w:rsidRPr="000B0754">
        <w:rPr>
          <w:b w:val="0"/>
        </w:rPr>
        <w:t>Patch ROR*1.5*6</w:t>
      </w:r>
      <w:bookmarkEnd w:id="133"/>
    </w:p>
    <w:p w14:paraId="25C7FD9A" w14:textId="77777777" w:rsidR="00E12C52" w:rsidRPr="0021587C" w:rsidRDefault="00E12C52" w:rsidP="009D7405">
      <w:pPr>
        <w:pStyle w:val="Caption"/>
      </w:pPr>
      <w:bookmarkStart w:id="134" w:name="_Toc42163135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8</w:t>
      </w:r>
      <w:r w:rsidR="00FD210E" w:rsidRPr="0021587C">
        <w:rPr>
          <w:noProof/>
        </w:rPr>
        <w:fldChar w:fldCharType="end"/>
      </w:r>
      <w:r w:rsidRPr="0021587C">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6" w:name="_Toc233167426"/>
      <w:r w:rsidRPr="000B0754">
        <w:rPr>
          <w:b w:val="0"/>
        </w:rPr>
        <w:t>Patch ROR*1.5*7</w:t>
      </w:r>
      <w:bookmarkEnd w:id="136"/>
    </w:p>
    <w:p w14:paraId="25C7FDA7" w14:textId="77777777" w:rsidR="00E12C52" w:rsidRPr="0021587C" w:rsidRDefault="00E12C52" w:rsidP="009D7405">
      <w:pPr>
        <w:pStyle w:val="Caption"/>
      </w:pPr>
      <w:bookmarkStart w:id="137" w:name="_Toc42163135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9</w:t>
      </w:r>
      <w:r w:rsidR="00FD210E" w:rsidRPr="0021587C">
        <w:rPr>
          <w:noProof/>
        </w:rPr>
        <w:fldChar w:fldCharType="end"/>
      </w:r>
      <w:r w:rsidRPr="0021587C">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9" w:name="_Ref231262734"/>
      <w:bookmarkStart w:id="140" w:name="_Ref231262754"/>
      <w:bookmarkStart w:id="141" w:name="_Toc233167427"/>
      <w:r w:rsidRPr="000B0754">
        <w:rPr>
          <w:b w:val="0"/>
        </w:rPr>
        <w:lastRenderedPageBreak/>
        <w:t>Patch ROR*1.5*</w:t>
      </w:r>
      <w:bookmarkEnd w:id="139"/>
      <w:bookmarkEnd w:id="140"/>
      <w:bookmarkEnd w:id="141"/>
      <w:r w:rsidRPr="000B0754">
        <w:rPr>
          <w:b w:val="0"/>
        </w:rPr>
        <w:t>8</w:t>
      </w:r>
    </w:p>
    <w:p w14:paraId="25C7FDB4" w14:textId="77777777" w:rsidR="00E12C52" w:rsidRPr="0021587C" w:rsidRDefault="00E12C52" w:rsidP="009D7405">
      <w:pPr>
        <w:pStyle w:val="Caption"/>
      </w:pPr>
      <w:bookmarkStart w:id="142" w:name="_Toc42163135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10</w:t>
      </w:r>
      <w:r w:rsidR="00FD210E" w:rsidRPr="0021587C">
        <w:rPr>
          <w:noProof/>
        </w:rPr>
        <w:fldChar w:fldCharType="end"/>
      </w:r>
      <w:r w:rsidRPr="0021587C">
        <w:t xml:space="preserve"> – Patch ROR*1.5*8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14:paraId="25C7FDF3" w14:textId="77777777" w:rsidR="00E12C52" w:rsidRPr="0021587C" w:rsidRDefault="00E12C52" w:rsidP="009D7405">
      <w:pPr>
        <w:pStyle w:val="Caption"/>
      </w:pPr>
      <w:bookmarkStart w:id="146" w:name="_Ref257981135"/>
      <w:bookmarkStart w:id="147" w:name="_Toc421631355"/>
      <w:bookmarkStart w:id="148" w:name="_Ref255973238"/>
      <w:bookmarkEnd w:id="1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11</w:t>
      </w:r>
      <w:r w:rsidR="00FD210E" w:rsidRPr="0021587C">
        <w:rPr>
          <w:noProof/>
        </w:rPr>
        <w:fldChar w:fldCharType="end"/>
      </w:r>
      <w:bookmarkEnd w:id="146"/>
      <w:r w:rsidRPr="0021587C">
        <w:t xml:space="preserve"> – </w:t>
      </w:r>
      <w:r w:rsidR="00B76FBB" w:rsidRPr="0021587C">
        <w:t>Patch ROR*1.5*10 Description</w:t>
      </w:r>
      <w:bookmarkEnd w:id="14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Ser Ql</w:t>
            </w:r>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Ab XXX Ql</w:t>
            </w:r>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IF-aCnc</w:t>
            </w:r>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HIV1+2 Ab Ser Ql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 Ab Ser Ql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XXX Ql</w:t>
            </w:r>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Bld.Dot Ql</w:t>
            </w:r>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HCV Ab Ser Donr Ql</w:t>
            </w:r>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XXX Ql bDNA</w:t>
            </w:r>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Fld Ql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HCV Ab Fld Ql</w:t>
            </w:r>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lastRenderedPageBreak/>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t>11</w:t>
            </w:r>
          </w:p>
        </w:tc>
        <w:tc>
          <w:tcPr>
            <w:tcW w:w="7979" w:type="dxa"/>
            <w:gridSpan w:val="5"/>
          </w:tcPr>
          <w:p w14:paraId="25C7FED6" w14:textId="77777777"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lastRenderedPageBreak/>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r w:rsidRPr="009D7C1E">
              <w:rPr>
                <w:i/>
                <w:sz w:val="18"/>
                <w:szCs w:val="18"/>
                <w:lang w:val="es-ES"/>
              </w:rPr>
              <w:t>Diagnoses: All</w:t>
            </w:r>
          </w:p>
          <w:p w14:paraId="25C7FEDF" w14:textId="77777777" w:rsidR="00E12C52" w:rsidRPr="009D7C1E" w:rsidRDefault="00E12C52" w:rsidP="00267E8E">
            <w:pPr>
              <w:spacing w:after="0"/>
              <w:rPr>
                <w:i/>
                <w:sz w:val="18"/>
                <w:szCs w:val="18"/>
                <w:lang w:val="es-ES"/>
              </w:rPr>
            </w:pPr>
            <w:r w:rsidRPr="009D7C1E">
              <w:rPr>
                <w:i/>
                <w:sz w:val="18"/>
                <w:szCs w:val="18"/>
                <w:lang w:val="es-ES"/>
              </w:rPr>
              <w:t>Diagnoses: Include abc, def, etc.</w:t>
            </w:r>
          </w:p>
          <w:p w14:paraId="25C7FEE0" w14:textId="77777777" w:rsidR="00E12C52" w:rsidRPr="00B67215" w:rsidRDefault="00E12C52" w:rsidP="00267E8E">
            <w:pPr>
              <w:spacing w:after="0"/>
              <w:rPr>
                <w:rFonts w:ascii="Courier New" w:hAnsi="Courier New" w:cs="Courier New"/>
                <w:lang w:val="es-US"/>
              </w:rPr>
            </w:pPr>
            <w:r w:rsidRPr="00B67215">
              <w:rPr>
                <w:i/>
                <w:sz w:val="18"/>
                <w:szCs w:val="18"/>
                <w:lang w:val="es-US"/>
              </w:rPr>
              <w:t>Diagnoses: Exclude abc, def,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9" w:name="P11"/>
      <w:r w:rsidRPr="002211F3">
        <w:t xml:space="preserve">Patch </w:t>
      </w:r>
      <w:r>
        <w:t>ROR*1.5*13</w:t>
      </w:r>
      <w:r w:rsidRPr="00796E47">
        <w:t xml:space="preserve"> </w:t>
      </w:r>
    </w:p>
    <w:p w14:paraId="25C7FEF5" w14:textId="77777777" w:rsidR="00E12C52" w:rsidRPr="0021587C" w:rsidRDefault="00E12C52" w:rsidP="009B3F69">
      <w:pPr>
        <w:pStyle w:val="Caption"/>
      </w:pPr>
      <w:bookmarkStart w:id="150" w:name="_Toc421631356"/>
      <w:bookmarkEnd w:id="1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12</w:t>
      </w:r>
      <w:r w:rsidR="00FD210E" w:rsidRPr="0021587C">
        <w:rPr>
          <w:noProof/>
        </w:rPr>
        <w:fldChar w:fldCharType="end"/>
      </w:r>
      <w:r w:rsidRPr="0021587C">
        <w:t xml:space="preserve"> – </w:t>
      </w:r>
      <w:r w:rsidR="00B76FBB" w:rsidRPr="0021587C">
        <w:t>Patch ROR*1.5*13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r w:rsidRPr="00BE7EED">
              <w:rPr>
                <w:rFonts w:ascii="Microsoft Sans Serif" w:hAnsi="Microsoft Sans Serif" w:cs="Microsoft Sans Serif"/>
                <w:sz w:val="22"/>
                <w:szCs w:val="22"/>
              </w:rPr>
              <w:t>CrCL</w:t>
            </w:r>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lastRenderedPageBreak/>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14:paraId="25C7FF22" w14:textId="77777777" w:rsidR="00E12C52" w:rsidRPr="0021587C" w:rsidRDefault="00E12C52" w:rsidP="0078162B">
      <w:pPr>
        <w:pStyle w:val="Caption"/>
      </w:pPr>
      <w:bookmarkStart w:id="152" w:name="_Toc42163135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13</w:t>
      </w:r>
      <w:r w:rsidR="00FD210E" w:rsidRPr="0021587C">
        <w:rPr>
          <w:noProof/>
        </w:rPr>
        <w:fldChar w:fldCharType="end"/>
      </w:r>
      <w:r w:rsidRPr="0021587C">
        <w:t xml:space="preserve"> – </w:t>
      </w:r>
      <w:r w:rsidR="00B76FBB" w:rsidRPr="0021587C">
        <w:t>Patch ROR*1.5*14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14:paraId="25C7FF59" w14:textId="77777777" w:rsidR="00375F2D" w:rsidRPr="0021587C" w:rsidRDefault="00375F2D" w:rsidP="00375F2D">
      <w:pPr>
        <w:pStyle w:val="Caption"/>
      </w:pPr>
      <w:bookmarkStart w:id="154" w:name="_Ref302645128"/>
      <w:bookmarkStart w:id="155" w:name="_Toc42163135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14</w:t>
      </w:r>
      <w:r w:rsidR="00FD210E" w:rsidRPr="0021587C">
        <w:rPr>
          <w:noProof/>
        </w:rPr>
        <w:fldChar w:fldCharType="end"/>
      </w:r>
      <w:bookmarkEnd w:id="154"/>
      <w:r w:rsidRPr="0021587C">
        <w:t xml:space="preserve"> – </w:t>
      </w:r>
      <w:r w:rsidR="00B76FBB" w:rsidRPr="0021587C">
        <w:t>Patch ROR*1.5*15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6" w:name="_Ref320866891"/>
      <w:r w:rsidRPr="002211F3">
        <w:lastRenderedPageBreak/>
        <w:t xml:space="preserve">Patch </w:t>
      </w:r>
      <w:r>
        <w:t>ROR*1.5*17</w:t>
      </w:r>
      <w:bookmarkEnd w:id="156"/>
    </w:p>
    <w:p w14:paraId="25C7FFBA" w14:textId="77777777" w:rsidR="009B69B8" w:rsidRPr="0021587C" w:rsidRDefault="009B69B8" w:rsidP="009B69B8">
      <w:pPr>
        <w:pStyle w:val="Caption"/>
      </w:pPr>
      <w:bookmarkStart w:id="157" w:name="_Ref320866525"/>
      <w:bookmarkStart w:id="158" w:name="_Toc42163135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15</w:t>
      </w:r>
      <w:r w:rsidR="00FD210E" w:rsidRPr="0021587C">
        <w:rPr>
          <w:noProof/>
        </w:rPr>
        <w:fldChar w:fldCharType="end"/>
      </w:r>
      <w:bookmarkEnd w:id="157"/>
      <w:r w:rsidRPr="0021587C">
        <w:t xml:space="preserve"> – Patch ROR*1.5*17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9" w:name="_Ref332870066"/>
      <w:r w:rsidRPr="009B69B8">
        <w:t>Patch</w:t>
      </w:r>
      <w:r w:rsidRPr="002211F3">
        <w:t xml:space="preserve"> </w:t>
      </w:r>
      <w:r>
        <w:t>ROR*1.5*1</w:t>
      </w:r>
      <w:r w:rsidR="006D75F6">
        <w:t>8</w:t>
      </w:r>
      <w:bookmarkEnd w:id="159"/>
    </w:p>
    <w:p w14:paraId="25C80012" w14:textId="77777777" w:rsidR="006D75F6" w:rsidRPr="0021587C" w:rsidRDefault="006D75F6" w:rsidP="006D75F6">
      <w:pPr>
        <w:pStyle w:val="Caption"/>
      </w:pPr>
      <w:bookmarkStart w:id="160" w:name="_Ref331664104"/>
      <w:bookmarkStart w:id="161" w:name="_Toc42163136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16</w:t>
      </w:r>
      <w:r w:rsidR="00FD210E" w:rsidRPr="0021587C">
        <w:rPr>
          <w:noProof/>
        </w:rPr>
        <w:fldChar w:fldCharType="end"/>
      </w:r>
      <w:bookmarkEnd w:id="160"/>
      <w:r w:rsidRPr="0021587C">
        <w:t xml:space="preserve"> – Patch ROR*1.5*18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2" w:name="_Ref404341885"/>
      <w:r w:rsidRPr="00D14C0F">
        <w:t>Patch ROR*1.5*19</w:t>
      </w:r>
      <w:bookmarkEnd w:id="162"/>
    </w:p>
    <w:p w14:paraId="25C80084" w14:textId="77777777" w:rsidR="0047288D" w:rsidRPr="0021587C" w:rsidRDefault="0047288D" w:rsidP="0047288D">
      <w:pPr>
        <w:pStyle w:val="Caption"/>
      </w:pPr>
      <w:bookmarkStart w:id="163" w:name="_Ref347992427"/>
      <w:bookmarkStart w:id="164" w:name="_Toc42163136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17</w:t>
      </w:r>
      <w:r w:rsidR="00FD210E" w:rsidRPr="0021587C">
        <w:rPr>
          <w:noProof/>
        </w:rPr>
        <w:fldChar w:fldCharType="end"/>
      </w:r>
      <w:bookmarkEnd w:id="163"/>
      <w:r w:rsidRPr="0021587C">
        <w:t xml:space="preserve"> –</w:t>
      </w:r>
      <w:r w:rsidR="00BA7906" w:rsidRPr="0021587C">
        <w:t xml:space="preserve"> </w:t>
      </w:r>
      <w:r w:rsidRPr="0021587C">
        <w:t>Patch ROR*1.5*19 Description</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r w:rsidRPr="009D75C4">
              <w:rPr>
                <w:szCs w:val="24"/>
              </w:rPr>
              <w:t>messages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5" w:name="_Ref421107599"/>
      <w:bookmarkStart w:id="166" w:name="_Ref347992083"/>
      <w:r w:rsidRPr="003A5522">
        <w:lastRenderedPageBreak/>
        <w:t>Patch ROR*1.5*20</w:t>
      </w:r>
      <w:bookmarkEnd w:id="165"/>
    </w:p>
    <w:p w14:paraId="25C800B2" w14:textId="77777777" w:rsidR="00B649C5" w:rsidRPr="0021587C" w:rsidRDefault="00B649C5" w:rsidP="00B649C5">
      <w:pPr>
        <w:pStyle w:val="Caption"/>
      </w:pPr>
      <w:bookmarkStart w:id="167" w:name="_Ref378227921"/>
      <w:bookmarkStart w:id="168" w:name="_Toc42163136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18</w:t>
      </w:r>
      <w:r w:rsidR="00FD210E" w:rsidRPr="0021587C">
        <w:rPr>
          <w:noProof/>
        </w:rPr>
        <w:fldChar w:fldCharType="end"/>
      </w:r>
      <w:bookmarkEnd w:id="167"/>
      <w:r w:rsidRPr="0021587C">
        <w:t xml:space="preserve"> – Patch ROR*1.5*20 Description</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Product: COBICISTAT/ELVITEGRAVIR/EMTRICITABINE/TENOFOVIR DFTAB,ORAL</w:t>
            </w:r>
          </w:p>
          <w:p w14:paraId="25C800BF"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Generic Name: COBICISTAT/ELVITEGRAVIR/EMTRICITABINE/TENOFOVIR</w:t>
            </w:r>
          </w:p>
          <w:p w14:paraId="25C800C0"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25C800C1"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25C800C2"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25C800C3"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25C800C4"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25C800C5"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25C800C6"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25C800C7"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5C800C9"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r w:rsidRPr="003A5522">
              <w:t>508 compliance in many areas.</w:t>
            </w:r>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69" w:name="_Ref379197068"/>
      <w:r w:rsidRPr="003A5522">
        <w:t>Patch ROR*1.5*2</w:t>
      </w:r>
      <w:bookmarkEnd w:id="166"/>
      <w:r w:rsidR="00B649C5">
        <w:t>1</w:t>
      </w:r>
      <w:bookmarkEnd w:id="169"/>
    </w:p>
    <w:p w14:paraId="25C800D3" w14:textId="77777777" w:rsidR="0047288D" w:rsidRPr="0021587C" w:rsidRDefault="0047288D" w:rsidP="0047288D">
      <w:pPr>
        <w:pStyle w:val="Caption"/>
      </w:pPr>
      <w:bookmarkStart w:id="170" w:name="_Ref347992301"/>
      <w:bookmarkStart w:id="171" w:name="_Toc42163136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19</w:t>
      </w:r>
      <w:r w:rsidR="00FD210E" w:rsidRPr="0021587C">
        <w:rPr>
          <w:noProof/>
        </w:rPr>
        <w:fldChar w:fldCharType="end"/>
      </w:r>
      <w:bookmarkEnd w:id="170"/>
      <w:r w:rsidR="00B649C5" w:rsidRPr="0021587C">
        <w:t xml:space="preserve"> – Patch ROR*1.5*21</w:t>
      </w:r>
      <w:r w:rsidRPr="0021587C">
        <w:t xml:space="preserve"> Description</w:t>
      </w:r>
      <w:bookmarkEnd w:id="17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25C800DA"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25C800DB"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the  national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  facilitate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2" w:name="_Toc233167428"/>
      <w:bookmarkEnd w:id="148"/>
    </w:p>
    <w:p w14:paraId="25C80106" w14:textId="77777777" w:rsidR="00715CCA" w:rsidRPr="003A5522" w:rsidRDefault="00715CCA" w:rsidP="00715CCA">
      <w:pPr>
        <w:pStyle w:val="Heading4"/>
      </w:pPr>
      <w:bookmarkStart w:id="173" w:name="_Ref421108342"/>
      <w:bookmarkStart w:id="174" w:name="_Ref381714038"/>
      <w:r w:rsidRPr="003A5522">
        <w:t>Patch ROR*1.5*2</w:t>
      </w:r>
      <w:r>
        <w:t>2</w:t>
      </w:r>
      <w:bookmarkEnd w:id="173"/>
    </w:p>
    <w:p w14:paraId="25C80107" w14:textId="77777777" w:rsidR="00715CCA" w:rsidRPr="003A5522" w:rsidRDefault="00715CCA" w:rsidP="00715CCA">
      <w:pPr>
        <w:pStyle w:val="Caption"/>
      </w:pPr>
      <w:bookmarkStart w:id="175" w:name="_Ref395710517"/>
      <w:bookmarkStart w:id="176" w:name="_Toc421631364"/>
      <w:r w:rsidRPr="003A5522">
        <w:t xml:space="preserve">Table </w:t>
      </w:r>
      <w:r w:rsidR="00F317DB">
        <w:fldChar w:fldCharType="begin"/>
      </w:r>
      <w:r w:rsidR="00F317DB">
        <w:instrText xml:space="preserve"> SEQ Table \* ARABIC </w:instrText>
      </w:r>
      <w:r w:rsidR="00F317DB">
        <w:fldChar w:fldCharType="separate"/>
      </w:r>
      <w:r w:rsidR="003320F1">
        <w:rPr>
          <w:noProof/>
        </w:rPr>
        <w:t>20</w:t>
      </w:r>
      <w:r w:rsidR="00F317DB">
        <w:rPr>
          <w:noProof/>
        </w:rPr>
        <w:fldChar w:fldCharType="end"/>
      </w:r>
      <w:bookmarkEnd w:id="175"/>
      <w:r>
        <w:t xml:space="preserve"> – Patch ROR*1.5*22</w:t>
      </w:r>
      <w:r w:rsidRPr="003A5522">
        <w:t xml:space="preserve"> Description</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25C8010E"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25C8010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14:paraId="25C80110" w14:textId="77777777" w:rsidR="00715CCA" w:rsidRPr="0049684B" w:rsidRDefault="00715CCA" w:rsidP="00851A46">
            <w:pPr>
              <w:pStyle w:val="NoSpacing"/>
              <w:rPr>
                <w:rFonts w:ascii="r_ansi" w:hAnsi="r_ansi"/>
                <w:sz w:val="20"/>
              </w:rPr>
            </w:pPr>
          </w:p>
          <w:p w14:paraId="25C801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25C80112"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25C80113" w14:textId="77777777" w:rsidR="00715CCA" w:rsidRPr="0049684B" w:rsidRDefault="00715CCA" w:rsidP="00851A46">
            <w:pPr>
              <w:pStyle w:val="NoSpacing"/>
              <w:rPr>
                <w:rFonts w:ascii="r_ansi" w:hAnsi="r_ansi"/>
                <w:sz w:val="20"/>
              </w:rPr>
            </w:pPr>
          </w:p>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77" w:name="_Ref406161317"/>
      <w:r w:rsidRPr="00E0063A">
        <w:t>Patch ROR*1.5*24</w:t>
      </w:r>
      <w:bookmarkEnd w:id="177"/>
    </w:p>
    <w:p w14:paraId="25C80136" w14:textId="77777777" w:rsidR="00A8039C" w:rsidRPr="00E0063A" w:rsidRDefault="00A8039C" w:rsidP="00A8039C">
      <w:pPr>
        <w:pStyle w:val="Caption"/>
      </w:pPr>
      <w:bookmarkStart w:id="178" w:name="_Ref406161072"/>
      <w:bookmarkStart w:id="179" w:name="_Toc421631365"/>
      <w:r w:rsidRPr="00E0063A">
        <w:t xml:space="preserve">Table </w:t>
      </w:r>
      <w:r w:rsidR="00F317DB">
        <w:fldChar w:fldCharType="begin"/>
      </w:r>
      <w:r w:rsidR="00F317DB">
        <w:instrText xml:space="preserve"> SEQ Table \* ARABIC </w:instrText>
      </w:r>
      <w:r w:rsidR="00F317DB">
        <w:fldChar w:fldCharType="separate"/>
      </w:r>
      <w:r w:rsidR="003320F1">
        <w:rPr>
          <w:noProof/>
        </w:rPr>
        <w:t>21</w:t>
      </w:r>
      <w:r w:rsidR="00F317DB">
        <w:rPr>
          <w:noProof/>
        </w:rPr>
        <w:fldChar w:fldCharType="end"/>
      </w:r>
      <w:bookmarkEnd w:id="178"/>
      <w:r w:rsidRPr="00E0063A">
        <w:t xml:space="preserve"> – Patch ROR*1.5*24 Description</w:t>
      </w:r>
      <w:bookmarkEnd w:id="17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 xml:space="preserve">Eight new local registries were added based on ICD9 codes provided by the  national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0" w:name="_Ref421108574"/>
      <w:bookmarkStart w:id="181"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2" w:name="_Ref420942337"/>
      <w:r w:rsidRPr="00672293">
        <w:t>Patch ROR*1.5*2</w:t>
      </w:r>
      <w:bookmarkEnd w:id="182"/>
      <w:r>
        <w:t>7</w:t>
      </w:r>
    </w:p>
    <w:p w14:paraId="25C8015D" w14:textId="77777777" w:rsidR="006F4B68" w:rsidRPr="0021587C" w:rsidRDefault="006F4B68" w:rsidP="006F4B68">
      <w:pPr>
        <w:pStyle w:val="Caption"/>
      </w:pPr>
      <w:bookmarkStart w:id="183" w:name="_Ref381714483"/>
      <w:bookmarkStart w:id="184" w:name="_Toc421631366"/>
      <w:r w:rsidRPr="0021587C">
        <w:t xml:space="preserve">Table </w:t>
      </w:r>
      <w:r w:rsidR="00F317DB">
        <w:fldChar w:fldCharType="begin"/>
      </w:r>
      <w:r w:rsidR="00F317DB">
        <w:instrText xml:space="preserve"> SEQ Table \* ARABIC </w:instrText>
      </w:r>
      <w:r w:rsidR="00F317DB">
        <w:fldChar w:fldCharType="separate"/>
      </w:r>
      <w:r>
        <w:rPr>
          <w:noProof/>
        </w:rPr>
        <w:t>22</w:t>
      </w:r>
      <w:r w:rsidR="00F317DB">
        <w:rPr>
          <w:noProof/>
        </w:rPr>
        <w:fldChar w:fldCharType="end"/>
      </w:r>
      <w:bookmarkEnd w:id="183"/>
      <w:r w:rsidRPr="0021587C">
        <w:t xml:space="preserve"> – Patch ROR*1.5*27 Description</w:t>
      </w:r>
      <w:bookmarkEnd w:id="18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tcPr>
          <w:p w14:paraId="25C8016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25C80164" w14:textId="77777777" w:rsidR="006F4B68" w:rsidRPr="00672293" w:rsidRDefault="006F4B68" w:rsidP="006F4B68">
            <w:pPr>
              <w:pStyle w:val="NoSpacing"/>
              <w:numPr>
                <w:ilvl w:val="0"/>
                <w:numId w:val="43"/>
              </w:numPr>
              <w:rPr>
                <w:szCs w:val="24"/>
              </w:rPr>
            </w:pPr>
            <w:r w:rsidRPr="00672293">
              <w:rPr>
                <w:szCs w:val="24"/>
              </w:rPr>
              <w:t>VA Product: ABC/DOL/3TC</w:t>
            </w:r>
          </w:p>
          <w:p w14:paraId="25C80165"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25C80166" w14:textId="77777777" w:rsidR="006F4B68" w:rsidRPr="00672293" w:rsidRDefault="006F4B68" w:rsidP="006F4B68">
            <w:pPr>
              <w:pStyle w:val="NoSpacing"/>
              <w:rPr>
                <w:szCs w:val="24"/>
              </w:rPr>
            </w:pPr>
          </w:p>
          <w:p w14:paraId="25C80167" w14:textId="77777777" w:rsidR="006F4B68" w:rsidRPr="00672293" w:rsidRDefault="006F4B68" w:rsidP="006F4B68">
            <w:pPr>
              <w:pStyle w:val="NoSpacing"/>
              <w:numPr>
                <w:ilvl w:val="0"/>
                <w:numId w:val="43"/>
              </w:numPr>
              <w:rPr>
                <w:szCs w:val="24"/>
              </w:rPr>
            </w:pPr>
            <w:r w:rsidRPr="00672293">
              <w:rPr>
                <w:szCs w:val="24"/>
              </w:rPr>
              <w:t>VA Product: LED/SOF</w:t>
            </w:r>
          </w:p>
          <w:p w14:paraId="25C8016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25C80169" w14:textId="77777777" w:rsidR="006F4B68" w:rsidRPr="00672293" w:rsidRDefault="006F4B68" w:rsidP="006F4B68">
            <w:pPr>
              <w:pStyle w:val="NoSpacing"/>
              <w:rPr>
                <w:szCs w:val="24"/>
              </w:rPr>
            </w:pPr>
          </w:p>
          <w:p w14:paraId="25C8016A" w14:textId="77777777" w:rsidR="006F4B68" w:rsidRPr="00B67215" w:rsidRDefault="006F4B68" w:rsidP="006F4B68">
            <w:pPr>
              <w:pStyle w:val="NoSpacing"/>
              <w:numPr>
                <w:ilvl w:val="0"/>
                <w:numId w:val="43"/>
              </w:numPr>
              <w:rPr>
                <w:szCs w:val="24"/>
                <w:lang w:val="es-US"/>
              </w:rPr>
            </w:pPr>
            <w:r w:rsidRPr="00B67215">
              <w:rPr>
                <w:szCs w:val="24"/>
                <w:lang w:val="es-US"/>
              </w:rPr>
              <w:t>VA Product: OBV/PTV/r+DSV</w:t>
            </w:r>
          </w:p>
          <w:p w14:paraId="25C8016B" w14:textId="77777777" w:rsidR="006F4B68" w:rsidRPr="00B67215" w:rsidRDefault="006F4B68" w:rsidP="006F4B68">
            <w:pPr>
              <w:pStyle w:val="NoSpacing"/>
              <w:numPr>
                <w:ilvl w:val="0"/>
                <w:numId w:val="43"/>
              </w:numPr>
              <w:rPr>
                <w:szCs w:val="24"/>
                <w:lang w:val="es-US"/>
              </w:rPr>
            </w:pPr>
            <w:r w:rsidRPr="00B67215">
              <w:rPr>
                <w:szCs w:val="24"/>
                <w:lang w:val="es-US"/>
              </w:rPr>
              <w:t>VA Generic: DASABUVIR/OMBITASVIR/PARITAPREVIR/RITONAVIR</w:t>
            </w:r>
          </w:p>
          <w:p w14:paraId="25C8016C" w14:textId="77777777" w:rsidR="006F4B68" w:rsidRPr="00B67215" w:rsidRDefault="006F4B68" w:rsidP="006F4B68">
            <w:pPr>
              <w:pStyle w:val="NoSpacing"/>
              <w:rPr>
                <w:rFonts w:ascii="r_ansi" w:hAnsi="r_ansi"/>
                <w:sz w:val="20"/>
                <w:lang w:val="es-US"/>
              </w:rPr>
            </w:pPr>
          </w:p>
          <w:p w14:paraId="25C8016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r w:rsidRPr="00E0063A">
        <w:t>Patch ROR*1.5*2</w:t>
      </w:r>
      <w:r>
        <w:t>5</w:t>
      </w:r>
      <w:bookmarkEnd w:id="180"/>
    </w:p>
    <w:p w14:paraId="25C80198" w14:textId="77777777" w:rsidR="009621AF" w:rsidRPr="0021587C" w:rsidRDefault="00105BE2" w:rsidP="009621AF">
      <w:pPr>
        <w:pStyle w:val="Caption"/>
      </w:pPr>
      <w:bookmarkStart w:id="185" w:name="_Ref413159537"/>
      <w:bookmarkStart w:id="186" w:name="_Toc42163136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6F4B68">
        <w:rPr>
          <w:noProof/>
        </w:rPr>
        <w:t>23</w:t>
      </w:r>
      <w:r w:rsidR="00FD210E" w:rsidRPr="0021587C">
        <w:rPr>
          <w:noProof/>
        </w:rPr>
        <w:fldChar w:fldCharType="end"/>
      </w:r>
      <w:bookmarkEnd w:id="185"/>
      <w:r w:rsidRPr="0021587C">
        <w:t xml:space="preserve"> – Patch ROR*1.5*25 Description</w:t>
      </w:r>
      <w:bookmarkEnd w:id="18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9405B7">
        <w:tc>
          <w:tcPr>
            <w:tcW w:w="810" w:type="dxa"/>
            <w:tcBorders>
              <w:top w:val="nil"/>
              <w:left w:val="nil"/>
              <w:bottom w:val="nil"/>
            </w:tcBorders>
            <w:vAlign w:val="center"/>
          </w:tcPr>
          <w:p w14:paraId="25C801AE" w14:textId="77777777" w:rsidR="00D20A32" w:rsidRPr="00AA1002" w:rsidRDefault="00D20A32" w:rsidP="009405B7">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9405B7">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87" w:name="_Ref413159321"/>
      <w:r w:rsidRPr="00672293">
        <w:t>Patch ROR*1.5*2</w:t>
      </w:r>
      <w:bookmarkEnd w:id="174"/>
      <w:bookmarkEnd w:id="181"/>
      <w:bookmarkEnd w:id="187"/>
      <w:r w:rsidR="00C5559F">
        <w:t>6</w:t>
      </w:r>
    </w:p>
    <w:p w14:paraId="25C801B4" w14:textId="77777777" w:rsidR="00C5559F" w:rsidRPr="0021587C" w:rsidRDefault="00C5559F" w:rsidP="00C5559F">
      <w:pPr>
        <w:pStyle w:val="Caption"/>
      </w:pPr>
      <w:bookmarkStart w:id="188" w:name="_Ref420942569"/>
      <w:bookmarkStart w:id="189" w:name="_Toc421631368"/>
      <w:r w:rsidRPr="0021587C">
        <w:t xml:space="preserve">Table </w:t>
      </w:r>
      <w:r w:rsidR="00FD210E" w:rsidRPr="0021587C">
        <w:fldChar w:fldCharType="begin"/>
      </w:r>
      <w:r w:rsidRPr="0021587C">
        <w:instrText xml:space="preserve"> SEQ Table \* ARABIC </w:instrText>
      </w:r>
      <w:r w:rsidR="00FD210E" w:rsidRPr="0021587C">
        <w:fldChar w:fldCharType="separate"/>
      </w:r>
      <w:r w:rsidR="00DF31F1" w:rsidRPr="0021587C">
        <w:rPr>
          <w:noProof/>
        </w:rPr>
        <w:t>24</w:t>
      </w:r>
      <w:r w:rsidR="00FD210E" w:rsidRPr="0021587C">
        <w:rPr>
          <w:noProof/>
        </w:rPr>
        <w:fldChar w:fldCharType="end"/>
      </w:r>
      <w:bookmarkEnd w:id="188"/>
      <w:r w:rsidRPr="0021587C">
        <w:t xml:space="preserve"> – Patch ROR*1.5*26 Description</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filter(which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77777777" w:rsidR="00CA0C10" w:rsidRDefault="00CA0C10" w:rsidP="00CA0C10">
            <w:pPr>
              <w:autoSpaceDE w:val="0"/>
              <w:autoSpaceDN w:val="0"/>
              <w:adjustRightInd w:val="0"/>
              <w:spacing w:before="0" w:after="0"/>
            </w:pPr>
            <w:r>
              <w:t xml:space="preserve">   -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77777777" w:rsidR="00CA0C10" w:rsidRPr="0032382C" w:rsidRDefault="00CA0C10" w:rsidP="00CA0C10">
            <w:pPr>
              <w:autoSpaceDE w:val="0"/>
              <w:autoSpaceDN w:val="0"/>
              <w:adjustRightInd w:val="0"/>
              <w:spacing w:before="0" w:after="0"/>
            </w:pPr>
            <w:r w:rsidRPr="0032382C">
              <w:t xml:space="preserve">   -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77777777" w:rsidR="00CA0C10" w:rsidRPr="0032382C" w:rsidRDefault="00CA0C10" w:rsidP="00CA0C10">
            <w:pPr>
              <w:autoSpaceDE w:val="0"/>
              <w:autoSpaceDN w:val="0"/>
              <w:adjustRightInd w:val="0"/>
              <w:spacing w:before="0" w:after="0"/>
              <w:ind w:left="311" w:hanging="311"/>
            </w:pPr>
            <w:r w:rsidRPr="0032382C">
              <w:t xml:space="preserve">   -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9" w14:textId="77777777" w:rsidR="00CA0C10" w:rsidRPr="0032382C" w:rsidRDefault="00CA0C10" w:rsidP="00CA0C10">
            <w:pPr>
              <w:autoSpaceDE w:val="0"/>
              <w:autoSpaceDN w:val="0"/>
              <w:adjustRightInd w:val="0"/>
              <w:spacing w:before="0" w:after="0"/>
            </w:pPr>
            <w:r w:rsidRPr="0032382C">
              <w:t xml:space="preserve">   - Add </w:t>
            </w:r>
            <w:r>
              <w:t xml:space="preserve">the 2 </w:t>
            </w:r>
            <w:r w:rsidRPr="0032382C">
              <w:t xml:space="preserve">new registries to the ROR ICD SEARCH file (#798.5) along with </w:t>
            </w:r>
          </w:p>
          <w:p w14:paraId="25C801EA" w14:textId="77777777" w:rsidR="00CA0C10" w:rsidRPr="0032382C" w:rsidRDefault="00CA0C10" w:rsidP="00CA0C10">
            <w:pPr>
              <w:autoSpaceDE w:val="0"/>
              <w:autoSpaceDN w:val="0"/>
              <w:adjustRightInd w:val="0"/>
              <w:spacing w:before="0" w:after="0"/>
            </w:pPr>
            <w:r w:rsidRPr="0032382C">
              <w:t xml:space="preserve">     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777777" w:rsidR="00CA0C10" w:rsidRPr="0032382C" w:rsidRDefault="00CA0C10" w:rsidP="00CA0C10">
            <w:pPr>
              <w:tabs>
                <w:tab w:val="left" w:pos="311"/>
              </w:tabs>
              <w:autoSpaceDE w:val="0"/>
              <w:autoSpaceDN w:val="0"/>
              <w:adjustRightInd w:val="0"/>
              <w:spacing w:before="0" w:after="0"/>
              <w:ind w:left="311" w:hanging="311"/>
            </w:pPr>
            <w:r w:rsidRPr="0032382C">
              <w:t xml:space="preserve">   -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E" w14:textId="77777777" w:rsidR="00CA0C10" w:rsidRPr="0032382C" w:rsidRDefault="00CA0C10" w:rsidP="007B3941">
            <w:pPr>
              <w:autoSpaceDE w:val="0"/>
              <w:autoSpaceDN w:val="0"/>
              <w:adjustRightInd w:val="0"/>
              <w:spacing w:before="0" w:after="0"/>
            </w:pPr>
            <w:r w:rsidRPr="0032382C">
              <w:t xml:space="preserve">   - Schedule the Initialize new registries (one time) [ROR INITIALIZE]</w:t>
            </w:r>
          </w:p>
          <w:p w14:paraId="25C801EF" w14:textId="77777777" w:rsidR="00CA0C10" w:rsidRDefault="00CA0C10" w:rsidP="007B3941">
            <w:pPr>
              <w:autoSpaceDE w:val="0"/>
              <w:autoSpaceDN w:val="0"/>
              <w:adjustRightInd w:val="0"/>
              <w:spacing w:before="0" w:after="0"/>
              <w:rPr>
                <w:szCs w:val="24"/>
              </w:rPr>
            </w:pPr>
            <w:r>
              <w:t xml:space="preserve">     option to run. </w:t>
            </w:r>
            <w:r w:rsidRPr="000677BD">
              <w:rPr>
                <w:szCs w:val="24"/>
              </w:rPr>
              <w:t xml:space="preserve"> </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25C801F3" w14:textId="77777777" w:rsidR="00EA1743" w:rsidRDefault="00EA1743" w:rsidP="00EA1743">
      <w:pPr>
        <w:autoSpaceDE w:val="0"/>
        <w:autoSpaceDN w:val="0"/>
        <w:adjustRightInd w:val="0"/>
      </w:pPr>
    </w:p>
    <w:p w14:paraId="25C801F4" w14:textId="77777777" w:rsidR="00E12C52" w:rsidRPr="002211F3" w:rsidRDefault="00E12C52" w:rsidP="00C5559F">
      <w:pPr>
        <w:pStyle w:val="Heading2"/>
      </w:pPr>
      <w:bookmarkStart w:id="190" w:name="_Toc421631460"/>
      <w:r w:rsidRPr="002211F3">
        <w:t>Obtaining Software and Documentation</w:t>
      </w:r>
      <w:bookmarkEnd w:id="112"/>
      <w:bookmarkEnd w:id="113"/>
      <w:bookmarkEnd w:id="114"/>
      <w:bookmarkEnd w:id="172"/>
      <w:bookmarkEnd w:id="190"/>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lastRenderedPageBreak/>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14:paraId="25C801F7" w14:textId="77777777"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3320F1" w:rsidRPr="003320F1">
        <w:rPr>
          <w:rStyle w:val="IHyperlink"/>
        </w:rPr>
        <w:t>Table 25</w:t>
      </w:r>
      <w:r w:rsidR="006F4B68">
        <w:fldChar w:fldCharType="end"/>
      </w:r>
      <w:r w:rsidRPr="002211F3">
        <w:t>.</w:t>
      </w:r>
    </w:p>
    <w:p w14:paraId="25C801F8" w14:textId="77777777" w:rsidR="00E12C52" w:rsidRPr="002211F3" w:rsidRDefault="00E12C52" w:rsidP="009D7405">
      <w:pPr>
        <w:pStyle w:val="Caption"/>
      </w:pPr>
      <w:bookmarkStart w:id="191" w:name="_Ref233529382"/>
      <w:bookmarkStart w:id="192" w:name="_Ref395710636"/>
      <w:bookmarkStart w:id="193" w:name="_Toc421631369"/>
      <w:r w:rsidRPr="002211F3">
        <w:t xml:space="preserve">Table </w:t>
      </w:r>
      <w:bookmarkEnd w:id="191"/>
      <w:r w:rsidR="00FD210E" w:rsidRPr="003A5522">
        <w:fldChar w:fldCharType="begin"/>
      </w:r>
      <w:r w:rsidR="00971E74" w:rsidRPr="003A5522">
        <w:instrText xml:space="preserve"> SEQ Table \* ARABIC </w:instrText>
      </w:r>
      <w:r w:rsidR="00FD210E" w:rsidRPr="003A5522">
        <w:fldChar w:fldCharType="separate"/>
      </w:r>
      <w:r w:rsidR="003320F1">
        <w:rPr>
          <w:noProof/>
        </w:rPr>
        <w:t>25</w:t>
      </w:r>
      <w:r w:rsidR="00FD210E" w:rsidRPr="003A5522">
        <w:fldChar w:fldCharType="end"/>
      </w:r>
      <w:bookmarkEnd w:id="192"/>
      <w:r w:rsidRPr="002211F3">
        <w:t xml:space="preserve"> – Software and Documentation Sources</w:t>
      </w:r>
      <w:bookmarkEnd w:id="193"/>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192"/>
        <w:gridCol w:w="3192"/>
        <w:gridCol w:w="3192"/>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0" w14:textId="77777777" w:rsidTr="00A56D1B">
        <w:tc>
          <w:tcPr>
            <w:tcW w:w="3192" w:type="dxa"/>
            <w:tcBorders>
              <w:top w:val="single" w:sz="6" w:space="0" w:color="auto"/>
              <w:left w:val="single" w:sz="6" w:space="0" w:color="auto"/>
              <w:bottom w:val="single" w:sz="6" w:space="0" w:color="auto"/>
              <w:right w:val="single" w:sz="6" w:space="0" w:color="auto"/>
            </w:tcBorders>
          </w:tcPr>
          <w:p w14:paraId="25C801FD" w14:textId="77777777" w:rsidR="00E12C52" w:rsidRPr="002211F3" w:rsidRDefault="00E12C52" w:rsidP="00DB025B">
            <w:pPr>
              <w:pStyle w:val="TableText"/>
            </w:pPr>
            <w:r w:rsidRPr="002211F3">
              <w:t>Albany</w:t>
            </w:r>
          </w:p>
        </w:tc>
        <w:tc>
          <w:tcPr>
            <w:tcW w:w="3192" w:type="dxa"/>
            <w:tcBorders>
              <w:top w:val="single" w:sz="6" w:space="0" w:color="auto"/>
              <w:left w:val="single" w:sz="6" w:space="0" w:color="auto"/>
              <w:bottom w:val="single" w:sz="6" w:space="0" w:color="auto"/>
              <w:right w:val="single" w:sz="6" w:space="0" w:color="auto"/>
            </w:tcBorders>
          </w:tcPr>
          <w:p w14:paraId="25C801FE" w14:textId="77777777" w:rsidR="00E12C52" w:rsidRPr="002211F3" w:rsidRDefault="00F317DB" w:rsidP="00A56D1B">
            <w:pPr>
              <w:keepNext/>
              <w:keepLines/>
            </w:pPr>
            <w:hyperlink r:id="rId35" w:tooltip="Albany FTP site address" w:history="1">
              <w:r w:rsidR="00E12C52" w:rsidRPr="002211F3">
                <w:rPr>
                  <w:rStyle w:val="Hyperlink"/>
                </w:rPr>
                <w:t>ftp.fo-albany.med.va.gov</w:t>
              </w:r>
            </w:hyperlink>
          </w:p>
        </w:tc>
        <w:tc>
          <w:tcPr>
            <w:tcW w:w="3192" w:type="dxa"/>
            <w:tcBorders>
              <w:top w:val="single" w:sz="6" w:space="0" w:color="auto"/>
              <w:left w:val="single" w:sz="6" w:space="0" w:color="auto"/>
              <w:bottom w:val="single" w:sz="6" w:space="0" w:color="auto"/>
              <w:right w:val="single" w:sz="6" w:space="0" w:color="auto"/>
            </w:tcBorders>
          </w:tcPr>
          <w:p w14:paraId="25C801FF" w14:textId="77777777" w:rsidR="00E12C52" w:rsidRPr="002211F3" w:rsidRDefault="00E12C52" w:rsidP="00A56D1B">
            <w:pPr>
              <w:keepNext/>
              <w:keepLines/>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F317DB" w:rsidP="00A56D1B">
            <w:hyperlink r:id="rId36"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8" w14:textId="77777777" w:rsidTr="00A56D1B">
        <w:tc>
          <w:tcPr>
            <w:tcW w:w="3192" w:type="dxa"/>
            <w:tcBorders>
              <w:top w:val="single" w:sz="6" w:space="0" w:color="auto"/>
              <w:left w:val="single" w:sz="6" w:space="0" w:color="auto"/>
              <w:bottom w:val="single" w:sz="6" w:space="0" w:color="auto"/>
              <w:right w:val="single" w:sz="6" w:space="0" w:color="auto"/>
            </w:tcBorders>
          </w:tcPr>
          <w:p w14:paraId="25C80205" w14:textId="77777777" w:rsidR="00E12C52" w:rsidRPr="002211F3" w:rsidRDefault="00E12C52" w:rsidP="00DB025B">
            <w:pPr>
              <w:pStyle w:val="TableText"/>
            </w:pPr>
            <w:r w:rsidRPr="002211F3">
              <w:t>Salt Lake City</w:t>
            </w:r>
          </w:p>
        </w:tc>
        <w:tc>
          <w:tcPr>
            <w:tcW w:w="3192" w:type="dxa"/>
            <w:tcBorders>
              <w:top w:val="single" w:sz="6" w:space="0" w:color="auto"/>
              <w:left w:val="single" w:sz="6" w:space="0" w:color="auto"/>
              <w:bottom w:val="single" w:sz="6" w:space="0" w:color="auto"/>
              <w:right w:val="single" w:sz="6" w:space="0" w:color="auto"/>
            </w:tcBorders>
          </w:tcPr>
          <w:p w14:paraId="25C80206" w14:textId="77777777" w:rsidR="00E12C52" w:rsidRPr="002211F3" w:rsidRDefault="00F317DB" w:rsidP="00A56D1B">
            <w:hyperlink r:id="rId37" w:tooltip="Salt Lake City FTP site address" w:history="1">
              <w:r w:rsidR="00E12C52" w:rsidRPr="002211F3">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25C80207"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7777777" w:rsidR="00E12C52" w:rsidRPr="002211F3" w:rsidRDefault="00E12C52" w:rsidP="009D7405">
      <w:pPr>
        <w:pStyle w:val="Caption"/>
      </w:pPr>
      <w:bookmarkStart w:id="194" w:name="_Toc421631370"/>
      <w:r w:rsidRPr="002211F3">
        <w:t xml:space="preserve">Table </w:t>
      </w:r>
      <w:r w:rsidR="00F317DB">
        <w:fldChar w:fldCharType="begin"/>
      </w:r>
      <w:r w:rsidR="00F317DB">
        <w:instrText xml:space="preserve"> SEQ Table \* ARABIC </w:instrText>
      </w:r>
      <w:r w:rsidR="00F317DB">
        <w:fldChar w:fldCharType="separate"/>
      </w:r>
      <w:r w:rsidR="003320F1">
        <w:rPr>
          <w:noProof/>
        </w:rPr>
        <w:t>26</w:t>
      </w:r>
      <w:r w:rsidR="00F317DB">
        <w:rPr>
          <w:noProof/>
        </w:rPr>
        <w:fldChar w:fldCharType="end"/>
      </w:r>
      <w:r w:rsidRPr="002211F3">
        <w:t xml:space="preserve"> – Files Included in Distribution</w:t>
      </w:r>
      <w:bookmarkEnd w:id="194"/>
    </w:p>
    <w:tbl>
      <w:tblPr>
        <w:tblW w:w="0" w:type="auto"/>
        <w:tblLayout w:type="fixed"/>
        <w:tblLook w:val="01E0" w:firstRow="1" w:lastRow="1" w:firstColumn="1" w:lastColumn="1" w:noHBand="0" w:noVBand="0"/>
      </w:tblPr>
      <w:tblGrid>
        <w:gridCol w:w="2628"/>
        <w:gridCol w:w="5490"/>
        <w:gridCol w:w="1458"/>
      </w:tblGrid>
      <w:tr w:rsidR="00E12C52" w:rsidRPr="002211F3"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2211F3" w:rsidRDefault="00E12C52" w:rsidP="00D33A96">
            <w:pPr>
              <w:pStyle w:val="TableHead"/>
              <w:rPr>
                <w:rFonts w:eastAsia="MS Mincho"/>
              </w:rPr>
            </w:pPr>
            <w:r w:rsidRPr="002211F3">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2211F3" w:rsidRDefault="00E12C52" w:rsidP="00D33A96">
            <w:pPr>
              <w:pStyle w:val="TableHead"/>
              <w:rPr>
                <w:rFonts w:eastAsia="MS Mincho"/>
              </w:rPr>
            </w:pPr>
            <w:r w:rsidRPr="002211F3">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2211F3" w:rsidRDefault="00E12C52" w:rsidP="00AE2B79">
            <w:pPr>
              <w:pStyle w:val="TableHead"/>
              <w:jc w:val="center"/>
              <w:rPr>
                <w:rFonts w:eastAsia="MS Mincho"/>
              </w:rPr>
            </w:pPr>
            <w:r w:rsidRPr="002211F3">
              <w:rPr>
                <w:rFonts w:eastAsia="MS Mincho"/>
              </w:rPr>
              <w:t>Retrieval Format</w:t>
            </w:r>
          </w:p>
        </w:tc>
      </w:tr>
      <w:tr w:rsidR="003D6394" w:rsidRPr="00E0063A"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E0063A" w:rsidRDefault="003D6394">
            <w:pPr>
              <w:spacing w:before="120" w:after="120"/>
              <w:rPr>
                <w:sz w:val="20"/>
              </w:rPr>
            </w:pPr>
            <w:r w:rsidRPr="00E0063A">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E0063A" w:rsidRDefault="003D6394">
            <w:pPr>
              <w:spacing w:before="120" w:after="120"/>
              <w:rPr>
                <w:sz w:val="20"/>
              </w:rPr>
            </w:pPr>
            <w:r w:rsidRPr="00E0063A">
              <w:rPr>
                <w:color w:val="000000"/>
                <w:sz w:val="20"/>
              </w:rPr>
              <w:t xml:space="preserve">CCR </w:t>
            </w:r>
            <w:r w:rsidRPr="00E0063A">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E0063A" w:rsidRDefault="003D6394">
            <w:pPr>
              <w:spacing w:before="120" w:after="120"/>
              <w:jc w:val="center"/>
              <w:rPr>
                <w:sz w:val="20"/>
              </w:rPr>
            </w:pPr>
            <w:r w:rsidRPr="00E0063A">
              <w:rPr>
                <w:sz w:val="20"/>
              </w:rPr>
              <w:t>ASCII</w:t>
            </w:r>
          </w:p>
        </w:tc>
      </w:tr>
      <w:tr w:rsidR="003D6394" w:rsidRPr="00E0063A"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77777777" w:rsidR="003D6394" w:rsidRPr="00E0063A" w:rsidRDefault="00B649C5" w:rsidP="001F2826">
            <w:pPr>
              <w:spacing w:before="120" w:after="120"/>
              <w:rPr>
                <w:rFonts w:eastAsia="MS Mincho"/>
                <w:sz w:val="20"/>
              </w:rPr>
            </w:pPr>
            <w:r w:rsidRPr="00E0063A">
              <w:rPr>
                <w:sz w:val="20"/>
              </w:rPr>
              <w:t>ROR1_</w:t>
            </w:r>
            <w:r w:rsidRPr="00672293">
              <w:rPr>
                <w:sz w:val="20"/>
              </w:rPr>
              <w:t>5P2</w:t>
            </w:r>
            <w:r w:rsidR="00E25B54">
              <w:rPr>
                <w:sz w:val="20"/>
              </w:rPr>
              <w:t>6</w:t>
            </w:r>
            <w:r w:rsidR="003D6394" w:rsidRPr="00672293">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E0063A" w:rsidRDefault="003D6394">
            <w:pPr>
              <w:spacing w:before="120" w:after="120"/>
              <w:rPr>
                <w:sz w:val="20"/>
              </w:rPr>
            </w:pPr>
            <w:r w:rsidRPr="00E0063A">
              <w:rPr>
                <w:sz w:val="20"/>
              </w:rPr>
              <w:t xml:space="preserve">Zipped </w:t>
            </w:r>
            <w:r w:rsidRPr="00E0063A">
              <w:rPr>
                <w:color w:val="000000"/>
                <w:sz w:val="20"/>
              </w:rPr>
              <w:t>GUI</w:t>
            </w:r>
            <w:r w:rsidRPr="00E0063A">
              <w:rPr>
                <w:sz w:val="20"/>
              </w:rPr>
              <w:t xml:space="preserve"> distributive</w:t>
            </w:r>
          </w:p>
          <w:p w14:paraId="25C80216" w14:textId="77777777" w:rsidR="003D6394" w:rsidRPr="00E0063A" w:rsidRDefault="003D6394" w:rsidP="00822C78">
            <w:pPr>
              <w:spacing w:before="120" w:after="120"/>
              <w:rPr>
                <w:rFonts w:eastAsia="MS Mincho"/>
                <w:sz w:val="20"/>
              </w:rPr>
            </w:pPr>
            <w:r w:rsidRPr="00E0063A">
              <w:rPr>
                <w:sz w:val="20"/>
              </w:rPr>
              <w:t>►</w:t>
            </w:r>
            <w:r w:rsidR="00822C78">
              <w:rPr>
                <w:sz w:val="20"/>
              </w:rPr>
              <w:tab/>
            </w:r>
            <w:r w:rsidRPr="00E0063A">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E0063A" w:rsidRDefault="003D6394">
            <w:pPr>
              <w:spacing w:before="120" w:after="120"/>
              <w:jc w:val="center"/>
              <w:rPr>
                <w:sz w:val="20"/>
              </w:rPr>
            </w:pPr>
            <w:r w:rsidRPr="00E0063A">
              <w:rPr>
                <w:sz w:val="20"/>
              </w:rPr>
              <w:t>BINARY</w:t>
            </w:r>
          </w:p>
        </w:tc>
      </w:tr>
      <w:tr w:rsidR="003D6394" w:rsidRPr="00E0063A"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77777777" w:rsidR="003D6394" w:rsidRPr="00E0063A" w:rsidRDefault="00EA1743" w:rsidP="00E25B54">
            <w:pPr>
              <w:spacing w:before="120" w:after="120"/>
              <w:rPr>
                <w:rFonts w:eastAsia="MS Mincho"/>
                <w:sz w:val="20"/>
              </w:rPr>
            </w:pPr>
            <w:r w:rsidRPr="00E0063A">
              <w:rPr>
                <w:sz w:val="20"/>
              </w:rPr>
              <w:t>ROR1_5P</w:t>
            </w:r>
            <w:r w:rsidR="00715CCA" w:rsidRPr="00672293">
              <w:rPr>
                <w:sz w:val="20"/>
              </w:rPr>
              <w:t>2</w:t>
            </w:r>
            <w:r w:rsidR="00E25B54">
              <w:rPr>
                <w:sz w:val="20"/>
              </w:rPr>
              <w:t>6</w:t>
            </w:r>
            <w:r w:rsidR="003D6394" w:rsidRPr="00672293">
              <w:rPr>
                <w:sz w:val="20"/>
              </w:rPr>
              <w:t>D</w:t>
            </w:r>
            <w:r w:rsidR="003D6394" w:rsidRPr="00E0063A">
              <w:rPr>
                <w:sz w:val="20"/>
              </w:rPr>
              <w:t>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E0063A" w:rsidRDefault="003D6394" w:rsidP="00DB025B">
            <w:pPr>
              <w:spacing w:before="120" w:after="120"/>
              <w:rPr>
                <w:sz w:val="20"/>
              </w:rPr>
            </w:pPr>
            <w:r w:rsidRPr="00E0063A">
              <w:rPr>
                <w:sz w:val="20"/>
              </w:rPr>
              <w:t xml:space="preserve">Zipped </w:t>
            </w:r>
            <w:r w:rsidRPr="00E0063A">
              <w:rPr>
                <w:color w:val="000000"/>
                <w:sz w:val="20"/>
              </w:rPr>
              <w:t>DOC</w:t>
            </w:r>
            <w:r w:rsidRPr="00E0063A">
              <w:rPr>
                <w:sz w:val="20"/>
              </w:rPr>
              <w:t xml:space="preserve"> distributive, which includes both .PDF and .DOC</w:t>
            </w:r>
            <w:r w:rsidR="00672293">
              <w:rPr>
                <w:sz w:val="20"/>
              </w:rPr>
              <w:t>X</w:t>
            </w:r>
            <w:r w:rsidRPr="00E0063A">
              <w:rPr>
                <w:sz w:val="20"/>
              </w:rPr>
              <w:t xml:space="preserve"> formats:</w:t>
            </w:r>
          </w:p>
          <w:p w14:paraId="25C8021B" w14:textId="77777777" w:rsidR="003D6394" w:rsidRPr="00E0063A" w:rsidRDefault="00EA1743" w:rsidP="00822C78">
            <w:pPr>
              <w:spacing w:before="80" w:after="80"/>
              <w:rPr>
                <w:rFonts w:eastAsia="MS Mincho"/>
                <w:sz w:val="20"/>
              </w:rPr>
            </w:pPr>
            <w:r w:rsidRPr="00E0063A">
              <w:rPr>
                <w:sz w:val="20"/>
              </w:rPr>
              <w:t>►</w:t>
            </w:r>
            <w:r w:rsidR="00822C78">
              <w:rPr>
                <w:sz w:val="20"/>
              </w:rPr>
              <w:tab/>
            </w:r>
            <w:r w:rsidRPr="00E0063A">
              <w:rPr>
                <w:sz w:val="20"/>
              </w:rPr>
              <w:t>User Manual (ROR1_5_</w:t>
            </w:r>
            <w:r w:rsidR="00715CCA" w:rsidRPr="00672293">
              <w:rPr>
                <w:sz w:val="20"/>
              </w:rPr>
              <w:t>2</w:t>
            </w:r>
            <w:r w:rsidR="00E25B54">
              <w:rPr>
                <w:sz w:val="20"/>
              </w:rPr>
              <w:t>6</w:t>
            </w:r>
            <w:r w:rsidR="003D6394" w:rsidRPr="00672293">
              <w:rPr>
                <w:sz w:val="20"/>
              </w:rPr>
              <w:t>U</w:t>
            </w:r>
            <w:r w:rsidR="003D6394" w:rsidRPr="00E0063A">
              <w:rPr>
                <w:sz w:val="20"/>
              </w:rPr>
              <w:t>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E0063A" w:rsidRDefault="003D6394">
            <w:pPr>
              <w:spacing w:before="120" w:after="120"/>
              <w:jc w:val="center"/>
              <w:rPr>
                <w:sz w:val="20"/>
              </w:rPr>
            </w:pPr>
            <w:r w:rsidRPr="00E0063A">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77777777" w:rsidR="003D6394" w:rsidRPr="00E0063A" w:rsidRDefault="00EA1743" w:rsidP="00E25B54">
            <w:pPr>
              <w:spacing w:before="120" w:after="120"/>
              <w:rPr>
                <w:sz w:val="20"/>
              </w:rPr>
            </w:pPr>
            <w:r w:rsidRPr="00E0063A">
              <w:rPr>
                <w:sz w:val="20"/>
              </w:rPr>
              <w:t>ROR1_5P</w:t>
            </w:r>
            <w:r w:rsidR="00715CCA" w:rsidRPr="00672293">
              <w:rPr>
                <w:sz w:val="20"/>
              </w:rPr>
              <w:t>2</w:t>
            </w:r>
            <w:r w:rsidR="00E25B54">
              <w:rPr>
                <w:sz w:val="20"/>
              </w:rPr>
              <w:t>6</w:t>
            </w:r>
            <w:r w:rsidR="003D6394" w:rsidRPr="00E0063A">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77777777" w:rsidR="003D6394" w:rsidRPr="00E0063A" w:rsidRDefault="003D6394">
            <w:pPr>
              <w:spacing w:before="80" w:after="80"/>
              <w:rPr>
                <w:sz w:val="20"/>
              </w:rPr>
            </w:pPr>
            <w:r w:rsidRPr="00E0063A">
              <w:rPr>
                <w:sz w:val="20"/>
              </w:rPr>
              <w:t>►</w:t>
            </w:r>
            <w:r w:rsidR="00822C78">
              <w:rPr>
                <w:sz w:val="20"/>
              </w:rPr>
              <w:tab/>
            </w:r>
            <w:r w:rsidRPr="00E0063A">
              <w:rPr>
                <w:sz w:val="20"/>
              </w:rPr>
              <w:t>Installation and</w:t>
            </w:r>
            <w:r w:rsidR="00EA1743" w:rsidRPr="00E0063A">
              <w:rPr>
                <w:sz w:val="20"/>
              </w:rPr>
              <w:t xml:space="preserve"> Implementation Guide (ROR1_5_</w:t>
            </w:r>
            <w:r w:rsidR="00715CCA" w:rsidRPr="00672293">
              <w:rPr>
                <w:sz w:val="20"/>
              </w:rPr>
              <w:t>2</w:t>
            </w:r>
            <w:r w:rsidR="00E25B54">
              <w:rPr>
                <w:sz w:val="20"/>
              </w:rPr>
              <w:t>6</w:t>
            </w:r>
            <w:r w:rsidRPr="00E0063A">
              <w:rPr>
                <w:sz w:val="20"/>
              </w:rPr>
              <w:t>IG)</w:t>
            </w:r>
          </w:p>
          <w:p w14:paraId="25C80220" w14:textId="77777777" w:rsidR="003D6394" w:rsidRPr="00E0063A" w:rsidRDefault="003D6394">
            <w:pPr>
              <w:spacing w:before="80" w:after="80"/>
              <w:rPr>
                <w:sz w:val="20"/>
              </w:rPr>
            </w:pPr>
            <w:r w:rsidRPr="00E0063A">
              <w:rPr>
                <w:sz w:val="20"/>
              </w:rPr>
              <w:t>►</w:t>
            </w:r>
            <w:r w:rsidR="00822C78">
              <w:rPr>
                <w:sz w:val="20"/>
              </w:rPr>
              <w:tab/>
            </w:r>
            <w:r w:rsidRPr="00E0063A">
              <w:rPr>
                <w:sz w:val="20"/>
              </w:rPr>
              <w:t xml:space="preserve">Technical Manual </w:t>
            </w:r>
            <w:r w:rsidR="00B649C5" w:rsidRPr="00E0063A">
              <w:rPr>
                <w:sz w:val="20"/>
              </w:rPr>
              <w:t>/ Security Guide (ROR1_5_</w:t>
            </w:r>
            <w:r w:rsidR="00715CCA" w:rsidRPr="00672293">
              <w:rPr>
                <w:sz w:val="20"/>
              </w:rPr>
              <w:t>2</w:t>
            </w:r>
            <w:r w:rsidR="00E25B54">
              <w:rPr>
                <w:sz w:val="20"/>
              </w:rPr>
              <w:t>6</w:t>
            </w:r>
            <w:r w:rsidRPr="00E0063A">
              <w:rPr>
                <w:sz w:val="20"/>
              </w:rPr>
              <w:t>TM)</w:t>
            </w:r>
          </w:p>
          <w:p w14:paraId="25C80221" w14:textId="77777777" w:rsidR="003D6394" w:rsidRPr="00E0063A" w:rsidRDefault="00B649C5" w:rsidP="00822C78">
            <w:pPr>
              <w:spacing w:before="80" w:after="80"/>
              <w:rPr>
                <w:sz w:val="20"/>
              </w:rPr>
            </w:pPr>
            <w:r w:rsidRPr="00E0063A">
              <w:rPr>
                <w:sz w:val="20"/>
              </w:rPr>
              <w:t>►</w:t>
            </w:r>
            <w:r w:rsidR="00822C78">
              <w:rPr>
                <w:sz w:val="20"/>
              </w:rPr>
              <w:tab/>
            </w:r>
            <w:r w:rsidRPr="00E0063A">
              <w:rPr>
                <w:sz w:val="20"/>
              </w:rPr>
              <w:t>Release Notes (ROR1_5_</w:t>
            </w:r>
            <w:r w:rsidR="00715CCA" w:rsidRPr="00672293">
              <w:rPr>
                <w:sz w:val="20"/>
              </w:rPr>
              <w:t>2</w:t>
            </w:r>
            <w:r w:rsidR="00E25B54">
              <w:rPr>
                <w:sz w:val="20"/>
              </w:rPr>
              <w:t>6</w:t>
            </w:r>
            <w:r w:rsidR="003D6394" w:rsidRPr="00E0063A">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E0063A">
              <w:rPr>
                <w:sz w:val="20"/>
              </w:rPr>
              <w:t>BINARY</w:t>
            </w:r>
          </w:p>
        </w:tc>
      </w:tr>
    </w:tbl>
    <w:p w14:paraId="25C80224" w14:textId="77777777" w:rsidR="00E12C52" w:rsidRPr="00C87A7A" w:rsidRDefault="00E12C52" w:rsidP="00C5559F">
      <w:pPr>
        <w:pStyle w:val="Heading2"/>
      </w:pPr>
      <w:bookmarkStart w:id="195" w:name="_Toc231196875"/>
      <w:bookmarkStart w:id="196" w:name="_Toc232396141"/>
      <w:bookmarkStart w:id="197" w:name="_Toc233014142"/>
      <w:bookmarkStart w:id="198" w:name="_Toc233167429"/>
      <w:bookmarkStart w:id="199" w:name="_Toc421631461"/>
      <w:r w:rsidRPr="00902E8F">
        <w:t>VistA</w:t>
      </w:r>
      <w:r w:rsidRPr="00C87A7A">
        <w:t xml:space="preserve"> Documentation on the Intranet</w:t>
      </w:r>
      <w:bookmarkEnd w:id="195"/>
      <w:bookmarkEnd w:id="196"/>
      <w:bookmarkEnd w:id="197"/>
      <w:bookmarkEnd w:id="198"/>
      <w:bookmarkEnd w:id="199"/>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8"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9"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40"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00" w:name="_Ref140308397"/>
      <w:bookmarkStart w:id="201" w:name="_Toc226960322"/>
      <w:bookmarkStart w:id="202" w:name="_Toc226975084"/>
      <w:bookmarkStart w:id="203" w:name="_Toc228789259"/>
      <w:bookmarkStart w:id="204" w:name="_Toc232396143"/>
      <w:bookmarkStart w:id="205" w:name="_Toc233014144"/>
      <w:bookmarkStart w:id="206" w:name="_Toc233167431"/>
      <w:bookmarkStart w:id="207" w:name="_Toc421631462"/>
      <w:bookmarkStart w:id="208" w:name="_Toc42909254"/>
      <w:bookmarkStart w:id="209" w:name="_Toc64881907"/>
      <w:bookmarkStart w:id="210" w:name="_Toc94592871"/>
      <w:bookmarkEnd w:id="115"/>
      <w:bookmarkEnd w:id="116"/>
      <w:bookmarkEnd w:id="117"/>
      <w:r w:rsidRPr="00777F47">
        <w:lastRenderedPageBreak/>
        <w:t>Accessibility Features in Clinical Case Registries 1.5</w:t>
      </w:r>
      <w:bookmarkEnd w:id="200"/>
      <w:bookmarkEnd w:id="201"/>
      <w:bookmarkEnd w:id="202"/>
      <w:bookmarkEnd w:id="203"/>
      <w:bookmarkEnd w:id="204"/>
      <w:bookmarkEnd w:id="205"/>
      <w:bookmarkEnd w:id="206"/>
      <w:bookmarkEnd w:id="207"/>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41"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777F47" w:rsidRDefault="00E12C52" w:rsidP="00931173">
      <w:pPr>
        <w:pStyle w:val="Heading1"/>
        <w:numPr>
          <w:ilvl w:val="0"/>
          <w:numId w:val="41"/>
        </w:numPr>
        <w:ind w:left="540" w:hanging="540"/>
      </w:pPr>
      <w:bookmarkStart w:id="211" w:name="_Toc226975086"/>
      <w:bookmarkStart w:id="212" w:name="_Toc228789261"/>
      <w:bookmarkStart w:id="213" w:name="_Toc232396144"/>
      <w:bookmarkStart w:id="214" w:name="_Toc233014145"/>
      <w:bookmarkStart w:id="215" w:name="_Toc233167432"/>
      <w:bookmarkStart w:id="216" w:name="_Toc421631463"/>
      <w:r w:rsidRPr="00777F47">
        <w:lastRenderedPageBreak/>
        <w:t>Implementation and Maintenance</w:t>
      </w:r>
      <w:bookmarkEnd w:id="208"/>
      <w:bookmarkEnd w:id="209"/>
      <w:bookmarkEnd w:id="210"/>
      <w:bookmarkEnd w:id="211"/>
      <w:bookmarkEnd w:id="212"/>
      <w:bookmarkEnd w:id="213"/>
      <w:bookmarkEnd w:id="214"/>
      <w:bookmarkEnd w:id="215"/>
      <w:bookmarkEnd w:id="216"/>
    </w:p>
    <w:p w14:paraId="25C8022C" w14:textId="77777777" w:rsidR="00E12C52" w:rsidRPr="00D262E2" w:rsidRDefault="00E12C52" w:rsidP="00C5559F">
      <w:pPr>
        <w:pStyle w:val="Heading2"/>
      </w:pPr>
      <w:bookmarkStart w:id="217" w:name="_Toc421631464"/>
      <w:bookmarkStart w:id="218" w:name="_Ref20622898"/>
      <w:bookmarkStart w:id="219" w:name="_Ref20622919"/>
      <w:bookmarkStart w:id="220" w:name="_Toc42909256"/>
      <w:bookmarkStart w:id="221" w:name="_Toc64881910"/>
      <w:bookmarkStart w:id="222" w:name="_Toc94592874"/>
      <w:bookmarkStart w:id="223" w:name="_Toc226975087"/>
      <w:bookmarkStart w:id="224" w:name="_Toc228789262"/>
      <w:bookmarkStart w:id="225" w:name="_Toc232396145"/>
      <w:bookmarkStart w:id="226" w:name="_Toc233014146"/>
      <w:bookmarkStart w:id="227" w:name="_Toc233167433"/>
      <w:r w:rsidRPr="00D262E2">
        <w:t>Implementation</w:t>
      </w:r>
      <w:bookmarkEnd w:id="217"/>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28" w:name="_Toc421631465"/>
      <w:r w:rsidRPr="00777F47">
        <w:t>Maintenance</w:t>
      </w:r>
      <w:bookmarkEnd w:id="218"/>
      <w:bookmarkEnd w:id="219"/>
      <w:bookmarkEnd w:id="220"/>
      <w:bookmarkEnd w:id="221"/>
      <w:bookmarkEnd w:id="222"/>
      <w:bookmarkEnd w:id="223"/>
      <w:bookmarkEnd w:id="224"/>
      <w:bookmarkEnd w:id="225"/>
      <w:bookmarkEnd w:id="226"/>
      <w:bookmarkEnd w:id="227"/>
      <w:bookmarkEnd w:id="228"/>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7777777" w:rsidR="00E12C52" w:rsidRPr="00777F47" w:rsidRDefault="00E12C52" w:rsidP="009D7405">
      <w:pPr>
        <w:pStyle w:val="Caption"/>
      </w:pPr>
      <w:bookmarkStart w:id="229" w:name="_Toc421631371"/>
      <w:r w:rsidRPr="00777F47">
        <w:t xml:space="preserve">Table </w:t>
      </w:r>
      <w:r w:rsidR="00F317DB">
        <w:fldChar w:fldCharType="begin"/>
      </w:r>
      <w:r w:rsidR="00F317DB">
        <w:instrText xml:space="preserve"> SEQ Table \* ARABIC </w:instrText>
      </w:r>
      <w:r w:rsidR="00F317DB">
        <w:fldChar w:fldCharType="separate"/>
      </w:r>
      <w:r w:rsidR="003320F1">
        <w:rPr>
          <w:noProof/>
        </w:rPr>
        <w:t>27</w:t>
      </w:r>
      <w:r w:rsidR="00F317DB">
        <w:rPr>
          <w:noProof/>
        </w:rPr>
        <w:fldChar w:fldCharType="end"/>
      </w:r>
      <w:r w:rsidRPr="00777F47">
        <w:t xml:space="preserve"> – CCR Menu Options</w:t>
      </w:r>
      <w:bookmarkEnd w:id="2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7777777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3320F1" w:rsidRPr="003320F1">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77777777"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3320F1" w:rsidRPr="003320F1">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77777777"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3320F1" w:rsidRPr="003320F1">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77777777"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3320F1" w:rsidRPr="003320F1">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7777777"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3320F1" w:rsidRPr="003320F1">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77777777"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3320F1" w:rsidRPr="003320F1">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30" w:name="_Toc64881911"/>
      <w:bookmarkStart w:id="231" w:name="_Toc94592875"/>
      <w:bookmarkStart w:id="232" w:name="_Toc126468633"/>
      <w:bookmarkStart w:id="233" w:name="_Toc126469058"/>
      <w:bookmarkStart w:id="234" w:name="_Toc226975088"/>
      <w:bookmarkStart w:id="235" w:name="_Toc228789263"/>
      <w:bookmarkStart w:id="236" w:name="_Toc232396146"/>
      <w:bookmarkStart w:id="237" w:name="_Toc233014147"/>
      <w:bookmarkStart w:id="238" w:name="_Ref233167180"/>
      <w:bookmarkStart w:id="239" w:name="_Toc233167434"/>
      <w:bookmarkStart w:id="240" w:name="_Toc421631466"/>
      <w:bookmarkStart w:id="241" w:name="_Toc42909260"/>
      <w:bookmarkStart w:id="242" w:name="_Toc64881917"/>
      <w:bookmarkStart w:id="243" w:name="_Toc94592881"/>
      <w:r w:rsidRPr="00777F47">
        <w:t>Re-index the ACL cross-reference</w:t>
      </w:r>
      <w:bookmarkEnd w:id="230"/>
      <w:bookmarkEnd w:id="231"/>
      <w:bookmarkEnd w:id="232"/>
      <w:bookmarkEnd w:id="233"/>
      <w:bookmarkEnd w:id="234"/>
      <w:bookmarkEnd w:id="235"/>
      <w:bookmarkEnd w:id="236"/>
      <w:bookmarkEnd w:id="237"/>
      <w:bookmarkEnd w:id="238"/>
      <w:bookmarkEnd w:id="239"/>
      <w:bookmarkEnd w:id="240"/>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7777777" w:rsidR="00E12C52" w:rsidRDefault="00E12C52" w:rsidP="009D7405">
      <w:pPr>
        <w:pStyle w:val="Caption"/>
      </w:pPr>
      <w:bookmarkStart w:id="244" w:name="_Toc420943539"/>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w:t>
      </w:r>
      <w:r w:rsidR="00F317DB">
        <w:rPr>
          <w:noProof/>
        </w:rPr>
        <w:fldChar w:fldCharType="end"/>
      </w:r>
      <w:r w:rsidRPr="00777F47">
        <w:t xml:space="preserve"> – Re-index the ACL Cross-reference</w:t>
      </w:r>
      <w:bookmarkEnd w:id="244"/>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45" w:name="_Toc64881913"/>
      <w:bookmarkStart w:id="246" w:name="_Toc94592877"/>
      <w:bookmarkStart w:id="247" w:name="_Toc126468634"/>
      <w:bookmarkStart w:id="248" w:name="_Toc226975089"/>
      <w:bookmarkStart w:id="249" w:name="_Toc228789264"/>
      <w:bookmarkStart w:id="250" w:name="_Toc232396147"/>
      <w:bookmarkStart w:id="251" w:name="_Toc233014148"/>
      <w:bookmarkStart w:id="252" w:name="_Ref233167194"/>
      <w:bookmarkStart w:id="253" w:name="_Toc233167435"/>
      <w:bookmarkStart w:id="254" w:name="_Toc421631467"/>
      <w:r w:rsidRPr="00777F47">
        <w:t>Edit Lab Search Criteria</w:t>
      </w:r>
      <w:bookmarkEnd w:id="245"/>
      <w:bookmarkEnd w:id="246"/>
      <w:bookmarkEnd w:id="247"/>
      <w:bookmarkEnd w:id="248"/>
      <w:bookmarkEnd w:id="249"/>
      <w:bookmarkEnd w:id="250"/>
      <w:bookmarkEnd w:id="251"/>
      <w:bookmarkEnd w:id="252"/>
      <w:bookmarkEnd w:id="253"/>
      <w:bookmarkEnd w:id="254"/>
    </w:p>
    <w:p w14:paraId="25C80251" w14:textId="77777777"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the </w:t>
      </w:r>
      <w:hyperlink w:anchor="Glos_CQM" w:history="1">
        <w:r w:rsidRPr="00777F47">
          <w:rPr>
            <w:rStyle w:val="IHyperlink"/>
          </w:rPr>
          <w:t>Center for Quality Management in Public Health</w:t>
        </w:r>
      </w:hyperlink>
      <w:r w:rsidRPr="00777F47">
        <w:t xml:space="preserve"> (CQM) and </w:t>
      </w:r>
      <w:r>
        <w:t>Product Support (PS)</w:t>
      </w:r>
      <w:r w:rsidRPr="00777F47">
        <w:t>.</w:t>
      </w:r>
    </w:p>
    <w:p w14:paraId="25C80252" w14:textId="77777777" w:rsidR="00E12C52" w:rsidRDefault="00E12C52" w:rsidP="009D7405">
      <w:pPr>
        <w:pStyle w:val="Caption"/>
      </w:pPr>
      <w:bookmarkStart w:id="255" w:name="_Toc420943540"/>
      <w:r w:rsidRPr="00777F47">
        <w:t xml:space="preserve">Figure </w:t>
      </w:r>
      <w:r w:rsidR="00F317DB">
        <w:fldChar w:fldCharType="begin"/>
      </w:r>
      <w:r w:rsidR="00F317DB">
        <w:instrText xml:space="preserve"> SEQ Figure \* ARABIC </w:instrText>
      </w:r>
      <w:r w:rsidR="00F317DB">
        <w:fldChar w:fldCharType="separate"/>
      </w:r>
      <w:r w:rsidR="003320F1">
        <w:rPr>
          <w:noProof/>
        </w:rPr>
        <w:t>2</w:t>
      </w:r>
      <w:r w:rsidR="00F317DB">
        <w:rPr>
          <w:noProof/>
        </w:rPr>
        <w:fldChar w:fldCharType="end"/>
      </w:r>
      <w:r w:rsidRPr="00777F47">
        <w:t xml:space="preserve"> – Edit Lab Search Criteria</w:t>
      </w:r>
      <w:bookmarkEnd w:id="255"/>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r w:rsidRPr="009D6ACF">
        <w:t>or</w:t>
      </w:r>
    </w:p>
    <w:p w14:paraId="25C8025A" w14:textId="77777777" w:rsidR="00E12C52" w:rsidRPr="009D6ACF" w:rsidRDefault="00E12C52" w:rsidP="00BF4D2A">
      <w:pPr>
        <w:numPr>
          <w:ilvl w:val="0"/>
          <w:numId w:val="2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56" w:name="_Toc42909258"/>
      <w:bookmarkStart w:id="257" w:name="_Toc64881914"/>
      <w:bookmarkStart w:id="258" w:name="_Toc94592878"/>
      <w:bookmarkStart w:id="259"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60" w:name="_Toc226975090"/>
      <w:bookmarkStart w:id="261" w:name="_Toc228789265"/>
      <w:bookmarkStart w:id="262" w:name="_Toc232396148"/>
      <w:bookmarkStart w:id="263" w:name="_Toc233014149"/>
      <w:bookmarkStart w:id="264" w:name="_Ref233167205"/>
      <w:bookmarkStart w:id="265" w:name="_Toc233167436"/>
      <w:bookmarkStart w:id="266" w:name="_Toc421631468"/>
      <w:r w:rsidRPr="009D6ACF">
        <w:t>Edit Registry Parameters</w:t>
      </w:r>
      <w:bookmarkEnd w:id="256"/>
      <w:bookmarkEnd w:id="257"/>
      <w:bookmarkEnd w:id="258"/>
      <w:bookmarkEnd w:id="259"/>
      <w:bookmarkEnd w:id="260"/>
      <w:bookmarkEnd w:id="261"/>
      <w:bookmarkEnd w:id="262"/>
      <w:bookmarkEnd w:id="263"/>
      <w:bookmarkEnd w:id="264"/>
      <w:bookmarkEnd w:id="265"/>
      <w:bookmarkEnd w:id="266"/>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77777777" w:rsidR="00E12C52" w:rsidRDefault="00E12C52" w:rsidP="009D7405">
      <w:pPr>
        <w:pStyle w:val="Caption"/>
      </w:pPr>
      <w:bookmarkStart w:id="267" w:name="_Toc420943541"/>
      <w:r w:rsidRPr="00777F47">
        <w:t xml:space="preserve">Figure </w:t>
      </w:r>
      <w:r w:rsidR="00F317DB">
        <w:fldChar w:fldCharType="begin"/>
      </w:r>
      <w:r w:rsidR="00F317DB">
        <w:instrText xml:space="preserve"> SEQ Figure \* ARABIC </w:instrText>
      </w:r>
      <w:r w:rsidR="00F317DB">
        <w:fldChar w:fldCharType="separate"/>
      </w:r>
      <w:r w:rsidR="003320F1">
        <w:rPr>
          <w:noProof/>
        </w:rPr>
        <w:t>3</w:t>
      </w:r>
      <w:r w:rsidR="00F317DB">
        <w:rPr>
          <w:noProof/>
        </w:rPr>
        <w:fldChar w:fldCharType="end"/>
      </w:r>
      <w:r w:rsidRPr="00777F47">
        <w:t xml:space="preserve"> – Edit Registry Parameters</w:t>
      </w:r>
      <w:bookmarkEnd w:id="267"/>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25C80264"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25C80265"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C80266" w14:textId="77777777"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25C80267"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25C8026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25C802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25C8026A"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25C80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25C8026C"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5C8026D"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25C8026E"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25C8026F"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25C80270"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r w:rsidRPr="00C36C99">
        <w:rPr>
          <w:rFonts w:ascii="Arial" w:hAnsi="Arial" w:cs="Arial"/>
          <w:sz w:val="20"/>
        </w:rPr>
        <w:t>FileMan</w:t>
      </w:r>
      <w:r w:rsidRPr="009D6ACF">
        <w:t xml:space="preserve"> files, such as missing or invalid values, ambiguous data, etc.</w:t>
      </w:r>
    </w:p>
    <w:p w14:paraId="25C80271"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r w:rsidRPr="00C36C99">
        <w:rPr>
          <w:rFonts w:ascii="Arial" w:hAnsi="Arial" w:cs="Arial"/>
          <w:sz w:val="20"/>
        </w:rPr>
        <w:t>FileMan</w:t>
      </w:r>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25C80272"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25C80273" w14:textId="77777777"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25C80274"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268" w:name="_Toc226975091"/>
      <w:bookmarkStart w:id="269" w:name="_Toc228789266"/>
      <w:bookmarkStart w:id="270" w:name="_Toc232396149"/>
      <w:bookmarkStart w:id="271" w:name="_Toc233014150"/>
      <w:bookmarkStart w:id="272" w:name="_Ref233167220"/>
      <w:bookmarkStart w:id="273" w:name="_Toc233167437"/>
      <w:bookmarkStart w:id="274" w:name="_Toc421631469"/>
      <w:bookmarkStart w:id="275" w:name="_Toc42909259"/>
      <w:bookmarkStart w:id="276" w:name="_Toc64881915"/>
      <w:bookmarkStart w:id="277" w:name="_Toc94592879"/>
      <w:bookmarkStart w:id="278" w:name="_Toc126468636"/>
      <w:r w:rsidRPr="009D6ACF">
        <w:t>Historical Data Extraction</w:t>
      </w:r>
      <w:bookmarkEnd w:id="268"/>
      <w:bookmarkEnd w:id="269"/>
      <w:bookmarkEnd w:id="270"/>
      <w:bookmarkEnd w:id="271"/>
      <w:bookmarkEnd w:id="272"/>
      <w:bookmarkEnd w:id="273"/>
      <w:bookmarkEnd w:id="274"/>
    </w:p>
    <w:p w14:paraId="25C8027D"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3320F1" w:rsidRPr="003320F1">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77777777" w:rsidR="00E12C52" w:rsidRDefault="00E12C52" w:rsidP="009D7405">
      <w:pPr>
        <w:pStyle w:val="Caption"/>
      </w:pPr>
      <w:bookmarkStart w:id="279" w:name="_Toc420943542"/>
      <w:r w:rsidRPr="00777F47">
        <w:t xml:space="preserve">Figure </w:t>
      </w:r>
      <w:r w:rsidR="00F317DB">
        <w:fldChar w:fldCharType="begin"/>
      </w:r>
      <w:r w:rsidR="00F317DB">
        <w:instrText xml:space="preserve"> SEQ Figure \* ARABIC </w:instrText>
      </w:r>
      <w:r w:rsidR="00F317DB">
        <w:fldChar w:fldCharType="separate"/>
      </w:r>
      <w:r w:rsidR="003320F1">
        <w:rPr>
          <w:noProof/>
        </w:rPr>
        <w:t>4</w:t>
      </w:r>
      <w:r w:rsidR="00F317DB">
        <w:rPr>
          <w:noProof/>
        </w:rPr>
        <w:fldChar w:fldCharType="end"/>
      </w:r>
      <w:r w:rsidRPr="00777F47">
        <w:t xml:space="preserve"> – Historical Data Extraction</w:t>
      </w:r>
      <w:bookmarkEnd w:id="279"/>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280" w:name="_Toc226975092"/>
      <w:bookmarkStart w:id="281" w:name="_Toc228789267"/>
      <w:bookmarkStart w:id="282" w:name="_Toc232396150"/>
      <w:bookmarkStart w:id="283" w:name="_Toc233014151"/>
      <w:bookmarkStart w:id="284" w:name="_Ref233167236"/>
      <w:bookmarkStart w:id="285" w:name="_Toc233167438"/>
      <w:bookmarkStart w:id="286" w:name="_Toc421631470"/>
      <w:r w:rsidRPr="009D6ACF">
        <w:lastRenderedPageBreak/>
        <w:t>Print Log Files</w:t>
      </w:r>
      <w:bookmarkEnd w:id="275"/>
      <w:bookmarkEnd w:id="276"/>
      <w:bookmarkEnd w:id="277"/>
      <w:bookmarkEnd w:id="278"/>
      <w:bookmarkEnd w:id="280"/>
      <w:bookmarkEnd w:id="281"/>
      <w:bookmarkEnd w:id="282"/>
      <w:bookmarkEnd w:id="283"/>
      <w:bookmarkEnd w:id="284"/>
      <w:bookmarkEnd w:id="285"/>
      <w:bookmarkEnd w:id="286"/>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77777777" w:rsidR="00E12C52" w:rsidRDefault="00E12C52" w:rsidP="009D7405">
      <w:pPr>
        <w:pStyle w:val="Caption"/>
      </w:pPr>
      <w:bookmarkStart w:id="287" w:name="_Toc420943543"/>
      <w:r w:rsidRPr="00777F47">
        <w:t xml:space="preserve">Figure </w:t>
      </w:r>
      <w:r w:rsidR="00F317DB">
        <w:fldChar w:fldCharType="begin"/>
      </w:r>
      <w:r w:rsidR="00F317DB">
        <w:instrText xml:space="preserve"> SEQ Figure \* ARABIC </w:instrText>
      </w:r>
      <w:r w:rsidR="00F317DB">
        <w:fldChar w:fldCharType="separate"/>
      </w:r>
      <w:r w:rsidR="003320F1">
        <w:rPr>
          <w:noProof/>
        </w:rPr>
        <w:t>5</w:t>
      </w:r>
      <w:r w:rsidR="00F317DB">
        <w:rPr>
          <w:noProof/>
        </w:rPr>
        <w:fldChar w:fldCharType="end"/>
      </w:r>
      <w:r w:rsidRPr="00777F47">
        <w:t xml:space="preserve"> – Print Log Files</w:t>
      </w:r>
      <w:bookmarkEnd w:id="287"/>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288" w:name="_Toc64881916"/>
      <w:bookmarkStart w:id="289" w:name="_Toc94592880"/>
      <w:bookmarkStart w:id="290" w:name="_Toc126468637"/>
      <w:bookmarkStart w:id="291" w:name="_Toc226975093"/>
      <w:bookmarkStart w:id="292" w:name="_Toc228789268"/>
      <w:bookmarkStart w:id="293" w:name="_Toc232396151"/>
      <w:bookmarkStart w:id="294" w:name="_Toc233014152"/>
      <w:bookmarkStart w:id="295" w:name="_Ref233167244"/>
      <w:bookmarkStart w:id="296" w:name="_Toc233167439"/>
      <w:bookmarkStart w:id="297" w:name="_Toc421631471"/>
      <w:r w:rsidRPr="00777F47">
        <w:t>Pending Patients</w:t>
      </w:r>
      <w:bookmarkEnd w:id="288"/>
      <w:bookmarkEnd w:id="289"/>
      <w:bookmarkEnd w:id="290"/>
      <w:bookmarkEnd w:id="291"/>
      <w:bookmarkEnd w:id="292"/>
      <w:bookmarkEnd w:id="293"/>
      <w:bookmarkEnd w:id="294"/>
      <w:bookmarkEnd w:id="295"/>
      <w:bookmarkEnd w:id="296"/>
      <w:bookmarkEnd w:id="297"/>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77777777" w:rsidR="00E12C52" w:rsidRDefault="00E12C52" w:rsidP="009D7405">
      <w:pPr>
        <w:pStyle w:val="Caption"/>
      </w:pPr>
      <w:bookmarkStart w:id="298" w:name="_Toc420943544"/>
      <w:r w:rsidRPr="00777F47">
        <w:t xml:space="preserve">Figure </w:t>
      </w:r>
      <w:r w:rsidR="00F317DB">
        <w:fldChar w:fldCharType="begin"/>
      </w:r>
      <w:r w:rsidR="00F317DB">
        <w:instrText xml:space="preserve"> SEQ Figure</w:instrText>
      </w:r>
      <w:r w:rsidR="00F317DB">
        <w:instrText xml:space="preserve"> \* ARABIC </w:instrText>
      </w:r>
      <w:r w:rsidR="00F317DB">
        <w:fldChar w:fldCharType="separate"/>
      </w:r>
      <w:r w:rsidR="003320F1">
        <w:rPr>
          <w:noProof/>
        </w:rPr>
        <w:t>6</w:t>
      </w:r>
      <w:r w:rsidR="00F317DB">
        <w:rPr>
          <w:noProof/>
        </w:rPr>
        <w:fldChar w:fldCharType="end"/>
      </w:r>
      <w:r w:rsidRPr="00777F47">
        <w:t xml:space="preserve"> – Pending Patients</w:t>
      </w:r>
      <w:bookmarkEnd w:id="298"/>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299" w:name="_Ref127261071"/>
      <w:bookmarkStart w:id="300" w:name="_Toc226975094"/>
      <w:bookmarkStart w:id="301" w:name="_Toc228789269"/>
      <w:bookmarkStart w:id="302" w:name="_Toc232396152"/>
      <w:bookmarkStart w:id="303" w:name="_Toc233014153"/>
      <w:bookmarkStart w:id="304" w:name="_Toc233167440"/>
      <w:bookmarkStart w:id="305" w:name="_Toc421631472"/>
      <w:r w:rsidRPr="009D6ACF">
        <w:t>Manual Historical Data Extraction</w:t>
      </w:r>
      <w:bookmarkEnd w:id="299"/>
      <w:bookmarkEnd w:id="300"/>
      <w:bookmarkEnd w:id="301"/>
      <w:bookmarkEnd w:id="302"/>
      <w:bookmarkEnd w:id="303"/>
      <w:bookmarkEnd w:id="304"/>
      <w:bookmarkEnd w:id="305"/>
    </w:p>
    <w:p w14:paraId="25C80294" w14:textId="77777777" w:rsidR="00E12C52" w:rsidRPr="009D6ACF" w:rsidRDefault="00E12C52" w:rsidP="009B69B8">
      <w:pPr>
        <w:pStyle w:val="Heading3"/>
      </w:pPr>
      <w:bookmarkStart w:id="306" w:name="_Toc226975095"/>
      <w:bookmarkStart w:id="307" w:name="_Toc228789270"/>
      <w:bookmarkStart w:id="308" w:name="_Toc232396153"/>
      <w:bookmarkStart w:id="309" w:name="_Toc233014154"/>
      <w:bookmarkStart w:id="310" w:name="_Toc233167441"/>
      <w:bookmarkStart w:id="311" w:name="_Toc421631473"/>
      <w:r w:rsidRPr="009D6ACF">
        <w:t>Overview</w:t>
      </w:r>
      <w:bookmarkEnd w:id="306"/>
      <w:bookmarkEnd w:id="307"/>
      <w:bookmarkEnd w:id="308"/>
      <w:bookmarkEnd w:id="309"/>
      <w:bookmarkEnd w:id="310"/>
      <w:bookmarkEnd w:id="311"/>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12" w:name="_Toc226975096"/>
      <w:bookmarkStart w:id="313" w:name="_Toc228789271"/>
      <w:bookmarkStart w:id="314" w:name="_Toc232396154"/>
      <w:bookmarkStart w:id="315" w:name="_Toc233014155"/>
      <w:bookmarkStart w:id="316" w:name="_Toc233167442"/>
      <w:bookmarkStart w:id="317" w:name="_Toc421631474"/>
      <w:r w:rsidRPr="009D6ACF">
        <w:t>Historical Data Extraction Menu</w:t>
      </w:r>
      <w:bookmarkEnd w:id="312"/>
      <w:bookmarkEnd w:id="313"/>
      <w:bookmarkEnd w:id="314"/>
      <w:bookmarkEnd w:id="315"/>
      <w:bookmarkEnd w:id="316"/>
      <w:bookmarkEnd w:id="317"/>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77777777" w:rsidR="00E12C52" w:rsidRDefault="00E12C52" w:rsidP="009D7405">
      <w:pPr>
        <w:pStyle w:val="Caption"/>
      </w:pPr>
      <w:bookmarkStart w:id="318" w:name="_Toc420943545"/>
      <w:r w:rsidRPr="00777F47">
        <w:t xml:space="preserve">Figure </w:t>
      </w:r>
      <w:r w:rsidR="00F317DB">
        <w:fldChar w:fldCharType="begin"/>
      </w:r>
      <w:r w:rsidR="00F317DB">
        <w:instrText xml:space="preserve"> SEQ Figure \* ARABIC </w:instrText>
      </w:r>
      <w:r w:rsidR="00F317DB">
        <w:fldChar w:fldCharType="separate"/>
      </w:r>
      <w:r w:rsidR="003320F1">
        <w:rPr>
          <w:noProof/>
        </w:rPr>
        <w:t>7</w:t>
      </w:r>
      <w:r w:rsidR="00F317DB">
        <w:rPr>
          <w:noProof/>
        </w:rPr>
        <w:fldChar w:fldCharType="end"/>
      </w:r>
      <w:r w:rsidRPr="00777F47">
        <w:t xml:space="preserve"> – Historical Data Extraction Menu</w:t>
      </w:r>
      <w:bookmarkEnd w:id="318"/>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25C802A9" w14:textId="77777777" w:rsidR="00E12C52" w:rsidRPr="009D6ACF" w:rsidRDefault="00E12C52" w:rsidP="000E6D0A">
      <w:r w:rsidRPr="009D6ACF">
        <w:t>This option allows you to stop a running task and de-queue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19" w:name="_Toc226975097"/>
      <w:bookmarkStart w:id="320" w:name="_Toc228789272"/>
      <w:bookmarkStart w:id="321" w:name="_Toc232396155"/>
      <w:bookmarkStart w:id="322" w:name="_Toc233014156"/>
      <w:bookmarkStart w:id="323" w:name="_Toc233167443"/>
      <w:bookmarkStart w:id="324" w:name="_Toc421631475"/>
      <w:r w:rsidRPr="009D6ACF">
        <w:t>Data Extraction Instructions</w:t>
      </w:r>
      <w:bookmarkEnd w:id="319"/>
      <w:bookmarkEnd w:id="320"/>
      <w:bookmarkEnd w:id="321"/>
      <w:bookmarkEnd w:id="322"/>
      <w:bookmarkEnd w:id="323"/>
      <w:bookmarkEnd w:id="324"/>
    </w:p>
    <w:p w14:paraId="25C802AD" w14:textId="77777777" w:rsidR="00E12C52" w:rsidRPr="009D6ACF" w:rsidRDefault="00E12C52" w:rsidP="00291630">
      <w:bookmarkStart w:id="325" w:name="_Toc90948678"/>
      <w:bookmarkStart w:id="326" w:name="_Toc90948827"/>
      <w:bookmarkStart w:id="327" w:name="_Toc90949179"/>
      <w:bookmarkStart w:id="328" w:name="_Toc90949254"/>
      <w:bookmarkStart w:id="329" w:name="_Toc90950120"/>
      <w:bookmarkStart w:id="330" w:name="_Toc90951166"/>
      <w:bookmarkStart w:id="331" w:name="_Toc90951754"/>
      <w:bookmarkStart w:id="332" w:name="_Toc90951782"/>
      <w:bookmarkStart w:id="333" w:name="_Toc90951813"/>
      <w:bookmarkStart w:id="334" w:name="_Toc90951879"/>
      <w:bookmarkStart w:id="335" w:name="_Toc90951913"/>
      <w:bookmarkStart w:id="336" w:name="_Toc90951942"/>
      <w:bookmarkStart w:id="337" w:name="_Toc90952002"/>
      <w:bookmarkStart w:id="338" w:name="_Toc90952037"/>
      <w:bookmarkStart w:id="339" w:name="_Toc90952065"/>
      <w:bookmarkStart w:id="340" w:name="_Toc90952178"/>
      <w:bookmarkStart w:id="341" w:name="_Toc90952373"/>
      <w:bookmarkStart w:id="342" w:name="_Toc90952418"/>
      <w:bookmarkStart w:id="343" w:name="_Toc90952457"/>
      <w:bookmarkStart w:id="344" w:name="_Toc90952485"/>
      <w:bookmarkStart w:id="345" w:name="_Toc90952526"/>
      <w:bookmarkStart w:id="346" w:name="_Toc90952649"/>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Pr="009D6ACF">
        <w:t>Follow the steps below to perform the historical data extraction:</w:t>
      </w:r>
    </w:p>
    <w:p w14:paraId="25C802AE" w14:textId="77777777" w:rsidR="00E12C52" w:rsidRPr="009D6ACF" w:rsidRDefault="00E12C52" w:rsidP="00291630">
      <w:pPr>
        <w:pStyle w:val="Step"/>
        <w:keepNext/>
        <w:tabs>
          <w:tab w:val="clear" w:pos="360"/>
        </w:tabs>
      </w:pPr>
      <w:r w:rsidRPr="009D6ACF">
        <w:t>Create the output directory.</w:t>
      </w:r>
    </w:p>
    <w:p w14:paraId="25C802AF"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FD210E">
        <w:fldChar w:fldCharType="begin"/>
      </w:r>
      <w:r w:rsidRPr="00982924">
        <w:instrText>xe "Historical Data Extraction:Create the Output Directory"</w:instrText>
      </w:r>
      <w:r w:rsidR="00FD210E">
        <w:fldChar w:fldCharType="end"/>
      </w:r>
    </w:p>
    <w:p w14:paraId="25C802B0" w14:textId="77777777" w:rsidR="00E12C52" w:rsidRDefault="00E12C52" w:rsidP="00291630">
      <w:pPr>
        <w:pStyle w:val="NormalIndent1"/>
      </w:pPr>
      <w:r w:rsidRPr="009D6ACF">
        <w:t>In VMS, create the directory as follows:</w:t>
      </w:r>
    </w:p>
    <w:p w14:paraId="25C802B1" w14:textId="77777777" w:rsidR="00E12C52" w:rsidRPr="00777F47" w:rsidRDefault="00E12C52" w:rsidP="009D7405">
      <w:pPr>
        <w:pStyle w:val="Caption"/>
      </w:pPr>
      <w:bookmarkStart w:id="347" w:name="_Toc420943546"/>
      <w:r w:rsidRPr="00777F47">
        <w:t xml:space="preserve">Figure </w:t>
      </w:r>
      <w:r w:rsidR="00F317DB">
        <w:fldChar w:fldCharType="begin"/>
      </w:r>
      <w:r w:rsidR="00F317DB">
        <w:instrText xml:space="preserve"> SEQ Figure \* ARABIC </w:instrText>
      </w:r>
      <w:r w:rsidR="00F317DB">
        <w:fldChar w:fldCharType="separate"/>
      </w:r>
      <w:r w:rsidR="003320F1">
        <w:rPr>
          <w:noProof/>
        </w:rPr>
        <w:t>8</w:t>
      </w:r>
      <w:r w:rsidR="00F317DB">
        <w:rPr>
          <w:noProof/>
        </w:rPr>
        <w:fldChar w:fldCharType="end"/>
      </w:r>
      <w:r w:rsidRPr="00777F47">
        <w:t xml:space="preserve"> – Create the Output Directory</w:t>
      </w:r>
      <w:bookmarkEnd w:id="347"/>
    </w:p>
    <w:p w14:paraId="25C802B2" w14:textId="77777777" w:rsidR="00E12C52" w:rsidRDefault="004D1D50" w:rsidP="00397F24">
      <w:r>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25C802B3" w14:textId="77777777" w:rsidR="004D1D50" w:rsidRPr="00777F47" w:rsidRDefault="004D1D50" w:rsidP="00397F24"/>
    <w:p w14:paraId="25C802B4"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25C802B5" w14:textId="77777777" w:rsidR="00E12C52" w:rsidRPr="00777F47" w:rsidRDefault="007525E9" w:rsidP="00BA4C85">
      <w:pPr>
        <w:ind w:left="1296" w:right="720" w:hanging="576"/>
      </w:pPr>
      <w:r>
        <w:rPr>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25C802B6" w14:textId="77777777" w:rsidR="00E12C52" w:rsidRPr="00777F47" w:rsidRDefault="00E12C52" w:rsidP="00291630">
      <w:pPr>
        <w:pStyle w:val="Step"/>
        <w:keepNext/>
      </w:pPr>
      <w:r w:rsidRPr="00777F47">
        <w:t>Define the name of the output directory in the data extraction parameters.</w:t>
      </w:r>
    </w:p>
    <w:p w14:paraId="25C802B7"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FD210E">
        <w:fldChar w:fldCharType="begin"/>
      </w:r>
      <w:r w:rsidRPr="00777F47">
        <w:instrText>xe "Historical Data Extraction menu:Define Output Directory Name option"</w:instrText>
      </w:r>
      <w:r w:rsidR="00FD210E">
        <w:fldChar w:fldCharType="end"/>
      </w:r>
      <w:r w:rsidRPr="00777F47">
        <w:t xml:space="preserve">  to populate the historical data extraction parameters with the name of the output directory:</w:t>
      </w:r>
    </w:p>
    <w:p w14:paraId="25C802B8" w14:textId="77777777" w:rsidR="00E12C52" w:rsidRPr="00777F47" w:rsidRDefault="00E12C52" w:rsidP="009D7405">
      <w:pPr>
        <w:pStyle w:val="Caption"/>
      </w:pPr>
    </w:p>
    <w:p w14:paraId="25C802B9" w14:textId="77777777" w:rsidR="00E12C52" w:rsidRDefault="00E12C52" w:rsidP="009D7405">
      <w:pPr>
        <w:pStyle w:val="Caption"/>
      </w:pPr>
      <w:bookmarkStart w:id="348" w:name="_Toc420943547"/>
      <w:r w:rsidRPr="00777F47">
        <w:t xml:space="preserve">Figure </w:t>
      </w:r>
      <w:r w:rsidR="00F317DB">
        <w:fldChar w:fldCharType="begin"/>
      </w:r>
      <w:r w:rsidR="00F317DB">
        <w:instrText xml:space="preserve"> SEQ Figure \* ARABIC </w:instrText>
      </w:r>
      <w:r w:rsidR="00F317DB">
        <w:fldChar w:fldCharType="separate"/>
      </w:r>
      <w:r w:rsidR="003320F1">
        <w:rPr>
          <w:noProof/>
        </w:rPr>
        <w:t>9</w:t>
      </w:r>
      <w:r w:rsidR="00F317DB">
        <w:rPr>
          <w:noProof/>
        </w:rPr>
        <w:fldChar w:fldCharType="end"/>
      </w:r>
      <w:r w:rsidRPr="00777F47">
        <w:t xml:space="preserve"> – Define Output Directory Name in Data Extraction Parameters</w:t>
      </w:r>
      <w:bookmarkEnd w:id="348"/>
    </w:p>
    <w:p w14:paraId="25C802BA" w14:textId="77777777" w:rsidR="00E12C52" w:rsidRPr="009D6ACF" w:rsidRDefault="0033693A" w:rsidP="00397F24">
      <w:r>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B" w14:textId="77777777" w:rsidR="00E12C52" w:rsidRPr="009D6ACF" w:rsidRDefault="00E12C52" w:rsidP="00291630">
      <w:pPr>
        <w:pStyle w:val="NormalIndent1"/>
      </w:pPr>
    </w:p>
    <w:p w14:paraId="25C802BC" w14:textId="77777777" w:rsidR="00E12C52" w:rsidRPr="009D6ACF" w:rsidRDefault="00E12C52" w:rsidP="00291630">
      <w:pPr>
        <w:pStyle w:val="Step"/>
        <w:keepNext/>
      </w:pPr>
      <w:r w:rsidRPr="009D6ACF">
        <w:t>Create the data extraction task(s).</w:t>
      </w:r>
    </w:p>
    <w:p w14:paraId="25C802BD"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FD210E">
        <w:fldChar w:fldCharType="begin"/>
      </w:r>
      <w:r w:rsidRPr="00982924">
        <w:instrText>xe "Historical Data Extraction menu:Create Data Extraction Task option"</w:instrText>
      </w:r>
      <w:r w:rsidR="00FD210E">
        <w:fldChar w:fldCharType="end"/>
      </w:r>
      <w:r w:rsidRPr="009D6ACF">
        <w:t xml:space="preserve">  to define the data extraction tasks:</w:t>
      </w:r>
    </w:p>
    <w:p w14:paraId="25C802BE" w14:textId="77777777" w:rsidR="00E12C52" w:rsidRDefault="00E12C52" w:rsidP="009D7405">
      <w:pPr>
        <w:pStyle w:val="Caption"/>
      </w:pPr>
      <w:bookmarkStart w:id="349" w:name="_Toc420943548"/>
      <w:r w:rsidRPr="00777F47">
        <w:t xml:space="preserve">Figure </w:t>
      </w:r>
      <w:r w:rsidR="00F317DB">
        <w:fldChar w:fldCharType="begin"/>
      </w:r>
      <w:r w:rsidR="00F317DB">
        <w:instrText xml:space="preserve"> SEQ Figure \* ARABIC </w:instrText>
      </w:r>
      <w:r w:rsidR="00F317DB">
        <w:fldChar w:fldCharType="separate"/>
      </w:r>
      <w:r w:rsidR="003320F1">
        <w:rPr>
          <w:noProof/>
        </w:rPr>
        <w:t>10</w:t>
      </w:r>
      <w:r w:rsidR="00F317DB">
        <w:rPr>
          <w:noProof/>
        </w:rPr>
        <w:fldChar w:fldCharType="end"/>
      </w:r>
      <w:r w:rsidRPr="00777F47">
        <w:t xml:space="preserve"> - Create Data Extraction Task</w:t>
      </w:r>
      <w:bookmarkEnd w:id="349"/>
    </w:p>
    <w:p w14:paraId="25C802BF" w14:textId="77777777" w:rsidR="00E12C52" w:rsidRDefault="007475EE" w:rsidP="001F6222">
      <w:r>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1">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0" w14:textId="77777777" w:rsidR="007475EE" w:rsidRPr="001F6222" w:rsidRDefault="007475EE" w:rsidP="001F6222"/>
    <w:p w14:paraId="25C802C1" w14:textId="77777777" w:rsidR="00E12C52" w:rsidRPr="009D6ACF" w:rsidRDefault="00E12C52" w:rsidP="00291630">
      <w:pPr>
        <w:pStyle w:val="Step"/>
        <w:keepNext/>
        <w:spacing w:before="240"/>
      </w:pPr>
      <w:r w:rsidRPr="009D6ACF">
        <w:t>Start the data extraction task(s).</w:t>
      </w:r>
    </w:p>
    <w:p w14:paraId="25C802C2"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FD210E">
        <w:fldChar w:fldCharType="begin"/>
      </w:r>
      <w:r w:rsidRPr="00982924">
        <w:instrText>xe "Historical Data Extraction menu:Start a Task option"</w:instrText>
      </w:r>
      <w:r w:rsidR="00FD210E">
        <w:fldChar w:fldCharType="end"/>
      </w:r>
      <w:r w:rsidRPr="009D6ACF">
        <w:t xml:space="preserve"> to start the data extraction task(s).  The user can select a task using a value from the </w:t>
      </w:r>
      <w:r>
        <w:t>“</w:t>
      </w:r>
      <w:r w:rsidRPr="009D6ACF">
        <w:t>ID</w:t>
      </w:r>
      <w:r>
        <w:t>”</w:t>
      </w:r>
      <w:r w:rsidRPr="009D6ACF">
        <w:t xml:space="preserve"> column:</w:t>
      </w:r>
    </w:p>
    <w:p w14:paraId="25C802C3" w14:textId="77777777" w:rsidR="00E12C52" w:rsidRDefault="00E12C52" w:rsidP="009D7405">
      <w:pPr>
        <w:pStyle w:val="Caption"/>
      </w:pPr>
      <w:bookmarkStart w:id="350" w:name="_Toc420943549"/>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11</w:t>
      </w:r>
      <w:r w:rsidR="00F317DB">
        <w:rPr>
          <w:noProof/>
        </w:rPr>
        <w:fldChar w:fldCharType="end"/>
      </w:r>
      <w:r w:rsidRPr="00777F47">
        <w:t xml:space="preserve"> – Start Data Extraction Task</w:t>
      </w:r>
      <w:bookmarkEnd w:id="350"/>
    </w:p>
    <w:p w14:paraId="25C802C4" w14:textId="77777777" w:rsidR="00E12C52" w:rsidRDefault="00CB685F" w:rsidP="001F6222">
      <w:r>
        <w:rPr>
          <w:noProof/>
        </w:rPr>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25C802C5" w14:textId="77777777" w:rsidR="00CB685F" w:rsidRPr="001F6222" w:rsidRDefault="00CB685F" w:rsidP="001F6222"/>
    <w:p w14:paraId="25C802C6"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25C802C7" w14:textId="77777777" w:rsidR="00E12C52" w:rsidRPr="009D6ACF" w:rsidRDefault="00E12C52" w:rsidP="006E424C">
      <w:pPr>
        <w:ind w:left="346"/>
      </w:pPr>
    </w:p>
    <w:p w14:paraId="25C802C8" w14:textId="77777777" w:rsidR="00E12C52" w:rsidRPr="009D6ACF" w:rsidRDefault="00E12C52" w:rsidP="00291630">
      <w:pPr>
        <w:pStyle w:val="Step"/>
        <w:keepNext/>
      </w:pPr>
      <w:r w:rsidRPr="009D6ACF">
        <w:t>Wait for task(s) completion.</w:t>
      </w:r>
    </w:p>
    <w:p w14:paraId="25C802C9"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25C802CA" w14:textId="77777777"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25C802CB" w14:textId="77777777" w:rsidR="00E12C52" w:rsidRPr="00777F47" w:rsidRDefault="006F4B68" w:rsidP="00291630">
      <w:pPr>
        <w:pStyle w:val="NormalIndent1"/>
        <w:keepNext/>
      </w:pPr>
      <w:r>
        <w:lastRenderedPageBreak/>
        <w:fldChar w:fldCharType="begin"/>
      </w:r>
      <w:r>
        <w:instrText xml:space="preserve"> REF _Ref232396862 \h  \* MERGEFORMAT </w:instrText>
      </w:r>
      <w:r>
        <w:fldChar w:fldCharType="separate"/>
      </w:r>
      <w:r w:rsidR="003320F1" w:rsidRPr="003320F1">
        <w:rPr>
          <w:rStyle w:val="IHyperlink"/>
        </w:rPr>
        <w:t>Table 28</w:t>
      </w:r>
      <w:r>
        <w:fldChar w:fldCharType="end"/>
      </w:r>
      <w:r w:rsidR="00E12C52" w:rsidRPr="00777F47">
        <w:t xml:space="preserve"> shows the information displayed for each task in the table: </w:t>
      </w:r>
      <w:r w:rsidR="00FD210E">
        <w:fldChar w:fldCharType="begin"/>
      </w:r>
      <w:r w:rsidR="00E12C52" w:rsidRPr="00777F47">
        <w:instrText>xe "Historical Data Extraction menu:Task Information"</w:instrText>
      </w:r>
      <w:r w:rsidR="00FD210E">
        <w:fldChar w:fldCharType="end"/>
      </w:r>
    </w:p>
    <w:p w14:paraId="25C802CC" w14:textId="77777777" w:rsidR="00E12C52" w:rsidRPr="008D07A4" w:rsidRDefault="00E12C52" w:rsidP="00291630">
      <w:pPr>
        <w:pStyle w:val="NormalIndent1"/>
        <w:keepNext/>
        <w:rPr>
          <w:rStyle w:val="IHyperlink"/>
        </w:rPr>
      </w:pPr>
    </w:p>
    <w:p w14:paraId="25C802CD" w14:textId="77777777" w:rsidR="00E12C52" w:rsidRPr="00777F47" w:rsidRDefault="00E12C52" w:rsidP="009D7405">
      <w:pPr>
        <w:pStyle w:val="Caption"/>
      </w:pPr>
      <w:bookmarkStart w:id="351" w:name="_Ref232396862"/>
      <w:bookmarkStart w:id="352" w:name="_Toc421631372"/>
      <w:r w:rsidRPr="00777F47">
        <w:t xml:space="preserve">Table </w:t>
      </w:r>
      <w:r w:rsidR="00F317DB">
        <w:fldChar w:fldCharType="begin"/>
      </w:r>
      <w:r w:rsidR="00F317DB">
        <w:instrText xml:space="preserve"> SEQ Table \* ARABIC </w:instrText>
      </w:r>
      <w:r w:rsidR="00F317DB">
        <w:fldChar w:fldCharType="separate"/>
      </w:r>
      <w:r w:rsidR="003320F1">
        <w:rPr>
          <w:noProof/>
        </w:rPr>
        <w:t>28</w:t>
      </w:r>
      <w:r w:rsidR="00F317DB">
        <w:rPr>
          <w:noProof/>
        </w:rPr>
        <w:fldChar w:fldCharType="end"/>
      </w:r>
      <w:bookmarkEnd w:id="351"/>
      <w:r w:rsidRPr="00777F47">
        <w:t xml:space="preserve"> – Task Information</w:t>
      </w:r>
      <w:bookmarkEnd w:id="352"/>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D" w14:textId="77777777" w:rsidR="00E12C52" w:rsidRPr="00777F47" w:rsidRDefault="00E12C52" w:rsidP="00291630">
      <w:pPr>
        <w:pStyle w:val="NormalIndent1"/>
        <w:keepNext/>
      </w:pPr>
    </w:p>
    <w:p w14:paraId="25C802DE"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6F4B68">
        <w:fldChar w:fldCharType="begin"/>
      </w:r>
      <w:r w:rsidR="006F4B68">
        <w:instrText xml:space="preserve"> REF _Ref232396822 \h  \* MERGEFORMAT </w:instrText>
      </w:r>
      <w:r w:rsidR="006F4B68">
        <w:fldChar w:fldCharType="separate"/>
      </w:r>
      <w:r w:rsidR="003320F1" w:rsidRPr="003320F1">
        <w:rPr>
          <w:rStyle w:val="IHyperlink"/>
        </w:rPr>
        <w:t>Table 29</w:t>
      </w:r>
      <w:r w:rsidR="006F4B68">
        <w:fldChar w:fldCharType="end"/>
      </w:r>
      <w:r w:rsidRPr="00777F47">
        <w:t xml:space="preserve">. </w:t>
      </w:r>
      <w:r w:rsidR="00FD210E">
        <w:fldChar w:fldCharType="begin"/>
      </w:r>
      <w:r w:rsidRPr="00777F47">
        <w:instrText>xe "Historical Data Extraction menu:Task Information:Status values"</w:instrText>
      </w:r>
      <w:r w:rsidR="00FD210E">
        <w:fldChar w:fldCharType="end"/>
      </w:r>
    </w:p>
    <w:p w14:paraId="25C802DF" w14:textId="77777777" w:rsidR="00E12C52" w:rsidRDefault="00E12C52" w:rsidP="009D7405">
      <w:pPr>
        <w:pStyle w:val="Caption"/>
      </w:pPr>
      <w:bookmarkStart w:id="353" w:name="_Ref232396822"/>
      <w:bookmarkStart w:id="354" w:name="_Toc421631373"/>
      <w:r w:rsidRPr="00777F47">
        <w:t xml:space="preserve">Table </w:t>
      </w:r>
      <w:r w:rsidR="00F317DB">
        <w:fldChar w:fldCharType="begin"/>
      </w:r>
      <w:r w:rsidR="00F317DB">
        <w:instrText xml:space="preserve"> SEQ Table \* ARABIC </w:instrText>
      </w:r>
      <w:r w:rsidR="00F317DB">
        <w:fldChar w:fldCharType="separate"/>
      </w:r>
      <w:r w:rsidR="003320F1">
        <w:rPr>
          <w:noProof/>
        </w:rPr>
        <w:t>29</w:t>
      </w:r>
      <w:r w:rsidR="00F317DB">
        <w:rPr>
          <w:noProof/>
        </w:rPr>
        <w:fldChar w:fldCharType="end"/>
      </w:r>
      <w:bookmarkEnd w:id="353"/>
      <w:r w:rsidRPr="00777F47">
        <w:t xml:space="preserve"> – Status Values</w:t>
      </w:r>
      <w:bookmarkEnd w:id="354"/>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2FB"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25C802FC" w14:textId="77777777" w:rsidR="00E12C52" w:rsidRDefault="00E12C52" w:rsidP="009D7405">
      <w:pPr>
        <w:pStyle w:val="Caption"/>
      </w:pPr>
      <w:bookmarkStart w:id="355" w:name="_Toc420943550"/>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12</w:t>
      </w:r>
      <w:r w:rsidR="00F317DB">
        <w:rPr>
          <w:noProof/>
        </w:rPr>
        <w:fldChar w:fldCharType="end"/>
      </w:r>
      <w:r w:rsidRPr="00777F47">
        <w:t xml:space="preserve"> – Display Extraction Status</w:t>
      </w:r>
      <w:bookmarkEnd w:id="355"/>
    </w:p>
    <w:p w14:paraId="25C802FD" w14:textId="77777777" w:rsidR="00CB685F" w:rsidRPr="00CB685F" w:rsidRDefault="00CB685F" w:rsidP="00CB685F">
      <w:r>
        <w:rPr>
          <w:noProof/>
        </w:rPr>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25C802FE" w14:textId="77777777" w:rsidR="00E12C52" w:rsidRDefault="00E12C52" w:rsidP="00291630">
      <w:pPr>
        <w:pStyle w:val="NormalIndent1"/>
        <w:spacing w:before="120"/>
      </w:pPr>
    </w:p>
    <w:p w14:paraId="25C802FF" w14:textId="77777777"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25C80300"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25C80301" w14:textId="77777777" w:rsidR="00E12C52" w:rsidRDefault="00E12C52" w:rsidP="009D7405">
      <w:pPr>
        <w:pStyle w:val="Caption"/>
      </w:pPr>
      <w:bookmarkStart w:id="356" w:name="_Toc420943551"/>
      <w:r w:rsidRPr="00777F47">
        <w:lastRenderedPageBreak/>
        <w:t xml:space="preserve">Figure </w:t>
      </w:r>
      <w:r w:rsidR="00F317DB">
        <w:fldChar w:fldCharType="begin"/>
      </w:r>
      <w:r w:rsidR="00F317DB">
        <w:instrText xml:space="preserve"> SE</w:instrText>
      </w:r>
      <w:r w:rsidR="00F317DB">
        <w:instrText xml:space="preserve">Q Figure \* ARABIC </w:instrText>
      </w:r>
      <w:r w:rsidR="00F317DB">
        <w:fldChar w:fldCharType="separate"/>
      </w:r>
      <w:r w:rsidR="003320F1">
        <w:rPr>
          <w:noProof/>
        </w:rPr>
        <w:t>13</w:t>
      </w:r>
      <w:r w:rsidR="00F317DB">
        <w:rPr>
          <w:noProof/>
        </w:rPr>
        <w:fldChar w:fldCharType="end"/>
      </w:r>
      <w:r w:rsidRPr="00777F47">
        <w:t xml:space="preserve"> – Stop a Task</w:t>
      </w:r>
      <w:bookmarkEnd w:id="356"/>
    </w:p>
    <w:p w14:paraId="25C80302" w14:textId="77777777" w:rsidR="00E12C52" w:rsidRDefault="007C0E21" w:rsidP="007C0E21">
      <w:r>
        <w:rPr>
          <w:noProof/>
        </w:rPr>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25C80303" w14:textId="77777777" w:rsidR="007C0E21" w:rsidRPr="009D6ACF" w:rsidRDefault="007C0E21" w:rsidP="007C0E21"/>
    <w:p w14:paraId="25C80304" w14:textId="77777777" w:rsidR="00E12C52" w:rsidRPr="009D6ACF" w:rsidRDefault="00E12C52" w:rsidP="00291630">
      <w:pPr>
        <w:pStyle w:val="Step"/>
        <w:keepNext/>
        <w:spacing w:before="120"/>
      </w:pPr>
      <w:r w:rsidRPr="009D6ACF">
        <w:t>Examine the task log(s).</w:t>
      </w:r>
    </w:p>
    <w:p w14:paraId="25C80305"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25C80306" w14:textId="77777777" w:rsidR="00E12C52" w:rsidRDefault="00E12C52" w:rsidP="009D7405">
      <w:pPr>
        <w:pStyle w:val="Caption"/>
      </w:pPr>
      <w:bookmarkStart w:id="357" w:name="_Toc420943552"/>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14</w:t>
      </w:r>
      <w:r w:rsidR="00F317DB">
        <w:rPr>
          <w:noProof/>
        </w:rPr>
        <w:fldChar w:fldCharType="end"/>
      </w:r>
      <w:r w:rsidRPr="00777F47">
        <w:t xml:space="preserve"> – Display Task Log</w:t>
      </w:r>
      <w:bookmarkEnd w:id="357"/>
    </w:p>
    <w:p w14:paraId="25C80307" w14:textId="77777777" w:rsidR="00C50B66" w:rsidRPr="00C50B66" w:rsidRDefault="00C50B66" w:rsidP="00C50B66">
      <w:r>
        <w:rPr>
          <w:noProof/>
        </w:rPr>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25C80308" w14:textId="77777777" w:rsidR="00E12C52" w:rsidRPr="00777F47" w:rsidRDefault="00E12C52" w:rsidP="00291630">
      <w:pPr>
        <w:pStyle w:val="NormalIndent1"/>
      </w:pPr>
    </w:p>
    <w:p w14:paraId="25C80309" w14:textId="77777777"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0A" w14:textId="77777777" w:rsidR="00E12C52" w:rsidRPr="00777F47" w:rsidRDefault="00E12C52" w:rsidP="00291630">
      <w:pPr>
        <w:pStyle w:val="Step"/>
        <w:keepNext/>
      </w:pPr>
      <w:r w:rsidRPr="00777F47">
        <w:lastRenderedPageBreak/>
        <w:t>If there are errors, fix them and restart the tasks with errors.</w:t>
      </w:r>
    </w:p>
    <w:p w14:paraId="25C8030B"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25C8030C" w14:textId="77777777" w:rsidR="00E12C52" w:rsidRPr="00777F47" w:rsidRDefault="00E12C52" w:rsidP="00291630">
      <w:pPr>
        <w:pStyle w:val="NormalIndent1"/>
      </w:pPr>
      <w:r w:rsidRPr="00777F47">
        <w:t>As shown in the example below, the rescheduling dialog is slightly different from that described in step 4:</w:t>
      </w:r>
    </w:p>
    <w:p w14:paraId="25C8030D" w14:textId="77777777" w:rsidR="00E12C52" w:rsidRPr="00777F47" w:rsidRDefault="00E12C52" w:rsidP="009D7405">
      <w:pPr>
        <w:pStyle w:val="Caption"/>
      </w:pPr>
      <w:bookmarkStart w:id="358" w:name="_Toc420943553"/>
      <w:r w:rsidRPr="00777F47">
        <w:t xml:space="preserve">Figure </w:t>
      </w:r>
      <w:r w:rsidR="00F317DB">
        <w:fldChar w:fldCharType="begin"/>
      </w:r>
      <w:r w:rsidR="00F317DB">
        <w:instrText xml:space="preserve"> SEQ Figure \* ARABIC </w:instrText>
      </w:r>
      <w:r w:rsidR="00F317DB">
        <w:fldChar w:fldCharType="separate"/>
      </w:r>
      <w:r w:rsidR="003320F1">
        <w:rPr>
          <w:noProof/>
        </w:rPr>
        <w:t>15</w:t>
      </w:r>
      <w:r w:rsidR="00F317DB">
        <w:rPr>
          <w:noProof/>
        </w:rPr>
        <w:fldChar w:fldCharType="end"/>
      </w:r>
      <w:r w:rsidRPr="00777F47">
        <w:t xml:space="preserve"> – Start a Task</w:t>
      </w:r>
      <w:bookmarkEnd w:id="358"/>
    </w:p>
    <w:p w14:paraId="25C8030E" w14:textId="77777777" w:rsidR="00E12C52" w:rsidRDefault="0040157A" w:rsidP="00291630">
      <w:pPr>
        <w:pStyle w:val="NormalIndent1"/>
      </w:pPr>
      <w:r>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25C8030F" w14:textId="77777777" w:rsidR="0040157A" w:rsidRPr="00777F47" w:rsidRDefault="0040157A" w:rsidP="00291630">
      <w:pPr>
        <w:pStyle w:val="NormalIndent1"/>
      </w:pPr>
    </w:p>
    <w:p w14:paraId="25C80310"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25C80311" w14:textId="77777777" w:rsidR="00E12C52" w:rsidRDefault="00E12C52" w:rsidP="009D7405">
      <w:pPr>
        <w:pStyle w:val="Caption"/>
      </w:pPr>
      <w:bookmarkStart w:id="359" w:name="_Toc420943554"/>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16</w:t>
      </w:r>
      <w:r w:rsidR="00F317DB">
        <w:rPr>
          <w:noProof/>
        </w:rPr>
        <w:fldChar w:fldCharType="end"/>
      </w:r>
      <w:r w:rsidRPr="00777F47">
        <w:t xml:space="preserve"> – Create Extraction Tasks</w:t>
      </w:r>
      <w:bookmarkEnd w:id="359"/>
    </w:p>
    <w:p w14:paraId="25C80312" w14:textId="77777777" w:rsidR="0040157A" w:rsidRPr="0040157A" w:rsidRDefault="0040157A" w:rsidP="0040157A">
      <w:pPr>
        <w:ind w:left="360"/>
      </w:pPr>
      <w:r>
        <w:rPr>
          <w:noProof/>
        </w:rPr>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7">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25C80313" w14:textId="77777777" w:rsidR="00E12C52" w:rsidRPr="00777F47" w:rsidRDefault="00E12C52" w:rsidP="00291630">
      <w:pPr>
        <w:pStyle w:val="NormalIndent1"/>
      </w:pPr>
    </w:p>
    <w:p w14:paraId="25C80314"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prompt.  Answer </w:t>
      </w:r>
      <w:r w:rsidRPr="00777F47">
        <w:rPr>
          <w:rFonts w:ascii="Courier New" w:hAnsi="Courier New"/>
          <w:b/>
          <w:noProof/>
          <w:sz w:val="22"/>
          <w:szCs w:val="22"/>
        </w:rPr>
        <w:t>YES</w:t>
      </w:r>
      <w:r w:rsidRPr="00777F47">
        <w:t xml:space="preserve"> to that question.</w:t>
      </w:r>
    </w:p>
    <w:p w14:paraId="25C80315" w14:textId="77777777" w:rsidR="00E12C52" w:rsidRPr="00777F47" w:rsidRDefault="00E12C52" w:rsidP="009B69B8">
      <w:pPr>
        <w:pStyle w:val="Heading3"/>
      </w:pPr>
      <w:bookmarkStart w:id="360" w:name="_Toc126565192"/>
      <w:bookmarkStart w:id="361" w:name="_Toc226975098"/>
      <w:bookmarkStart w:id="362" w:name="_Toc228789273"/>
      <w:bookmarkStart w:id="363" w:name="_Toc232396156"/>
      <w:bookmarkStart w:id="364" w:name="_Toc233014157"/>
      <w:bookmarkStart w:id="365" w:name="_Toc233167444"/>
      <w:bookmarkStart w:id="366" w:name="_Toc421631476"/>
      <w:r w:rsidRPr="00777F47">
        <w:t>Data Transmission</w:t>
      </w:r>
      <w:bookmarkEnd w:id="360"/>
      <w:r w:rsidRPr="00777F47">
        <w:t xml:space="preserve"> Instructions</w:t>
      </w:r>
      <w:bookmarkEnd w:id="361"/>
      <w:bookmarkEnd w:id="362"/>
      <w:bookmarkEnd w:id="363"/>
      <w:bookmarkEnd w:id="364"/>
      <w:bookmarkEnd w:id="365"/>
      <w:bookmarkEnd w:id="366"/>
    </w:p>
    <w:p w14:paraId="25C80316" w14:textId="77777777" w:rsidR="00E12C52" w:rsidRPr="00777F47" w:rsidRDefault="00E12C52" w:rsidP="009B69B8">
      <w:pPr>
        <w:pStyle w:val="Heading4"/>
      </w:pPr>
      <w:bookmarkStart w:id="367" w:name="_Toc232396157"/>
      <w:r w:rsidRPr="00777F47">
        <w:t>Background Information</w:t>
      </w:r>
      <w:bookmarkEnd w:id="367"/>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368" w:name="_Toc232396158"/>
      <w:r w:rsidRPr="00777F47">
        <w:t>Data Transmission Instruction</w:t>
      </w:r>
      <w:bookmarkEnd w:id="368"/>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31173">
      <w:pPr>
        <w:numPr>
          <w:ilvl w:val="0"/>
          <w:numId w:val="21"/>
        </w:numPr>
        <w:tabs>
          <w:tab w:val="clear" w:pos="1296"/>
        </w:tabs>
        <w:spacing w:before="80" w:after="80"/>
        <w:ind w:left="720" w:hanging="360"/>
      </w:pPr>
      <w:r w:rsidRPr="00777F47">
        <w:lastRenderedPageBreak/>
        <w:t xml:space="preserve">Enter the </w:t>
      </w:r>
      <w:r w:rsidRPr="00777F47">
        <w:rPr>
          <w:b/>
          <w:bCs/>
        </w:rPr>
        <w:t>FTP</w:t>
      </w:r>
      <w:r w:rsidRPr="00777F47">
        <w:t xml:space="preserve"> command with the IP address as a parameter.</w:t>
      </w:r>
    </w:p>
    <w:p w14:paraId="25C8031E"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25C8031F"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1"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5C80322"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25C80323"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77777777" w:rsidR="00E12C52" w:rsidRDefault="00E12C52" w:rsidP="009D7405">
      <w:pPr>
        <w:pStyle w:val="Caption"/>
      </w:pPr>
      <w:bookmarkStart w:id="369" w:name="_Toc420943555"/>
      <w:r w:rsidRPr="00777F47">
        <w:t xml:space="preserve">Figure </w:t>
      </w:r>
      <w:r w:rsidR="00F317DB">
        <w:fldChar w:fldCharType="begin"/>
      </w:r>
      <w:r w:rsidR="00F317DB">
        <w:instrText xml:space="preserve"> SEQ Figur</w:instrText>
      </w:r>
      <w:r w:rsidR="00F317DB">
        <w:instrText xml:space="preserve">e \* ARABIC </w:instrText>
      </w:r>
      <w:r w:rsidR="00F317DB">
        <w:fldChar w:fldCharType="separate"/>
      </w:r>
      <w:r w:rsidR="003320F1">
        <w:rPr>
          <w:noProof/>
        </w:rPr>
        <w:t>17</w:t>
      </w:r>
      <w:r w:rsidR="00F317DB">
        <w:rPr>
          <w:noProof/>
        </w:rPr>
        <w:fldChar w:fldCharType="end"/>
      </w:r>
      <w:r w:rsidRPr="00777F47">
        <w:t xml:space="preserve"> – Typical VMS FTP Session</w:t>
      </w:r>
      <w:bookmarkEnd w:id="369"/>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370" w:name="_Toc226975099"/>
    </w:p>
    <w:p w14:paraId="25C8032A" w14:textId="77777777" w:rsidR="00E12C52" w:rsidRPr="00F15BA9" w:rsidRDefault="00E12C52" w:rsidP="00931173">
      <w:pPr>
        <w:pStyle w:val="Heading1"/>
        <w:numPr>
          <w:ilvl w:val="0"/>
          <w:numId w:val="41"/>
        </w:numPr>
        <w:ind w:left="540" w:hanging="540"/>
      </w:pPr>
      <w:bookmarkStart w:id="371" w:name="_Toc228789274"/>
      <w:bookmarkStart w:id="372" w:name="_Toc232396159"/>
      <w:bookmarkStart w:id="373" w:name="_Toc233014158"/>
      <w:bookmarkStart w:id="374" w:name="_Toc233167445"/>
      <w:bookmarkStart w:id="375" w:name="_Toc421631477"/>
      <w:r w:rsidRPr="00F15BA9">
        <w:lastRenderedPageBreak/>
        <w:t>CCR Structure and Process Overview</w:t>
      </w:r>
      <w:bookmarkEnd w:id="241"/>
      <w:bookmarkEnd w:id="242"/>
      <w:bookmarkEnd w:id="243"/>
      <w:bookmarkEnd w:id="370"/>
      <w:bookmarkEnd w:id="371"/>
      <w:bookmarkEnd w:id="372"/>
      <w:bookmarkEnd w:id="373"/>
      <w:bookmarkEnd w:id="374"/>
      <w:bookmarkEnd w:id="375"/>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F317DB"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F317DB"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Pr="009D6ACF"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25C80333" w14:textId="77777777" w:rsidR="00E12C52" w:rsidRDefault="00F516D2" w:rsidP="00935D91">
      <w:pPr>
        <w:jc w:val="center"/>
      </w:pPr>
      <w:r w:rsidRPr="009D6ACF">
        <w:object w:dxaOrig="10444" w:dyaOrig="8548" w14:anchorId="25C83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showing user interaction with a local registry, and the registry's interaction with the CCR nightly task and AAC." style="width:427.5pt;height:346.5pt" o:ole="">
            <v:imagedata r:id="rId60" o:title=""/>
          </v:shape>
          <o:OLEObject Type="Embed" ProgID="Visio.Drawing.11" ShapeID="_x0000_i1025" DrawAspect="Content" ObjectID="_1496485821" r:id="rId61"/>
        </w:object>
      </w:r>
    </w:p>
    <w:p w14:paraId="25C80334" w14:textId="77777777" w:rsidR="00E12C52" w:rsidRDefault="00E12C52" w:rsidP="00935D91">
      <w:pPr>
        <w:jc w:val="center"/>
      </w:pPr>
    </w:p>
    <w:p w14:paraId="25C80335" w14:textId="77777777" w:rsidR="00E12C52" w:rsidRDefault="00E12C52" w:rsidP="003A6BDD">
      <w:pPr>
        <w:pStyle w:val="LeftBlank"/>
      </w:pPr>
      <w:r>
        <w:br w:type="page"/>
      </w:r>
      <w:r>
        <w:lastRenderedPageBreak/>
        <w:t>THIS PAGE INTENTIONALLY LEFT BLANK</w:t>
      </w:r>
    </w:p>
    <w:p w14:paraId="25C80336" w14:textId="77777777" w:rsidR="00E12C52" w:rsidRPr="00F15BA9" w:rsidRDefault="00E12C52" w:rsidP="00931173">
      <w:pPr>
        <w:pStyle w:val="Heading1"/>
        <w:numPr>
          <w:ilvl w:val="0"/>
          <w:numId w:val="41"/>
        </w:numPr>
        <w:ind w:left="540" w:hanging="540"/>
      </w:pPr>
      <w:bookmarkStart w:id="376" w:name="_Toc42909262"/>
      <w:bookmarkStart w:id="377" w:name="_Toc64881918"/>
      <w:bookmarkStart w:id="378" w:name="_Toc94592882"/>
      <w:bookmarkStart w:id="379" w:name="_Toc226975100"/>
      <w:bookmarkStart w:id="380" w:name="_Toc228789275"/>
      <w:bookmarkStart w:id="381" w:name="_Toc232396160"/>
      <w:bookmarkStart w:id="382" w:name="_Toc233014159"/>
      <w:bookmarkStart w:id="383" w:name="_Toc233167446"/>
      <w:bookmarkStart w:id="384" w:name="_Toc421631478"/>
      <w:r w:rsidRPr="00F15BA9">
        <w:lastRenderedPageBreak/>
        <w:t>CCR Files</w:t>
      </w:r>
      <w:bookmarkEnd w:id="376"/>
      <w:bookmarkEnd w:id="377"/>
      <w:bookmarkEnd w:id="378"/>
      <w:bookmarkEnd w:id="379"/>
      <w:bookmarkEnd w:id="380"/>
      <w:bookmarkEnd w:id="381"/>
      <w:bookmarkEnd w:id="382"/>
      <w:bookmarkEnd w:id="383"/>
      <w:bookmarkEnd w:id="384"/>
    </w:p>
    <w:p w14:paraId="25C80337" w14:textId="77777777" w:rsidR="00E12C52" w:rsidRPr="00DB3197" w:rsidRDefault="00E12C52" w:rsidP="00C5559F">
      <w:pPr>
        <w:pStyle w:val="Heading2"/>
      </w:pPr>
      <w:bookmarkStart w:id="385" w:name="_Toc226975101"/>
      <w:bookmarkStart w:id="386" w:name="_Toc228789276"/>
      <w:bookmarkStart w:id="387" w:name="_Toc232396161"/>
      <w:bookmarkStart w:id="388" w:name="_Toc233014160"/>
      <w:bookmarkStart w:id="389" w:name="_Toc233167447"/>
      <w:bookmarkStart w:id="390" w:name="_Toc421631479"/>
      <w:r w:rsidRPr="009D6ACF">
        <w:t>File</w:t>
      </w:r>
      <w:r w:rsidRPr="00DB3197">
        <w:t>s and Globals List</w:t>
      </w:r>
      <w:bookmarkEnd w:id="385"/>
      <w:bookmarkEnd w:id="386"/>
      <w:bookmarkEnd w:id="387"/>
      <w:bookmarkEnd w:id="388"/>
      <w:bookmarkEnd w:id="389"/>
      <w:bookmarkEnd w:id="390"/>
    </w:p>
    <w:p w14:paraId="25C80338"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7777777" w:rsidR="00E12C52" w:rsidRPr="00DB3197" w:rsidRDefault="00E12C52" w:rsidP="009D7405">
      <w:pPr>
        <w:pStyle w:val="Caption"/>
      </w:pPr>
      <w:bookmarkStart w:id="391" w:name="_Ref255459987"/>
      <w:bookmarkStart w:id="392" w:name="_Toc421631374"/>
      <w:r w:rsidRPr="00BD03F3">
        <w:t xml:space="preserve">Table </w:t>
      </w:r>
      <w:r w:rsidR="00F317DB">
        <w:fldChar w:fldCharType="begin"/>
      </w:r>
      <w:r w:rsidR="00F317DB">
        <w:instrText xml:space="preserve"> SEQ Table \* ARABIC </w:instrText>
      </w:r>
      <w:r w:rsidR="00F317DB">
        <w:fldChar w:fldCharType="separate"/>
      </w:r>
      <w:r w:rsidR="003320F1">
        <w:rPr>
          <w:noProof/>
        </w:rPr>
        <w:t>30</w:t>
      </w:r>
      <w:r w:rsidR="00F317DB">
        <w:rPr>
          <w:noProof/>
        </w:rPr>
        <w:fldChar w:fldCharType="end"/>
      </w:r>
      <w:bookmarkEnd w:id="391"/>
      <w:r w:rsidRPr="00BD03F3">
        <w:t xml:space="preserve"> – Files and Globals Exported with CCR</w:t>
      </w:r>
      <w:bookmarkEnd w:id="392"/>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(CCR:HIV).</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25C803A7" w14:textId="77777777" w:rsidR="00E12C52" w:rsidRDefault="00E12C52" w:rsidP="001554B4">
      <w:bookmarkStart w:id="393" w:name="_Toc226975102"/>
      <w:bookmarkStart w:id="394" w:name="_Toc228789277"/>
      <w:bookmarkStart w:id="395" w:name="_Toc232396162"/>
      <w:bookmarkStart w:id="396" w:name="_Toc233014161"/>
      <w:bookmarkStart w:id="397" w:name="_Toc233167448"/>
      <w:bookmarkStart w:id="398" w:name="_Ref20552195"/>
      <w:bookmarkStart w:id="399" w:name="_Toc20552922"/>
      <w:bookmarkStart w:id="400" w:name="_Toc42909263"/>
    </w:p>
    <w:p w14:paraId="25C803A8" w14:textId="77777777" w:rsidR="00E12C52" w:rsidRDefault="00E12C52" w:rsidP="00C5559F">
      <w:pPr>
        <w:pStyle w:val="Heading2"/>
      </w:pPr>
      <w:bookmarkStart w:id="401" w:name="_Toc421631480"/>
      <w:r w:rsidRPr="00777F47">
        <w:t>File Diagrams</w:t>
      </w:r>
      <w:bookmarkEnd w:id="393"/>
      <w:r w:rsidRPr="00777F47">
        <w:t xml:space="preserve"> (Pointers)</w:t>
      </w:r>
      <w:bookmarkEnd w:id="394"/>
      <w:bookmarkEnd w:id="395"/>
      <w:bookmarkEnd w:id="396"/>
      <w:bookmarkEnd w:id="397"/>
      <w:bookmarkEnd w:id="401"/>
    </w:p>
    <w:p w14:paraId="25C803A9" w14:textId="77777777" w:rsidR="00E12C52" w:rsidRPr="00777F47" w:rsidRDefault="00E12C52" w:rsidP="00777F47"/>
    <w:p w14:paraId="25C803AA" w14:textId="77777777" w:rsidR="00E12C52" w:rsidRDefault="00E12C52" w:rsidP="009D7405">
      <w:pPr>
        <w:pStyle w:val="Caption"/>
      </w:pPr>
      <w:bookmarkStart w:id="402" w:name="_Toc420943556"/>
      <w:r>
        <w:t xml:space="preserve">Figure </w:t>
      </w:r>
      <w:r w:rsidR="00F317DB">
        <w:fldChar w:fldCharType="begin"/>
      </w:r>
      <w:r w:rsidR="00F317DB">
        <w:instrText xml:space="preserve"> SEQ Figure \* ARABIC </w:instrText>
      </w:r>
      <w:r w:rsidR="00F317DB">
        <w:fldChar w:fldCharType="separate"/>
      </w:r>
      <w:r w:rsidR="003320F1">
        <w:rPr>
          <w:noProof/>
        </w:rPr>
        <w:t>18</w:t>
      </w:r>
      <w:r w:rsidR="00F317DB">
        <w:rPr>
          <w:noProof/>
        </w:rPr>
        <w:fldChar w:fldCharType="end"/>
      </w:r>
      <w:r>
        <w:t xml:space="preserve"> – Pointer Matrix Legend</w:t>
      </w:r>
      <w:bookmarkEnd w:id="402"/>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77777777" w:rsidR="00E12C52" w:rsidRDefault="00E12C52" w:rsidP="009D7405">
      <w:pPr>
        <w:pStyle w:val="Caption"/>
      </w:pPr>
      <w:bookmarkStart w:id="403" w:name="_Toc420943557"/>
      <w:r w:rsidRPr="00777F47">
        <w:lastRenderedPageBreak/>
        <w:t xml:space="preserve">Figure </w:t>
      </w:r>
      <w:r w:rsidR="00F317DB">
        <w:fldChar w:fldCharType="begin"/>
      </w:r>
      <w:r w:rsidR="00F317DB">
        <w:instrText xml:space="preserve"> SEQ Figure \* ARABIC </w:instrText>
      </w:r>
      <w:r w:rsidR="00F317DB">
        <w:fldChar w:fldCharType="separate"/>
      </w:r>
      <w:r w:rsidR="003320F1">
        <w:rPr>
          <w:noProof/>
        </w:rPr>
        <w:t>19</w:t>
      </w:r>
      <w:r w:rsidR="00F317DB">
        <w:rPr>
          <w:noProof/>
        </w:rPr>
        <w:fldChar w:fldCharType="end"/>
      </w:r>
      <w:r w:rsidRPr="00777F47">
        <w:t xml:space="preserve"> – File Pointers</w:t>
      </w:r>
      <w:bookmarkEnd w:id="403"/>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77777777" w:rsidR="00E12C52" w:rsidRPr="00BF631E" w:rsidRDefault="00E12C52" w:rsidP="009D7405">
      <w:pPr>
        <w:pStyle w:val="Caption"/>
      </w:pPr>
      <w:bookmarkStart w:id="404" w:name="_Toc420943558"/>
      <w:r w:rsidRPr="00BF631E">
        <w:t xml:space="preserve">Figure </w:t>
      </w:r>
      <w:r w:rsidR="00F317DB">
        <w:fldChar w:fldCharType="begin"/>
      </w:r>
      <w:r w:rsidR="00F317DB">
        <w:instrText xml:space="preserve"> SEQ Figure \* ARABIC </w:instrText>
      </w:r>
      <w:r w:rsidR="00F317DB">
        <w:fldChar w:fldCharType="separate"/>
      </w:r>
      <w:r w:rsidR="003320F1">
        <w:rPr>
          <w:noProof/>
        </w:rPr>
        <w:t>20</w:t>
      </w:r>
      <w:r w:rsidR="00F317DB">
        <w:rPr>
          <w:noProof/>
        </w:rPr>
        <w:fldChar w:fldCharType="end"/>
      </w:r>
      <w:r w:rsidRPr="00BF631E">
        <w:t xml:space="preserve"> – File Pointers</w:t>
      </w:r>
      <w:bookmarkEnd w:id="40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ERROR:REGISTRY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TASK:ERROR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NAME:LAB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ELEMENT:ATTRIBUTE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STATS ..............</w:t>
            </w:r>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77777777" w:rsidR="00E12C52" w:rsidRDefault="00E12C52" w:rsidP="009D7405">
      <w:pPr>
        <w:pStyle w:val="Caption"/>
      </w:pPr>
      <w:bookmarkStart w:id="405" w:name="_Toc420943559"/>
      <w:r w:rsidRPr="00BF631E">
        <w:t xml:space="preserve">Figure </w:t>
      </w:r>
      <w:r w:rsidR="00F317DB">
        <w:fldChar w:fldCharType="begin"/>
      </w:r>
      <w:r w:rsidR="00F317DB">
        <w:instrText xml:space="preserve"> SEQ Figure \* ARABIC </w:instrText>
      </w:r>
      <w:r w:rsidR="00F317DB">
        <w:fldChar w:fldCharType="separate"/>
      </w:r>
      <w:r w:rsidR="003320F1">
        <w:rPr>
          <w:noProof/>
        </w:rPr>
        <w:t>21</w:t>
      </w:r>
      <w:r w:rsidR="00F317DB">
        <w:rPr>
          <w:noProof/>
        </w:rPr>
        <w:fldChar w:fldCharType="end"/>
      </w:r>
      <w:r w:rsidRPr="00BF631E">
        <w:t xml:space="preserve"> – Pointers</w:t>
      </w:r>
      <w:bookmarkEnd w:id="405"/>
    </w:p>
    <w:p w14:paraId="25C806A8" w14:textId="77777777" w:rsidR="00E12C52" w:rsidRPr="00BF631E" w:rsidRDefault="00F516D2" w:rsidP="0071651B">
      <w:bookmarkStart w:id="406" w:name="_Toc64881919"/>
      <w:bookmarkStart w:id="407"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4">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BF631E" w:rsidRDefault="00E12C52" w:rsidP="00931173">
      <w:pPr>
        <w:pStyle w:val="Heading1"/>
        <w:numPr>
          <w:ilvl w:val="0"/>
          <w:numId w:val="41"/>
        </w:numPr>
        <w:ind w:left="540" w:hanging="540"/>
      </w:pPr>
      <w:bookmarkStart w:id="408" w:name="_Toc226975103"/>
      <w:bookmarkStart w:id="409" w:name="_Toc228789278"/>
      <w:bookmarkStart w:id="410" w:name="_Toc232396163"/>
      <w:bookmarkStart w:id="411" w:name="_Toc233014162"/>
      <w:bookmarkStart w:id="412" w:name="_Toc233167449"/>
      <w:bookmarkStart w:id="413" w:name="_Toc421631481"/>
      <w:r w:rsidRPr="00BF631E">
        <w:lastRenderedPageBreak/>
        <w:t>Globals</w:t>
      </w:r>
      <w:bookmarkEnd w:id="398"/>
      <w:bookmarkEnd w:id="399"/>
      <w:bookmarkEnd w:id="400"/>
      <w:bookmarkEnd w:id="406"/>
      <w:bookmarkEnd w:id="407"/>
      <w:bookmarkEnd w:id="408"/>
      <w:bookmarkEnd w:id="409"/>
      <w:bookmarkEnd w:id="410"/>
      <w:bookmarkEnd w:id="411"/>
      <w:bookmarkEnd w:id="412"/>
      <w:bookmarkEnd w:id="413"/>
    </w:p>
    <w:p w14:paraId="25C806AA" w14:textId="77777777" w:rsidR="00E12C52" w:rsidRPr="00BF631E" w:rsidRDefault="00E12C52" w:rsidP="00C5559F">
      <w:pPr>
        <w:pStyle w:val="Heading2"/>
      </w:pPr>
      <w:bookmarkStart w:id="414" w:name="_Toc226975104"/>
      <w:bookmarkStart w:id="415" w:name="_Toc228789279"/>
      <w:bookmarkStart w:id="416" w:name="_Toc232396164"/>
      <w:bookmarkStart w:id="417" w:name="_Toc233014163"/>
      <w:bookmarkStart w:id="418" w:name="_Toc233167450"/>
      <w:bookmarkStart w:id="419" w:name="_Toc421631482"/>
      <w:r w:rsidRPr="00BF631E">
        <w:t>Upgrade Installation</w:t>
      </w:r>
      <w:bookmarkEnd w:id="414"/>
      <w:bookmarkEnd w:id="415"/>
      <w:bookmarkEnd w:id="416"/>
      <w:bookmarkEnd w:id="417"/>
      <w:bookmarkEnd w:id="418"/>
      <w:bookmarkEnd w:id="419"/>
    </w:p>
    <w:p w14:paraId="25C806AB" w14:textId="77777777" w:rsidR="00E12C52" w:rsidRPr="00BF631E" w:rsidRDefault="00E12C52" w:rsidP="00576DAD">
      <w:r w:rsidRPr="00BF631E">
        <w:t xml:space="preserve">No new globals are exported/allocated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20" w:name="_Toc226975105"/>
      <w:bookmarkStart w:id="421" w:name="_Toc228789280"/>
      <w:bookmarkStart w:id="422" w:name="_Toc232396165"/>
      <w:bookmarkStart w:id="423" w:name="_Toc233014164"/>
      <w:bookmarkStart w:id="424" w:name="_Toc233167451"/>
      <w:bookmarkStart w:id="425" w:name="_Toc421631483"/>
      <w:r w:rsidRPr="00BF631E">
        <w:t>Initial Installation</w:t>
      </w:r>
      <w:bookmarkEnd w:id="420"/>
      <w:bookmarkEnd w:id="421"/>
      <w:bookmarkEnd w:id="422"/>
      <w:bookmarkEnd w:id="423"/>
      <w:bookmarkEnd w:id="424"/>
      <w:bookmarkEnd w:id="425"/>
    </w:p>
    <w:p w14:paraId="25C806AD"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26" w:name="_Toc226975106"/>
      <w:bookmarkStart w:id="427" w:name="_Toc228789281"/>
      <w:bookmarkStart w:id="428" w:name="_Toc232396166"/>
      <w:bookmarkStart w:id="429" w:name="_Toc233014165"/>
      <w:bookmarkStart w:id="430" w:name="_Toc233167452"/>
      <w:bookmarkStart w:id="431" w:name="_Toc421631484"/>
      <w:r w:rsidRPr="009D6ACF">
        <w:t>Temporary Globals</w:t>
      </w:r>
      <w:bookmarkEnd w:id="426"/>
      <w:bookmarkEnd w:id="427"/>
      <w:bookmarkEnd w:id="428"/>
      <w:bookmarkEnd w:id="429"/>
      <w:bookmarkEnd w:id="430"/>
      <w:bookmarkEnd w:id="431"/>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25C806B3" w14:textId="77777777" w:rsidR="00E12C52" w:rsidRDefault="00E12C52" w:rsidP="005E7605">
      <w:pPr>
        <w:pStyle w:val="LeftBlank"/>
        <w:jc w:val="left"/>
      </w:pPr>
    </w:p>
    <w:p w14:paraId="25C806B4" w14:textId="77777777" w:rsidR="00E12C52" w:rsidRPr="009D7405" w:rsidRDefault="00E12C52" w:rsidP="00931173">
      <w:pPr>
        <w:pStyle w:val="Heading1"/>
        <w:numPr>
          <w:ilvl w:val="0"/>
          <w:numId w:val="41"/>
        </w:numPr>
        <w:ind w:left="540" w:hanging="540"/>
      </w:pPr>
      <w:bookmarkStart w:id="432" w:name="_Toc42909264"/>
      <w:bookmarkStart w:id="433" w:name="_Toc64881920"/>
      <w:bookmarkStart w:id="434" w:name="_Toc94592884"/>
      <w:bookmarkStart w:id="435" w:name="_Toc226975107"/>
      <w:bookmarkStart w:id="436" w:name="_Toc228789282"/>
      <w:bookmarkStart w:id="437" w:name="_Toc232396167"/>
      <w:bookmarkStart w:id="438" w:name="_Toc233014166"/>
      <w:bookmarkStart w:id="439" w:name="_Toc233167453"/>
      <w:bookmarkStart w:id="440" w:name="_Toc421631485"/>
      <w:r w:rsidRPr="009D7405">
        <w:lastRenderedPageBreak/>
        <w:t>Routines</w:t>
      </w:r>
      <w:bookmarkEnd w:id="432"/>
      <w:bookmarkEnd w:id="433"/>
      <w:bookmarkEnd w:id="434"/>
      <w:bookmarkEnd w:id="435"/>
      <w:bookmarkEnd w:id="436"/>
      <w:bookmarkEnd w:id="437"/>
      <w:bookmarkEnd w:id="438"/>
      <w:bookmarkEnd w:id="439"/>
      <w:bookmarkEnd w:id="440"/>
    </w:p>
    <w:p w14:paraId="25C806B5" w14:textId="77777777" w:rsidR="00E12C52" w:rsidRDefault="00E12C52" w:rsidP="00C5559F">
      <w:pPr>
        <w:pStyle w:val="Heading2"/>
      </w:pPr>
      <w:bookmarkStart w:id="441" w:name="_Toc226975108"/>
      <w:bookmarkStart w:id="442" w:name="_Ref227045170"/>
      <w:bookmarkStart w:id="443" w:name="_Toc228789283"/>
      <w:bookmarkStart w:id="444" w:name="_Toc232396168"/>
      <w:bookmarkStart w:id="445" w:name="_Toc233014167"/>
      <w:bookmarkStart w:id="446" w:name="_Toc233167454"/>
      <w:bookmarkStart w:id="447" w:name="_Toc421631486"/>
      <w:r w:rsidRPr="009D6ACF">
        <w:t>Routine List</w:t>
      </w:r>
      <w:bookmarkEnd w:id="441"/>
      <w:r>
        <w:t xml:space="preserve"> for CCR 1.5</w:t>
      </w:r>
      <w:bookmarkEnd w:id="442"/>
      <w:bookmarkEnd w:id="443"/>
      <w:bookmarkEnd w:id="444"/>
      <w:bookmarkEnd w:id="445"/>
      <w:bookmarkEnd w:id="446"/>
      <w:bookmarkEnd w:id="447"/>
    </w:p>
    <w:p w14:paraId="25C806B6"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3320F1" w:rsidRPr="003320F1">
        <w:rPr>
          <w:rStyle w:val="IHyperlink"/>
        </w:rPr>
        <w:t>Table 31</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25C806B8" w14:textId="77777777" w:rsidR="00E12C52" w:rsidRPr="00D262E2" w:rsidRDefault="00E12C52" w:rsidP="002E7698">
      <w:pPr>
        <w:rPr>
          <w:color w:val="000000"/>
        </w:rPr>
      </w:pPr>
    </w:p>
    <w:p w14:paraId="25C806B9" w14:textId="77777777"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B649C5">
        <w:rPr>
          <w:color w:val="000000"/>
        </w:rPr>
        <w:t>2</w:t>
      </w:r>
      <w:r w:rsidR="0034459A">
        <w:rPr>
          <w:color w:val="000000"/>
        </w:rPr>
        <w:t>6</w:t>
      </w:r>
      <w:r w:rsidRPr="00D262E2">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77777777" w:rsidR="00E12C52" w:rsidRPr="00A13E46" w:rsidRDefault="00E12C52" w:rsidP="00A13E46">
      <w:pPr>
        <w:pStyle w:val="Caption"/>
      </w:pPr>
      <w:bookmarkStart w:id="448" w:name="_Ref249959130"/>
      <w:bookmarkStart w:id="449" w:name="_Toc421631375"/>
      <w:r>
        <w:t xml:space="preserve">Table </w:t>
      </w:r>
      <w:r w:rsidR="00F317DB">
        <w:fldChar w:fldCharType="begin"/>
      </w:r>
      <w:r w:rsidR="00F317DB">
        <w:instrText xml:space="preserve"> SEQ Table \* ARABIC </w:instrText>
      </w:r>
      <w:r w:rsidR="00F317DB">
        <w:fldChar w:fldCharType="separate"/>
      </w:r>
      <w:r w:rsidR="003320F1">
        <w:rPr>
          <w:noProof/>
        </w:rPr>
        <w:t>31</w:t>
      </w:r>
      <w:r w:rsidR="00F317DB">
        <w:rPr>
          <w:noProof/>
        </w:rPr>
        <w:fldChar w:fldCharType="end"/>
      </w:r>
      <w:bookmarkEnd w:id="448"/>
      <w:r>
        <w:t xml:space="preserve"> – CCR 1.5 Routine List</w:t>
      </w:r>
      <w:bookmarkEnd w:id="449"/>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14:paraId="25C806C1" w14:textId="77777777"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14:paraId="25C806C5" w14:textId="77777777" w:rsidTr="000E646B">
        <w:trPr>
          <w:cantSplit/>
          <w:trHeight w:val="276"/>
          <w:tblHeader/>
        </w:trPr>
        <w:tc>
          <w:tcPr>
            <w:tcW w:w="2124" w:type="dxa"/>
            <w:vMerge/>
            <w:shd w:val="clear" w:color="auto" w:fill="002060"/>
            <w:vAlign w:val="center"/>
          </w:tcPr>
          <w:p w14:paraId="25C806C3" w14:textId="77777777" w:rsidR="00E12C52" w:rsidRPr="003645BC" w:rsidRDefault="00E12C52" w:rsidP="00233EAA">
            <w:pPr>
              <w:spacing w:before="0" w:after="0"/>
              <w:jc w:val="center"/>
            </w:pPr>
          </w:p>
        </w:tc>
        <w:tc>
          <w:tcPr>
            <w:tcW w:w="7441" w:type="dxa"/>
            <w:vMerge/>
            <w:shd w:val="clear" w:color="auto" w:fill="002060"/>
          </w:tcPr>
          <w:p w14:paraId="25C806C4" w14:textId="77777777" w:rsidR="00E12C52" w:rsidRPr="003645BC" w:rsidRDefault="00E12C52" w:rsidP="00233EAA">
            <w:pPr>
              <w:spacing w:before="0" w:after="0"/>
              <w:jc w:val="center"/>
              <w:rPr>
                <w:color w:val="000000"/>
              </w:rPr>
            </w:pPr>
          </w:p>
        </w:tc>
      </w:tr>
      <w:tr w:rsidR="00E12C52" w:rsidRPr="003645BC" w14:paraId="25C806C8" w14:textId="77777777" w:rsidTr="000E646B">
        <w:trPr>
          <w:cantSplit/>
          <w:trHeight w:hRule="exact" w:val="360"/>
        </w:trPr>
        <w:tc>
          <w:tcPr>
            <w:tcW w:w="2124" w:type="dxa"/>
          </w:tcPr>
          <w:p w14:paraId="25C806C6" w14:textId="77777777" w:rsidR="00E12C52" w:rsidRPr="00CD67B3" w:rsidRDefault="00E12C52" w:rsidP="006F4B68">
            <w:pPr>
              <w:spacing w:afterLines="60" w:after="144"/>
              <w:rPr>
                <w:rFonts w:ascii="Courier New" w:hAnsi="Courier New" w:cs="Courier New"/>
                <w:b/>
                <w:szCs w:val="22"/>
              </w:rPr>
            </w:pPr>
            <w:r w:rsidRPr="00CD67B3">
              <w:rPr>
                <w:rFonts w:ascii="Courier New" w:hAnsi="Courier New" w:cs="Courier New"/>
                <w:b/>
                <w:sz w:val="22"/>
                <w:szCs w:val="22"/>
              </w:rPr>
              <w:t>ROR</w:t>
            </w:r>
          </w:p>
        </w:tc>
        <w:tc>
          <w:tcPr>
            <w:tcW w:w="7441" w:type="dxa"/>
          </w:tcPr>
          <w:p w14:paraId="25C806C7" w14:textId="77777777" w:rsidR="00E12C52" w:rsidRPr="003645BC" w:rsidRDefault="00E12C52" w:rsidP="00233EAA">
            <w:pPr>
              <w:pStyle w:val="TableText"/>
              <w:spacing w:before="60" w:after="60"/>
              <w:rPr>
                <w:color w:val="000000"/>
                <w:sz w:val="20"/>
              </w:rPr>
            </w:pPr>
            <w:r w:rsidRPr="003645BC">
              <w:rPr>
                <w:color w:val="000000"/>
                <w:sz w:val="20"/>
              </w:rPr>
              <w:t>CLINICAL CASE REGISTRIES</w:t>
            </w:r>
          </w:p>
        </w:tc>
      </w:tr>
      <w:tr w:rsidR="00E12C52" w:rsidRPr="003645BC" w14:paraId="25C806CB" w14:textId="77777777" w:rsidTr="000E646B">
        <w:trPr>
          <w:cantSplit/>
          <w:trHeight w:hRule="exact" w:val="360"/>
        </w:trPr>
        <w:tc>
          <w:tcPr>
            <w:tcW w:w="2124" w:type="dxa"/>
          </w:tcPr>
          <w:p w14:paraId="25C806C9" w14:textId="77777777" w:rsidR="00E12C52" w:rsidRPr="003645BC" w:rsidRDefault="00E12C52" w:rsidP="006F4B68">
            <w:pPr>
              <w:spacing w:afterLines="60" w:after="144"/>
              <w:rPr>
                <w:rFonts w:ascii="Courier New" w:hAnsi="Courier New" w:cs="Courier New"/>
                <w:b/>
                <w:szCs w:val="22"/>
              </w:rPr>
            </w:pPr>
            <w:r w:rsidRPr="003645BC">
              <w:rPr>
                <w:rFonts w:ascii="Courier New" w:hAnsi="Courier New" w:cs="Courier New"/>
                <w:b/>
                <w:sz w:val="22"/>
                <w:szCs w:val="22"/>
              </w:rPr>
              <w:t>ROR01</w:t>
            </w:r>
          </w:p>
        </w:tc>
        <w:tc>
          <w:tcPr>
            <w:tcW w:w="7441" w:type="dxa"/>
          </w:tcPr>
          <w:p w14:paraId="25C806CA" w14:textId="77777777" w:rsidR="00E12C52" w:rsidRPr="003645BC" w:rsidRDefault="00E12C52" w:rsidP="00233EAA">
            <w:pPr>
              <w:pStyle w:val="TableText"/>
              <w:spacing w:before="60" w:after="60"/>
              <w:rPr>
                <w:color w:val="000000"/>
                <w:sz w:val="20"/>
              </w:rPr>
            </w:pPr>
            <w:r w:rsidRPr="003645BC">
              <w:rPr>
                <w:color w:val="000000"/>
                <w:sz w:val="20"/>
              </w:rPr>
              <w:t>CLINICAL CASE REGISTRIES</w:t>
            </w:r>
          </w:p>
        </w:tc>
      </w:tr>
      <w:tr w:rsidR="00E12C52" w:rsidRPr="003645BC" w14:paraId="25C806CE" w14:textId="77777777" w:rsidTr="000E646B">
        <w:trPr>
          <w:cantSplit/>
          <w:trHeight w:hRule="exact" w:val="360"/>
        </w:trPr>
        <w:tc>
          <w:tcPr>
            <w:tcW w:w="2124" w:type="dxa"/>
          </w:tcPr>
          <w:p w14:paraId="25C806CC"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ROR02</w:t>
            </w:r>
          </w:p>
        </w:tc>
        <w:tc>
          <w:tcPr>
            <w:tcW w:w="7441" w:type="dxa"/>
          </w:tcPr>
          <w:p w14:paraId="25C806CD" w14:textId="77777777" w:rsidR="00E12C52" w:rsidRPr="00592BF7" w:rsidRDefault="00E12C52" w:rsidP="00233EAA">
            <w:pPr>
              <w:pStyle w:val="TableText"/>
              <w:spacing w:before="60" w:after="60"/>
              <w:rPr>
                <w:color w:val="000000"/>
                <w:sz w:val="20"/>
              </w:rPr>
            </w:pPr>
            <w:r w:rsidRPr="00592BF7">
              <w:rPr>
                <w:color w:val="000000"/>
                <w:sz w:val="20"/>
              </w:rPr>
              <w:t>CLINICAL CASE REGISTRIES</w:t>
            </w:r>
          </w:p>
        </w:tc>
      </w:tr>
      <w:tr w:rsidR="00E12C52" w:rsidRPr="003645BC" w14:paraId="25C806D1" w14:textId="77777777" w:rsidTr="000E646B">
        <w:trPr>
          <w:cantSplit/>
          <w:trHeight w:hRule="exact" w:val="360"/>
        </w:trPr>
        <w:tc>
          <w:tcPr>
            <w:tcW w:w="2124" w:type="dxa"/>
          </w:tcPr>
          <w:p w14:paraId="25C806CF"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ROR10</w:t>
            </w:r>
          </w:p>
        </w:tc>
        <w:tc>
          <w:tcPr>
            <w:tcW w:w="7441" w:type="dxa"/>
          </w:tcPr>
          <w:p w14:paraId="25C806D0" w14:textId="77777777" w:rsidR="00E12C52" w:rsidRPr="00592BF7" w:rsidRDefault="00E12C52" w:rsidP="00233EAA">
            <w:pPr>
              <w:pStyle w:val="TableText"/>
              <w:spacing w:before="60" w:after="60"/>
              <w:rPr>
                <w:color w:val="000000"/>
                <w:sz w:val="20"/>
              </w:rPr>
            </w:pPr>
            <w:r w:rsidRPr="00592BF7">
              <w:rPr>
                <w:color w:val="000000"/>
                <w:sz w:val="20"/>
              </w:rPr>
              <w:t>NIGHTLY TASK UTILITIES</w:t>
            </w:r>
          </w:p>
        </w:tc>
      </w:tr>
      <w:tr w:rsidR="00E12C52" w:rsidRPr="003645BC" w14:paraId="25C806D4" w14:textId="77777777" w:rsidTr="000E646B">
        <w:trPr>
          <w:cantSplit/>
          <w:trHeight w:hRule="exact" w:val="360"/>
        </w:trPr>
        <w:tc>
          <w:tcPr>
            <w:tcW w:w="2124" w:type="dxa"/>
          </w:tcPr>
          <w:p w14:paraId="25C806D2"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ROR11</w:t>
            </w:r>
          </w:p>
        </w:tc>
        <w:tc>
          <w:tcPr>
            <w:tcW w:w="7441" w:type="dxa"/>
          </w:tcPr>
          <w:p w14:paraId="25C806D3" w14:textId="77777777" w:rsidR="00E12C52" w:rsidRPr="00592BF7" w:rsidRDefault="00E12C52" w:rsidP="00233EAA">
            <w:pPr>
              <w:pStyle w:val="TableText"/>
              <w:spacing w:before="60" w:after="60"/>
              <w:rPr>
                <w:color w:val="000000"/>
                <w:sz w:val="20"/>
              </w:rPr>
            </w:pPr>
            <w:r w:rsidRPr="00592BF7">
              <w:rPr>
                <w:color w:val="000000"/>
                <w:sz w:val="20"/>
              </w:rPr>
              <w:t>NIGHTLY TASK UTILITIES</w:t>
            </w:r>
          </w:p>
        </w:tc>
      </w:tr>
      <w:tr w:rsidR="00E12C52" w:rsidRPr="003645BC" w14:paraId="25C806D7" w14:textId="77777777" w:rsidTr="000E646B">
        <w:trPr>
          <w:cantSplit/>
          <w:trHeight w:hRule="exact" w:val="360"/>
        </w:trPr>
        <w:tc>
          <w:tcPr>
            <w:tcW w:w="2124" w:type="dxa"/>
          </w:tcPr>
          <w:p w14:paraId="25C806D5"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RORAPI01</w:t>
            </w:r>
          </w:p>
        </w:tc>
        <w:tc>
          <w:tcPr>
            <w:tcW w:w="7441" w:type="dxa"/>
          </w:tcPr>
          <w:p w14:paraId="25C806D6" w14:textId="77777777" w:rsidR="00E12C52" w:rsidRPr="00592BF7" w:rsidRDefault="00E12C52" w:rsidP="00233EAA">
            <w:pPr>
              <w:pStyle w:val="TableText"/>
              <w:spacing w:before="60" w:after="60"/>
              <w:rPr>
                <w:color w:val="000000"/>
                <w:sz w:val="20"/>
              </w:rPr>
            </w:pPr>
            <w:r w:rsidRPr="00592BF7">
              <w:rPr>
                <w:color w:val="000000"/>
                <w:sz w:val="20"/>
              </w:rPr>
              <w:t>CLINICAL REGISTRIES API</w:t>
            </w:r>
          </w:p>
        </w:tc>
      </w:tr>
      <w:tr w:rsidR="00E12C52" w:rsidRPr="003645BC" w14:paraId="25C806DA" w14:textId="77777777" w:rsidTr="000E646B">
        <w:trPr>
          <w:cantSplit/>
          <w:trHeight w:hRule="exact" w:val="360"/>
        </w:trPr>
        <w:tc>
          <w:tcPr>
            <w:tcW w:w="2124" w:type="dxa"/>
          </w:tcPr>
          <w:p w14:paraId="25C806D8"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RORBIN</w:t>
            </w:r>
          </w:p>
        </w:tc>
        <w:tc>
          <w:tcPr>
            <w:tcW w:w="7441" w:type="dxa"/>
          </w:tcPr>
          <w:p w14:paraId="25C806D9" w14:textId="77777777" w:rsidR="00E12C52" w:rsidRPr="00592BF7" w:rsidRDefault="00E12C52" w:rsidP="00233EAA">
            <w:pPr>
              <w:pStyle w:val="TableText"/>
              <w:spacing w:before="60" w:after="60"/>
              <w:rPr>
                <w:color w:val="000000"/>
                <w:sz w:val="20"/>
              </w:rPr>
            </w:pPr>
            <w:r w:rsidRPr="00592BF7">
              <w:rPr>
                <w:color w:val="000000"/>
                <w:sz w:val="20"/>
              </w:rPr>
              <w:t>BINARY OPERATIONS</w:t>
            </w:r>
          </w:p>
        </w:tc>
      </w:tr>
      <w:tr w:rsidR="00E12C52" w:rsidRPr="003645BC" w14:paraId="25C806DD" w14:textId="77777777" w:rsidTr="000E646B">
        <w:trPr>
          <w:cantSplit/>
          <w:trHeight w:hRule="exact" w:val="360"/>
        </w:trPr>
        <w:tc>
          <w:tcPr>
            <w:tcW w:w="2124" w:type="dxa"/>
          </w:tcPr>
          <w:p w14:paraId="25C806DB"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RORDD</w:t>
            </w:r>
          </w:p>
        </w:tc>
        <w:tc>
          <w:tcPr>
            <w:tcW w:w="7441" w:type="dxa"/>
          </w:tcPr>
          <w:p w14:paraId="25C806DC" w14:textId="77777777" w:rsidR="00E12C52" w:rsidRPr="00592BF7" w:rsidRDefault="00E12C52" w:rsidP="00233EAA">
            <w:pPr>
              <w:pStyle w:val="TableText"/>
              <w:spacing w:before="60" w:after="60"/>
              <w:rPr>
                <w:color w:val="000000"/>
                <w:sz w:val="20"/>
              </w:rPr>
            </w:pPr>
            <w:r w:rsidRPr="00592BF7">
              <w:rPr>
                <w:color w:val="000000"/>
                <w:sz w:val="20"/>
              </w:rPr>
              <w:t>DATA DICTIONARY UTILITIES</w:t>
            </w:r>
          </w:p>
        </w:tc>
      </w:tr>
      <w:tr w:rsidR="00E12C52" w:rsidRPr="003645BC" w14:paraId="25C806E0" w14:textId="77777777" w:rsidTr="000E646B">
        <w:trPr>
          <w:cantSplit/>
          <w:trHeight w:hRule="exact" w:val="360"/>
        </w:trPr>
        <w:tc>
          <w:tcPr>
            <w:tcW w:w="2124" w:type="dxa"/>
          </w:tcPr>
          <w:p w14:paraId="25C806DE"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RORDD01</w:t>
            </w:r>
          </w:p>
        </w:tc>
        <w:tc>
          <w:tcPr>
            <w:tcW w:w="7441" w:type="dxa"/>
          </w:tcPr>
          <w:p w14:paraId="25C806DF" w14:textId="77777777" w:rsidR="00E12C52" w:rsidRPr="00592BF7" w:rsidRDefault="00E12C52" w:rsidP="00233EAA">
            <w:pPr>
              <w:pStyle w:val="TableText"/>
              <w:spacing w:before="60" w:after="60"/>
              <w:rPr>
                <w:color w:val="000000"/>
                <w:sz w:val="20"/>
              </w:rPr>
            </w:pPr>
            <w:r w:rsidRPr="00592BF7">
              <w:rPr>
                <w:color w:val="000000"/>
                <w:sz w:val="20"/>
              </w:rPr>
              <w:t>DATA DICTIONARY UTILITIES</w:t>
            </w:r>
          </w:p>
        </w:tc>
      </w:tr>
      <w:tr w:rsidR="00E12C52" w:rsidRPr="003645BC" w14:paraId="25C806E3" w14:textId="77777777" w:rsidTr="000E646B">
        <w:trPr>
          <w:cantSplit/>
          <w:trHeight w:hRule="exact" w:val="360"/>
        </w:trPr>
        <w:tc>
          <w:tcPr>
            <w:tcW w:w="2124" w:type="dxa"/>
          </w:tcPr>
          <w:p w14:paraId="25C806E1"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RORERR</w:t>
            </w:r>
          </w:p>
        </w:tc>
        <w:tc>
          <w:tcPr>
            <w:tcW w:w="7441" w:type="dxa"/>
          </w:tcPr>
          <w:p w14:paraId="25C806E2" w14:textId="77777777" w:rsidR="00E12C52" w:rsidRPr="00592BF7" w:rsidRDefault="00E12C52" w:rsidP="00233EAA">
            <w:pPr>
              <w:pStyle w:val="TableText"/>
              <w:spacing w:before="60" w:after="60"/>
              <w:rPr>
                <w:color w:val="000000"/>
                <w:sz w:val="20"/>
              </w:rPr>
            </w:pPr>
            <w:r w:rsidRPr="00592BF7">
              <w:rPr>
                <w:color w:val="000000"/>
                <w:sz w:val="20"/>
              </w:rPr>
              <w:t>ERROR PROCESSING</w:t>
            </w:r>
          </w:p>
        </w:tc>
      </w:tr>
      <w:tr w:rsidR="00E12C52" w:rsidRPr="003645BC" w14:paraId="25C806E6" w14:textId="77777777" w:rsidTr="000E646B">
        <w:trPr>
          <w:cantSplit/>
          <w:trHeight w:hRule="exact" w:val="360"/>
        </w:trPr>
        <w:tc>
          <w:tcPr>
            <w:tcW w:w="2124" w:type="dxa"/>
          </w:tcPr>
          <w:p w14:paraId="25C806E4" w14:textId="77777777" w:rsidR="00E12C52" w:rsidRPr="00CD67B3" w:rsidRDefault="00E12C52" w:rsidP="006F4B68">
            <w:pPr>
              <w:spacing w:afterLines="60" w:after="144"/>
              <w:rPr>
                <w:rFonts w:ascii="Courier New" w:hAnsi="Courier New" w:cs="Courier New"/>
                <w:b/>
                <w:szCs w:val="22"/>
              </w:rPr>
            </w:pPr>
            <w:r w:rsidRPr="00CD67B3">
              <w:rPr>
                <w:rFonts w:ascii="Courier New" w:hAnsi="Courier New" w:cs="Courier New"/>
                <w:b/>
                <w:sz w:val="22"/>
                <w:szCs w:val="22"/>
              </w:rPr>
              <w:t>RORERR20</w:t>
            </w:r>
          </w:p>
        </w:tc>
        <w:tc>
          <w:tcPr>
            <w:tcW w:w="7441" w:type="dxa"/>
          </w:tcPr>
          <w:p w14:paraId="25C806E5" w14:textId="77777777" w:rsidR="00E12C52" w:rsidRPr="00592BF7" w:rsidRDefault="00E12C52" w:rsidP="00233EAA">
            <w:pPr>
              <w:pStyle w:val="TableText"/>
              <w:spacing w:before="60" w:after="60"/>
              <w:rPr>
                <w:color w:val="000000"/>
                <w:sz w:val="20"/>
              </w:rPr>
            </w:pPr>
            <w:r w:rsidRPr="00592BF7">
              <w:rPr>
                <w:color w:val="000000"/>
                <w:sz w:val="20"/>
              </w:rPr>
              <w:t>LIST OF ERROR MESSAGES</w:t>
            </w:r>
          </w:p>
        </w:tc>
      </w:tr>
      <w:tr w:rsidR="00E12C52" w:rsidRPr="003645BC" w14:paraId="25C806E9" w14:textId="77777777" w:rsidTr="000E646B">
        <w:trPr>
          <w:cantSplit/>
          <w:trHeight w:hRule="exact" w:val="360"/>
        </w:trPr>
        <w:tc>
          <w:tcPr>
            <w:tcW w:w="2124" w:type="dxa"/>
          </w:tcPr>
          <w:p w14:paraId="25C806E7"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ROREVT01</w:t>
            </w:r>
          </w:p>
        </w:tc>
        <w:tc>
          <w:tcPr>
            <w:tcW w:w="7441" w:type="dxa"/>
          </w:tcPr>
          <w:p w14:paraId="25C806E8" w14:textId="77777777" w:rsidR="00E12C52" w:rsidRPr="00592BF7" w:rsidRDefault="00E12C52" w:rsidP="00233EAA">
            <w:pPr>
              <w:pStyle w:val="TableText"/>
              <w:spacing w:before="60" w:after="60"/>
              <w:rPr>
                <w:color w:val="000000"/>
                <w:sz w:val="20"/>
              </w:rPr>
            </w:pPr>
            <w:r w:rsidRPr="00592BF7">
              <w:rPr>
                <w:color w:val="000000"/>
                <w:sz w:val="20"/>
              </w:rPr>
              <w:t>EVENT PROTOCOLS</w:t>
            </w:r>
          </w:p>
        </w:tc>
      </w:tr>
      <w:tr w:rsidR="00E12C52" w:rsidRPr="003645BC" w14:paraId="25C806EC" w14:textId="77777777" w:rsidTr="000E646B">
        <w:trPr>
          <w:cantSplit/>
          <w:trHeight w:hRule="exact" w:val="360"/>
        </w:trPr>
        <w:tc>
          <w:tcPr>
            <w:tcW w:w="2124" w:type="dxa"/>
          </w:tcPr>
          <w:p w14:paraId="25C806EA"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ROREXPR</w:t>
            </w:r>
          </w:p>
        </w:tc>
        <w:tc>
          <w:tcPr>
            <w:tcW w:w="7441" w:type="dxa"/>
          </w:tcPr>
          <w:p w14:paraId="25C806EB" w14:textId="77777777" w:rsidR="00E12C52" w:rsidRPr="00592BF7" w:rsidRDefault="00E12C52" w:rsidP="00233EAA">
            <w:pPr>
              <w:pStyle w:val="TableText"/>
              <w:spacing w:before="60" w:after="60"/>
              <w:rPr>
                <w:color w:val="000000"/>
                <w:sz w:val="20"/>
              </w:rPr>
            </w:pPr>
            <w:r w:rsidRPr="00592BF7">
              <w:rPr>
                <w:color w:val="000000"/>
                <w:sz w:val="20"/>
              </w:rPr>
              <w:t>PREPARATION FOR DATA EXTRACTION</w:t>
            </w:r>
          </w:p>
        </w:tc>
      </w:tr>
      <w:tr w:rsidR="00E12C52" w:rsidRPr="003645BC" w14:paraId="25C806EF" w14:textId="77777777" w:rsidTr="000E646B">
        <w:trPr>
          <w:cantSplit/>
          <w:trHeight w:hRule="exact" w:val="360"/>
        </w:trPr>
        <w:tc>
          <w:tcPr>
            <w:tcW w:w="2124" w:type="dxa"/>
          </w:tcPr>
          <w:p w14:paraId="25C806ED"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ROREXT</w:t>
            </w:r>
          </w:p>
        </w:tc>
        <w:tc>
          <w:tcPr>
            <w:tcW w:w="7441" w:type="dxa"/>
          </w:tcPr>
          <w:p w14:paraId="25C806EE" w14:textId="77777777" w:rsidR="00E12C52" w:rsidRPr="00592BF7" w:rsidRDefault="00E12C52" w:rsidP="00233EAA">
            <w:pPr>
              <w:pStyle w:val="TableText"/>
              <w:spacing w:before="60" w:after="60"/>
              <w:rPr>
                <w:color w:val="000000"/>
                <w:sz w:val="20"/>
              </w:rPr>
            </w:pPr>
            <w:r w:rsidRPr="00592BF7">
              <w:rPr>
                <w:color w:val="000000"/>
                <w:sz w:val="20"/>
              </w:rPr>
              <w:t>DATA EXTRACTION &amp; TRANSMISSION</w:t>
            </w:r>
          </w:p>
        </w:tc>
      </w:tr>
      <w:tr w:rsidR="00E12C52" w:rsidRPr="003645BC" w14:paraId="25C806F2" w14:textId="77777777" w:rsidTr="000301BA">
        <w:trPr>
          <w:cantSplit/>
          <w:trHeight w:hRule="exact" w:val="360"/>
        </w:trPr>
        <w:tc>
          <w:tcPr>
            <w:tcW w:w="2124" w:type="dxa"/>
          </w:tcPr>
          <w:p w14:paraId="25C806F0" w14:textId="77777777" w:rsidR="00E12C52" w:rsidRPr="00CD29AC" w:rsidRDefault="00E12C52" w:rsidP="006F4B68">
            <w:pPr>
              <w:spacing w:afterLines="60" w:after="144"/>
              <w:rPr>
                <w:rFonts w:ascii="Courier New" w:hAnsi="Courier New" w:cs="Courier New"/>
                <w:b/>
                <w:szCs w:val="22"/>
              </w:rPr>
            </w:pPr>
            <w:r w:rsidRPr="00CD29AC">
              <w:rPr>
                <w:rFonts w:ascii="Courier New" w:hAnsi="Courier New" w:cs="Courier New"/>
                <w:b/>
                <w:sz w:val="22"/>
                <w:szCs w:val="22"/>
              </w:rPr>
              <w:t>ROREXT01</w:t>
            </w:r>
          </w:p>
        </w:tc>
        <w:tc>
          <w:tcPr>
            <w:tcW w:w="7441" w:type="dxa"/>
          </w:tcPr>
          <w:p w14:paraId="25C806F1" w14:textId="77777777" w:rsidR="00E12C52" w:rsidRPr="00592BF7" w:rsidRDefault="00E12C52" w:rsidP="00233EAA">
            <w:pPr>
              <w:pStyle w:val="TableText"/>
              <w:spacing w:before="60" w:after="60"/>
              <w:rPr>
                <w:color w:val="000000"/>
                <w:sz w:val="20"/>
              </w:rPr>
            </w:pPr>
            <w:r w:rsidRPr="00CD29AC">
              <w:rPr>
                <w:color w:val="000000"/>
                <w:sz w:val="20"/>
              </w:rPr>
              <w:t>EXTRACTION &amp; TRANSMISSION PROCESS</w:t>
            </w:r>
            <w:r w:rsidRPr="00592BF7">
              <w:rPr>
                <w:color w:val="000000"/>
                <w:sz w:val="20"/>
              </w:rPr>
              <w:t xml:space="preserve"> </w:t>
            </w:r>
          </w:p>
        </w:tc>
      </w:tr>
      <w:tr w:rsidR="00E12C52" w:rsidRPr="00952A05" w14:paraId="25C806F5" w14:textId="77777777" w:rsidTr="000301BA">
        <w:trPr>
          <w:cantSplit/>
          <w:trHeight w:hRule="exact" w:val="360"/>
        </w:trPr>
        <w:tc>
          <w:tcPr>
            <w:tcW w:w="2124" w:type="dxa"/>
          </w:tcPr>
          <w:p w14:paraId="25C806F3" w14:textId="77777777" w:rsidR="00E12C52" w:rsidRPr="00592BF7" w:rsidRDefault="00E12C52" w:rsidP="006F4B68">
            <w:pPr>
              <w:spacing w:afterLines="60" w:after="144"/>
              <w:rPr>
                <w:rFonts w:ascii="Arial" w:hAnsi="Arial" w:cs="Arial"/>
                <w:shd w:val="clear" w:color="auto" w:fill="FFFF99"/>
              </w:rPr>
            </w:pPr>
            <w:r w:rsidRPr="00592BF7">
              <w:rPr>
                <w:rFonts w:ascii="Courier New" w:hAnsi="Courier New" w:cs="Courier New"/>
                <w:b/>
                <w:sz w:val="22"/>
                <w:szCs w:val="22"/>
              </w:rPr>
              <w:lastRenderedPageBreak/>
              <w:t>ROREXT02</w:t>
            </w:r>
          </w:p>
        </w:tc>
        <w:tc>
          <w:tcPr>
            <w:tcW w:w="7441" w:type="dxa"/>
          </w:tcPr>
          <w:p w14:paraId="25C806F4" w14:textId="77777777" w:rsidR="00E12C52" w:rsidRPr="00592BF7" w:rsidRDefault="00E12C52" w:rsidP="005545BB">
            <w:pPr>
              <w:pStyle w:val="BodyText"/>
              <w:rPr>
                <w:rFonts w:ascii="Arial" w:hAnsi="Arial" w:cs="Arial"/>
                <w:sz w:val="20"/>
                <w:shd w:val="clear" w:color="auto" w:fill="FFFF99"/>
              </w:rPr>
            </w:pPr>
            <w:r w:rsidRPr="00592BF7">
              <w:rPr>
                <w:rFonts w:ascii="Arial" w:hAnsi="Arial"/>
                <w:color w:val="000000"/>
                <w:sz w:val="20"/>
              </w:rPr>
              <w:t>DEFAULT MESSAGE BUILDER</w:t>
            </w:r>
            <w:r w:rsidRPr="00592BF7">
              <w:rPr>
                <w:rFonts w:ascii="Arial" w:hAnsi="Arial" w:cs="Arial"/>
                <w:sz w:val="20"/>
                <w:shd w:val="clear" w:color="auto" w:fill="FFFF99"/>
              </w:rPr>
              <w:t xml:space="preserve"> </w:t>
            </w:r>
          </w:p>
        </w:tc>
      </w:tr>
      <w:tr w:rsidR="00E12C52" w:rsidRPr="003645BC" w14:paraId="25C806F8" w14:textId="77777777" w:rsidTr="000E646B">
        <w:trPr>
          <w:cantSplit/>
          <w:trHeight w:hRule="exact" w:val="360"/>
        </w:trPr>
        <w:tc>
          <w:tcPr>
            <w:tcW w:w="2124" w:type="dxa"/>
          </w:tcPr>
          <w:p w14:paraId="25C806F6"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ROREXT03</w:t>
            </w:r>
          </w:p>
        </w:tc>
        <w:tc>
          <w:tcPr>
            <w:tcW w:w="7441" w:type="dxa"/>
          </w:tcPr>
          <w:p w14:paraId="25C806F7" w14:textId="77777777" w:rsidR="00E12C52" w:rsidRPr="00592BF7" w:rsidRDefault="00E12C52" w:rsidP="00233EAA">
            <w:pPr>
              <w:pStyle w:val="TableText"/>
              <w:spacing w:before="60" w:after="60"/>
              <w:rPr>
                <w:color w:val="000000"/>
                <w:sz w:val="20"/>
              </w:rPr>
            </w:pPr>
            <w:r w:rsidRPr="00592BF7">
              <w:rPr>
                <w:color w:val="000000"/>
                <w:sz w:val="20"/>
              </w:rPr>
              <w:t>REGISTRY DATA EXTRACTION (OVERFLOW)</w:t>
            </w:r>
          </w:p>
        </w:tc>
      </w:tr>
      <w:tr w:rsidR="00E12C52" w:rsidRPr="003645BC" w14:paraId="25C806FB" w14:textId="77777777" w:rsidTr="000E646B">
        <w:trPr>
          <w:cantSplit/>
          <w:trHeight w:hRule="exact" w:val="360"/>
        </w:trPr>
        <w:tc>
          <w:tcPr>
            <w:tcW w:w="2124" w:type="dxa"/>
          </w:tcPr>
          <w:p w14:paraId="25C806F9"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ROREXTUT</w:t>
            </w:r>
          </w:p>
        </w:tc>
        <w:tc>
          <w:tcPr>
            <w:tcW w:w="7441" w:type="dxa"/>
          </w:tcPr>
          <w:p w14:paraId="25C806FA" w14:textId="77777777" w:rsidR="00E12C52" w:rsidRPr="00592BF7" w:rsidRDefault="00E12C52" w:rsidP="00233EAA">
            <w:pPr>
              <w:pStyle w:val="TableText"/>
              <w:spacing w:before="60" w:after="60"/>
              <w:rPr>
                <w:color w:val="000000"/>
                <w:sz w:val="20"/>
              </w:rPr>
            </w:pPr>
            <w:r w:rsidRPr="00592BF7">
              <w:rPr>
                <w:color w:val="000000"/>
                <w:sz w:val="20"/>
              </w:rPr>
              <w:t>DATA EXTRACT UTILITIES</w:t>
            </w:r>
          </w:p>
        </w:tc>
      </w:tr>
      <w:tr w:rsidR="00E12C52" w:rsidRPr="003645BC" w14:paraId="25C806FE" w14:textId="77777777" w:rsidTr="000E646B">
        <w:trPr>
          <w:cantSplit/>
          <w:trHeight w:hRule="exact" w:val="360"/>
        </w:trPr>
        <w:tc>
          <w:tcPr>
            <w:tcW w:w="2124" w:type="dxa"/>
          </w:tcPr>
          <w:p w14:paraId="25C806FC"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w:t>
            </w:r>
          </w:p>
        </w:tc>
        <w:tc>
          <w:tcPr>
            <w:tcW w:w="7441" w:type="dxa"/>
          </w:tcPr>
          <w:p w14:paraId="25C806FD" w14:textId="77777777" w:rsidR="00E12C52" w:rsidRPr="00592BF7" w:rsidRDefault="00E12C52" w:rsidP="00233EAA">
            <w:pPr>
              <w:pStyle w:val="TableText"/>
              <w:spacing w:before="60" w:after="60"/>
              <w:rPr>
                <w:color w:val="000000"/>
                <w:sz w:val="20"/>
              </w:rPr>
            </w:pPr>
            <w:r w:rsidRPr="00592BF7">
              <w:rPr>
                <w:color w:val="000000"/>
                <w:sz w:val="20"/>
              </w:rPr>
              <w:t>HISTORICAL DATA EXTRACTION</w:t>
            </w:r>
          </w:p>
        </w:tc>
      </w:tr>
      <w:tr w:rsidR="00E12C52" w:rsidRPr="003645BC" w14:paraId="25C80701" w14:textId="77777777" w:rsidTr="000E646B">
        <w:trPr>
          <w:cantSplit/>
          <w:trHeight w:hRule="exact" w:val="360"/>
        </w:trPr>
        <w:tc>
          <w:tcPr>
            <w:tcW w:w="2124" w:type="dxa"/>
          </w:tcPr>
          <w:p w14:paraId="25C806FF"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RORHDT01</w:t>
            </w:r>
          </w:p>
        </w:tc>
        <w:tc>
          <w:tcPr>
            <w:tcW w:w="7441" w:type="dxa"/>
          </w:tcPr>
          <w:p w14:paraId="25C80700" w14:textId="77777777" w:rsidR="00E12C52" w:rsidRPr="00592BF7" w:rsidRDefault="00E12C52" w:rsidP="00233EAA">
            <w:pPr>
              <w:pStyle w:val="TableText"/>
              <w:spacing w:before="60" w:after="60"/>
              <w:rPr>
                <w:color w:val="000000"/>
                <w:sz w:val="20"/>
              </w:rPr>
            </w:pPr>
            <w:r w:rsidRPr="00592BF7">
              <w:rPr>
                <w:color w:val="000000"/>
                <w:sz w:val="20"/>
              </w:rPr>
              <w:t>HISTORICAL DATA EXTRACTION STATUS</w:t>
            </w:r>
          </w:p>
        </w:tc>
      </w:tr>
      <w:tr w:rsidR="00E12C52" w:rsidRPr="003645BC" w14:paraId="25C80704" w14:textId="77777777" w:rsidTr="000E646B">
        <w:trPr>
          <w:cantSplit/>
          <w:trHeight w:hRule="exact" w:val="360"/>
        </w:trPr>
        <w:tc>
          <w:tcPr>
            <w:tcW w:w="2124" w:type="dxa"/>
          </w:tcPr>
          <w:p w14:paraId="25C80702"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RORHDT02</w:t>
            </w:r>
          </w:p>
        </w:tc>
        <w:tc>
          <w:tcPr>
            <w:tcW w:w="7441" w:type="dxa"/>
          </w:tcPr>
          <w:p w14:paraId="25C80703" w14:textId="77777777" w:rsidR="00E12C52" w:rsidRPr="00592BF7" w:rsidRDefault="00E12C52" w:rsidP="00233EAA">
            <w:pPr>
              <w:pStyle w:val="TableText"/>
              <w:spacing w:before="60" w:after="60"/>
              <w:rPr>
                <w:color w:val="000000"/>
                <w:sz w:val="20"/>
              </w:rPr>
            </w:pPr>
            <w:r w:rsidRPr="00592BF7">
              <w:rPr>
                <w:color w:val="000000"/>
                <w:sz w:val="20"/>
              </w:rPr>
              <w:t>CREATE EXTRACTION TASK RECORDS</w:t>
            </w:r>
          </w:p>
        </w:tc>
      </w:tr>
      <w:tr w:rsidR="00E12C52" w:rsidRPr="003645BC" w14:paraId="25C80707" w14:textId="77777777" w:rsidTr="000E646B">
        <w:trPr>
          <w:cantSplit/>
          <w:trHeight w:hRule="exact" w:val="360"/>
        </w:trPr>
        <w:tc>
          <w:tcPr>
            <w:tcW w:w="2124" w:type="dxa"/>
          </w:tcPr>
          <w:p w14:paraId="25C80705"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RORHDT03</w:t>
            </w:r>
          </w:p>
        </w:tc>
        <w:tc>
          <w:tcPr>
            <w:tcW w:w="7441" w:type="dxa"/>
          </w:tcPr>
          <w:p w14:paraId="25C80706" w14:textId="77777777" w:rsidR="00E12C52" w:rsidRPr="00592BF7" w:rsidRDefault="00E12C52" w:rsidP="00233EAA">
            <w:pPr>
              <w:pStyle w:val="TableText"/>
              <w:spacing w:before="60" w:after="60"/>
              <w:rPr>
                <w:color w:val="000000"/>
                <w:sz w:val="20"/>
              </w:rPr>
            </w:pPr>
            <w:r w:rsidRPr="00592BF7">
              <w:rPr>
                <w:color w:val="000000"/>
                <w:sz w:val="20"/>
              </w:rPr>
              <w:t>MANIPULATIONS WITH EXTRACTION TASKS</w:t>
            </w:r>
          </w:p>
        </w:tc>
      </w:tr>
      <w:tr w:rsidR="00E12C52" w:rsidRPr="003645BC" w14:paraId="25C8070A" w14:textId="77777777" w:rsidTr="000E646B">
        <w:trPr>
          <w:cantSplit/>
          <w:trHeight w:hRule="exact" w:val="360"/>
        </w:trPr>
        <w:tc>
          <w:tcPr>
            <w:tcW w:w="2124" w:type="dxa"/>
          </w:tcPr>
          <w:p w14:paraId="25C80708"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RORHDT04</w:t>
            </w:r>
          </w:p>
        </w:tc>
        <w:tc>
          <w:tcPr>
            <w:tcW w:w="7441" w:type="dxa"/>
          </w:tcPr>
          <w:p w14:paraId="25C80709" w14:textId="77777777" w:rsidR="00E12C52" w:rsidRPr="00592BF7" w:rsidRDefault="00E12C52" w:rsidP="00233EAA">
            <w:pPr>
              <w:pStyle w:val="TableText"/>
              <w:spacing w:before="60" w:after="60"/>
              <w:rPr>
                <w:color w:val="000000"/>
                <w:sz w:val="20"/>
              </w:rPr>
            </w:pPr>
            <w:r w:rsidRPr="00592BF7">
              <w:rPr>
                <w:color w:val="000000"/>
                <w:sz w:val="20"/>
              </w:rPr>
              <w:t>HISTORICAL DATA EXTRACTION PROCESS</w:t>
            </w:r>
          </w:p>
        </w:tc>
      </w:tr>
      <w:tr w:rsidR="00E12C52" w:rsidRPr="003645BC" w14:paraId="25C8070D" w14:textId="77777777" w:rsidTr="000E646B">
        <w:trPr>
          <w:cantSplit/>
          <w:trHeight w:hRule="exact" w:val="360"/>
        </w:trPr>
        <w:tc>
          <w:tcPr>
            <w:tcW w:w="2124" w:type="dxa"/>
          </w:tcPr>
          <w:p w14:paraId="25C8070B"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RORHDT05</w:t>
            </w:r>
          </w:p>
        </w:tc>
        <w:tc>
          <w:tcPr>
            <w:tcW w:w="7441" w:type="dxa"/>
          </w:tcPr>
          <w:p w14:paraId="25C8070C" w14:textId="77777777" w:rsidR="00E12C52" w:rsidRPr="00592BF7" w:rsidRDefault="00E12C52" w:rsidP="00233EAA">
            <w:pPr>
              <w:pStyle w:val="TableText"/>
              <w:spacing w:before="60" w:after="60"/>
              <w:rPr>
                <w:color w:val="000000"/>
                <w:sz w:val="20"/>
              </w:rPr>
            </w:pPr>
            <w:r w:rsidRPr="00592BF7">
              <w:rPr>
                <w:color w:val="000000"/>
                <w:sz w:val="20"/>
              </w:rPr>
              <w:t>HISTORICAL DATA EXTRACTION FUNCTIONS</w:t>
            </w:r>
          </w:p>
        </w:tc>
      </w:tr>
      <w:tr w:rsidR="00E12C52" w:rsidRPr="003645BC" w14:paraId="25C80710" w14:textId="77777777" w:rsidTr="000E646B">
        <w:trPr>
          <w:cantSplit/>
          <w:trHeight w:hRule="exact" w:val="360"/>
        </w:trPr>
        <w:tc>
          <w:tcPr>
            <w:tcW w:w="2124" w:type="dxa"/>
          </w:tcPr>
          <w:p w14:paraId="25C8070E"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RORHDT06</w:t>
            </w:r>
          </w:p>
        </w:tc>
        <w:tc>
          <w:tcPr>
            <w:tcW w:w="7441" w:type="dxa"/>
          </w:tcPr>
          <w:p w14:paraId="25C8070F" w14:textId="77777777" w:rsidR="00E12C52" w:rsidRPr="00592BF7" w:rsidRDefault="00E12C52" w:rsidP="00233EAA">
            <w:pPr>
              <w:pStyle w:val="TableText"/>
              <w:spacing w:before="60" w:after="60"/>
              <w:rPr>
                <w:color w:val="000000"/>
                <w:sz w:val="20"/>
              </w:rPr>
            </w:pPr>
            <w:r w:rsidRPr="00592BF7">
              <w:rPr>
                <w:color w:val="000000"/>
                <w:sz w:val="20"/>
              </w:rPr>
              <w:t>HISTORICAL DATA EXTRACTION PARAMETERS</w:t>
            </w:r>
          </w:p>
        </w:tc>
      </w:tr>
      <w:tr w:rsidR="00E12C52" w:rsidRPr="003645BC" w14:paraId="25C80713" w14:textId="77777777" w:rsidTr="000E646B">
        <w:trPr>
          <w:cantSplit/>
          <w:trHeight w:hRule="exact" w:val="360"/>
        </w:trPr>
        <w:tc>
          <w:tcPr>
            <w:tcW w:w="2124" w:type="dxa"/>
          </w:tcPr>
          <w:p w14:paraId="25C80711"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RORHDTAC</w:t>
            </w:r>
          </w:p>
        </w:tc>
        <w:tc>
          <w:tcPr>
            <w:tcW w:w="7441" w:type="dxa"/>
          </w:tcPr>
          <w:p w14:paraId="25C80712" w14:textId="77777777" w:rsidR="00E12C52" w:rsidRPr="00592BF7" w:rsidRDefault="00E12C52" w:rsidP="00233EAA">
            <w:pPr>
              <w:pStyle w:val="TableText"/>
              <w:spacing w:before="60" w:after="60"/>
              <w:rPr>
                <w:color w:val="000000"/>
                <w:sz w:val="20"/>
              </w:rPr>
            </w:pPr>
            <w:r w:rsidRPr="00592BF7">
              <w:rPr>
                <w:color w:val="000000"/>
                <w:sz w:val="20"/>
              </w:rPr>
              <w:t>DATA EXTRACTION ACTION CONFIRMATIONS</w:t>
            </w:r>
          </w:p>
        </w:tc>
      </w:tr>
      <w:tr w:rsidR="00E12C52" w:rsidRPr="003645BC" w14:paraId="25C80716" w14:textId="77777777" w:rsidTr="000E646B">
        <w:trPr>
          <w:cantSplit/>
          <w:trHeight w:hRule="exact" w:val="360"/>
        </w:trPr>
        <w:tc>
          <w:tcPr>
            <w:tcW w:w="2124" w:type="dxa"/>
          </w:tcPr>
          <w:p w14:paraId="25C80714"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RORHDTUT</w:t>
            </w:r>
          </w:p>
        </w:tc>
        <w:tc>
          <w:tcPr>
            <w:tcW w:w="7441" w:type="dxa"/>
          </w:tcPr>
          <w:p w14:paraId="25C80715" w14:textId="77777777" w:rsidR="00E12C52" w:rsidRPr="00592BF7" w:rsidRDefault="00E12C52" w:rsidP="00233EAA">
            <w:pPr>
              <w:pStyle w:val="TableText"/>
              <w:spacing w:before="60" w:after="60"/>
              <w:rPr>
                <w:color w:val="000000"/>
                <w:sz w:val="20"/>
              </w:rPr>
            </w:pPr>
            <w:r w:rsidRPr="00592BF7">
              <w:rPr>
                <w:color w:val="000000"/>
                <w:sz w:val="20"/>
              </w:rPr>
              <w:t>HISTORICAL DATA EXTRACTION UTILITIES</w:t>
            </w:r>
          </w:p>
        </w:tc>
      </w:tr>
      <w:tr w:rsidR="00E12C52" w:rsidRPr="003645BC" w14:paraId="25C80719" w14:textId="77777777" w:rsidTr="000E646B">
        <w:trPr>
          <w:cantSplit/>
          <w:trHeight w:hRule="exact" w:val="360"/>
        </w:trPr>
        <w:tc>
          <w:tcPr>
            <w:tcW w:w="2124" w:type="dxa"/>
          </w:tcPr>
          <w:p w14:paraId="25C80717"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RORHIV03</w:t>
            </w:r>
          </w:p>
        </w:tc>
        <w:tc>
          <w:tcPr>
            <w:tcW w:w="7441" w:type="dxa"/>
          </w:tcPr>
          <w:p w14:paraId="25C80718" w14:textId="77777777" w:rsidR="00E12C52" w:rsidRPr="00592BF7" w:rsidRDefault="00E12C52" w:rsidP="00233EAA">
            <w:pPr>
              <w:pStyle w:val="TableText"/>
              <w:spacing w:before="60" w:after="60"/>
              <w:rPr>
                <w:color w:val="000000"/>
                <w:sz w:val="20"/>
              </w:rPr>
            </w:pPr>
            <w:r w:rsidRPr="00592BF7">
              <w:rPr>
                <w:color w:val="000000"/>
                <w:sz w:val="20"/>
              </w:rPr>
              <w:t>CONVERSION OF THE FILE #158</w:t>
            </w:r>
          </w:p>
        </w:tc>
      </w:tr>
      <w:tr w:rsidR="00E12C52" w:rsidRPr="003645BC" w14:paraId="25C8071C" w14:textId="77777777" w:rsidTr="000E646B">
        <w:trPr>
          <w:cantSplit/>
          <w:trHeight w:hRule="exact" w:val="360"/>
        </w:trPr>
        <w:tc>
          <w:tcPr>
            <w:tcW w:w="2124" w:type="dxa"/>
          </w:tcPr>
          <w:p w14:paraId="25C8071A"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RORHIVUT</w:t>
            </w:r>
          </w:p>
        </w:tc>
        <w:tc>
          <w:tcPr>
            <w:tcW w:w="7441" w:type="dxa"/>
          </w:tcPr>
          <w:p w14:paraId="25C8071B" w14:textId="77777777" w:rsidR="00E12C52" w:rsidRPr="00592BF7" w:rsidRDefault="00E12C52" w:rsidP="00233EAA">
            <w:pPr>
              <w:pStyle w:val="TableText"/>
              <w:spacing w:before="60" w:after="60"/>
              <w:rPr>
                <w:color w:val="000000"/>
                <w:sz w:val="20"/>
              </w:rPr>
            </w:pPr>
            <w:r w:rsidRPr="00592BF7">
              <w:rPr>
                <w:color w:val="000000"/>
                <w:sz w:val="20"/>
              </w:rPr>
              <w:t>HIV UTILITIES</w:t>
            </w:r>
          </w:p>
        </w:tc>
      </w:tr>
      <w:tr w:rsidR="00E12C52" w:rsidRPr="003645BC" w14:paraId="25C8071F" w14:textId="77777777" w:rsidTr="000E646B">
        <w:trPr>
          <w:cantSplit/>
          <w:trHeight w:hRule="exact" w:val="360"/>
        </w:trPr>
        <w:tc>
          <w:tcPr>
            <w:tcW w:w="2124" w:type="dxa"/>
          </w:tcPr>
          <w:p w14:paraId="25C8071D"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RORHL01</w:t>
            </w:r>
          </w:p>
        </w:tc>
        <w:tc>
          <w:tcPr>
            <w:tcW w:w="7441" w:type="dxa"/>
          </w:tcPr>
          <w:p w14:paraId="25C8071E" w14:textId="77777777" w:rsidR="00E12C52" w:rsidRPr="00592BF7" w:rsidRDefault="00E12C52" w:rsidP="00233EAA">
            <w:pPr>
              <w:pStyle w:val="TableText"/>
              <w:spacing w:before="60" w:after="60"/>
              <w:rPr>
                <w:color w:val="000000"/>
                <w:sz w:val="20"/>
                <w:lang w:val="it-IT"/>
              </w:rPr>
            </w:pPr>
            <w:r w:rsidRPr="00592BF7">
              <w:rPr>
                <w:color w:val="000000"/>
                <w:sz w:val="20"/>
                <w:lang w:val="it-IT"/>
              </w:rPr>
              <w:t>HL7 PATIENT DATA: PID,ZSP,ZRD</w:t>
            </w:r>
          </w:p>
        </w:tc>
      </w:tr>
      <w:tr w:rsidR="00E12C52" w:rsidRPr="003645BC" w14:paraId="25C80722" w14:textId="77777777" w:rsidTr="000E646B">
        <w:trPr>
          <w:cantSplit/>
          <w:trHeight w:hRule="exact" w:val="360"/>
        </w:trPr>
        <w:tc>
          <w:tcPr>
            <w:tcW w:w="2124" w:type="dxa"/>
          </w:tcPr>
          <w:p w14:paraId="25C80720"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RORHL02</w:t>
            </w:r>
          </w:p>
        </w:tc>
        <w:tc>
          <w:tcPr>
            <w:tcW w:w="7441" w:type="dxa"/>
          </w:tcPr>
          <w:p w14:paraId="25C80721" w14:textId="77777777" w:rsidR="00E12C52" w:rsidRPr="00592BF7" w:rsidRDefault="00E12C52" w:rsidP="00233EAA">
            <w:pPr>
              <w:pStyle w:val="TableText"/>
              <w:spacing w:before="60" w:after="60"/>
              <w:rPr>
                <w:color w:val="000000"/>
                <w:sz w:val="20"/>
              </w:rPr>
            </w:pPr>
            <w:r w:rsidRPr="00592BF7">
              <w:rPr>
                <w:color w:val="000000"/>
                <w:sz w:val="20"/>
              </w:rPr>
              <w:t>HL7 REGISTRY DATA: CSP,CSR,CSS</w:t>
            </w:r>
          </w:p>
        </w:tc>
      </w:tr>
      <w:tr w:rsidR="00E12C52" w:rsidRPr="003645BC" w14:paraId="25C80725" w14:textId="77777777" w:rsidTr="000E646B">
        <w:trPr>
          <w:cantSplit/>
          <w:trHeight w:hRule="exact" w:val="360"/>
        </w:trPr>
        <w:tc>
          <w:tcPr>
            <w:tcW w:w="2124" w:type="dxa"/>
          </w:tcPr>
          <w:p w14:paraId="25C80723"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RORHL03</w:t>
            </w:r>
          </w:p>
        </w:tc>
        <w:tc>
          <w:tcPr>
            <w:tcW w:w="7441" w:type="dxa"/>
          </w:tcPr>
          <w:p w14:paraId="25C80724" w14:textId="77777777" w:rsidR="00E12C52" w:rsidRPr="00592BF7" w:rsidRDefault="00E12C52" w:rsidP="00233EAA">
            <w:pPr>
              <w:pStyle w:val="TableText"/>
              <w:spacing w:before="60" w:after="60"/>
              <w:rPr>
                <w:color w:val="000000"/>
                <w:sz w:val="20"/>
              </w:rPr>
            </w:pPr>
            <w:r w:rsidRPr="00592BF7">
              <w:rPr>
                <w:color w:val="000000"/>
                <w:sz w:val="20"/>
              </w:rPr>
              <w:t>HL7 PHARMACY: ORC,RXE</w:t>
            </w:r>
          </w:p>
        </w:tc>
      </w:tr>
      <w:tr w:rsidR="00E12C52" w:rsidRPr="003645BC" w14:paraId="25C80728" w14:textId="77777777" w:rsidTr="000E646B">
        <w:trPr>
          <w:cantSplit/>
          <w:trHeight w:hRule="exact" w:val="360"/>
        </w:trPr>
        <w:tc>
          <w:tcPr>
            <w:tcW w:w="2124" w:type="dxa"/>
          </w:tcPr>
          <w:p w14:paraId="25C80726"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RORHL031</w:t>
            </w:r>
          </w:p>
        </w:tc>
        <w:tc>
          <w:tcPr>
            <w:tcW w:w="7441" w:type="dxa"/>
          </w:tcPr>
          <w:p w14:paraId="25C80727" w14:textId="77777777" w:rsidR="00E12C52" w:rsidRPr="00592BF7" w:rsidRDefault="00E12C52" w:rsidP="00233EAA">
            <w:pPr>
              <w:pStyle w:val="TableText"/>
              <w:spacing w:before="60" w:after="60"/>
              <w:rPr>
                <w:color w:val="000000"/>
                <w:sz w:val="20"/>
              </w:rPr>
            </w:pPr>
            <w:r w:rsidRPr="00592BF7">
              <w:rPr>
                <w:color w:val="000000"/>
                <w:sz w:val="20"/>
              </w:rPr>
              <w:t>HL7 PHARMACY: UTILITIES</w:t>
            </w:r>
          </w:p>
        </w:tc>
      </w:tr>
      <w:tr w:rsidR="00E12C52" w:rsidRPr="003645BC" w14:paraId="25C8072B" w14:textId="77777777" w:rsidTr="000E646B">
        <w:trPr>
          <w:cantSplit/>
          <w:trHeight w:hRule="exact" w:val="360"/>
        </w:trPr>
        <w:tc>
          <w:tcPr>
            <w:tcW w:w="2124" w:type="dxa"/>
          </w:tcPr>
          <w:p w14:paraId="25C80729"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RORHL04</w:t>
            </w:r>
          </w:p>
        </w:tc>
        <w:tc>
          <w:tcPr>
            <w:tcW w:w="7441" w:type="dxa"/>
          </w:tcPr>
          <w:p w14:paraId="25C8072A" w14:textId="77777777" w:rsidR="00E12C52" w:rsidRPr="00592BF7" w:rsidRDefault="00E12C52" w:rsidP="00233EAA">
            <w:pPr>
              <w:pStyle w:val="TableText"/>
              <w:spacing w:before="60" w:after="60"/>
              <w:rPr>
                <w:color w:val="000000"/>
                <w:sz w:val="20"/>
              </w:rPr>
            </w:pPr>
            <w:r w:rsidRPr="00592BF7">
              <w:rPr>
                <w:color w:val="000000"/>
                <w:sz w:val="20"/>
              </w:rPr>
              <w:t>HL7 RADIOLOGY: OBR,OBX</w:t>
            </w:r>
          </w:p>
        </w:tc>
      </w:tr>
      <w:tr w:rsidR="00E12C52" w:rsidRPr="003645BC" w14:paraId="25C8072E" w14:textId="77777777" w:rsidTr="000E646B">
        <w:trPr>
          <w:cantSplit/>
          <w:trHeight w:hRule="exact" w:val="360"/>
        </w:trPr>
        <w:tc>
          <w:tcPr>
            <w:tcW w:w="2124" w:type="dxa"/>
          </w:tcPr>
          <w:p w14:paraId="25C8072C"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RORHL05</w:t>
            </w:r>
          </w:p>
        </w:tc>
        <w:tc>
          <w:tcPr>
            <w:tcW w:w="7441" w:type="dxa"/>
          </w:tcPr>
          <w:p w14:paraId="25C8072D" w14:textId="77777777" w:rsidR="00E12C52" w:rsidRPr="00592BF7" w:rsidRDefault="00E12C52" w:rsidP="00233EAA">
            <w:pPr>
              <w:pStyle w:val="TableText"/>
              <w:spacing w:before="60" w:after="60"/>
              <w:rPr>
                <w:color w:val="000000"/>
                <w:sz w:val="20"/>
              </w:rPr>
            </w:pPr>
            <w:r w:rsidRPr="00592BF7">
              <w:rPr>
                <w:color w:val="000000"/>
                <w:sz w:val="20"/>
              </w:rPr>
              <w:t>HL7 AUTOPSY: OBR</w:t>
            </w:r>
          </w:p>
        </w:tc>
      </w:tr>
      <w:tr w:rsidR="00E12C52" w:rsidRPr="003645BC" w14:paraId="25C80731" w14:textId="77777777" w:rsidTr="000E646B">
        <w:trPr>
          <w:cantSplit/>
          <w:trHeight w:hRule="exact" w:val="360"/>
        </w:trPr>
        <w:tc>
          <w:tcPr>
            <w:tcW w:w="2124" w:type="dxa"/>
          </w:tcPr>
          <w:p w14:paraId="25C8072F"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RORHL06</w:t>
            </w:r>
          </w:p>
        </w:tc>
        <w:tc>
          <w:tcPr>
            <w:tcW w:w="7441" w:type="dxa"/>
          </w:tcPr>
          <w:p w14:paraId="25C80730" w14:textId="77777777" w:rsidR="00E12C52" w:rsidRPr="00592BF7" w:rsidRDefault="00E12C52" w:rsidP="00233EAA">
            <w:pPr>
              <w:pStyle w:val="TableText"/>
              <w:spacing w:before="60" w:after="60"/>
              <w:rPr>
                <w:color w:val="000000"/>
                <w:sz w:val="20"/>
              </w:rPr>
            </w:pPr>
            <w:r w:rsidRPr="00592BF7">
              <w:rPr>
                <w:color w:val="000000"/>
                <w:sz w:val="20"/>
              </w:rPr>
              <w:t>HL7 LIVER BIOPSY: OBR,OBX</w:t>
            </w:r>
          </w:p>
        </w:tc>
      </w:tr>
      <w:tr w:rsidR="00E12C52" w:rsidRPr="003645BC" w14:paraId="25C80734" w14:textId="77777777" w:rsidTr="000E646B">
        <w:trPr>
          <w:cantSplit/>
          <w:trHeight w:hRule="exact" w:val="360"/>
        </w:trPr>
        <w:tc>
          <w:tcPr>
            <w:tcW w:w="2124" w:type="dxa"/>
          </w:tcPr>
          <w:p w14:paraId="25C80732"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RORHL07</w:t>
            </w:r>
          </w:p>
        </w:tc>
        <w:tc>
          <w:tcPr>
            <w:tcW w:w="7441" w:type="dxa"/>
          </w:tcPr>
          <w:p w14:paraId="25C80733" w14:textId="77777777" w:rsidR="00E12C52" w:rsidRPr="00592BF7" w:rsidRDefault="00E12C52" w:rsidP="00233EAA">
            <w:pPr>
              <w:pStyle w:val="TableText"/>
              <w:spacing w:before="60" w:after="60"/>
              <w:rPr>
                <w:color w:val="000000"/>
                <w:sz w:val="20"/>
              </w:rPr>
            </w:pPr>
            <w:r w:rsidRPr="00592BF7">
              <w:rPr>
                <w:color w:val="000000"/>
                <w:sz w:val="20"/>
              </w:rPr>
              <w:t>HL7 INPATIENT PHARMACY: ORC,RXE</w:t>
            </w:r>
          </w:p>
        </w:tc>
      </w:tr>
      <w:tr w:rsidR="00E12C52" w:rsidRPr="003645BC" w14:paraId="25C80737" w14:textId="77777777" w:rsidTr="000E646B">
        <w:trPr>
          <w:cantSplit/>
          <w:trHeight w:hRule="exact" w:val="360"/>
        </w:trPr>
        <w:tc>
          <w:tcPr>
            <w:tcW w:w="2124" w:type="dxa"/>
          </w:tcPr>
          <w:p w14:paraId="25C80735"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RORHL071</w:t>
            </w:r>
          </w:p>
        </w:tc>
        <w:tc>
          <w:tcPr>
            <w:tcW w:w="7441" w:type="dxa"/>
          </w:tcPr>
          <w:p w14:paraId="25C80736" w14:textId="77777777" w:rsidR="00E12C52" w:rsidRPr="00592BF7" w:rsidRDefault="00E12C52" w:rsidP="00233EAA">
            <w:pPr>
              <w:pStyle w:val="TableText"/>
              <w:spacing w:before="60" w:after="60"/>
              <w:rPr>
                <w:color w:val="000000"/>
                <w:sz w:val="20"/>
              </w:rPr>
            </w:pPr>
            <w:r w:rsidRPr="00592BF7">
              <w:rPr>
                <w:color w:val="000000"/>
                <w:sz w:val="20"/>
              </w:rPr>
              <w:t>HL7 IV PHARMACY: ORC,RXE</w:t>
            </w:r>
          </w:p>
        </w:tc>
      </w:tr>
      <w:tr w:rsidR="00E12C52" w:rsidRPr="003645BC" w14:paraId="25C8073A" w14:textId="77777777" w:rsidTr="000E646B">
        <w:trPr>
          <w:cantSplit/>
          <w:trHeight w:hRule="exact" w:val="360"/>
        </w:trPr>
        <w:tc>
          <w:tcPr>
            <w:tcW w:w="2124" w:type="dxa"/>
          </w:tcPr>
          <w:p w14:paraId="25C80738"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RORHL08</w:t>
            </w:r>
          </w:p>
        </w:tc>
        <w:tc>
          <w:tcPr>
            <w:tcW w:w="7441" w:type="dxa"/>
          </w:tcPr>
          <w:p w14:paraId="25C80739" w14:textId="77777777" w:rsidR="00E12C52" w:rsidRPr="00592BF7" w:rsidRDefault="00E12C52" w:rsidP="00233EAA">
            <w:pPr>
              <w:pStyle w:val="TableText"/>
              <w:spacing w:before="60" w:after="60"/>
              <w:rPr>
                <w:color w:val="000000"/>
                <w:sz w:val="20"/>
              </w:rPr>
            </w:pPr>
            <w:r w:rsidRPr="00592BF7">
              <w:rPr>
                <w:color w:val="000000"/>
                <w:sz w:val="20"/>
              </w:rPr>
              <w:t>HL7 INPATIENT DATA: PV1,OBR</w:t>
            </w:r>
          </w:p>
        </w:tc>
      </w:tr>
      <w:tr w:rsidR="00E12C52" w:rsidRPr="003645BC" w14:paraId="25C8073D" w14:textId="77777777" w:rsidTr="000E646B">
        <w:trPr>
          <w:cantSplit/>
          <w:trHeight w:hRule="exact" w:val="360"/>
        </w:trPr>
        <w:tc>
          <w:tcPr>
            <w:tcW w:w="2124" w:type="dxa"/>
          </w:tcPr>
          <w:p w14:paraId="25C8073B" w14:textId="77777777" w:rsidR="00E12C52" w:rsidRPr="00C422FD" w:rsidRDefault="00E12C52" w:rsidP="006F4B68">
            <w:pPr>
              <w:spacing w:afterLines="60" w:after="144"/>
              <w:rPr>
                <w:rFonts w:ascii="Courier New" w:hAnsi="Courier New" w:cs="Courier New"/>
                <w:b/>
                <w:szCs w:val="22"/>
              </w:rPr>
            </w:pPr>
            <w:r w:rsidRPr="00C422FD">
              <w:rPr>
                <w:rFonts w:ascii="Courier New" w:hAnsi="Courier New" w:cs="Courier New"/>
                <w:b/>
                <w:sz w:val="22"/>
                <w:szCs w:val="22"/>
              </w:rPr>
              <w:t>RORHL081</w:t>
            </w:r>
          </w:p>
        </w:tc>
        <w:tc>
          <w:tcPr>
            <w:tcW w:w="7441" w:type="dxa"/>
          </w:tcPr>
          <w:p w14:paraId="25C8073C" w14:textId="77777777" w:rsidR="00E12C52" w:rsidRPr="00C422FD" w:rsidRDefault="00E12C52" w:rsidP="00233EAA">
            <w:pPr>
              <w:pStyle w:val="TableText"/>
              <w:spacing w:before="60" w:after="60"/>
              <w:rPr>
                <w:color w:val="000000"/>
                <w:sz w:val="20"/>
              </w:rPr>
            </w:pPr>
            <w:r w:rsidRPr="00C422FD">
              <w:rPr>
                <w:color w:val="000000"/>
                <w:sz w:val="20"/>
              </w:rPr>
              <w:t>HL7 INPATIENT DATA: OBX</w:t>
            </w:r>
          </w:p>
        </w:tc>
      </w:tr>
      <w:tr w:rsidR="00E12C52" w:rsidRPr="003645BC" w14:paraId="25C80740" w14:textId="77777777" w:rsidTr="000E646B">
        <w:trPr>
          <w:cantSplit/>
          <w:trHeight w:hRule="exact" w:val="360"/>
        </w:trPr>
        <w:tc>
          <w:tcPr>
            <w:tcW w:w="2124" w:type="dxa"/>
          </w:tcPr>
          <w:p w14:paraId="25C8073E"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RORHL09</w:t>
            </w:r>
          </w:p>
        </w:tc>
        <w:tc>
          <w:tcPr>
            <w:tcW w:w="7441" w:type="dxa"/>
          </w:tcPr>
          <w:p w14:paraId="25C8073F" w14:textId="77777777" w:rsidR="00E12C52" w:rsidRPr="00592BF7" w:rsidRDefault="00E12C52" w:rsidP="00233EAA">
            <w:pPr>
              <w:pStyle w:val="TableText"/>
              <w:spacing w:before="60" w:after="60"/>
              <w:rPr>
                <w:color w:val="000000"/>
                <w:sz w:val="20"/>
              </w:rPr>
            </w:pPr>
            <w:r w:rsidRPr="00592BF7">
              <w:rPr>
                <w:color w:val="000000"/>
                <w:sz w:val="20"/>
              </w:rPr>
              <w:t>HL7 OUTPATIENT DATA: PV1,OBR,OBX</w:t>
            </w:r>
          </w:p>
        </w:tc>
      </w:tr>
      <w:tr w:rsidR="00E12C52" w:rsidRPr="003645BC" w14:paraId="25C80743" w14:textId="77777777" w:rsidTr="000E646B">
        <w:trPr>
          <w:cantSplit/>
          <w:trHeight w:hRule="exact" w:val="360"/>
        </w:trPr>
        <w:tc>
          <w:tcPr>
            <w:tcW w:w="2124" w:type="dxa"/>
          </w:tcPr>
          <w:p w14:paraId="25C80741"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RORHL10</w:t>
            </w:r>
          </w:p>
        </w:tc>
        <w:tc>
          <w:tcPr>
            <w:tcW w:w="7441" w:type="dxa"/>
          </w:tcPr>
          <w:p w14:paraId="25C80742" w14:textId="77777777" w:rsidR="00E12C52" w:rsidRPr="00592BF7" w:rsidRDefault="00E12C52" w:rsidP="00233EAA">
            <w:pPr>
              <w:pStyle w:val="TableText"/>
              <w:spacing w:before="60" w:after="60"/>
              <w:rPr>
                <w:color w:val="000000"/>
                <w:sz w:val="20"/>
              </w:rPr>
            </w:pPr>
            <w:r w:rsidRPr="00592BF7">
              <w:rPr>
                <w:color w:val="000000"/>
                <w:sz w:val="20"/>
              </w:rPr>
              <w:t>HL7 SURGICAL PATHOLOGY DATA: OBR,OBX</w:t>
            </w:r>
          </w:p>
        </w:tc>
      </w:tr>
      <w:tr w:rsidR="00E12C52" w:rsidRPr="003645BC" w14:paraId="25C80746" w14:textId="77777777" w:rsidTr="000E646B">
        <w:trPr>
          <w:cantSplit/>
          <w:trHeight w:hRule="exact" w:val="360"/>
        </w:trPr>
        <w:tc>
          <w:tcPr>
            <w:tcW w:w="2124" w:type="dxa"/>
          </w:tcPr>
          <w:p w14:paraId="25C80744"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RORHL11</w:t>
            </w:r>
          </w:p>
        </w:tc>
        <w:tc>
          <w:tcPr>
            <w:tcW w:w="7441" w:type="dxa"/>
          </w:tcPr>
          <w:p w14:paraId="25C80745" w14:textId="77777777" w:rsidR="00E12C52" w:rsidRPr="00592BF7" w:rsidRDefault="00E12C52" w:rsidP="00233EAA">
            <w:pPr>
              <w:pStyle w:val="TableText"/>
              <w:spacing w:before="60" w:after="60"/>
              <w:rPr>
                <w:color w:val="000000"/>
                <w:sz w:val="20"/>
              </w:rPr>
            </w:pPr>
            <w:r w:rsidRPr="00592BF7">
              <w:rPr>
                <w:color w:val="000000"/>
                <w:sz w:val="20"/>
              </w:rPr>
              <w:t>HL7 CYTOPATHOLOGY DATA: OBR,OBX</w:t>
            </w:r>
          </w:p>
        </w:tc>
      </w:tr>
      <w:tr w:rsidR="00E12C52" w:rsidRPr="003645BC" w14:paraId="25C80749" w14:textId="77777777" w:rsidTr="000E646B">
        <w:trPr>
          <w:cantSplit/>
          <w:trHeight w:hRule="exact" w:val="360"/>
        </w:trPr>
        <w:tc>
          <w:tcPr>
            <w:tcW w:w="2124" w:type="dxa"/>
          </w:tcPr>
          <w:p w14:paraId="25C80747"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RORHL12</w:t>
            </w:r>
          </w:p>
        </w:tc>
        <w:tc>
          <w:tcPr>
            <w:tcW w:w="7441" w:type="dxa"/>
          </w:tcPr>
          <w:p w14:paraId="25C80748" w14:textId="77777777" w:rsidR="00E12C52" w:rsidRPr="00592BF7" w:rsidRDefault="00E12C52" w:rsidP="00233EAA">
            <w:pPr>
              <w:pStyle w:val="TableText"/>
              <w:spacing w:before="60" w:after="60"/>
              <w:rPr>
                <w:color w:val="000000"/>
                <w:sz w:val="20"/>
              </w:rPr>
            </w:pPr>
            <w:r w:rsidRPr="00592BF7">
              <w:rPr>
                <w:color w:val="000000"/>
                <w:sz w:val="20"/>
              </w:rPr>
              <w:t>HL7 MICROBIOLOGY DATA: OBR</w:t>
            </w:r>
          </w:p>
        </w:tc>
      </w:tr>
      <w:tr w:rsidR="00E12C52" w:rsidRPr="003645BC" w14:paraId="25C8074C" w14:textId="77777777" w:rsidTr="000E646B">
        <w:trPr>
          <w:cantSplit/>
          <w:trHeight w:hRule="exact" w:val="360"/>
        </w:trPr>
        <w:tc>
          <w:tcPr>
            <w:tcW w:w="2124" w:type="dxa"/>
          </w:tcPr>
          <w:p w14:paraId="25C8074A"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RORHL121</w:t>
            </w:r>
          </w:p>
        </w:tc>
        <w:tc>
          <w:tcPr>
            <w:tcW w:w="7441" w:type="dxa"/>
          </w:tcPr>
          <w:p w14:paraId="25C8074B" w14:textId="77777777" w:rsidR="00E12C52" w:rsidRPr="00592BF7" w:rsidRDefault="00E12C52" w:rsidP="00233EAA">
            <w:pPr>
              <w:pStyle w:val="TableText"/>
              <w:spacing w:before="60" w:after="60"/>
              <w:rPr>
                <w:color w:val="000000"/>
                <w:sz w:val="20"/>
              </w:rPr>
            </w:pPr>
            <w:r w:rsidRPr="00592BF7">
              <w:rPr>
                <w:color w:val="000000"/>
                <w:sz w:val="20"/>
              </w:rPr>
              <w:t>HL7 MICROBIOLOGY DATA: OBX</w:t>
            </w:r>
          </w:p>
        </w:tc>
      </w:tr>
      <w:tr w:rsidR="00E12C52" w:rsidRPr="003645BC" w14:paraId="25C8074F" w14:textId="77777777" w:rsidTr="000E646B">
        <w:trPr>
          <w:cantSplit/>
          <w:trHeight w:hRule="exact" w:val="360"/>
        </w:trPr>
        <w:tc>
          <w:tcPr>
            <w:tcW w:w="2124" w:type="dxa"/>
          </w:tcPr>
          <w:p w14:paraId="25C8074D"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RORHL13</w:t>
            </w:r>
          </w:p>
        </w:tc>
        <w:tc>
          <w:tcPr>
            <w:tcW w:w="7441" w:type="dxa"/>
          </w:tcPr>
          <w:p w14:paraId="25C8074E" w14:textId="77777777" w:rsidR="00E12C52" w:rsidRPr="00592BF7" w:rsidRDefault="00E12C52" w:rsidP="00233EAA">
            <w:pPr>
              <w:pStyle w:val="TableText"/>
              <w:spacing w:before="60" w:after="60"/>
              <w:rPr>
                <w:color w:val="000000"/>
                <w:sz w:val="20"/>
              </w:rPr>
            </w:pPr>
            <w:r w:rsidRPr="00592BF7">
              <w:rPr>
                <w:color w:val="000000"/>
                <w:sz w:val="20"/>
              </w:rPr>
              <w:t>HL7 MEDICAL PROCEDURES (EKG): OBR,OBX</w:t>
            </w:r>
          </w:p>
        </w:tc>
      </w:tr>
      <w:tr w:rsidR="00E12C52" w:rsidRPr="003645BC" w14:paraId="25C80752" w14:textId="77777777" w:rsidTr="000E646B">
        <w:trPr>
          <w:cantSplit/>
          <w:trHeight w:hRule="exact" w:val="360"/>
        </w:trPr>
        <w:tc>
          <w:tcPr>
            <w:tcW w:w="2124" w:type="dxa"/>
          </w:tcPr>
          <w:p w14:paraId="25C80750"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lastRenderedPageBreak/>
              <w:t>RORHL14</w:t>
            </w:r>
          </w:p>
        </w:tc>
        <w:tc>
          <w:tcPr>
            <w:tcW w:w="7441" w:type="dxa"/>
          </w:tcPr>
          <w:p w14:paraId="25C80751" w14:textId="77777777" w:rsidR="00E12C52" w:rsidRPr="00592BF7" w:rsidRDefault="00E12C52" w:rsidP="00233EAA">
            <w:pPr>
              <w:pStyle w:val="TableText"/>
              <w:spacing w:before="60" w:after="60"/>
              <w:rPr>
                <w:color w:val="000000"/>
                <w:sz w:val="20"/>
              </w:rPr>
            </w:pPr>
            <w:r w:rsidRPr="00592BF7">
              <w:rPr>
                <w:color w:val="000000"/>
                <w:sz w:val="20"/>
              </w:rPr>
              <w:t>HL7 ALLERGY DATA: OBR,OBX</w:t>
            </w:r>
          </w:p>
        </w:tc>
      </w:tr>
      <w:tr w:rsidR="00E12C52" w:rsidRPr="00B67215" w14:paraId="25C80755" w14:textId="77777777" w:rsidTr="000E646B">
        <w:trPr>
          <w:cantSplit/>
          <w:trHeight w:hRule="exact" w:val="360"/>
        </w:trPr>
        <w:tc>
          <w:tcPr>
            <w:tcW w:w="2124" w:type="dxa"/>
          </w:tcPr>
          <w:p w14:paraId="25C80753"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RORHL15</w:t>
            </w:r>
          </w:p>
        </w:tc>
        <w:tc>
          <w:tcPr>
            <w:tcW w:w="7441" w:type="dxa"/>
          </w:tcPr>
          <w:p w14:paraId="25C80754" w14:textId="77777777" w:rsidR="00E12C52" w:rsidRPr="00592BF7" w:rsidRDefault="00E12C52" w:rsidP="00233EAA">
            <w:pPr>
              <w:pStyle w:val="TableText"/>
              <w:spacing w:before="60" w:after="60"/>
              <w:rPr>
                <w:color w:val="000000"/>
                <w:sz w:val="20"/>
                <w:lang w:val="it-IT"/>
              </w:rPr>
            </w:pPr>
            <w:r w:rsidRPr="00592BF7">
              <w:rPr>
                <w:color w:val="000000"/>
                <w:sz w:val="20"/>
                <w:lang w:val="it-IT"/>
              </w:rPr>
              <w:t>HL7 IV DATA: OBR, OBX</w:t>
            </w:r>
          </w:p>
        </w:tc>
      </w:tr>
      <w:tr w:rsidR="00E12C52" w:rsidRPr="003645BC" w14:paraId="25C80758" w14:textId="77777777" w:rsidTr="000E646B">
        <w:trPr>
          <w:cantSplit/>
          <w:trHeight w:hRule="exact" w:val="360"/>
        </w:trPr>
        <w:tc>
          <w:tcPr>
            <w:tcW w:w="2124" w:type="dxa"/>
          </w:tcPr>
          <w:p w14:paraId="25C80756"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RORHL16</w:t>
            </w:r>
          </w:p>
        </w:tc>
        <w:tc>
          <w:tcPr>
            <w:tcW w:w="7441" w:type="dxa"/>
          </w:tcPr>
          <w:p w14:paraId="25C80757" w14:textId="77777777" w:rsidR="00E12C52" w:rsidRPr="00592BF7" w:rsidRDefault="00E12C52" w:rsidP="00233EAA">
            <w:pPr>
              <w:pStyle w:val="TableText"/>
              <w:spacing w:before="60" w:after="60"/>
              <w:rPr>
                <w:color w:val="000000"/>
                <w:sz w:val="20"/>
              </w:rPr>
            </w:pPr>
            <w:r w:rsidRPr="00592BF7">
              <w:rPr>
                <w:color w:val="000000"/>
                <w:sz w:val="20"/>
              </w:rPr>
              <w:t>HL7 VITALS DATA: OBR,OBX</w:t>
            </w:r>
          </w:p>
        </w:tc>
      </w:tr>
      <w:tr w:rsidR="00E12C52" w:rsidRPr="009D7C1E" w14:paraId="25C8075B" w14:textId="77777777" w:rsidTr="000E646B">
        <w:trPr>
          <w:cantSplit/>
          <w:trHeight w:hRule="exact" w:val="360"/>
        </w:trPr>
        <w:tc>
          <w:tcPr>
            <w:tcW w:w="2124" w:type="dxa"/>
          </w:tcPr>
          <w:p w14:paraId="25C80759"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RORHL17</w:t>
            </w:r>
          </w:p>
        </w:tc>
        <w:tc>
          <w:tcPr>
            <w:tcW w:w="7441" w:type="dxa"/>
          </w:tcPr>
          <w:p w14:paraId="25C8075A" w14:textId="77777777" w:rsidR="00E12C52" w:rsidRPr="00592BF7" w:rsidRDefault="00E12C52" w:rsidP="00233EAA">
            <w:pPr>
              <w:pStyle w:val="TableText"/>
              <w:spacing w:before="60" w:after="60"/>
              <w:rPr>
                <w:color w:val="000000"/>
                <w:sz w:val="20"/>
                <w:lang w:val="de-DE"/>
              </w:rPr>
            </w:pPr>
            <w:r w:rsidRPr="00592BF7">
              <w:rPr>
                <w:color w:val="000000"/>
                <w:sz w:val="20"/>
                <w:lang w:val="de-DE"/>
              </w:rPr>
              <w:t>HL7 PROBLEM LIST: OBR,OBX</w:t>
            </w:r>
          </w:p>
        </w:tc>
      </w:tr>
      <w:tr w:rsidR="00E12C52" w:rsidRPr="003645BC" w14:paraId="25C8075E" w14:textId="77777777" w:rsidTr="000E646B">
        <w:trPr>
          <w:cantSplit/>
          <w:trHeight w:hRule="exact" w:val="360"/>
        </w:trPr>
        <w:tc>
          <w:tcPr>
            <w:tcW w:w="2124" w:type="dxa"/>
          </w:tcPr>
          <w:p w14:paraId="25C8075C"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RORHL18</w:t>
            </w:r>
          </w:p>
        </w:tc>
        <w:tc>
          <w:tcPr>
            <w:tcW w:w="7441" w:type="dxa"/>
          </w:tcPr>
          <w:p w14:paraId="25C8075D" w14:textId="77777777" w:rsidR="00E12C52" w:rsidRPr="00592BF7" w:rsidRDefault="00E12C52" w:rsidP="00233EAA">
            <w:pPr>
              <w:pStyle w:val="TableText"/>
              <w:spacing w:before="60" w:after="60"/>
              <w:rPr>
                <w:color w:val="000000"/>
                <w:sz w:val="20"/>
              </w:rPr>
            </w:pPr>
            <w:r w:rsidRPr="00592BF7">
              <w:rPr>
                <w:color w:val="000000"/>
                <w:sz w:val="20"/>
              </w:rPr>
              <w:t>HL7 IMMUNIZATION: OBR, OBX</w:t>
            </w:r>
          </w:p>
        </w:tc>
      </w:tr>
      <w:tr w:rsidR="00E12C52" w:rsidRPr="003645BC" w14:paraId="25C80761" w14:textId="77777777" w:rsidTr="000E646B">
        <w:trPr>
          <w:cantSplit/>
          <w:trHeight w:hRule="exact" w:val="360"/>
        </w:trPr>
        <w:tc>
          <w:tcPr>
            <w:tcW w:w="2124" w:type="dxa"/>
          </w:tcPr>
          <w:p w14:paraId="25C8075F"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RORHL19</w:t>
            </w:r>
          </w:p>
        </w:tc>
        <w:tc>
          <w:tcPr>
            <w:tcW w:w="7441" w:type="dxa"/>
          </w:tcPr>
          <w:p w14:paraId="25C80760" w14:textId="77777777" w:rsidR="00E12C52" w:rsidRPr="00592BF7" w:rsidRDefault="00E12C52" w:rsidP="00233EAA">
            <w:pPr>
              <w:pStyle w:val="TableText"/>
              <w:spacing w:before="60" w:after="60"/>
              <w:rPr>
                <w:color w:val="000000"/>
                <w:sz w:val="20"/>
              </w:rPr>
            </w:pPr>
            <w:r w:rsidRPr="00592BF7">
              <w:rPr>
                <w:color w:val="000000"/>
                <w:sz w:val="20"/>
              </w:rPr>
              <w:t>HL7 SKIN TEST: OBR, OBX</w:t>
            </w:r>
          </w:p>
        </w:tc>
      </w:tr>
      <w:tr w:rsidR="00E12C52" w:rsidRPr="003645BC" w14:paraId="25C80764" w14:textId="77777777" w:rsidTr="007909E5">
        <w:trPr>
          <w:cantSplit/>
          <w:trHeight w:hRule="exact" w:val="360"/>
        </w:trPr>
        <w:tc>
          <w:tcPr>
            <w:tcW w:w="2124" w:type="dxa"/>
          </w:tcPr>
          <w:p w14:paraId="25C80762"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RORHL20</w:t>
            </w:r>
          </w:p>
        </w:tc>
        <w:tc>
          <w:tcPr>
            <w:tcW w:w="7441" w:type="dxa"/>
          </w:tcPr>
          <w:p w14:paraId="25C80763" w14:textId="77777777" w:rsidR="00E12C52" w:rsidRPr="00592BF7" w:rsidRDefault="00E12C52" w:rsidP="00233EAA">
            <w:pPr>
              <w:pStyle w:val="TableText"/>
              <w:spacing w:before="60" w:after="60"/>
              <w:rPr>
                <w:color w:val="000000"/>
                <w:sz w:val="20"/>
              </w:rPr>
            </w:pPr>
            <w:r w:rsidRPr="00592BF7">
              <w:rPr>
                <w:color w:val="000000"/>
                <w:sz w:val="20"/>
                <w:lang w:val="fr-FR"/>
              </w:rPr>
              <w:t>HL7 NON-VA MEDS: ORC, RXE</w:t>
            </w:r>
          </w:p>
        </w:tc>
      </w:tr>
      <w:tr w:rsidR="00E12C52" w:rsidRPr="009D7C1E" w14:paraId="25C80767" w14:textId="77777777" w:rsidTr="007909E5">
        <w:trPr>
          <w:cantSplit/>
          <w:trHeight w:hRule="exact" w:val="360"/>
        </w:trPr>
        <w:tc>
          <w:tcPr>
            <w:tcW w:w="2124" w:type="dxa"/>
          </w:tcPr>
          <w:p w14:paraId="25C80765"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RORHL21</w:t>
            </w:r>
          </w:p>
        </w:tc>
        <w:tc>
          <w:tcPr>
            <w:tcW w:w="7441" w:type="dxa"/>
          </w:tcPr>
          <w:p w14:paraId="25C80766" w14:textId="77777777" w:rsidR="00E12C52" w:rsidRPr="00592BF7" w:rsidRDefault="00E12C52" w:rsidP="004071C9">
            <w:pPr>
              <w:pStyle w:val="TableText"/>
              <w:spacing w:before="60" w:after="60"/>
              <w:rPr>
                <w:color w:val="000000"/>
                <w:sz w:val="20"/>
                <w:lang w:val="fr-FR"/>
              </w:rPr>
            </w:pPr>
            <w:r w:rsidRPr="00592BF7">
              <w:rPr>
                <w:color w:val="000000"/>
                <w:sz w:val="20"/>
                <w:lang w:val="fr-FR"/>
              </w:rPr>
              <w:t>HL7 PURCHASED CARE : ZIN, ZSV, ZRX</w:t>
            </w:r>
          </w:p>
        </w:tc>
      </w:tr>
      <w:tr w:rsidR="00E12C52" w:rsidRPr="003645BC" w14:paraId="25C8076A" w14:textId="77777777" w:rsidTr="000E646B">
        <w:trPr>
          <w:cantSplit/>
          <w:trHeight w:hRule="exact" w:val="360"/>
        </w:trPr>
        <w:tc>
          <w:tcPr>
            <w:tcW w:w="2124" w:type="dxa"/>
          </w:tcPr>
          <w:p w14:paraId="25C80768"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RORHL7</w:t>
            </w:r>
          </w:p>
        </w:tc>
        <w:tc>
          <w:tcPr>
            <w:tcW w:w="7441" w:type="dxa"/>
          </w:tcPr>
          <w:p w14:paraId="25C80769" w14:textId="77777777" w:rsidR="00E12C52" w:rsidRPr="00592BF7" w:rsidRDefault="00E12C52" w:rsidP="00233EAA">
            <w:pPr>
              <w:pStyle w:val="TableText"/>
              <w:spacing w:before="60" w:after="60"/>
              <w:rPr>
                <w:color w:val="000000"/>
                <w:sz w:val="20"/>
              </w:rPr>
            </w:pPr>
            <w:r w:rsidRPr="00592BF7">
              <w:rPr>
                <w:color w:val="000000"/>
                <w:sz w:val="20"/>
              </w:rPr>
              <w:t>HL7 UTILITIES</w:t>
            </w:r>
          </w:p>
        </w:tc>
      </w:tr>
      <w:tr w:rsidR="00E12C52" w:rsidRPr="003645BC" w14:paraId="25C8076D" w14:textId="77777777" w:rsidTr="000E646B">
        <w:trPr>
          <w:cantSplit/>
          <w:trHeight w:hRule="exact" w:val="360"/>
        </w:trPr>
        <w:tc>
          <w:tcPr>
            <w:tcW w:w="2124" w:type="dxa"/>
          </w:tcPr>
          <w:p w14:paraId="25C8076B"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RORHL7A</w:t>
            </w:r>
          </w:p>
        </w:tc>
        <w:tc>
          <w:tcPr>
            <w:tcW w:w="7441" w:type="dxa"/>
          </w:tcPr>
          <w:p w14:paraId="25C8076C" w14:textId="77777777" w:rsidR="00E12C52" w:rsidRPr="00592BF7" w:rsidRDefault="00E12C52" w:rsidP="00233EAA">
            <w:pPr>
              <w:pStyle w:val="TableText"/>
              <w:spacing w:before="60" w:after="60"/>
              <w:rPr>
                <w:color w:val="000000"/>
                <w:sz w:val="20"/>
              </w:rPr>
            </w:pPr>
            <w:r w:rsidRPr="00592BF7">
              <w:rPr>
                <w:color w:val="000000"/>
                <w:sz w:val="20"/>
              </w:rPr>
              <w:t>HL7 UTILITIES</w:t>
            </w:r>
          </w:p>
        </w:tc>
      </w:tr>
      <w:tr w:rsidR="00E12C52" w:rsidRPr="003645BC" w14:paraId="25C80770" w14:textId="77777777" w:rsidTr="000E646B">
        <w:trPr>
          <w:cantSplit/>
          <w:trHeight w:hRule="exact" w:val="360"/>
        </w:trPr>
        <w:tc>
          <w:tcPr>
            <w:tcW w:w="2124" w:type="dxa"/>
          </w:tcPr>
          <w:p w14:paraId="25C8076E"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RORHLUT1</w:t>
            </w:r>
          </w:p>
        </w:tc>
        <w:tc>
          <w:tcPr>
            <w:tcW w:w="7441" w:type="dxa"/>
          </w:tcPr>
          <w:p w14:paraId="25C8076F" w14:textId="77777777" w:rsidR="00E12C52" w:rsidRPr="00592BF7" w:rsidRDefault="00E12C52" w:rsidP="00233EAA">
            <w:pPr>
              <w:pStyle w:val="TableText"/>
              <w:spacing w:before="60" w:after="60"/>
              <w:rPr>
                <w:color w:val="000000"/>
                <w:sz w:val="20"/>
              </w:rPr>
            </w:pPr>
            <w:r w:rsidRPr="00592BF7">
              <w:rPr>
                <w:color w:val="000000"/>
                <w:sz w:val="20"/>
              </w:rPr>
              <w:t>HL7 UTILITIES (HIGH LEVEL)</w:t>
            </w:r>
          </w:p>
        </w:tc>
      </w:tr>
      <w:tr w:rsidR="00E12C52" w:rsidRPr="003645BC" w14:paraId="25C80773" w14:textId="77777777" w:rsidTr="000E646B">
        <w:trPr>
          <w:cantSplit/>
          <w:trHeight w:hRule="exact" w:val="360"/>
        </w:trPr>
        <w:tc>
          <w:tcPr>
            <w:tcW w:w="2124" w:type="dxa"/>
          </w:tcPr>
          <w:p w14:paraId="25C80771"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RORKIDS</w:t>
            </w:r>
          </w:p>
        </w:tc>
        <w:tc>
          <w:tcPr>
            <w:tcW w:w="7441" w:type="dxa"/>
          </w:tcPr>
          <w:p w14:paraId="25C80772" w14:textId="77777777" w:rsidR="00E12C52" w:rsidRPr="00592BF7" w:rsidRDefault="00E12C52" w:rsidP="00233EAA">
            <w:pPr>
              <w:pStyle w:val="TableText"/>
              <w:spacing w:before="60" w:after="60"/>
              <w:rPr>
                <w:color w:val="000000"/>
                <w:sz w:val="20"/>
              </w:rPr>
            </w:pPr>
            <w:r w:rsidRPr="00592BF7">
              <w:rPr>
                <w:color w:val="000000"/>
                <w:sz w:val="20"/>
              </w:rPr>
              <w:t>INSTALL UTILITIES (LOW-LEVEL)</w:t>
            </w:r>
          </w:p>
        </w:tc>
      </w:tr>
      <w:tr w:rsidR="00E12C52" w:rsidRPr="003645BC" w14:paraId="25C80776" w14:textId="77777777" w:rsidTr="000E646B">
        <w:trPr>
          <w:cantSplit/>
          <w:trHeight w:hRule="exact" w:val="360"/>
        </w:trPr>
        <w:tc>
          <w:tcPr>
            <w:tcW w:w="2124" w:type="dxa"/>
          </w:tcPr>
          <w:p w14:paraId="25C80774" w14:textId="77777777" w:rsidR="00E12C52" w:rsidRPr="00592BF7" w:rsidRDefault="00E12C52" w:rsidP="006F4B68">
            <w:pPr>
              <w:spacing w:afterLines="60" w:after="144"/>
              <w:rPr>
                <w:rFonts w:ascii="Courier New" w:hAnsi="Courier New" w:cs="Courier New"/>
                <w:b/>
                <w:szCs w:val="22"/>
              </w:rPr>
            </w:pPr>
            <w:r w:rsidRPr="0034459A">
              <w:rPr>
                <w:rFonts w:ascii="Courier New" w:hAnsi="Courier New" w:cs="Courier New"/>
                <w:b/>
                <w:sz w:val="22"/>
                <w:szCs w:val="22"/>
              </w:rPr>
              <w:t>RORLOCK</w:t>
            </w:r>
          </w:p>
        </w:tc>
        <w:tc>
          <w:tcPr>
            <w:tcW w:w="7441" w:type="dxa"/>
          </w:tcPr>
          <w:p w14:paraId="25C80775" w14:textId="77777777" w:rsidR="00E12C52" w:rsidRPr="00592BF7" w:rsidRDefault="00E12C52" w:rsidP="00233EAA">
            <w:pPr>
              <w:pStyle w:val="TableText"/>
              <w:spacing w:before="60" w:after="60"/>
              <w:rPr>
                <w:color w:val="000000"/>
                <w:sz w:val="20"/>
              </w:rPr>
            </w:pPr>
            <w:r w:rsidRPr="00592BF7">
              <w:rPr>
                <w:color w:val="000000"/>
                <w:sz w:val="20"/>
              </w:rPr>
              <w:t>LOCKS AND TYRANSACTIONS</w:t>
            </w:r>
          </w:p>
        </w:tc>
      </w:tr>
      <w:tr w:rsidR="00E12C52" w:rsidRPr="003645BC" w14:paraId="25C80779" w14:textId="77777777" w:rsidTr="000E646B">
        <w:trPr>
          <w:cantSplit/>
          <w:trHeight w:hRule="exact" w:val="360"/>
        </w:trPr>
        <w:tc>
          <w:tcPr>
            <w:tcW w:w="2124" w:type="dxa"/>
          </w:tcPr>
          <w:p w14:paraId="25C80777"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RORLOG</w:t>
            </w:r>
          </w:p>
        </w:tc>
        <w:tc>
          <w:tcPr>
            <w:tcW w:w="7441" w:type="dxa"/>
          </w:tcPr>
          <w:p w14:paraId="25C80778" w14:textId="77777777" w:rsidR="00E12C52" w:rsidRPr="00592BF7" w:rsidRDefault="00E12C52" w:rsidP="00233EAA">
            <w:pPr>
              <w:pStyle w:val="TableText"/>
              <w:spacing w:before="60" w:after="60"/>
              <w:rPr>
                <w:color w:val="000000"/>
                <w:sz w:val="20"/>
              </w:rPr>
            </w:pPr>
            <w:r w:rsidRPr="00592BF7">
              <w:rPr>
                <w:color w:val="000000"/>
                <w:sz w:val="20"/>
              </w:rPr>
              <w:t>LOG FILE MANAGEMENT</w:t>
            </w:r>
          </w:p>
        </w:tc>
      </w:tr>
      <w:tr w:rsidR="00E12C52" w:rsidRPr="003645BC" w14:paraId="25C8077C" w14:textId="77777777" w:rsidTr="000E646B">
        <w:trPr>
          <w:cantSplit/>
          <w:trHeight w:hRule="exact" w:val="360"/>
        </w:trPr>
        <w:tc>
          <w:tcPr>
            <w:tcW w:w="2124" w:type="dxa"/>
          </w:tcPr>
          <w:p w14:paraId="25C8077A"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RORLOG01</w:t>
            </w:r>
          </w:p>
        </w:tc>
        <w:tc>
          <w:tcPr>
            <w:tcW w:w="7441" w:type="dxa"/>
          </w:tcPr>
          <w:p w14:paraId="25C8077B" w14:textId="77777777" w:rsidR="00E12C52" w:rsidRPr="00592BF7" w:rsidRDefault="00E12C52" w:rsidP="00233EAA">
            <w:pPr>
              <w:pStyle w:val="TableText"/>
              <w:spacing w:before="60" w:after="60"/>
              <w:rPr>
                <w:color w:val="000000"/>
                <w:sz w:val="20"/>
              </w:rPr>
            </w:pPr>
            <w:r w:rsidRPr="00592BF7">
              <w:rPr>
                <w:color w:val="000000"/>
                <w:sz w:val="20"/>
              </w:rPr>
              <w:t>LOG FILE MANAGEMENT (UTILITIES)</w:t>
            </w:r>
          </w:p>
        </w:tc>
      </w:tr>
      <w:tr w:rsidR="00E12C52" w:rsidRPr="003645BC" w14:paraId="25C8077F" w14:textId="77777777" w:rsidTr="000E646B">
        <w:trPr>
          <w:cantSplit/>
          <w:trHeight w:hRule="exact" w:val="360"/>
        </w:trPr>
        <w:tc>
          <w:tcPr>
            <w:tcW w:w="2124" w:type="dxa"/>
          </w:tcPr>
          <w:p w14:paraId="25C8077D"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RORNTEG</w:t>
            </w:r>
          </w:p>
        </w:tc>
        <w:tc>
          <w:tcPr>
            <w:tcW w:w="7441" w:type="dxa"/>
          </w:tcPr>
          <w:p w14:paraId="25C8077E" w14:textId="77777777" w:rsidR="00E12C52" w:rsidRPr="00592BF7" w:rsidRDefault="00E12C52" w:rsidP="00233EAA">
            <w:pPr>
              <w:pStyle w:val="TableText"/>
              <w:spacing w:before="60" w:after="60"/>
              <w:rPr>
                <w:color w:val="000000"/>
                <w:sz w:val="20"/>
              </w:rPr>
            </w:pPr>
            <w:r w:rsidRPr="00592BF7">
              <w:rPr>
                <w:color w:val="000000"/>
                <w:sz w:val="20"/>
              </w:rPr>
              <w:t>KERNEL - Package checksum checker</w:t>
            </w:r>
          </w:p>
        </w:tc>
      </w:tr>
      <w:tr w:rsidR="00E12C52" w:rsidRPr="003645BC" w14:paraId="25C80782" w14:textId="77777777" w:rsidTr="000E646B">
        <w:trPr>
          <w:cantSplit/>
          <w:trHeight w:hRule="exact" w:val="360"/>
        </w:trPr>
        <w:tc>
          <w:tcPr>
            <w:tcW w:w="2124" w:type="dxa"/>
          </w:tcPr>
          <w:p w14:paraId="25C80780"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RORNTEG0</w:t>
            </w:r>
          </w:p>
        </w:tc>
        <w:tc>
          <w:tcPr>
            <w:tcW w:w="7441" w:type="dxa"/>
          </w:tcPr>
          <w:p w14:paraId="25C80781" w14:textId="77777777" w:rsidR="00E12C52" w:rsidRPr="00592BF7" w:rsidRDefault="00E12C52" w:rsidP="00233EAA">
            <w:pPr>
              <w:pStyle w:val="TableText"/>
              <w:spacing w:before="60" w:after="60"/>
              <w:rPr>
                <w:color w:val="000000"/>
                <w:sz w:val="20"/>
              </w:rPr>
            </w:pPr>
            <w:r w:rsidRPr="00592BF7">
              <w:rPr>
                <w:color w:val="000000"/>
                <w:sz w:val="20"/>
              </w:rPr>
              <w:t>KERNEL - Package checksum checker</w:t>
            </w:r>
          </w:p>
        </w:tc>
      </w:tr>
      <w:tr w:rsidR="00E12C52" w:rsidRPr="003645BC" w14:paraId="25C80785" w14:textId="77777777" w:rsidTr="000E646B">
        <w:trPr>
          <w:cantSplit/>
          <w:trHeight w:hRule="exact" w:val="360"/>
        </w:trPr>
        <w:tc>
          <w:tcPr>
            <w:tcW w:w="2124" w:type="dxa"/>
          </w:tcPr>
          <w:p w14:paraId="25C80783"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RORP000</w:t>
            </w:r>
          </w:p>
        </w:tc>
        <w:tc>
          <w:tcPr>
            <w:tcW w:w="7441" w:type="dxa"/>
          </w:tcPr>
          <w:p w14:paraId="25C80784" w14:textId="77777777" w:rsidR="00E12C52" w:rsidRPr="00592BF7" w:rsidRDefault="00E12C52" w:rsidP="00233EAA">
            <w:pPr>
              <w:pStyle w:val="TableText"/>
              <w:spacing w:before="60" w:after="60"/>
              <w:rPr>
                <w:color w:val="000000"/>
                <w:sz w:val="20"/>
              </w:rPr>
            </w:pPr>
            <w:r w:rsidRPr="00592BF7">
              <w:rPr>
                <w:color w:val="000000"/>
                <w:sz w:val="20"/>
              </w:rPr>
              <w:t>CCR V1.5 INSTALLATION ROUTINE</w:t>
            </w:r>
          </w:p>
        </w:tc>
      </w:tr>
      <w:tr w:rsidR="00E12C52" w:rsidRPr="003645BC" w14:paraId="25C80788" w14:textId="77777777" w:rsidTr="000E646B">
        <w:trPr>
          <w:cantSplit/>
          <w:trHeight w:hRule="exact" w:val="360"/>
        </w:trPr>
        <w:tc>
          <w:tcPr>
            <w:tcW w:w="2124" w:type="dxa"/>
          </w:tcPr>
          <w:p w14:paraId="25C80786"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RORP000A</w:t>
            </w:r>
          </w:p>
        </w:tc>
        <w:tc>
          <w:tcPr>
            <w:tcW w:w="7441" w:type="dxa"/>
          </w:tcPr>
          <w:p w14:paraId="25C80787" w14:textId="77777777" w:rsidR="00E12C52" w:rsidRPr="00592BF7" w:rsidRDefault="00E12C52" w:rsidP="00233EAA">
            <w:pPr>
              <w:pStyle w:val="TableText"/>
              <w:spacing w:before="60" w:after="60"/>
              <w:rPr>
                <w:color w:val="000000"/>
                <w:sz w:val="20"/>
              </w:rPr>
            </w:pPr>
            <w:r w:rsidRPr="00592BF7">
              <w:rPr>
                <w:color w:val="000000"/>
                <w:sz w:val="20"/>
              </w:rPr>
              <w:t>CCR V1.5 PRE-INSTALL CODE</w:t>
            </w:r>
          </w:p>
        </w:tc>
      </w:tr>
      <w:tr w:rsidR="00E12C52" w:rsidRPr="003645BC" w14:paraId="25C8078B" w14:textId="77777777" w:rsidTr="000301BA">
        <w:trPr>
          <w:cantSplit/>
          <w:trHeight w:hRule="exact" w:val="360"/>
        </w:trPr>
        <w:tc>
          <w:tcPr>
            <w:tcW w:w="2124" w:type="dxa"/>
          </w:tcPr>
          <w:p w14:paraId="25C80789"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RORP000B</w:t>
            </w:r>
          </w:p>
        </w:tc>
        <w:tc>
          <w:tcPr>
            <w:tcW w:w="7441" w:type="dxa"/>
          </w:tcPr>
          <w:p w14:paraId="25C8078A" w14:textId="77777777" w:rsidR="00E12C52" w:rsidRPr="00592BF7" w:rsidRDefault="00E12C52" w:rsidP="00233EAA">
            <w:pPr>
              <w:pStyle w:val="TableText"/>
              <w:spacing w:before="60" w:after="60"/>
              <w:rPr>
                <w:color w:val="000000"/>
                <w:sz w:val="20"/>
              </w:rPr>
            </w:pPr>
            <w:r w:rsidRPr="00592BF7">
              <w:rPr>
                <w:color w:val="000000"/>
                <w:sz w:val="20"/>
              </w:rPr>
              <w:t>CCR V1.5 POST-INSTALL CODE</w:t>
            </w:r>
          </w:p>
        </w:tc>
      </w:tr>
      <w:tr w:rsidR="00E12C52" w:rsidRPr="00515227" w14:paraId="25C8078E" w14:textId="77777777" w:rsidTr="000301BA">
        <w:trPr>
          <w:cantSplit/>
          <w:trHeight w:hRule="exact" w:val="360"/>
        </w:trPr>
        <w:tc>
          <w:tcPr>
            <w:tcW w:w="2124" w:type="dxa"/>
          </w:tcPr>
          <w:p w14:paraId="25C8078C" w14:textId="77777777" w:rsidR="00E12C52" w:rsidRPr="00592BF7" w:rsidRDefault="00E12C52" w:rsidP="006F4B68">
            <w:pPr>
              <w:spacing w:afterLines="60" w:after="144"/>
              <w:rPr>
                <w:rFonts w:ascii="Courier New" w:hAnsi="Courier New" w:cs="Courier New"/>
                <w:b/>
                <w:szCs w:val="22"/>
              </w:rPr>
            </w:pPr>
            <w:r w:rsidRPr="00592BF7">
              <w:rPr>
                <w:rFonts w:ascii="Courier New" w:hAnsi="Courier New" w:cs="Courier New"/>
                <w:b/>
                <w:sz w:val="22"/>
                <w:szCs w:val="22"/>
              </w:rPr>
              <w:t>RORP011</w:t>
            </w:r>
          </w:p>
        </w:tc>
        <w:tc>
          <w:tcPr>
            <w:tcW w:w="7441" w:type="dxa"/>
          </w:tcPr>
          <w:p w14:paraId="25C8078D" w14:textId="77777777" w:rsidR="00E12C52" w:rsidRPr="00592BF7" w:rsidRDefault="00E12C52" w:rsidP="009D7C1E">
            <w:pPr>
              <w:pStyle w:val="TableText"/>
              <w:spacing w:before="60" w:after="60"/>
              <w:rPr>
                <w:color w:val="000000"/>
                <w:sz w:val="20"/>
              </w:rPr>
            </w:pPr>
            <w:r w:rsidRPr="00592BF7">
              <w:rPr>
                <w:color w:val="000000"/>
                <w:sz w:val="20"/>
              </w:rPr>
              <w:t xml:space="preserve">CCR POST-INIT PATCH 13 </w:t>
            </w:r>
          </w:p>
        </w:tc>
      </w:tr>
      <w:tr w:rsidR="00242153" w:rsidRPr="003645BC" w14:paraId="25C80791" w14:textId="77777777" w:rsidTr="000E646B">
        <w:trPr>
          <w:cantSplit/>
          <w:trHeight w:hRule="exact" w:val="360"/>
        </w:trPr>
        <w:tc>
          <w:tcPr>
            <w:tcW w:w="2124" w:type="dxa"/>
          </w:tcPr>
          <w:p w14:paraId="25C8078F" w14:textId="77777777" w:rsidR="00242153" w:rsidRPr="00592BF7" w:rsidRDefault="00242153" w:rsidP="006F4B68">
            <w:pPr>
              <w:spacing w:afterLines="60" w:after="144"/>
              <w:rPr>
                <w:rFonts w:ascii="Courier New" w:hAnsi="Courier New" w:cs="Courier New"/>
                <w:b/>
                <w:sz w:val="22"/>
                <w:szCs w:val="22"/>
              </w:rPr>
            </w:pPr>
            <w:r w:rsidRPr="00592BF7">
              <w:rPr>
                <w:rFonts w:ascii="Courier New" w:hAnsi="Courier New" w:cs="Courier New"/>
                <w:b/>
                <w:sz w:val="22"/>
                <w:szCs w:val="22"/>
              </w:rPr>
              <w:t>RORP015</w:t>
            </w:r>
          </w:p>
        </w:tc>
        <w:tc>
          <w:tcPr>
            <w:tcW w:w="7441" w:type="dxa"/>
          </w:tcPr>
          <w:p w14:paraId="25C80790" w14:textId="77777777" w:rsidR="00242153" w:rsidRPr="00592BF7" w:rsidRDefault="00242153" w:rsidP="00233EAA">
            <w:pPr>
              <w:pStyle w:val="TableText"/>
              <w:spacing w:before="60" w:after="60"/>
              <w:rPr>
                <w:color w:val="000000"/>
                <w:sz w:val="20"/>
              </w:rPr>
            </w:pPr>
            <w:r w:rsidRPr="00592BF7">
              <w:rPr>
                <w:color w:val="000000"/>
                <w:sz w:val="20"/>
              </w:rPr>
              <w:t>CCR PRE/POST-INIT PATCH</w:t>
            </w:r>
          </w:p>
        </w:tc>
      </w:tr>
      <w:tr w:rsidR="00E009D2" w:rsidRPr="003645BC" w14:paraId="25C80794" w14:textId="77777777" w:rsidTr="000E646B">
        <w:trPr>
          <w:cantSplit/>
          <w:trHeight w:hRule="exact" w:val="360"/>
        </w:trPr>
        <w:tc>
          <w:tcPr>
            <w:tcW w:w="2124" w:type="dxa"/>
          </w:tcPr>
          <w:p w14:paraId="25C80792" w14:textId="77777777" w:rsidR="00E009D2" w:rsidRPr="00592BF7" w:rsidRDefault="00E009D2" w:rsidP="006F4B68">
            <w:pPr>
              <w:spacing w:afterLines="60" w:after="144"/>
              <w:rPr>
                <w:rFonts w:ascii="Courier New" w:hAnsi="Courier New" w:cs="Courier New"/>
                <w:b/>
                <w:sz w:val="22"/>
                <w:szCs w:val="22"/>
              </w:rPr>
            </w:pPr>
            <w:r w:rsidRPr="00592BF7">
              <w:rPr>
                <w:rFonts w:ascii="Courier New" w:hAnsi="Courier New" w:cs="Courier New"/>
                <w:b/>
                <w:sz w:val="22"/>
                <w:szCs w:val="22"/>
              </w:rPr>
              <w:t>RORP017</w:t>
            </w:r>
          </w:p>
        </w:tc>
        <w:tc>
          <w:tcPr>
            <w:tcW w:w="7441" w:type="dxa"/>
          </w:tcPr>
          <w:p w14:paraId="25C80793" w14:textId="77777777" w:rsidR="00E009D2" w:rsidRPr="00592BF7" w:rsidRDefault="002428D3" w:rsidP="00233EAA">
            <w:pPr>
              <w:pStyle w:val="TableText"/>
              <w:spacing w:before="60" w:after="60"/>
              <w:rPr>
                <w:color w:val="000000"/>
                <w:sz w:val="20"/>
              </w:rPr>
            </w:pPr>
            <w:r w:rsidRPr="00592BF7">
              <w:rPr>
                <w:color w:val="000000"/>
                <w:sz w:val="20"/>
              </w:rPr>
              <w:t>POST INSTALL</w:t>
            </w:r>
            <w:r w:rsidR="00E009D2" w:rsidRPr="00592BF7">
              <w:rPr>
                <w:color w:val="000000"/>
                <w:sz w:val="20"/>
              </w:rPr>
              <w:t xml:space="preserve"> PATCH 17</w:t>
            </w:r>
          </w:p>
        </w:tc>
      </w:tr>
      <w:tr w:rsidR="000516C3" w:rsidRPr="006464E7" w14:paraId="25C80797" w14:textId="77777777" w:rsidTr="000E646B">
        <w:trPr>
          <w:cantSplit/>
          <w:trHeight w:hRule="exact" w:val="360"/>
        </w:trPr>
        <w:tc>
          <w:tcPr>
            <w:tcW w:w="2124" w:type="dxa"/>
          </w:tcPr>
          <w:p w14:paraId="25C80795" w14:textId="77777777" w:rsidR="000516C3" w:rsidRPr="00592BF7" w:rsidRDefault="000516C3" w:rsidP="006F4B68">
            <w:pPr>
              <w:spacing w:afterLines="60" w:after="144"/>
              <w:rPr>
                <w:rFonts w:ascii="Courier New" w:hAnsi="Courier New" w:cs="Courier New"/>
                <w:b/>
                <w:sz w:val="22"/>
                <w:szCs w:val="22"/>
              </w:rPr>
            </w:pPr>
            <w:r w:rsidRPr="00592BF7">
              <w:rPr>
                <w:rFonts w:ascii="Courier New" w:hAnsi="Courier New" w:cs="Courier New"/>
                <w:b/>
                <w:sz w:val="22"/>
                <w:szCs w:val="22"/>
              </w:rPr>
              <w:t>RORP018</w:t>
            </w:r>
          </w:p>
        </w:tc>
        <w:tc>
          <w:tcPr>
            <w:tcW w:w="7441" w:type="dxa"/>
          </w:tcPr>
          <w:p w14:paraId="25C80796" w14:textId="77777777" w:rsidR="000516C3" w:rsidRPr="00592BF7" w:rsidRDefault="004366DB" w:rsidP="00233EAA">
            <w:pPr>
              <w:pStyle w:val="TableText"/>
              <w:spacing w:before="60" w:after="60"/>
              <w:rPr>
                <w:color w:val="000000"/>
                <w:sz w:val="20"/>
              </w:rPr>
            </w:pPr>
            <w:r w:rsidRPr="00592BF7">
              <w:rPr>
                <w:color w:val="000000"/>
                <w:sz w:val="20"/>
              </w:rPr>
              <w:t>POST INSTALL PATCH 18</w:t>
            </w:r>
          </w:p>
        </w:tc>
      </w:tr>
      <w:tr w:rsidR="004F1842" w:rsidRPr="003645BC" w14:paraId="25C8079A" w14:textId="77777777" w:rsidTr="000E646B">
        <w:trPr>
          <w:cantSplit/>
          <w:trHeight w:hRule="exact" w:val="360"/>
        </w:trPr>
        <w:tc>
          <w:tcPr>
            <w:tcW w:w="2124" w:type="dxa"/>
          </w:tcPr>
          <w:p w14:paraId="25C80798" w14:textId="77777777" w:rsidR="004F1842" w:rsidRPr="00CD29AC" w:rsidRDefault="004F1842" w:rsidP="006F4B68">
            <w:pPr>
              <w:spacing w:afterLines="60" w:after="144"/>
              <w:rPr>
                <w:rFonts w:ascii="Courier New" w:hAnsi="Courier New" w:cs="Courier New"/>
                <w:b/>
                <w:sz w:val="22"/>
                <w:szCs w:val="22"/>
              </w:rPr>
            </w:pPr>
            <w:r w:rsidRPr="00CD29AC">
              <w:rPr>
                <w:rFonts w:ascii="Courier New" w:hAnsi="Courier New" w:cs="Courier New"/>
                <w:b/>
                <w:sz w:val="22"/>
                <w:szCs w:val="22"/>
              </w:rPr>
              <w:t>RORP021</w:t>
            </w:r>
          </w:p>
        </w:tc>
        <w:tc>
          <w:tcPr>
            <w:tcW w:w="7441" w:type="dxa"/>
          </w:tcPr>
          <w:p w14:paraId="25C80799" w14:textId="77777777" w:rsidR="004F1842" w:rsidRPr="00592BF7" w:rsidRDefault="004F1842" w:rsidP="00CA4714">
            <w:pPr>
              <w:pStyle w:val="TableText"/>
              <w:spacing w:before="60" w:after="60"/>
              <w:rPr>
                <w:color w:val="000000"/>
                <w:sz w:val="20"/>
              </w:rPr>
            </w:pPr>
            <w:r w:rsidRPr="00CD29AC">
              <w:rPr>
                <w:color w:val="000000"/>
                <w:sz w:val="20"/>
              </w:rPr>
              <w:t>POST INSTALL PATCH 21</w:t>
            </w:r>
          </w:p>
        </w:tc>
      </w:tr>
      <w:tr w:rsidR="00E418B4" w:rsidRPr="003645BC" w14:paraId="25C8079D" w14:textId="77777777" w:rsidTr="000E646B">
        <w:trPr>
          <w:cantSplit/>
          <w:trHeight w:hRule="exact" w:val="360"/>
        </w:trPr>
        <w:tc>
          <w:tcPr>
            <w:tcW w:w="2124" w:type="dxa"/>
          </w:tcPr>
          <w:p w14:paraId="25C8079B" w14:textId="77777777" w:rsidR="00E418B4" w:rsidRPr="00CD67B3" w:rsidRDefault="00E418B4" w:rsidP="006F4B68">
            <w:pPr>
              <w:spacing w:afterLines="60" w:after="144"/>
              <w:rPr>
                <w:rFonts w:ascii="Courier New" w:hAnsi="Courier New" w:cs="Courier New"/>
                <w:b/>
                <w:sz w:val="22"/>
                <w:szCs w:val="22"/>
              </w:rPr>
            </w:pPr>
            <w:r w:rsidRPr="00CD67B3">
              <w:rPr>
                <w:rFonts w:ascii="Courier New" w:hAnsi="Courier New" w:cs="Courier New"/>
                <w:b/>
                <w:sz w:val="22"/>
                <w:szCs w:val="22"/>
              </w:rPr>
              <w:t>RORP022</w:t>
            </w:r>
          </w:p>
        </w:tc>
        <w:tc>
          <w:tcPr>
            <w:tcW w:w="7441" w:type="dxa"/>
          </w:tcPr>
          <w:p w14:paraId="25C8079C" w14:textId="77777777" w:rsidR="00E418B4" w:rsidRPr="00592BF7" w:rsidRDefault="00E418B4" w:rsidP="007D6006">
            <w:pPr>
              <w:pStyle w:val="TableText"/>
              <w:spacing w:before="60" w:after="60"/>
              <w:rPr>
                <w:color w:val="000000"/>
                <w:sz w:val="20"/>
              </w:rPr>
            </w:pPr>
            <w:r>
              <w:rPr>
                <w:color w:val="000000"/>
                <w:sz w:val="20"/>
              </w:rPr>
              <w:t>POST INSTALL PATCH 22</w:t>
            </w:r>
          </w:p>
        </w:tc>
      </w:tr>
      <w:tr w:rsidR="00021143" w:rsidRPr="003645BC" w14:paraId="25C807A0" w14:textId="77777777" w:rsidTr="000E646B">
        <w:trPr>
          <w:cantSplit/>
          <w:trHeight w:hRule="exact" w:val="360"/>
        </w:trPr>
        <w:tc>
          <w:tcPr>
            <w:tcW w:w="2124" w:type="dxa"/>
          </w:tcPr>
          <w:p w14:paraId="25C8079E" w14:textId="77777777" w:rsidR="00021143" w:rsidRPr="00CD67B3" w:rsidRDefault="00021143" w:rsidP="006F4B68">
            <w:pPr>
              <w:spacing w:afterLines="60" w:after="144"/>
              <w:rPr>
                <w:rFonts w:ascii="Courier New" w:hAnsi="Courier New" w:cs="Courier New"/>
                <w:b/>
                <w:sz w:val="22"/>
                <w:szCs w:val="22"/>
              </w:rPr>
            </w:pPr>
            <w:r w:rsidRPr="00CD67B3">
              <w:rPr>
                <w:rFonts w:ascii="Courier New" w:hAnsi="Courier New" w:cs="Courier New"/>
                <w:b/>
                <w:sz w:val="22"/>
                <w:szCs w:val="22"/>
              </w:rPr>
              <w:t>RORP022A</w:t>
            </w:r>
          </w:p>
        </w:tc>
        <w:tc>
          <w:tcPr>
            <w:tcW w:w="7441" w:type="dxa"/>
          </w:tcPr>
          <w:p w14:paraId="25C8079F" w14:textId="77777777" w:rsidR="00021143" w:rsidRPr="00592BF7" w:rsidRDefault="00021143" w:rsidP="0066493E">
            <w:pPr>
              <w:pStyle w:val="TableText"/>
              <w:spacing w:before="60" w:after="60"/>
              <w:rPr>
                <w:color w:val="000000"/>
                <w:sz w:val="20"/>
              </w:rPr>
            </w:pPr>
            <w:r>
              <w:rPr>
                <w:color w:val="000000"/>
                <w:sz w:val="20"/>
              </w:rPr>
              <w:t>POST INSTALL PATCH 22</w:t>
            </w:r>
          </w:p>
        </w:tc>
      </w:tr>
      <w:tr w:rsidR="00B76663" w:rsidRPr="003645BC" w14:paraId="25C807A3" w14:textId="77777777" w:rsidTr="000E646B">
        <w:trPr>
          <w:cantSplit/>
          <w:trHeight w:hRule="exact" w:val="360"/>
        </w:trPr>
        <w:tc>
          <w:tcPr>
            <w:tcW w:w="2124" w:type="dxa"/>
          </w:tcPr>
          <w:p w14:paraId="25C807A1" w14:textId="77777777" w:rsidR="00B76663" w:rsidRPr="00592BF7" w:rsidRDefault="00B76663" w:rsidP="006F4B68">
            <w:pPr>
              <w:spacing w:afterLines="60" w:after="144"/>
              <w:rPr>
                <w:rFonts w:ascii="Courier New" w:hAnsi="Courier New" w:cs="Courier New"/>
                <w:b/>
                <w:sz w:val="22"/>
                <w:szCs w:val="22"/>
              </w:rPr>
            </w:pPr>
            <w:r>
              <w:rPr>
                <w:rFonts w:ascii="Courier New" w:hAnsi="Courier New" w:cs="Courier New"/>
                <w:b/>
                <w:sz w:val="22"/>
                <w:szCs w:val="22"/>
              </w:rPr>
              <w:t>RORP024</w:t>
            </w:r>
          </w:p>
        </w:tc>
        <w:tc>
          <w:tcPr>
            <w:tcW w:w="7441" w:type="dxa"/>
          </w:tcPr>
          <w:p w14:paraId="25C807A2" w14:textId="77777777" w:rsidR="00B76663" w:rsidRPr="00592BF7" w:rsidRDefault="00B76663" w:rsidP="00375D9D">
            <w:pPr>
              <w:pStyle w:val="TableText"/>
              <w:spacing w:before="60" w:after="60"/>
              <w:rPr>
                <w:color w:val="000000"/>
                <w:sz w:val="20"/>
              </w:rPr>
            </w:pPr>
            <w:r>
              <w:rPr>
                <w:color w:val="000000"/>
                <w:sz w:val="20"/>
              </w:rPr>
              <w:t>POST INSTALL PATCH 24</w:t>
            </w:r>
          </w:p>
        </w:tc>
      </w:tr>
      <w:tr w:rsidR="00B76663" w:rsidRPr="003645BC" w14:paraId="25C807A6" w14:textId="77777777" w:rsidTr="000E646B">
        <w:trPr>
          <w:cantSplit/>
          <w:trHeight w:hRule="exact" w:val="360"/>
        </w:trPr>
        <w:tc>
          <w:tcPr>
            <w:tcW w:w="2124" w:type="dxa"/>
          </w:tcPr>
          <w:p w14:paraId="25C807A4" w14:textId="77777777" w:rsidR="00B76663" w:rsidRPr="00C422FD" w:rsidRDefault="00B76663" w:rsidP="006F4B68">
            <w:pPr>
              <w:spacing w:afterLines="60" w:after="144"/>
              <w:rPr>
                <w:rFonts w:ascii="Courier New" w:hAnsi="Courier New" w:cs="Courier New"/>
                <w:b/>
                <w:sz w:val="22"/>
                <w:szCs w:val="22"/>
              </w:rPr>
            </w:pPr>
            <w:r w:rsidRPr="00C422FD">
              <w:rPr>
                <w:rFonts w:ascii="Courier New" w:hAnsi="Courier New" w:cs="Courier New"/>
                <w:b/>
                <w:sz w:val="22"/>
                <w:szCs w:val="22"/>
              </w:rPr>
              <w:t>RORP025</w:t>
            </w:r>
          </w:p>
        </w:tc>
        <w:tc>
          <w:tcPr>
            <w:tcW w:w="7441" w:type="dxa"/>
          </w:tcPr>
          <w:p w14:paraId="25C807A5" w14:textId="77777777" w:rsidR="00B76663" w:rsidRPr="00C422FD" w:rsidRDefault="00B76663" w:rsidP="00375D9D">
            <w:pPr>
              <w:pStyle w:val="TableText"/>
              <w:spacing w:before="60" w:after="60"/>
              <w:rPr>
                <w:color w:val="000000"/>
                <w:sz w:val="20"/>
              </w:rPr>
            </w:pPr>
            <w:r w:rsidRPr="00C422FD">
              <w:rPr>
                <w:color w:val="000000"/>
                <w:sz w:val="20"/>
              </w:rPr>
              <w:t>POST INSTALL PATCH 25</w:t>
            </w:r>
          </w:p>
        </w:tc>
      </w:tr>
      <w:tr w:rsidR="00CA0C10" w:rsidRPr="003645BC" w14:paraId="25C807A9" w14:textId="77777777" w:rsidTr="000E646B">
        <w:trPr>
          <w:cantSplit/>
          <w:trHeight w:hRule="exact" w:val="360"/>
        </w:trPr>
        <w:tc>
          <w:tcPr>
            <w:tcW w:w="2124" w:type="dxa"/>
          </w:tcPr>
          <w:p w14:paraId="25C807A7" w14:textId="77777777" w:rsidR="00CA0C10" w:rsidRPr="00CA0C10" w:rsidRDefault="00CA0C10" w:rsidP="006F4B68">
            <w:pPr>
              <w:spacing w:afterLines="60" w:after="144"/>
              <w:rPr>
                <w:rFonts w:ascii="Courier New" w:hAnsi="Courier New" w:cs="Courier New"/>
                <w:b/>
                <w:sz w:val="22"/>
                <w:szCs w:val="22"/>
                <w:highlight w:val="yellow"/>
              </w:rPr>
            </w:pPr>
            <w:r w:rsidRPr="00CA0C10">
              <w:rPr>
                <w:rFonts w:ascii="Courier New" w:hAnsi="Courier New" w:cs="Courier New"/>
                <w:b/>
                <w:sz w:val="22"/>
                <w:szCs w:val="22"/>
                <w:highlight w:val="yellow"/>
              </w:rPr>
              <w:t>RORP026</w:t>
            </w:r>
          </w:p>
        </w:tc>
        <w:tc>
          <w:tcPr>
            <w:tcW w:w="7441" w:type="dxa"/>
          </w:tcPr>
          <w:p w14:paraId="25C807A8" w14:textId="77777777" w:rsidR="00CA0C10" w:rsidRPr="00CA0C10" w:rsidRDefault="00CA0C10" w:rsidP="00375D9D">
            <w:pPr>
              <w:pStyle w:val="TableText"/>
              <w:spacing w:before="60" w:after="60"/>
              <w:rPr>
                <w:color w:val="000000"/>
                <w:sz w:val="20"/>
                <w:highlight w:val="yellow"/>
              </w:rPr>
            </w:pPr>
            <w:r w:rsidRPr="00CA0C10">
              <w:rPr>
                <w:color w:val="000000"/>
                <w:sz w:val="20"/>
                <w:highlight w:val="yellow"/>
              </w:rPr>
              <w:t>POST INSTALL PATCH 26</w:t>
            </w:r>
          </w:p>
        </w:tc>
      </w:tr>
      <w:tr w:rsidR="00CA0C10" w:rsidRPr="003645BC" w14:paraId="25C807AC" w14:textId="77777777" w:rsidTr="000E646B">
        <w:trPr>
          <w:cantSplit/>
          <w:trHeight w:hRule="exact" w:val="360"/>
        </w:trPr>
        <w:tc>
          <w:tcPr>
            <w:tcW w:w="2124" w:type="dxa"/>
          </w:tcPr>
          <w:p w14:paraId="25C807AA" w14:textId="77777777" w:rsidR="00CA0C10" w:rsidRDefault="00CA0C10" w:rsidP="006F4B68">
            <w:pPr>
              <w:spacing w:afterLines="60" w:after="144"/>
              <w:rPr>
                <w:rFonts w:ascii="Courier New" w:hAnsi="Courier New" w:cs="Courier New"/>
                <w:b/>
                <w:sz w:val="22"/>
                <w:szCs w:val="22"/>
              </w:rPr>
            </w:pPr>
            <w:r>
              <w:rPr>
                <w:rFonts w:ascii="Courier New" w:hAnsi="Courier New" w:cs="Courier New"/>
                <w:b/>
                <w:sz w:val="22"/>
                <w:szCs w:val="22"/>
              </w:rPr>
              <w:t>RORP027</w:t>
            </w:r>
          </w:p>
        </w:tc>
        <w:tc>
          <w:tcPr>
            <w:tcW w:w="7441" w:type="dxa"/>
          </w:tcPr>
          <w:p w14:paraId="25C807AB" w14:textId="77777777" w:rsidR="00CA0C10" w:rsidRDefault="00CA0C10" w:rsidP="00375D9D">
            <w:pPr>
              <w:pStyle w:val="TableText"/>
              <w:spacing w:before="60" w:after="60"/>
              <w:rPr>
                <w:color w:val="000000"/>
                <w:sz w:val="20"/>
              </w:rPr>
            </w:pPr>
            <w:r>
              <w:rPr>
                <w:color w:val="000000"/>
                <w:sz w:val="20"/>
              </w:rPr>
              <w:t>POST INSTALL PATCH 27</w:t>
            </w:r>
          </w:p>
        </w:tc>
      </w:tr>
      <w:tr w:rsidR="00E418B4" w:rsidRPr="003645BC" w14:paraId="25C807AF" w14:textId="77777777" w:rsidTr="000E646B">
        <w:trPr>
          <w:cantSplit/>
          <w:trHeight w:hRule="exact" w:val="360"/>
        </w:trPr>
        <w:tc>
          <w:tcPr>
            <w:tcW w:w="2124" w:type="dxa"/>
          </w:tcPr>
          <w:p w14:paraId="25C807AD"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lastRenderedPageBreak/>
              <w:t>RORPUT01</w:t>
            </w:r>
          </w:p>
        </w:tc>
        <w:tc>
          <w:tcPr>
            <w:tcW w:w="7441" w:type="dxa"/>
          </w:tcPr>
          <w:p w14:paraId="25C807AE" w14:textId="77777777" w:rsidR="00E418B4" w:rsidRPr="00592BF7" w:rsidRDefault="00E418B4" w:rsidP="00233EAA">
            <w:pPr>
              <w:pStyle w:val="TableText"/>
              <w:spacing w:before="60" w:after="60"/>
              <w:rPr>
                <w:color w:val="000000"/>
                <w:sz w:val="20"/>
              </w:rPr>
            </w:pPr>
            <w:r w:rsidRPr="00592BF7">
              <w:rPr>
                <w:color w:val="000000"/>
                <w:sz w:val="20"/>
              </w:rPr>
              <w:t>EDIT LOINC AND DRUG CODE MULTIPLES</w:t>
            </w:r>
          </w:p>
        </w:tc>
      </w:tr>
      <w:tr w:rsidR="00E418B4" w:rsidRPr="003645BC" w14:paraId="25C807B2" w14:textId="77777777" w:rsidTr="000E646B">
        <w:trPr>
          <w:cantSplit/>
          <w:trHeight w:hRule="exact" w:val="360"/>
        </w:trPr>
        <w:tc>
          <w:tcPr>
            <w:tcW w:w="2124" w:type="dxa"/>
          </w:tcPr>
          <w:p w14:paraId="25C807B0"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RORPUT02</w:t>
            </w:r>
          </w:p>
        </w:tc>
        <w:tc>
          <w:tcPr>
            <w:tcW w:w="7441" w:type="dxa"/>
          </w:tcPr>
          <w:p w14:paraId="25C807B1" w14:textId="77777777" w:rsidR="00E418B4" w:rsidRPr="00592BF7" w:rsidRDefault="00E418B4" w:rsidP="00233EAA">
            <w:pPr>
              <w:pStyle w:val="TableText"/>
              <w:spacing w:before="60" w:after="60"/>
              <w:rPr>
                <w:color w:val="000000"/>
                <w:sz w:val="20"/>
              </w:rPr>
            </w:pPr>
            <w:r w:rsidRPr="00592BF7">
              <w:rPr>
                <w:color w:val="000000"/>
                <w:sz w:val="20"/>
              </w:rPr>
              <w:t>DATA TRANSPORT FOR KIDS</w:t>
            </w:r>
          </w:p>
        </w:tc>
      </w:tr>
      <w:tr w:rsidR="00E418B4" w:rsidRPr="003645BC" w14:paraId="25C807B5" w14:textId="77777777" w:rsidTr="000E646B">
        <w:trPr>
          <w:cantSplit/>
          <w:trHeight w:hRule="exact" w:val="360"/>
        </w:trPr>
        <w:tc>
          <w:tcPr>
            <w:tcW w:w="2124" w:type="dxa"/>
          </w:tcPr>
          <w:p w14:paraId="25C807B3"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RORREP01</w:t>
            </w:r>
          </w:p>
        </w:tc>
        <w:tc>
          <w:tcPr>
            <w:tcW w:w="7441" w:type="dxa"/>
          </w:tcPr>
          <w:p w14:paraId="25C807B4" w14:textId="77777777" w:rsidR="00E418B4" w:rsidRPr="00592BF7" w:rsidRDefault="00E418B4" w:rsidP="00233EAA">
            <w:pPr>
              <w:pStyle w:val="TableText"/>
              <w:spacing w:before="60" w:after="60"/>
              <w:rPr>
                <w:color w:val="000000"/>
                <w:sz w:val="20"/>
              </w:rPr>
            </w:pPr>
            <w:r w:rsidRPr="00592BF7">
              <w:rPr>
                <w:color w:val="000000"/>
                <w:sz w:val="20"/>
              </w:rPr>
              <w:t>REGISTRY COMPARISON REPORT</w:t>
            </w:r>
          </w:p>
        </w:tc>
      </w:tr>
      <w:tr w:rsidR="00E418B4" w:rsidRPr="003645BC" w14:paraId="25C807B8" w14:textId="77777777" w:rsidTr="000E646B">
        <w:trPr>
          <w:cantSplit/>
          <w:trHeight w:hRule="exact" w:val="360"/>
        </w:trPr>
        <w:tc>
          <w:tcPr>
            <w:tcW w:w="2124" w:type="dxa"/>
          </w:tcPr>
          <w:p w14:paraId="25C807B6"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RORREP02</w:t>
            </w:r>
          </w:p>
        </w:tc>
        <w:tc>
          <w:tcPr>
            <w:tcW w:w="7441" w:type="dxa"/>
          </w:tcPr>
          <w:p w14:paraId="25C807B7" w14:textId="77777777" w:rsidR="00E418B4" w:rsidRPr="00592BF7" w:rsidRDefault="00E418B4" w:rsidP="00233EAA">
            <w:pPr>
              <w:pStyle w:val="TableText"/>
              <w:spacing w:before="60" w:after="60"/>
              <w:rPr>
                <w:color w:val="000000"/>
                <w:sz w:val="20"/>
              </w:rPr>
            </w:pPr>
            <w:r w:rsidRPr="00592BF7">
              <w:rPr>
                <w:color w:val="000000"/>
                <w:sz w:val="20"/>
              </w:rPr>
              <w:t>VERSION COMPARISON REPORT (ICR)</w:t>
            </w:r>
          </w:p>
        </w:tc>
      </w:tr>
      <w:tr w:rsidR="00E418B4" w:rsidRPr="003645BC" w14:paraId="25C807BB" w14:textId="77777777" w:rsidTr="000E646B">
        <w:trPr>
          <w:cantSplit/>
          <w:trHeight w:hRule="exact" w:val="360"/>
        </w:trPr>
        <w:tc>
          <w:tcPr>
            <w:tcW w:w="2124" w:type="dxa"/>
          </w:tcPr>
          <w:p w14:paraId="25C807B9"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RORRP007</w:t>
            </w:r>
          </w:p>
        </w:tc>
        <w:tc>
          <w:tcPr>
            <w:tcW w:w="7441" w:type="dxa"/>
          </w:tcPr>
          <w:p w14:paraId="25C807BA" w14:textId="77777777" w:rsidR="00E418B4" w:rsidRPr="00592BF7" w:rsidRDefault="00E418B4" w:rsidP="00233EAA">
            <w:pPr>
              <w:pStyle w:val="TableText"/>
              <w:spacing w:before="60" w:after="60"/>
              <w:rPr>
                <w:color w:val="000000"/>
                <w:sz w:val="20"/>
              </w:rPr>
            </w:pPr>
            <w:r w:rsidRPr="00592BF7">
              <w:rPr>
                <w:color w:val="000000"/>
                <w:sz w:val="20"/>
              </w:rPr>
              <w:t>RPC: LOGS &amp; MESSAGES</w:t>
            </w:r>
          </w:p>
        </w:tc>
      </w:tr>
      <w:tr w:rsidR="00E418B4" w:rsidRPr="003645BC" w14:paraId="25C807BE" w14:textId="77777777" w:rsidTr="000E646B">
        <w:trPr>
          <w:cantSplit/>
          <w:trHeight w:hRule="exact" w:val="360"/>
        </w:trPr>
        <w:tc>
          <w:tcPr>
            <w:tcW w:w="2124" w:type="dxa"/>
          </w:tcPr>
          <w:p w14:paraId="25C807BC"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RORRP010</w:t>
            </w:r>
          </w:p>
        </w:tc>
        <w:tc>
          <w:tcPr>
            <w:tcW w:w="7441" w:type="dxa"/>
          </w:tcPr>
          <w:p w14:paraId="25C807BD" w14:textId="77777777" w:rsidR="00E418B4" w:rsidRPr="00592BF7" w:rsidRDefault="00E418B4" w:rsidP="00233EAA">
            <w:pPr>
              <w:pStyle w:val="TableText"/>
              <w:spacing w:before="60" w:after="60"/>
              <w:rPr>
                <w:color w:val="000000"/>
                <w:sz w:val="20"/>
              </w:rPr>
            </w:pPr>
            <w:r w:rsidRPr="00592BF7">
              <w:rPr>
                <w:color w:val="000000"/>
                <w:sz w:val="20"/>
              </w:rPr>
              <w:t>RPC: TASK MANAGER</w:t>
            </w:r>
          </w:p>
        </w:tc>
      </w:tr>
      <w:tr w:rsidR="00E418B4" w:rsidRPr="003645BC" w14:paraId="25C807C1" w14:textId="77777777" w:rsidTr="000E646B">
        <w:trPr>
          <w:cantSplit/>
          <w:trHeight w:hRule="exact" w:val="360"/>
        </w:trPr>
        <w:tc>
          <w:tcPr>
            <w:tcW w:w="2124" w:type="dxa"/>
          </w:tcPr>
          <w:p w14:paraId="25C807BF"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RORRP011</w:t>
            </w:r>
          </w:p>
        </w:tc>
        <w:tc>
          <w:tcPr>
            <w:tcW w:w="7441" w:type="dxa"/>
          </w:tcPr>
          <w:p w14:paraId="25C807C0" w14:textId="77777777" w:rsidR="00E418B4" w:rsidRPr="00592BF7" w:rsidRDefault="00E418B4" w:rsidP="00233EAA">
            <w:pPr>
              <w:pStyle w:val="TableText"/>
              <w:spacing w:before="60" w:after="60"/>
              <w:rPr>
                <w:color w:val="000000"/>
                <w:sz w:val="20"/>
              </w:rPr>
            </w:pPr>
            <w:r w:rsidRPr="00592BF7">
              <w:rPr>
                <w:color w:val="000000"/>
                <w:sz w:val="20"/>
              </w:rPr>
              <w:t>RPC: TASK MANAGER (REPORTS)</w:t>
            </w:r>
          </w:p>
        </w:tc>
      </w:tr>
      <w:tr w:rsidR="00E418B4" w:rsidRPr="003645BC" w14:paraId="25C807C4" w14:textId="77777777" w:rsidTr="000E646B">
        <w:trPr>
          <w:cantSplit/>
          <w:trHeight w:hRule="exact" w:val="360"/>
        </w:trPr>
        <w:tc>
          <w:tcPr>
            <w:tcW w:w="2124" w:type="dxa"/>
          </w:tcPr>
          <w:p w14:paraId="25C807C2"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RORRP012</w:t>
            </w:r>
          </w:p>
        </w:tc>
        <w:tc>
          <w:tcPr>
            <w:tcW w:w="7441" w:type="dxa"/>
          </w:tcPr>
          <w:p w14:paraId="25C807C3" w14:textId="77777777" w:rsidR="00E418B4" w:rsidRPr="00592BF7" w:rsidRDefault="00E418B4" w:rsidP="00233EAA">
            <w:pPr>
              <w:pStyle w:val="TableText"/>
              <w:spacing w:before="60" w:after="60"/>
              <w:rPr>
                <w:color w:val="000000"/>
                <w:sz w:val="20"/>
              </w:rPr>
            </w:pPr>
            <w:r w:rsidRPr="00592BF7">
              <w:rPr>
                <w:color w:val="000000"/>
                <w:sz w:val="20"/>
              </w:rPr>
              <w:t>RPC: MISCELLANEOUS</w:t>
            </w:r>
          </w:p>
        </w:tc>
      </w:tr>
      <w:tr w:rsidR="00E418B4" w:rsidRPr="003645BC" w14:paraId="25C807C7" w14:textId="77777777" w:rsidTr="000E646B">
        <w:trPr>
          <w:cantSplit/>
          <w:trHeight w:hRule="exact" w:val="360"/>
        </w:trPr>
        <w:tc>
          <w:tcPr>
            <w:tcW w:w="2124" w:type="dxa"/>
          </w:tcPr>
          <w:p w14:paraId="25C807C5"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RORRP013</w:t>
            </w:r>
          </w:p>
        </w:tc>
        <w:tc>
          <w:tcPr>
            <w:tcW w:w="7441" w:type="dxa"/>
          </w:tcPr>
          <w:p w14:paraId="25C807C6" w14:textId="77777777" w:rsidR="00E418B4" w:rsidRPr="00592BF7" w:rsidRDefault="00E418B4" w:rsidP="00233EAA">
            <w:pPr>
              <w:pStyle w:val="TableText"/>
              <w:spacing w:before="60" w:after="60"/>
              <w:rPr>
                <w:color w:val="000000"/>
                <w:sz w:val="20"/>
              </w:rPr>
            </w:pPr>
            <w:r w:rsidRPr="00592BF7">
              <w:rPr>
                <w:color w:val="000000"/>
                <w:sz w:val="20"/>
              </w:rPr>
              <w:t>RPC: ACCESS &amp; SECURITY</w:t>
            </w:r>
          </w:p>
        </w:tc>
      </w:tr>
      <w:tr w:rsidR="00E418B4" w:rsidRPr="003645BC" w14:paraId="25C807CA" w14:textId="77777777" w:rsidTr="000E646B">
        <w:trPr>
          <w:cantSplit/>
          <w:trHeight w:hRule="exact" w:val="360"/>
        </w:trPr>
        <w:tc>
          <w:tcPr>
            <w:tcW w:w="2124" w:type="dxa"/>
          </w:tcPr>
          <w:p w14:paraId="25C807C8"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RORRP014</w:t>
            </w:r>
          </w:p>
        </w:tc>
        <w:tc>
          <w:tcPr>
            <w:tcW w:w="7441" w:type="dxa"/>
          </w:tcPr>
          <w:p w14:paraId="25C807C9" w14:textId="77777777" w:rsidR="00E418B4" w:rsidRPr="00592BF7" w:rsidRDefault="00E418B4" w:rsidP="00233EAA">
            <w:pPr>
              <w:pStyle w:val="TableText"/>
              <w:spacing w:before="60" w:after="60"/>
              <w:rPr>
                <w:color w:val="000000"/>
                <w:sz w:val="20"/>
              </w:rPr>
            </w:pPr>
            <w:r w:rsidRPr="00592BF7">
              <w:rPr>
                <w:color w:val="000000"/>
                <w:sz w:val="20"/>
              </w:rPr>
              <w:t>RPC: REGISTRY INFO &amp; PARAMETERS</w:t>
            </w:r>
          </w:p>
        </w:tc>
      </w:tr>
      <w:tr w:rsidR="00E418B4" w:rsidRPr="003645BC" w14:paraId="25C807CD" w14:textId="77777777" w:rsidTr="000E646B">
        <w:trPr>
          <w:cantSplit/>
          <w:trHeight w:hRule="exact" w:val="360"/>
        </w:trPr>
        <w:tc>
          <w:tcPr>
            <w:tcW w:w="2124" w:type="dxa"/>
          </w:tcPr>
          <w:p w14:paraId="25C807CB"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RORRP015</w:t>
            </w:r>
          </w:p>
        </w:tc>
        <w:tc>
          <w:tcPr>
            <w:tcW w:w="7441" w:type="dxa"/>
          </w:tcPr>
          <w:p w14:paraId="25C807CC" w14:textId="77777777" w:rsidR="00E418B4" w:rsidRPr="00592BF7" w:rsidRDefault="00E418B4" w:rsidP="00233EAA">
            <w:pPr>
              <w:pStyle w:val="TableText"/>
              <w:spacing w:before="60" w:after="60"/>
              <w:rPr>
                <w:color w:val="000000"/>
                <w:sz w:val="20"/>
              </w:rPr>
            </w:pPr>
            <w:r w:rsidRPr="00592BF7">
              <w:rPr>
                <w:color w:val="000000"/>
                <w:sz w:val="20"/>
              </w:rPr>
              <w:t>RPC: DIVISIONS AND HOSPITAL LOCATIONS</w:t>
            </w:r>
          </w:p>
        </w:tc>
      </w:tr>
      <w:tr w:rsidR="00E418B4" w:rsidRPr="003645BC" w14:paraId="25C807D0" w14:textId="77777777" w:rsidTr="000E646B">
        <w:trPr>
          <w:cantSplit/>
          <w:trHeight w:hRule="exact" w:val="360"/>
        </w:trPr>
        <w:tc>
          <w:tcPr>
            <w:tcW w:w="2124" w:type="dxa"/>
          </w:tcPr>
          <w:p w14:paraId="25C807CE"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RORRP016</w:t>
            </w:r>
          </w:p>
        </w:tc>
        <w:tc>
          <w:tcPr>
            <w:tcW w:w="7441" w:type="dxa"/>
          </w:tcPr>
          <w:p w14:paraId="25C807CF" w14:textId="77777777" w:rsidR="00E418B4" w:rsidRPr="00592BF7" w:rsidRDefault="00E418B4" w:rsidP="00233EAA">
            <w:pPr>
              <w:pStyle w:val="TableText"/>
              <w:spacing w:before="60" w:after="60"/>
              <w:rPr>
                <w:color w:val="000000"/>
                <w:sz w:val="20"/>
              </w:rPr>
            </w:pPr>
            <w:r w:rsidRPr="00592BF7">
              <w:rPr>
                <w:color w:val="000000"/>
                <w:sz w:val="20"/>
              </w:rPr>
              <w:t>RPC: ICD-9 CODES</w:t>
            </w:r>
          </w:p>
        </w:tc>
      </w:tr>
      <w:tr w:rsidR="00E418B4" w:rsidRPr="003645BC" w14:paraId="25C807D3" w14:textId="77777777" w:rsidTr="000E646B">
        <w:trPr>
          <w:cantSplit/>
          <w:trHeight w:hRule="exact" w:val="360"/>
        </w:trPr>
        <w:tc>
          <w:tcPr>
            <w:tcW w:w="2124" w:type="dxa"/>
          </w:tcPr>
          <w:p w14:paraId="25C807D1"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RORRP017</w:t>
            </w:r>
          </w:p>
        </w:tc>
        <w:tc>
          <w:tcPr>
            <w:tcW w:w="7441" w:type="dxa"/>
          </w:tcPr>
          <w:p w14:paraId="25C807D2" w14:textId="77777777" w:rsidR="00E418B4" w:rsidRPr="00592BF7" w:rsidRDefault="00E418B4" w:rsidP="00233EAA">
            <w:pPr>
              <w:pStyle w:val="TableText"/>
              <w:spacing w:before="60" w:after="60"/>
              <w:rPr>
                <w:color w:val="000000"/>
                <w:sz w:val="20"/>
              </w:rPr>
            </w:pPr>
            <w:r w:rsidRPr="00592BF7">
              <w:rPr>
                <w:color w:val="000000"/>
                <w:sz w:val="20"/>
              </w:rPr>
              <w:t>RPC: DRUGS AND CLASSES</w:t>
            </w:r>
          </w:p>
        </w:tc>
      </w:tr>
      <w:tr w:rsidR="00E418B4" w:rsidRPr="003645BC" w14:paraId="25C807D6" w14:textId="77777777" w:rsidTr="000E646B">
        <w:trPr>
          <w:cantSplit/>
          <w:trHeight w:hRule="exact" w:val="360"/>
        </w:trPr>
        <w:tc>
          <w:tcPr>
            <w:tcW w:w="2124" w:type="dxa"/>
          </w:tcPr>
          <w:p w14:paraId="25C807D4"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RORRP018</w:t>
            </w:r>
          </w:p>
        </w:tc>
        <w:tc>
          <w:tcPr>
            <w:tcW w:w="7441" w:type="dxa"/>
          </w:tcPr>
          <w:p w14:paraId="25C807D5" w14:textId="77777777" w:rsidR="00E418B4" w:rsidRPr="00592BF7" w:rsidRDefault="00E418B4" w:rsidP="00233EAA">
            <w:pPr>
              <w:pStyle w:val="TableText"/>
              <w:spacing w:before="60" w:after="60"/>
              <w:rPr>
                <w:color w:val="000000"/>
                <w:sz w:val="20"/>
              </w:rPr>
            </w:pPr>
            <w:r w:rsidRPr="00592BF7">
              <w:rPr>
                <w:color w:val="000000"/>
                <w:sz w:val="20"/>
              </w:rPr>
              <w:t>RPC: LIST OF LAB TESTS</w:t>
            </w:r>
          </w:p>
        </w:tc>
      </w:tr>
      <w:tr w:rsidR="00E418B4" w:rsidRPr="003645BC" w14:paraId="25C807D9" w14:textId="77777777" w:rsidTr="000E646B">
        <w:trPr>
          <w:cantSplit/>
          <w:trHeight w:hRule="exact" w:val="360"/>
        </w:trPr>
        <w:tc>
          <w:tcPr>
            <w:tcW w:w="2124" w:type="dxa"/>
          </w:tcPr>
          <w:p w14:paraId="25C807D7"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RORRP019</w:t>
            </w:r>
          </w:p>
        </w:tc>
        <w:tc>
          <w:tcPr>
            <w:tcW w:w="7441" w:type="dxa"/>
          </w:tcPr>
          <w:p w14:paraId="25C807D8" w14:textId="77777777" w:rsidR="00E418B4" w:rsidRPr="00592BF7" w:rsidRDefault="00E418B4" w:rsidP="00233EAA">
            <w:pPr>
              <w:pStyle w:val="TableText"/>
              <w:spacing w:before="60" w:after="60"/>
              <w:rPr>
                <w:color w:val="000000"/>
                <w:sz w:val="20"/>
              </w:rPr>
            </w:pPr>
            <w:r w:rsidRPr="00592BF7">
              <w:rPr>
                <w:color w:val="000000"/>
                <w:sz w:val="20"/>
              </w:rPr>
              <w:t>RPC: LIST OF PATIENTS</w:t>
            </w:r>
          </w:p>
        </w:tc>
      </w:tr>
      <w:tr w:rsidR="00E418B4" w:rsidRPr="003645BC" w14:paraId="25C807DC" w14:textId="77777777" w:rsidTr="000E646B">
        <w:trPr>
          <w:cantSplit/>
          <w:trHeight w:hRule="exact" w:val="360"/>
        </w:trPr>
        <w:tc>
          <w:tcPr>
            <w:tcW w:w="2124" w:type="dxa"/>
          </w:tcPr>
          <w:p w14:paraId="25C807DA"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RORRP020</w:t>
            </w:r>
          </w:p>
        </w:tc>
        <w:tc>
          <w:tcPr>
            <w:tcW w:w="7441" w:type="dxa"/>
          </w:tcPr>
          <w:p w14:paraId="25C807DB" w14:textId="77777777" w:rsidR="00E418B4" w:rsidRPr="00592BF7" w:rsidRDefault="00E418B4" w:rsidP="00233EAA">
            <w:pPr>
              <w:pStyle w:val="TableText"/>
              <w:spacing w:before="60" w:after="60"/>
              <w:rPr>
                <w:color w:val="000000"/>
                <w:sz w:val="20"/>
              </w:rPr>
            </w:pPr>
            <w:r w:rsidRPr="00592BF7">
              <w:rPr>
                <w:color w:val="000000"/>
                <w:sz w:val="20"/>
              </w:rPr>
              <w:t>RPC: PATIENT DATA UTILITIES</w:t>
            </w:r>
          </w:p>
        </w:tc>
      </w:tr>
      <w:tr w:rsidR="00E418B4" w:rsidRPr="003645BC" w14:paraId="25C807DF" w14:textId="77777777" w:rsidTr="000E646B">
        <w:trPr>
          <w:cantSplit/>
          <w:trHeight w:hRule="exact" w:val="360"/>
        </w:trPr>
        <w:tc>
          <w:tcPr>
            <w:tcW w:w="2124" w:type="dxa"/>
          </w:tcPr>
          <w:p w14:paraId="25C807DD"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RORRP021</w:t>
            </w:r>
          </w:p>
        </w:tc>
        <w:tc>
          <w:tcPr>
            <w:tcW w:w="7441" w:type="dxa"/>
          </w:tcPr>
          <w:p w14:paraId="25C807DE" w14:textId="77777777" w:rsidR="00E418B4" w:rsidRPr="00592BF7" w:rsidRDefault="00E418B4" w:rsidP="00233EAA">
            <w:pPr>
              <w:pStyle w:val="TableText"/>
              <w:spacing w:before="60" w:after="60"/>
              <w:rPr>
                <w:color w:val="000000"/>
                <w:sz w:val="20"/>
              </w:rPr>
            </w:pPr>
            <w:r w:rsidRPr="00592BF7">
              <w:rPr>
                <w:color w:val="000000"/>
                <w:sz w:val="20"/>
              </w:rPr>
              <w:t>RPC: PATIENT DATA</w:t>
            </w:r>
          </w:p>
        </w:tc>
      </w:tr>
      <w:tr w:rsidR="00E418B4" w:rsidRPr="003645BC" w14:paraId="25C807E2" w14:textId="77777777" w:rsidTr="000E646B">
        <w:trPr>
          <w:cantSplit/>
          <w:trHeight w:hRule="exact" w:val="360"/>
        </w:trPr>
        <w:tc>
          <w:tcPr>
            <w:tcW w:w="2124" w:type="dxa"/>
          </w:tcPr>
          <w:p w14:paraId="25C807E0"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RORRP022</w:t>
            </w:r>
          </w:p>
        </w:tc>
        <w:tc>
          <w:tcPr>
            <w:tcW w:w="7441" w:type="dxa"/>
          </w:tcPr>
          <w:p w14:paraId="25C807E1" w14:textId="77777777" w:rsidR="00E418B4" w:rsidRPr="00592BF7" w:rsidRDefault="00E418B4" w:rsidP="00233EAA">
            <w:pPr>
              <w:pStyle w:val="TableText"/>
              <w:spacing w:before="60" w:after="60"/>
              <w:rPr>
                <w:color w:val="000000"/>
                <w:sz w:val="20"/>
              </w:rPr>
            </w:pPr>
            <w:r w:rsidRPr="00592BF7">
              <w:rPr>
                <w:color w:val="000000"/>
                <w:sz w:val="20"/>
              </w:rPr>
              <w:t>RPC: SELECTION RULES</w:t>
            </w:r>
          </w:p>
        </w:tc>
      </w:tr>
      <w:tr w:rsidR="00E418B4" w:rsidRPr="003645BC" w14:paraId="25C807E5" w14:textId="77777777" w:rsidTr="000E646B">
        <w:trPr>
          <w:cantSplit/>
          <w:trHeight w:hRule="exact" w:val="360"/>
        </w:trPr>
        <w:tc>
          <w:tcPr>
            <w:tcW w:w="2124" w:type="dxa"/>
          </w:tcPr>
          <w:p w14:paraId="25C807E3"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RORRP023</w:t>
            </w:r>
          </w:p>
        </w:tc>
        <w:tc>
          <w:tcPr>
            <w:tcW w:w="7441" w:type="dxa"/>
          </w:tcPr>
          <w:p w14:paraId="25C807E4" w14:textId="77777777" w:rsidR="00E418B4" w:rsidRPr="00592BF7" w:rsidRDefault="00E418B4" w:rsidP="00233EAA">
            <w:pPr>
              <w:pStyle w:val="TableText"/>
              <w:spacing w:before="60" w:after="60"/>
              <w:rPr>
                <w:color w:val="000000"/>
                <w:sz w:val="20"/>
              </w:rPr>
            </w:pPr>
            <w:r w:rsidRPr="00592BF7">
              <w:rPr>
                <w:color w:val="000000"/>
                <w:sz w:val="20"/>
              </w:rPr>
              <w:t>RPC: REGISTRY COORDINATORS</w:t>
            </w:r>
          </w:p>
        </w:tc>
      </w:tr>
      <w:tr w:rsidR="00E418B4" w:rsidRPr="003645BC" w14:paraId="25C807E8" w14:textId="77777777" w:rsidTr="000E646B">
        <w:trPr>
          <w:cantSplit/>
          <w:trHeight w:hRule="exact" w:val="360"/>
        </w:trPr>
        <w:tc>
          <w:tcPr>
            <w:tcW w:w="2124" w:type="dxa"/>
          </w:tcPr>
          <w:p w14:paraId="25C807E6"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RORRP024</w:t>
            </w:r>
          </w:p>
        </w:tc>
        <w:tc>
          <w:tcPr>
            <w:tcW w:w="7441" w:type="dxa"/>
          </w:tcPr>
          <w:p w14:paraId="25C807E7" w14:textId="77777777" w:rsidR="00E418B4" w:rsidRPr="00592BF7" w:rsidRDefault="00E418B4" w:rsidP="00233EAA">
            <w:pPr>
              <w:pStyle w:val="TableText"/>
              <w:spacing w:before="60" w:after="60"/>
              <w:rPr>
                <w:color w:val="000000"/>
                <w:sz w:val="20"/>
              </w:rPr>
            </w:pPr>
            <w:r w:rsidRPr="00592BF7">
              <w:rPr>
                <w:color w:val="000000"/>
                <w:sz w:val="20"/>
              </w:rPr>
              <w:t>RPC: VISTA USERS</w:t>
            </w:r>
          </w:p>
        </w:tc>
      </w:tr>
      <w:tr w:rsidR="00E418B4" w:rsidRPr="003645BC" w14:paraId="25C807EB" w14:textId="77777777" w:rsidTr="000E646B">
        <w:trPr>
          <w:cantSplit/>
          <w:trHeight w:hRule="exact" w:val="360"/>
        </w:trPr>
        <w:tc>
          <w:tcPr>
            <w:tcW w:w="2124" w:type="dxa"/>
          </w:tcPr>
          <w:p w14:paraId="25C807E9"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RORRP025</w:t>
            </w:r>
          </w:p>
        </w:tc>
        <w:tc>
          <w:tcPr>
            <w:tcW w:w="7441" w:type="dxa"/>
          </w:tcPr>
          <w:p w14:paraId="25C807EA" w14:textId="77777777" w:rsidR="00E418B4" w:rsidRPr="00592BF7" w:rsidRDefault="00E418B4" w:rsidP="00233EAA">
            <w:pPr>
              <w:pStyle w:val="TableText"/>
              <w:spacing w:before="60" w:after="60"/>
              <w:rPr>
                <w:color w:val="000000"/>
                <w:sz w:val="20"/>
              </w:rPr>
            </w:pPr>
            <w:r w:rsidRPr="00592BF7">
              <w:rPr>
                <w:color w:val="000000"/>
                <w:sz w:val="20"/>
              </w:rPr>
              <w:t>RPC: RORICR CDC LOAD</w:t>
            </w:r>
          </w:p>
        </w:tc>
      </w:tr>
      <w:tr w:rsidR="00E418B4" w:rsidRPr="003645BC" w14:paraId="25C807EE" w14:textId="77777777" w:rsidTr="000E646B">
        <w:trPr>
          <w:cantSplit/>
          <w:trHeight w:hRule="exact" w:val="360"/>
        </w:trPr>
        <w:tc>
          <w:tcPr>
            <w:tcW w:w="2124" w:type="dxa"/>
          </w:tcPr>
          <w:p w14:paraId="25C807EC"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RORRP026</w:t>
            </w:r>
          </w:p>
        </w:tc>
        <w:tc>
          <w:tcPr>
            <w:tcW w:w="7441" w:type="dxa"/>
          </w:tcPr>
          <w:p w14:paraId="25C807ED" w14:textId="77777777" w:rsidR="00E418B4" w:rsidRPr="00592BF7" w:rsidRDefault="00E418B4" w:rsidP="00233EAA">
            <w:pPr>
              <w:pStyle w:val="TableText"/>
              <w:spacing w:before="60" w:after="60"/>
              <w:rPr>
                <w:color w:val="000000"/>
                <w:sz w:val="20"/>
              </w:rPr>
            </w:pPr>
            <w:r w:rsidRPr="00592BF7">
              <w:rPr>
                <w:color w:val="000000"/>
                <w:sz w:val="20"/>
              </w:rPr>
              <w:t>RPC: CDC UTILITIES</w:t>
            </w:r>
          </w:p>
        </w:tc>
      </w:tr>
      <w:tr w:rsidR="00E418B4" w:rsidRPr="003645BC" w14:paraId="25C807F1" w14:textId="77777777" w:rsidTr="000E646B">
        <w:trPr>
          <w:cantSplit/>
          <w:trHeight w:hRule="exact" w:val="360"/>
        </w:trPr>
        <w:tc>
          <w:tcPr>
            <w:tcW w:w="2124" w:type="dxa"/>
          </w:tcPr>
          <w:p w14:paraId="25C807EF"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RORRP027</w:t>
            </w:r>
          </w:p>
        </w:tc>
        <w:tc>
          <w:tcPr>
            <w:tcW w:w="7441" w:type="dxa"/>
          </w:tcPr>
          <w:p w14:paraId="25C807F0" w14:textId="77777777" w:rsidR="00E418B4" w:rsidRPr="00592BF7" w:rsidRDefault="00E418B4" w:rsidP="00233EAA">
            <w:pPr>
              <w:pStyle w:val="TableText"/>
              <w:spacing w:before="60" w:after="60"/>
              <w:rPr>
                <w:color w:val="000000"/>
                <w:sz w:val="20"/>
              </w:rPr>
            </w:pPr>
            <w:r w:rsidRPr="00592BF7">
              <w:rPr>
                <w:color w:val="000000"/>
                <w:sz w:val="20"/>
              </w:rPr>
              <w:t>RPC: RORICR CDC SAVE</w:t>
            </w:r>
          </w:p>
        </w:tc>
      </w:tr>
      <w:tr w:rsidR="00E418B4" w:rsidRPr="003645BC" w14:paraId="25C807F4" w14:textId="77777777" w:rsidTr="000E646B">
        <w:trPr>
          <w:cantSplit/>
          <w:trHeight w:hRule="exact" w:val="360"/>
        </w:trPr>
        <w:tc>
          <w:tcPr>
            <w:tcW w:w="2124" w:type="dxa"/>
          </w:tcPr>
          <w:p w14:paraId="25C807F2"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RORRP029</w:t>
            </w:r>
          </w:p>
        </w:tc>
        <w:tc>
          <w:tcPr>
            <w:tcW w:w="7441" w:type="dxa"/>
          </w:tcPr>
          <w:p w14:paraId="25C807F3" w14:textId="77777777" w:rsidR="00E418B4" w:rsidRPr="00592BF7" w:rsidRDefault="00E418B4" w:rsidP="00233EAA">
            <w:pPr>
              <w:pStyle w:val="TableText"/>
              <w:spacing w:before="60" w:after="60"/>
              <w:rPr>
                <w:color w:val="000000"/>
                <w:sz w:val="20"/>
              </w:rPr>
            </w:pPr>
            <w:r w:rsidRPr="00592BF7">
              <w:rPr>
                <w:color w:val="000000"/>
                <w:sz w:val="20"/>
              </w:rPr>
              <w:t>RPC: ADDRESS UTILITIES</w:t>
            </w:r>
          </w:p>
        </w:tc>
      </w:tr>
      <w:tr w:rsidR="00E418B4" w:rsidRPr="003645BC" w14:paraId="25C807F7" w14:textId="77777777" w:rsidTr="000E646B">
        <w:trPr>
          <w:cantSplit/>
          <w:trHeight w:hRule="exact" w:val="360"/>
        </w:trPr>
        <w:tc>
          <w:tcPr>
            <w:tcW w:w="2124" w:type="dxa"/>
          </w:tcPr>
          <w:p w14:paraId="25C807F5"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RORRP030</w:t>
            </w:r>
          </w:p>
        </w:tc>
        <w:tc>
          <w:tcPr>
            <w:tcW w:w="7441" w:type="dxa"/>
          </w:tcPr>
          <w:p w14:paraId="25C807F6" w14:textId="77777777" w:rsidR="00E418B4" w:rsidRPr="00592BF7" w:rsidRDefault="00E418B4" w:rsidP="00233EAA">
            <w:pPr>
              <w:pStyle w:val="TableText"/>
              <w:spacing w:before="60" w:after="60"/>
              <w:rPr>
                <w:color w:val="000000"/>
                <w:sz w:val="20"/>
              </w:rPr>
            </w:pPr>
            <w:r w:rsidRPr="00592BF7">
              <w:rPr>
                <w:color w:val="000000"/>
                <w:sz w:val="20"/>
              </w:rPr>
              <w:t>RPC: PATIENT DELETE</w:t>
            </w:r>
          </w:p>
        </w:tc>
      </w:tr>
      <w:tr w:rsidR="00E418B4" w:rsidRPr="003645BC" w14:paraId="25C807FA" w14:textId="77777777" w:rsidTr="000E646B">
        <w:trPr>
          <w:cantSplit/>
          <w:trHeight w:hRule="exact" w:val="360"/>
        </w:trPr>
        <w:tc>
          <w:tcPr>
            <w:tcW w:w="2124" w:type="dxa"/>
          </w:tcPr>
          <w:p w14:paraId="25C807F8"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RORRP031</w:t>
            </w:r>
          </w:p>
        </w:tc>
        <w:tc>
          <w:tcPr>
            <w:tcW w:w="7441" w:type="dxa"/>
          </w:tcPr>
          <w:p w14:paraId="25C807F9" w14:textId="77777777" w:rsidR="00E418B4" w:rsidRPr="00592BF7" w:rsidRDefault="00E418B4" w:rsidP="00233EAA">
            <w:pPr>
              <w:pStyle w:val="TableText"/>
              <w:spacing w:before="60" w:after="60"/>
              <w:rPr>
                <w:color w:val="000000"/>
                <w:sz w:val="20"/>
              </w:rPr>
            </w:pPr>
            <w:r w:rsidRPr="00592BF7">
              <w:rPr>
                <w:color w:val="000000"/>
                <w:sz w:val="20"/>
              </w:rPr>
              <w:t>RPC: LOCAL LAB TEST NAMES</w:t>
            </w:r>
          </w:p>
        </w:tc>
      </w:tr>
      <w:tr w:rsidR="00E418B4" w:rsidRPr="003645BC" w14:paraId="25C807FD" w14:textId="77777777" w:rsidTr="000E646B">
        <w:trPr>
          <w:cantSplit/>
          <w:trHeight w:hRule="exact" w:val="360"/>
        </w:trPr>
        <w:tc>
          <w:tcPr>
            <w:tcW w:w="2124" w:type="dxa"/>
          </w:tcPr>
          <w:p w14:paraId="25C807FB"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RORRP032</w:t>
            </w:r>
          </w:p>
        </w:tc>
        <w:tc>
          <w:tcPr>
            <w:tcW w:w="7441" w:type="dxa"/>
          </w:tcPr>
          <w:p w14:paraId="25C807FC" w14:textId="77777777" w:rsidR="00E418B4" w:rsidRPr="00592BF7" w:rsidRDefault="00E418B4" w:rsidP="00233EAA">
            <w:pPr>
              <w:pStyle w:val="TableText"/>
              <w:spacing w:before="60" w:after="60"/>
              <w:rPr>
                <w:color w:val="000000"/>
                <w:sz w:val="20"/>
              </w:rPr>
            </w:pPr>
            <w:r w:rsidRPr="00592BF7">
              <w:rPr>
                <w:color w:val="000000"/>
                <w:sz w:val="20"/>
              </w:rPr>
              <w:t>RPC: LOCAL DRUG NAMES</w:t>
            </w:r>
          </w:p>
        </w:tc>
      </w:tr>
      <w:tr w:rsidR="00E418B4" w:rsidRPr="003645BC" w14:paraId="25C80800" w14:textId="77777777" w:rsidTr="000E646B">
        <w:trPr>
          <w:cantSplit/>
          <w:trHeight w:hRule="exact" w:val="360"/>
        </w:trPr>
        <w:tc>
          <w:tcPr>
            <w:tcW w:w="2124" w:type="dxa"/>
          </w:tcPr>
          <w:p w14:paraId="25C807FE"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RORRP033</w:t>
            </w:r>
          </w:p>
        </w:tc>
        <w:tc>
          <w:tcPr>
            <w:tcW w:w="7441" w:type="dxa"/>
          </w:tcPr>
          <w:p w14:paraId="25C807FF" w14:textId="77777777" w:rsidR="00E418B4" w:rsidRPr="00592BF7" w:rsidRDefault="00E418B4" w:rsidP="00233EAA">
            <w:pPr>
              <w:pStyle w:val="TableText"/>
              <w:spacing w:before="60" w:after="60"/>
              <w:rPr>
                <w:color w:val="000000"/>
                <w:sz w:val="20"/>
              </w:rPr>
            </w:pPr>
            <w:r w:rsidRPr="00592BF7">
              <w:rPr>
                <w:color w:val="000000"/>
                <w:sz w:val="20"/>
              </w:rPr>
              <w:t>RPC: HIV PATIENT LOAD</w:t>
            </w:r>
          </w:p>
        </w:tc>
      </w:tr>
      <w:tr w:rsidR="00E418B4" w:rsidRPr="003645BC" w14:paraId="25C80803" w14:textId="77777777" w:rsidTr="000E646B">
        <w:trPr>
          <w:cantSplit/>
          <w:trHeight w:hRule="exact" w:val="360"/>
        </w:trPr>
        <w:tc>
          <w:tcPr>
            <w:tcW w:w="2124" w:type="dxa"/>
          </w:tcPr>
          <w:p w14:paraId="25C80801"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RORRP034</w:t>
            </w:r>
          </w:p>
        </w:tc>
        <w:tc>
          <w:tcPr>
            <w:tcW w:w="7441" w:type="dxa"/>
          </w:tcPr>
          <w:p w14:paraId="25C80802" w14:textId="77777777" w:rsidR="00E418B4" w:rsidRPr="00592BF7" w:rsidRDefault="00E418B4" w:rsidP="00233EAA">
            <w:pPr>
              <w:pStyle w:val="TableText"/>
              <w:spacing w:before="60" w:after="60"/>
              <w:rPr>
                <w:color w:val="000000"/>
                <w:sz w:val="20"/>
              </w:rPr>
            </w:pPr>
            <w:r w:rsidRPr="00592BF7">
              <w:rPr>
                <w:color w:val="000000"/>
                <w:sz w:val="20"/>
              </w:rPr>
              <w:t>RPC: HIV PATIENT SAVE/CANCEL</w:t>
            </w:r>
          </w:p>
        </w:tc>
      </w:tr>
      <w:tr w:rsidR="00E418B4" w:rsidRPr="003645BC" w14:paraId="25C80806" w14:textId="77777777" w:rsidTr="000E646B">
        <w:trPr>
          <w:cantSplit/>
          <w:trHeight w:hRule="exact" w:val="360"/>
        </w:trPr>
        <w:tc>
          <w:tcPr>
            <w:tcW w:w="2124" w:type="dxa"/>
          </w:tcPr>
          <w:p w14:paraId="25C80804"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RORRP035</w:t>
            </w:r>
          </w:p>
        </w:tc>
        <w:tc>
          <w:tcPr>
            <w:tcW w:w="7441" w:type="dxa"/>
          </w:tcPr>
          <w:p w14:paraId="25C80805" w14:textId="77777777" w:rsidR="00E418B4" w:rsidRPr="00592BF7" w:rsidRDefault="00E418B4" w:rsidP="00233EAA">
            <w:pPr>
              <w:pStyle w:val="TableText"/>
              <w:spacing w:before="60" w:after="60"/>
              <w:rPr>
                <w:color w:val="000000"/>
                <w:sz w:val="20"/>
              </w:rPr>
            </w:pPr>
            <w:r w:rsidRPr="00592BF7">
              <w:rPr>
                <w:color w:val="000000"/>
                <w:sz w:val="20"/>
              </w:rPr>
              <w:t>RPC: GENERIC DRUG NAMES</w:t>
            </w:r>
          </w:p>
        </w:tc>
      </w:tr>
      <w:tr w:rsidR="00E418B4" w:rsidRPr="003645BC" w14:paraId="25C80809" w14:textId="77777777" w:rsidTr="000E646B">
        <w:trPr>
          <w:cantSplit/>
          <w:trHeight w:hRule="exact" w:val="360"/>
        </w:trPr>
        <w:tc>
          <w:tcPr>
            <w:tcW w:w="2124" w:type="dxa"/>
          </w:tcPr>
          <w:p w14:paraId="25C80807"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RORRP036</w:t>
            </w:r>
          </w:p>
        </w:tc>
        <w:tc>
          <w:tcPr>
            <w:tcW w:w="7441" w:type="dxa"/>
          </w:tcPr>
          <w:p w14:paraId="25C80808" w14:textId="77777777" w:rsidR="00E418B4" w:rsidRPr="00592BF7" w:rsidRDefault="00E418B4" w:rsidP="00233EAA">
            <w:pPr>
              <w:pStyle w:val="TableText"/>
              <w:spacing w:before="60" w:after="60"/>
              <w:rPr>
                <w:color w:val="000000"/>
                <w:sz w:val="20"/>
              </w:rPr>
            </w:pPr>
            <w:r w:rsidRPr="00592BF7">
              <w:rPr>
                <w:color w:val="000000"/>
                <w:sz w:val="20"/>
              </w:rPr>
              <w:t>RPC: HEPC PATIENT LOAD</w:t>
            </w:r>
          </w:p>
        </w:tc>
      </w:tr>
      <w:tr w:rsidR="00E418B4" w:rsidRPr="003645BC" w14:paraId="25C8080C" w14:textId="77777777" w:rsidTr="000E646B">
        <w:trPr>
          <w:cantSplit/>
          <w:trHeight w:hRule="exact" w:val="360"/>
        </w:trPr>
        <w:tc>
          <w:tcPr>
            <w:tcW w:w="2124" w:type="dxa"/>
          </w:tcPr>
          <w:p w14:paraId="25C8080A"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lastRenderedPageBreak/>
              <w:t>RORRP037</w:t>
            </w:r>
          </w:p>
        </w:tc>
        <w:tc>
          <w:tcPr>
            <w:tcW w:w="7441" w:type="dxa"/>
          </w:tcPr>
          <w:p w14:paraId="25C8080B" w14:textId="77777777" w:rsidR="00E418B4" w:rsidRPr="00592BF7" w:rsidRDefault="00E418B4" w:rsidP="00233EAA">
            <w:pPr>
              <w:pStyle w:val="TableText"/>
              <w:spacing w:before="60" w:after="60"/>
              <w:rPr>
                <w:color w:val="000000"/>
                <w:sz w:val="20"/>
              </w:rPr>
            </w:pPr>
            <w:r w:rsidRPr="00592BF7">
              <w:rPr>
                <w:color w:val="000000"/>
                <w:sz w:val="20"/>
              </w:rPr>
              <w:t>RPC: HEPC PATIENT SAVE/CANCEL</w:t>
            </w:r>
          </w:p>
        </w:tc>
      </w:tr>
      <w:tr w:rsidR="00E418B4" w:rsidRPr="003645BC" w14:paraId="25C8080F" w14:textId="77777777" w:rsidTr="000E646B">
        <w:trPr>
          <w:cantSplit/>
          <w:trHeight w:hRule="exact" w:val="360"/>
        </w:trPr>
        <w:tc>
          <w:tcPr>
            <w:tcW w:w="2124" w:type="dxa"/>
          </w:tcPr>
          <w:p w14:paraId="25C8080D"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RORRP038</w:t>
            </w:r>
          </w:p>
        </w:tc>
        <w:tc>
          <w:tcPr>
            <w:tcW w:w="7441" w:type="dxa"/>
          </w:tcPr>
          <w:p w14:paraId="25C8080E" w14:textId="77777777" w:rsidR="00E418B4" w:rsidRPr="00592BF7" w:rsidRDefault="00E418B4" w:rsidP="00233EAA">
            <w:pPr>
              <w:pStyle w:val="TableText"/>
              <w:spacing w:before="60" w:after="60"/>
              <w:rPr>
                <w:color w:val="000000"/>
                <w:sz w:val="20"/>
              </w:rPr>
            </w:pPr>
            <w:r w:rsidRPr="00592BF7">
              <w:rPr>
                <w:color w:val="000000"/>
                <w:sz w:val="20"/>
              </w:rPr>
              <w:t>RPC: USER AND PACKAGE PARAMETERS</w:t>
            </w:r>
          </w:p>
        </w:tc>
      </w:tr>
      <w:tr w:rsidR="00E418B4" w:rsidRPr="003645BC" w14:paraId="25C80812" w14:textId="77777777" w:rsidTr="000E646B">
        <w:trPr>
          <w:cantSplit/>
          <w:trHeight w:hRule="exact" w:val="360"/>
        </w:trPr>
        <w:tc>
          <w:tcPr>
            <w:tcW w:w="2124" w:type="dxa"/>
          </w:tcPr>
          <w:p w14:paraId="25C80810"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RORRP040</w:t>
            </w:r>
          </w:p>
        </w:tc>
        <w:tc>
          <w:tcPr>
            <w:tcW w:w="7441" w:type="dxa"/>
          </w:tcPr>
          <w:p w14:paraId="25C80811" w14:textId="77777777" w:rsidR="00E418B4" w:rsidRPr="00592BF7" w:rsidRDefault="00E418B4" w:rsidP="00233EAA">
            <w:pPr>
              <w:pStyle w:val="TableText"/>
              <w:spacing w:before="60" w:after="60"/>
              <w:rPr>
                <w:color w:val="000000"/>
                <w:sz w:val="20"/>
              </w:rPr>
            </w:pPr>
            <w:r w:rsidRPr="00592BF7">
              <w:rPr>
                <w:color w:val="000000"/>
                <w:sz w:val="20"/>
              </w:rPr>
              <w:t>RPC: LOCAL REGISTRY FIELDS</w:t>
            </w:r>
          </w:p>
        </w:tc>
      </w:tr>
      <w:tr w:rsidR="00E418B4" w:rsidRPr="003645BC" w14:paraId="25C80815" w14:textId="77777777" w:rsidTr="000E646B">
        <w:trPr>
          <w:cantSplit/>
          <w:trHeight w:hRule="exact" w:val="360"/>
        </w:trPr>
        <w:tc>
          <w:tcPr>
            <w:tcW w:w="2124" w:type="dxa"/>
          </w:tcPr>
          <w:p w14:paraId="25C80813"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RORRP041</w:t>
            </w:r>
          </w:p>
        </w:tc>
        <w:tc>
          <w:tcPr>
            <w:tcW w:w="7441" w:type="dxa"/>
          </w:tcPr>
          <w:p w14:paraId="25C80814" w14:textId="77777777" w:rsidR="00E418B4" w:rsidRPr="00592BF7" w:rsidRDefault="00E418B4" w:rsidP="00233EAA">
            <w:pPr>
              <w:pStyle w:val="TableText"/>
              <w:spacing w:before="60" w:after="60"/>
              <w:rPr>
                <w:color w:val="000000"/>
                <w:sz w:val="20"/>
              </w:rPr>
            </w:pPr>
            <w:r w:rsidRPr="00592BF7">
              <w:rPr>
                <w:color w:val="000000"/>
                <w:sz w:val="20"/>
              </w:rPr>
              <w:t>RPC: REGISTRY-SPECIFIC LAB RESULTS</w:t>
            </w:r>
          </w:p>
        </w:tc>
      </w:tr>
      <w:tr w:rsidR="00E418B4" w:rsidRPr="003645BC" w14:paraId="25C80818" w14:textId="77777777" w:rsidTr="000E646B">
        <w:trPr>
          <w:cantSplit/>
          <w:trHeight w:hRule="exact" w:val="360"/>
        </w:trPr>
        <w:tc>
          <w:tcPr>
            <w:tcW w:w="2124" w:type="dxa"/>
          </w:tcPr>
          <w:p w14:paraId="25C80816"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RORRP042</w:t>
            </w:r>
          </w:p>
        </w:tc>
        <w:tc>
          <w:tcPr>
            <w:tcW w:w="7441" w:type="dxa"/>
          </w:tcPr>
          <w:p w14:paraId="25C80817" w14:textId="77777777" w:rsidR="00E418B4" w:rsidRPr="00592BF7" w:rsidRDefault="00E418B4" w:rsidP="00233EAA">
            <w:pPr>
              <w:pStyle w:val="TableText"/>
              <w:spacing w:before="60" w:after="60"/>
              <w:rPr>
                <w:color w:val="000000"/>
                <w:sz w:val="20"/>
              </w:rPr>
            </w:pPr>
            <w:r w:rsidRPr="00592BF7">
              <w:rPr>
                <w:color w:val="000000"/>
                <w:sz w:val="20"/>
              </w:rPr>
              <w:t>RPC: CPT CODES</w:t>
            </w:r>
          </w:p>
        </w:tc>
      </w:tr>
      <w:tr w:rsidR="00E418B4" w:rsidRPr="003645BC" w14:paraId="25C8081B" w14:textId="77777777" w:rsidTr="000E646B">
        <w:trPr>
          <w:cantSplit/>
          <w:trHeight w:hRule="exact" w:val="360"/>
        </w:trPr>
        <w:tc>
          <w:tcPr>
            <w:tcW w:w="2124" w:type="dxa"/>
          </w:tcPr>
          <w:p w14:paraId="25C80819"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RORSET01</w:t>
            </w:r>
          </w:p>
        </w:tc>
        <w:tc>
          <w:tcPr>
            <w:tcW w:w="7441" w:type="dxa"/>
          </w:tcPr>
          <w:p w14:paraId="25C8081A" w14:textId="77777777" w:rsidR="00E418B4" w:rsidRPr="00592BF7" w:rsidRDefault="00E418B4" w:rsidP="00233EAA">
            <w:pPr>
              <w:pStyle w:val="TableText"/>
              <w:spacing w:before="60" w:after="60"/>
              <w:rPr>
                <w:color w:val="000000"/>
                <w:sz w:val="20"/>
              </w:rPr>
            </w:pPr>
            <w:r w:rsidRPr="00592BF7">
              <w:rPr>
                <w:color w:val="000000"/>
                <w:sz w:val="20"/>
              </w:rPr>
              <w:t>REGISTRY SETUP ROUTINE</w:t>
            </w:r>
          </w:p>
        </w:tc>
      </w:tr>
      <w:tr w:rsidR="00E418B4" w:rsidRPr="00CD29AC" w14:paraId="25C8081E" w14:textId="77777777" w:rsidTr="000E646B">
        <w:trPr>
          <w:cantSplit/>
          <w:trHeight w:hRule="exact" w:val="360"/>
        </w:trPr>
        <w:tc>
          <w:tcPr>
            <w:tcW w:w="2124" w:type="dxa"/>
          </w:tcPr>
          <w:p w14:paraId="25C8081C" w14:textId="77777777" w:rsidR="00E418B4" w:rsidRPr="00CA0C10" w:rsidRDefault="00E418B4" w:rsidP="006F4B68">
            <w:pPr>
              <w:spacing w:afterLines="60" w:after="144"/>
              <w:rPr>
                <w:rFonts w:ascii="Courier New" w:hAnsi="Courier New" w:cs="Courier New"/>
                <w:b/>
                <w:sz w:val="22"/>
                <w:szCs w:val="22"/>
                <w:highlight w:val="yellow"/>
              </w:rPr>
            </w:pPr>
            <w:r w:rsidRPr="00CA0C10">
              <w:rPr>
                <w:rFonts w:ascii="Courier New" w:hAnsi="Courier New" w:cs="Courier New"/>
                <w:b/>
                <w:sz w:val="22"/>
                <w:szCs w:val="22"/>
                <w:highlight w:val="yellow"/>
              </w:rPr>
              <w:t>RORSET02</w:t>
            </w:r>
          </w:p>
        </w:tc>
        <w:tc>
          <w:tcPr>
            <w:tcW w:w="7441" w:type="dxa"/>
          </w:tcPr>
          <w:p w14:paraId="25C8081D" w14:textId="77777777" w:rsidR="00E418B4" w:rsidRPr="00CA0C10" w:rsidRDefault="00E418B4" w:rsidP="00233EAA">
            <w:pPr>
              <w:pStyle w:val="TableText"/>
              <w:spacing w:before="60" w:after="60"/>
              <w:rPr>
                <w:color w:val="000000"/>
                <w:sz w:val="20"/>
                <w:highlight w:val="yellow"/>
              </w:rPr>
            </w:pPr>
            <w:r w:rsidRPr="00CA0C10">
              <w:rPr>
                <w:color w:val="000000"/>
                <w:sz w:val="20"/>
                <w:highlight w:val="yellow"/>
              </w:rPr>
              <w:t>REGISTRY INITIALIZATION FOR LOCAL REGISTRIES</w:t>
            </w:r>
          </w:p>
        </w:tc>
      </w:tr>
      <w:tr w:rsidR="00E418B4" w:rsidRPr="003645BC" w14:paraId="25C80821" w14:textId="77777777" w:rsidTr="000E646B">
        <w:trPr>
          <w:cantSplit/>
          <w:trHeight w:hRule="exact" w:val="360"/>
        </w:trPr>
        <w:tc>
          <w:tcPr>
            <w:tcW w:w="2124" w:type="dxa"/>
          </w:tcPr>
          <w:p w14:paraId="25C8081F"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RORSETU1</w:t>
            </w:r>
          </w:p>
        </w:tc>
        <w:tc>
          <w:tcPr>
            <w:tcW w:w="7441" w:type="dxa"/>
          </w:tcPr>
          <w:p w14:paraId="25C80820" w14:textId="77777777" w:rsidR="00E418B4" w:rsidRPr="00592BF7" w:rsidRDefault="00E418B4" w:rsidP="00233EAA">
            <w:pPr>
              <w:pStyle w:val="TableText"/>
              <w:spacing w:before="60" w:after="60"/>
              <w:rPr>
                <w:color w:val="000000"/>
                <w:sz w:val="20"/>
              </w:rPr>
            </w:pPr>
            <w:r w:rsidRPr="00CD29AC">
              <w:rPr>
                <w:color w:val="000000"/>
                <w:sz w:val="20"/>
              </w:rPr>
              <w:t>SETUP UTILITIES (USER INTERFACE)</w:t>
            </w:r>
          </w:p>
        </w:tc>
      </w:tr>
      <w:tr w:rsidR="00E418B4" w:rsidRPr="003645BC" w14:paraId="25C80824" w14:textId="77777777" w:rsidTr="000E646B">
        <w:trPr>
          <w:cantSplit/>
          <w:trHeight w:hRule="exact" w:val="360"/>
        </w:trPr>
        <w:tc>
          <w:tcPr>
            <w:tcW w:w="2124" w:type="dxa"/>
          </w:tcPr>
          <w:p w14:paraId="25C80822"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RORSETU2</w:t>
            </w:r>
          </w:p>
        </w:tc>
        <w:tc>
          <w:tcPr>
            <w:tcW w:w="7441" w:type="dxa"/>
          </w:tcPr>
          <w:p w14:paraId="25C80823" w14:textId="77777777" w:rsidR="00E418B4" w:rsidRPr="00592BF7" w:rsidRDefault="00E418B4" w:rsidP="00233EAA">
            <w:pPr>
              <w:pStyle w:val="TableText"/>
              <w:spacing w:before="60" w:after="60"/>
              <w:rPr>
                <w:color w:val="000000"/>
                <w:sz w:val="20"/>
              </w:rPr>
            </w:pPr>
            <w:r w:rsidRPr="00592BF7">
              <w:rPr>
                <w:color w:val="000000"/>
                <w:sz w:val="20"/>
              </w:rPr>
              <w:t>SETUP UTILITIES (REGISTRY)</w:t>
            </w:r>
          </w:p>
        </w:tc>
      </w:tr>
      <w:tr w:rsidR="00E418B4" w:rsidRPr="003645BC" w14:paraId="25C80827" w14:textId="77777777" w:rsidTr="000E646B">
        <w:trPr>
          <w:cantSplit/>
          <w:trHeight w:hRule="exact" w:val="360"/>
        </w:trPr>
        <w:tc>
          <w:tcPr>
            <w:tcW w:w="2124" w:type="dxa"/>
          </w:tcPr>
          <w:p w14:paraId="25C80825"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RORTSITE</w:t>
            </w:r>
          </w:p>
        </w:tc>
        <w:tc>
          <w:tcPr>
            <w:tcW w:w="7441" w:type="dxa"/>
          </w:tcPr>
          <w:p w14:paraId="25C80826" w14:textId="77777777" w:rsidR="00E418B4" w:rsidRPr="00592BF7" w:rsidRDefault="00E418B4" w:rsidP="00233EAA">
            <w:pPr>
              <w:pStyle w:val="TableText"/>
              <w:spacing w:before="60" w:after="60"/>
              <w:rPr>
                <w:color w:val="000000"/>
                <w:sz w:val="20"/>
              </w:rPr>
            </w:pPr>
            <w:r w:rsidRPr="00592BF7">
              <w:rPr>
                <w:color w:val="000000"/>
                <w:sz w:val="20"/>
              </w:rPr>
              <w:t>PREPARE TEST SITES FOR GOING LIVE</w:t>
            </w:r>
          </w:p>
        </w:tc>
      </w:tr>
      <w:tr w:rsidR="00E418B4" w:rsidRPr="003645BC" w14:paraId="25C8082A" w14:textId="77777777" w:rsidTr="000E646B">
        <w:trPr>
          <w:cantSplit/>
          <w:trHeight w:hRule="exact" w:val="360"/>
        </w:trPr>
        <w:tc>
          <w:tcPr>
            <w:tcW w:w="2124" w:type="dxa"/>
          </w:tcPr>
          <w:p w14:paraId="25C80828"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RORTMP</w:t>
            </w:r>
          </w:p>
        </w:tc>
        <w:tc>
          <w:tcPr>
            <w:tcW w:w="7441" w:type="dxa"/>
          </w:tcPr>
          <w:p w14:paraId="25C80829" w14:textId="77777777" w:rsidR="00E418B4" w:rsidRPr="00592BF7" w:rsidRDefault="00E418B4" w:rsidP="00233EAA">
            <w:pPr>
              <w:pStyle w:val="TableText"/>
              <w:spacing w:before="60" w:after="60"/>
              <w:rPr>
                <w:color w:val="000000"/>
                <w:sz w:val="20"/>
              </w:rPr>
            </w:pPr>
            <w:r w:rsidRPr="00592BF7">
              <w:rPr>
                <w:color w:val="000000"/>
                <w:sz w:val="20"/>
              </w:rPr>
              <w:t>TEMPORARY GLOBAL STORAGE</w:t>
            </w:r>
          </w:p>
        </w:tc>
      </w:tr>
      <w:tr w:rsidR="00E418B4" w:rsidRPr="003645BC" w14:paraId="25C8082D" w14:textId="77777777" w:rsidTr="000E646B">
        <w:trPr>
          <w:cantSplit/>
          <w:trHeight w:hRule="exact" w:val="360"/>
        </w:trPr>
        <w:tc>
          <w:tcPr>
            <w:tcW w:w="2124" w:type="dxa"/>
          </w:tcPr>
          <w:p w14:paraId="25C8082B"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w:t>
            </w:r>
          </w:p>
        </w:tc>
        <w:tc>
          <w:tcPr>
            <w:tcW w:w="7441" w:type="dxa"/>
          </w:tcPr>
          <w:p w14:paraId="25C8082C" w14:textId="77777777" w:rsidR="00E418B4" w:rsidRPr="00592BF7" w:rsidRDefault="00E418B4" w:rsidP="00233EAA">
            <w:pPr>
              <w:pStyle w:val="TableText"/>
              <w:spacing w:before="60" w:after="60"/>
              <w:rPr>
                <w:color w:val="000000"/>
                <w:sz w:val="20"/>
              </w:rPr>
            </w:pPr>
            <w:r w:rsidRPr="00592BF7">
              <w:rPr>
                <w:color w:val="000000"/>
                <w:sz w:val="20"/>
              </w:rPr>
              <w:t xml:space="preserve">TASK MANAGER </w:t>
            </w:r>
          </w:p>
        </w:tc>
      </w:tr>
      <w:tr w:rsidR="00E418B4" w:rsidRPr="003645BC" w14:paraId="25C80830" w14:textId="77777777" w:rsidTr="000E646B">
        <w:trPr>
          <w:cantSplit/>
          <w:trHeight w:hRule="exact" w:val="360"/>
        </w:trPr>
        <w:tc>
          <w:tcPr>
            <w:tcW w:w="2124" w:type="dxa"/>
          </w:tcPr>
          <w:p w14:paraId="25C8082E"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RORTSK01</w:t>
            </w:r>
          </w:p>
        </w:tc>
        <w:tc>
          <w:tcPr>
            <w:tcW w:w="7441" w:type="dxa"/>
          </w:tcPr>
          <w:p w14:paraId="25C8082F" w14:textId="77777777" w:rsidR="00E418B4" w:rsidRPr="00592BF7" w:rsidRDefault="00E418B4" w:rsidP="00233EAA">
            <w:pPr>
              <w:pStyle w:val="TableText"/>
              <w:spacing w:before="60" w:after="60"/>
              <w:rPr>
                <w:color w:val="000000"/>
                <w:sz w:val="20"/>
              </w:rPr>
            </w:pPr>
            <w:r w:rsidRPr="00592BF7">
              <w:rPr>
                <w:color w:val="000000"/>
                <w:sz w:val="20"/>
              </w:rPr>
              <w:t>(SUB)TASK UTILITIES</w:t>
            </w:r>
          </w:p>
        </w:tc>
      </w:tr>
      <w:tr w:rsidR="00E418B4" w:rsidRPr="003645BC" w14:paraId="25C80833" w14:textId="77777777" w:rsidTr="000E646B">
        <w:trPr>
          <w:cantSplit/>
          <w:trHeight w:hRule="exact" w:val="360"/>
        </w:trPr>
        <w:tc>
          <w:tcPr>
            <w:tcW w:w="2124" w:type="dxa"/>
          </w:tcPr>
          <w:p w14:paraId="25C80831"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RORTSK02</w:t>
            </w:r>
          </w:p>
        </w:tc>
        <w:tc>
          <w:tcPr>
            <w:tcW w:w="7441" w:type="dxa"/>
          </w:tcPr>
          <w:p w14:paraId="25C80832" w14:textId="77777777" w:rsidR="00E418B4" w:rsidRPr="00592BF7" w:rsidRDefault="00E418B4" w:rsidP="00233EAA">
            <w:pPr>
              <w:pStyle w:val="TableText"/>
              <w:spacing w:before="60" w:after="60"/>
              <w:rPr>
                <w:color w:val="000000"/>
                <w:sz w:val="20"/>
              </w:rPr>
            </w:pPr>
            <w:r w:rsidRPr="00592BF7">
              <w:rPr>
                <w:color w:val="000000"/>
                <w:sz w:val="20"/>
              </w:rPr>
              <w:t>TASK MANAGER UTILITIES</w:t>
            </w:r>
          </w:p>
        </w:tc>
      </w:tr>
      <w:tr w:rsidR="00E418B4" w:rsidRPr="003645BC" w14:paraId="25C80836" w14:textId="77777777" w:rsidTr="000E646B">
        <w:trPr>
          <w:cantSplit/>
          <w:trHeight w:hRule="exact" w:val="360"/>
        </w:trPr>
        <w:tc>
          <w:tcPr>
            <w:tcW w:w="2124" w:type="dxa"/>
          </w:tcPr>
          <w:p w14:paraId="25C80834"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RORTSK03</w:t>
            </w:r>
          </w:p>
        </w:tc>
        <w:tc>
          <w:tcPr>
            <w:tcW w:w="7441" w:type="dxa"/>
          </w:tcPr>
          <w:p w14:paraId="25C80835" w14:textId="77777777" w:rsidR="00E418B4" w:rsidRPr="00592BF7" w:rsidRDefault="00E418B4" w:rsidP="00233EAA">
            <w:pPr>
              <w:pStyle w:val="TableText"/>
              <w:spacing w:before="60" w:after="60"/>
              <w:rPr>
                <w:color w:val="000000"/>
                <w:sz w:val="20"/>
              </w:rPr>
            </w:pPr>
            <w:r w:rsidRPr="00592BF7">
              <w:rPr>
                <w:color w:val="000000"/>
                <w:sz w:val="20"/>
              </w:rPr>
              <w:t>TASK MANAGER OVERFLOW CODE</w:t>
            </w:r>
          </w:p>
        </w:tc>
      </w:tr>
      <w:tr w:rsidR="00E418B4" w:rsidRPr="003645BC" w14:paraId="25C80839" w14:textId="77777777" w:rsidTr="000E646B">
        <w:trPr>
          <w:cantSplit/>
          <w:trHeight w:hRule="exact" w:val="360"/>
        </w:trPr>
        <w:tc>
          <w:tcPr>
            <w:tcW w:w="2124" w:type="dxa"/>
          </w:tcPr>
          <w:p w14:paraId="25C80837"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RORTSK10</w:t>
            </w:r>
          </w:p>
        </w:tc>
        <w:tc>
          <w:tcPr>
            <w:tcW w:w="7441" w:type="dxa"/>
          </w:tcPr>
          <w:p w14:paraId="25C80838" w14:textId="77777777" w:rsidR="00E418B4" w:rsidRPr="00592BF7" w:rsidRDefault="00E418B4" w:rsidP="00233EAA">
            <w:pPr>
              <w:pStyle w:val="TableText"/>
              <w:spacing w:before="60" w:after="60"/>
              <w:rPr>
                <w:color w:val="000000"/>
                <w:sz w:val="20"/>
              </w:rPr>
            </w:pPr>
            <w:r w:rsidRPr="00592BF7">
              <w:rPr>
                <w:color w:val="000000"/>
                <w:sz w:val="20"/>
              </w:rPr>
              <w:t>REPORT RETRIEVING UTILITIES</w:t>
            </w:r>
          </w:p>
        </w:tc>
      </w:tr>
      <w:tr w:rsidR="00E418B4" w:rsidRPr="003645BC" w14:paraId="25C8083C" w14:textId="77777777" w:rsidTr="000E646B">
        <w:trPr>
          <w:cantSplit/>
          <w:trHeight w:hRule="exact" w:val="360"/>
        </w:trPr>
        <w:tc>
          <w:tcPr>
            <w:tcW w:w="2124" w:type="dxa"/>
          </w:tcPr>
          <w:p w14:paraId="25C8083A"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RORTSK11</w:t>
            </w:r>
          </w:p>
        </w:tc>
        <w:tc>
          <w:tcPr>
            <w:tcW w:w="7441" w:type="dxa"/>
          </w:tcPr>
          <w:p w14:paraId="25C8083B" w14:textId="77777777" w:rsidR="00E418B4" w:rsidRPr="00592BF7" w:rsidRDefault="00E418B4" w:rsidP="00233EAA">
            <w:pPr>
              <w:pStyle w:val="TableText"/>
              <w:spacing w:before="60" w:after="60"/>
              <w:rPr>
                <w:color w:val="000000"/>
                <w:sz w:val="20"/>
              </w:rPr>
            </w:pPr>
            <w:r w:rsidRPr="00592BF7">
              <w:rPr>
                <w:color w:val="000000"/>
                <w:sz w:val="20"/>
              </w:rPr>
              <w:t>REPORT CREATION UTILITIES</w:t>
            </w:r>
          </w:p>
        </w:tc>
      </w:tr>
      <w:tr w:rsidR="00E418B4" w:rsidRPr="003645BC" w14:paraId="25C8083F" w14:textId="77777777" w:rsidTr="000E646B">
        <w:trPr>
          <w:cantSplit/>
          <w:trHeight w:hRule="exact" w:val="360"/>
        </w:trPr>
        <w:tc>
          <w:tcPr>
            <w:tcW w:w="2124" w:type="dxa"/>
          </w:tcPr>
          <w:p w14:paraId="25C8083D"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RORTSK12</w:t>
            </w:r>
          </w:p>
        </w:tc>
        <w:tc>
          <w:tcPr>
            <w:tcW w:w="7441" w:type="dxa"/>
          </w:tcPr>
          <w:p w14:paraId="25C8083E" w14:textId="77777777" w:rsidR="00E418B4" w:rsidRPr="00592BF7" w:rsidRDefault="00E418B4" w:rsidP="00233EAA">
            <w:pPr>
              <w:pStyle w:val="TableText"/>
              <w:spacing w:before="60" w:after="60"/>
              <w:rPr>
                <w:color w:val="000000"/>
                <w:sz w:val="20"/>
              </w:rPr>
            </w:pPr>
            <w:r w:rsidRPr="00592BF7">
              <w:rPr>
                <w:color w:val="000000"/>
                <w:sz w:val="20"/>
              </w:rPr>
              <w:t>REPORT STATS UTILITIES</w:t>
            </w:r>
          </w:p>
        </w:tc>
      </w:tr>
      <w:tr w:rsidR="00E418B4" w:rsidRPr="003645BC" w14:paraId="25C80842" w14:textId="77777777" w:rsidTr="000E646B">
        <w:trPr>
          <w:cantSplit/>
          <w:trHeight w:hRule="exact" w:val="360"/>
        </w:trPr>
        <w:tc>
          <w:tcPr>
            <w:tcW w:w="2124" w:type="dxa"/>
          </w:tcPr>
          <w:p w14:paraId="25C80840"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RORTSK13</w:t>
            </w:r>
          </w:p>
        </w:tc>
        <w:tc>
          <w:tcPr>
            <w:tcW w:w="7441" w:type="dxa"/>
          </w:tcPr>
          <w:p w14:paraId="25C80841" w14:textId="77777777" w:rsidR="00E418B4" w:rsidRPr="00592BF7" w:rsidRDefault="00E418B4" w:rsidP="00233EAA">
            <w:pPr>
              <w:pStyle w:val="TableText"/>
              <w:spacing w:before="60" w:after="60"/>
              <w:rPr>
                <w:color w:val="000000"/>
                <w:sz w:val="20"/>
              </w:rPr>
            </w:pPr>
            <w:r w:rsidRPr="00592BF7">
              <w:rPr>
                <w:color w:val="000000"/>
                <w:sz w:val="20"/>
              </w:rPr>
              <w:t>PARSER FOR REPORT PARAMETERS</w:t>
            </w:r>
          </w:p>
        </w:tc>
      </w:tr>
      <w:tr w:rsidR="00E418B4" w:rsidRPr="003645BC" w14:paraId="25C80845" w14:textId="77777777" w:rsidTr="000E646B">
        <w:trPr>
          <w:cantSplit/>
          <w:trHeight w:hRule="exact" w:val="360"/>
        </w:trPr>
        <w:tc>
          <w:tcPr>
            <w:tcW w:w="2124" w:type="dxa"/>
          </w:tcPr>
          <w:p w14:paraId="25C80843"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RORTSK14</w:t>
            </w:r>
          </w:p>
        </w:tc>
        <w:tc>
          <w:tcPr>
            <w:tcW w:w="7441" w:type="dxa"/>
          </w:tcPr>
          <w:p w14:paraId="25C80844" w14:textId="77777777" w:rsidR="00E418B4" w:rsidRPr="00592BF7" w:rsidRDefault="00E418B4" w:rsidP="00233EAA">
            <w:pPr>
              <w:pStyle w:val="TableText"/>
              <w:spacing w:before="60" w:after="60"/>
              <w:rPr>
                <w:color w:val="000000"/>
                <w:sz w:val="20"/>
              </w:rPr>
            </w:pPr>
            <w:r w:rsidRPr="00592BF7">
              <w:rPr>
                <w:color w:val="000000"/>
                <w:sz w:val="20"/>
              </w:rPr>
              <w:t>PARSER FOR REPORT PARAMETERS (TOOLS)</w:t>
            </w:r>
          </w:p>
        </w:tc>
      </w:tr>
      <w:tr w:rsidR="00E418B4" w:rsidRPr="003645BC" w14:paraId="25C80848" w14:textId="77777777" w:rsidTr="000E646B">
        <w:trPr>
          <w:cantSplit/>
          <w:trHeight w:hRule="exact" w:val="360"/>
        </w:trPr>
        <w:tc>
          <w:tcPr>
            <w:tcW w:w="2124" w:type="dxa"/>
          </w:tcPr>
          <w:p w14:paraId="25C80846"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RORTXT</w:t>
            </w:r>
          </w:p>
        </w:tc>
        <w:tc>
          <w:tcPr>
            <w:tcW w:w="7441" w:type="dxa"/>
          </w:tcPr>
          <w:p w14:paraId="25C80847" w14:textId="77777777" w:rsidR="00E418B4" w:rsidRPr="00592BF7" w:rsidRDefault="00E418B4" w:rsidP="00233EAA">
            <w:pPr>
              <w:pStyle w:val="TableText"/>
              <w:spacing w:before="60" w:after="60"/>
              <w:rPr>
                <w:color w:val="000000"/>
                <w:sz w:val="20"/>
              </w:rPr>
            </w:pPr>
            <w:r w:rsidRPr="00592BF7">
              <w:rPr>
                <w:color w:val="000000"/>
                <w:sz w:val="20"/>
              </w:rPr>
              <w:t>TEXT RESOURCE UTILITIES</w:t>
            </w:r>
          </w:p>
        </w:tc>
      </w:tr>
      <w:tr w:rsidR="00E418B4" w:rsidRPr="003645BC" w14:paraId="25C8084B" w14:textId="77777777" w:rsidTr="000E646B">
        <w:trPr>
          <w:cantSplit/>
          <w:trHeight w:hRule="exact" w:val="360"/>
        </w:trPr>
        <w:tc>
          <w:tcPr>
            <w:tcW w:w="2124" w:type="dxa"/>
          </w:tcPr>
          <w:p w14:paraId="25C80849"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w:t>
            </w:r>
          </w:p>
        </w:tc>
        <w:tc>
          <w:tcPr>
            <w:tcW w:w="7441" w:type="dxa"/>
          </w:tcPr>
          <w:p w14:paraId="25C8084A" w14:textId="77777777" w:rsidR="00E418B4" w:rsidRPr="00592BF7" w:rsidRDefault="00E418B4" w:rsidP="00233EAA">
            <w:pPr>
              <w:pStyle w:val="TableText"/>
              <w:spacing w:before="60" w:after="60"/>
              <w:rPr>
                <w:color w:val="000000"/>
                <w:sz w:val="20"/>
              </w:rPr>
            </w:pPr>
            <w:r w:rsidRPr="00592BF7">
              <w:rPr>
                <w:color w:val="000000"/>
                <w:sz w:val="20"/>
              </w:rPr>
              <w:t>REGISTRY UPDATE</w:t>
            </w:r>
          </w:p>
        </w:tc>
      </w:tr>
      <w:tr w:rsidR="00E418B4" w:rsidRPr="003645BC" w14:paraId="25C8084E" w14:textId="77777777" w:rsidTr="000E646B">
        <w:trPr>
          <w:cantSplit/>
          <w:trHeight w:hRule="exact" w:val="360"/>
        </w:trPr>
        <w:tc>
          <w:tcPr>
            <w:tcW w:w="2124" w:type="dxa"/>
          </w:tcPr>
          <w:p w14:paraId="25C8084C" w14:textId="77777777" w:rsidR="00E418B4" w:rsidRPr="00CF6D68" w:rsidRDefault="00E418B4" w:rsidP="006F4B68">
            <w:pPr>
              <w:spacing w:afterLines="60" w:after="144"/>
              <w:rPr>
                <w:rFonts w:ascii="Courier New" w:hAnsi="Courier New" w:cs="Courier New"/>
                <w:b/>
                <w:szCs w:val="22"/>
                <w:highlight w:val="yellow"/>
              </w:rPr>
            </w:pPr>
            <w:r w:rsidRPr="00CF6D68">
              <w:rPr>
                <w:rFonts w:ascii="Courier New" w:hAnsi="Courier New" w:cs="Courier New"/>
                <w:b/>
                <w:sz w:val="22"/>
                <w:szCs w:val="22"/>
                <w:highlight w:val="yellow"/>
              </w:rPr>
              <w:t>RORUPD01</w:t>
            </w:r>
          </w:p>
        </w:tc>
        <w:tc>
          <w:tcPr>
            <w:tcW w:w="7441" w:type="dxa"/>
          </w:tcPr>
          <w:p w14:paraId="25C8084D" w14:textId="77777777" w:rsidR="00E418B4" w:rsidRPr="00CF6D68" w:rsidRDefault="00E418B4" w:rsidP="00233EAA">
            <w:pPr>
              <w:pStyle w:val="TableText"/>
              <w:spacing w:before="60" w:after="60"/>
              <w:rPr>
                <w:color w:val="000000"/>
                <w:sz w:val="20"/>
                <w:highlight w:val="yellow"/>
              </w:rPr>
            </w:pPr>
            <w:r w:rsidRPr="00CF6D68">
              <w:rPr>
                <w:color w:val="000000"/>
                <w:sz w:val="20"/>
                <w:highlight w:val="yellow"/>
              </w:rPr>
              <w:t>PROCESSING OF THE FILES</w:t>
            </w:r>
          </w:p>
        </w:tc>
      </w:tr>
      <w:tr w:rsidR="00E418B4" w:rsidRPr="003645BC" w14:paraId="25C80851" w14:textId="77777777" w:rsidTr="000E646B">
        <w:trPr>
          <w:cantSplit/>
          <w:trHeight w:hRule="exact" w:val="360"/>
        </w:trPr>
        <w:tc>
          <w:tcPr>
            <w:tcW w:w="2124" w:type="dxa"/>
          </w:tcPr>
          <w:p w14:paraId="25C8084F"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RORUPD04</w:t>
            </w:r>
          </w:p>
        </w:tc>
        <w:tc>
          <w:tcPr>
            <w:tcW w:w="7441" w:type="dxa"/>
          </w:tcPr>
          <w:p w14:paraId="25C80850" w14:textId="77777777" w:rsidR="00E418B4" w:rsidRPr="00592BF7" w:rsidRDefault="00E418B4" w:rsidP="00233EAA">
            <w:pPr>
              <w:pStyle w:val="TableText"/>
              <w:spacing w:before="60" w:after="60"/>
              <w:rPr>
                <w:color w:val="000000"/>
                <w:sz w:val="20"/>
              </w:rPr>
            </w:pPr>
            <w:r w:rsidRPr="00592BF7">
              <w:rPr>
                <w:color w:val="000000"/>
                <w:sz w:val="20"/>
              </w:rPr>
              <w:t>PROCESSING OF THE LAB DATA</w:t>
            </w:r>
          </w:p>
        </w:tc>
      </w:tr>
      <w:tr w:rsidR="00E418B4" w:rsidRPr="003645BC" w14:paraId="25C80854" w14:textId="77777777" w:rsidTr="000E646B">
        <w:trPr>
          <w:cantSplit/>
          <w:trHeight w:hRule="exact" w:val="360"/>
        </w:trPr>
        <w:tc>
          <w:tcPr>
            <w:tcW w:w="2124" w:type="dxa"/>
          </w:tcPr>
          <w:p w14:paraId="25C80852"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RORUPD05</w:t>
            </w:r>
          </w:p>
        </w:tc>
        <w:tc>
          <w:tcPr>
            <w:tcW w:w="7441" w:type="dxa"/>
          </w:tcPr>
          <w:p w14:paraId="25C80853" w14:textId="77777777" w:rsidR="00E418B4" w:rsidRPr="00592BF7" w:rsidRDefault="00E418B4" w:rsidP="00233EAA">
            <w:pPr>
              <w:pStyle w:val="TableText"/>
              <w:spacing w:before="60" w:after="60"/>
              <w:rPr>
                <w:color w:val="000000"/>
                <w:sz w:val="20"/>
              </w:rPr>
            </w:pPr>
            <w:r w:rsidRPr="00592BF7">
              <w:rPr>
                <w:color w:val="000000"/>
                <w:sz w:val="20"/>
              </w:rPr>
              <w:t>REGISTRY UPDATE (MULTITASK)</w:t>
            </w:r>
          </w:p>
        </w:tc>
      </w:tr>
      <w:tr w:rsidR="00E418B4" w:rsidRPr="003645BC" w14:paraId="25C80857" w14:textId="77777777" w:rsidTr="000E646B">
        <w:trPr>
          <w:cantSplit/>
          <w:trHeight w:hRule="exact" w:val="360"/>
        </w:trPr>
        <w:tc>
          <w:tcPr>
            <w:tcW w:w="2124" w:type="dxa"/>
          </w:tcPr>
          <w:p w14:paraId="25C80855"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RORUPD06</w:t>
            </w:r>
          </w:p>
        </w:tc>
        <w:tc>
          <w:tcPr>
            <w:tcW w:w="7441" w:type="dxa"/>
          </w:tcPr>
          <w:p w14:paraId="25C80856" w14:textId="77777777" w:rsidR="00E418B4" w:rsidRPr="00592BF7" w:rsidRDefault="00E418B4" w:rsidP="00233EAA">
            <w:pPr>
              <w:pStyle w:val="TableText"/>
              <w:spacing w:before="60" w:after="60"/>
              <w:rPr>
                <w:color w:val="000000"/>
                <w:sz w:val="20"/>
              </w:rPr>
            </w:pPr>
            <w:r w:rsidRPr="00592BF7">
              <w:rPr>
                <w:color w:val="000000"/>
                <w:sz w:val="20"/>
              </w:rPr>
              <w:t>REGISTRY UPDATE (MISCELLANEOUS)</w:t>
            </w:r>
          </w:p>
        </w:tc>
      </w:tr>
      <w:tr w:rsidR="00E418B4" w:rsidRPr="003645BC" w14:paraId="25C8085A" w14:textId="77777777" w:rsidTr="000E646B">
        <w:trPr>
          <w:cantSplit/>
          <w:trHeight w:hRule="exact" w:val="360"/>
        </w:trPr>
        <w:tc>
          <w:tcPr>
            <w:tcW w:w="2124" w:type="dxa"/>
          </w:tcPr>
          <w:p w14:paraId="25C80858"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RORUPD07</w:t>
            </w:r>
          </w:p>
        </w:tc>
        <w:tc>
          <w:tcPr>
            <w:tcW w:w="7441" w:type="dxa"/>
          </w:tcPr>
          <w:p w14:paraId="25C80859" w14:textId="77777777" w:rsidR="00E418B4" w:rsidRPr="00592BF7" w:rsidRDefault="00E418B4" w:rsidP="00233EAA">
            <w:pPr>
              <w:pStyle w:val="TableText"/>
              <w:spacing w:before="60" w:after="60"/>
              <w:rPr>
                <w:color w:val="000000"/>
                <w:sz w:val="20"/>
              </w:rPr>
            </w:pPr>
            <w:r w:rsidRPr="00592BF7">
              <w:rPr>
                <w:color w:val="000000"/>
                <w:sz w:val="20"/>
              </w:rPr>
              <w:t>PROCESSING OF THE 'PROBLEM' FILE</w:t>
            </w:r>
          </w:p>
        </w:tc>
      </w:tr>
      <w:tr w:rsidR="00E418B4" w:rsidRPr="003645BC" w14:paraId="25C8085D" w14:textId="77777777" w:rsidTr="000E646B">
        <w:trPr>
          <w:cantSplit/>
          <w:trHeight w:hRule="exact" w:val="360"/>
        </w:trPr>
        <w:tc>
          <w:tcPr>
            <w:tcW w:w="2124" w:type="dxa"/>
          </w:tcPr>
          <w:p w14:paraId="25C8085B"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RORUPD08</w:t>
            </w:r>
          </w:p>
        </w:tc>
        <w:tc>
          <w:tcPr>
            <w:tcW w:w="7441" w:type="dxa"/>
          </w:tcPr>
          <w:p w14:paraId="25C8085C" w14:textId="77777777" w:rsidR="00E418B4" w:rsidRPr="00592BF7" w:rsidRDefault="00E418B4" w:rsidP="00233EAA">
            <w:pPr>
              <w:pStyle w:val="TableText"/>
              <w:spacing w:before="60" w:after="60"/>
              <w:rPr>
                <w:color w:val="000000"/>
                <w:sz w:val="20"/>
              </w:rPr>
            </w:pPr>
            <w:r w:rsidRPr="00592BF7">
              <w:rPr>
                <w:color w:val="000000"/>
                <w:sz w:val="20"/>
              </w:rPr>
              <w:t>PROCESSING OF 'VISIT' &amp; 'V POV' FILES</w:t>
            </w:r>
          </w:p>
        </w:tc>
      </w:tr>
      <w:tr w:rsidR="00E418B4" w:rsidRPr="003645BC" w14:paraId="25C80860" w14:textId="77777777" w:rsidTr="000E646B">
        <w:trPr>
          <w:cantSplit/>
          <w:trHeight w:hRule="exact" w:val="360"/>
        </w:trPr>
        <w:tc>
          <w:tcPr>
            <w:tcW w:w="2124" w:type="dxa"/>
          </w:tcPr>
          <w:p w14:paraId="25C8085E" w14:textId="77777777" w:rsidR="00E418B4" w:rsidRPr="00CA0C10" w:rsidRDefault="00E418B4" w:rsidP="006F4B68">
            <w:pPr>
              <w:spacing w:afterLines="60" w:after="144"/>
              <w:rPr>
                <w:rFonts w:ascii="Courier New" w:hAnsi="Courier New" w:cs="Courier New"/>
                <w:b/>
                <w:szCs w:val="22"/>
                <w:highlight w:val="yellow"/>
              </w:rPr>
            </w:pPr>
            <w:r w:rsidRPr="00CA0C10">
              <w:rPr>
                <w:rFonts w:ascii="Courier New" w:hAnsi="Courier New" w:cs="Courier New"/>
                <w:b/>
                <w:sz w:val="22"/>
                <w:szCs w:val="22"/>
                <w:highlight w:val="yellow"/>
              </w:rPr>
              <w:t>RORUPD09</w:t>
            </w:r>
          </w:p>
        </w:tc>
        <w:tc>
          <w:tcPr>
            <w:tcW w:w="7441" w:type="dxa"/>
          </w:tcPr>
          <w:p w14:paraId="25C8085F" w14:textId="77777777" w:rsidR="00E418B4" w:rsidRPr="00CA0C10" w:rsidRDefault="00E418B4" w:rsidP="00233EAA">
            <w:pPr>
              <w:pStyle w:val="TableText"/>
              <w:spacing w:before="60" w:after="60"/>
              <w:rPr>
                <w:color w:val="000000"/>
                <w:sz w:val="20"/>
                <w:highlight w:val="yellow"/>
              </w:rPr>
            </w:pPr>
            <w:r w:rsidRPr="00CA0C10">
              <w:rPr>
                <w:color w:val="000000"/>
                <w:sz w:val="20"/>
                <w:highlight w:val="yellow"/>
              </w:rPr>
              <w:t>PROCESSING OF THE 'PTF' FILE</w:t>
            </w:r>
          </w:p>
        </w:tc>
      </w:tr>
      <w:tr w:rsidR="00E418B4" w:rsidRPr="003645BC" w14:paraId="25C80863" w14:textId="77777777" w:rsidTr="000E646B">
        <w:trPr>
          <w:cantSplit/>
          <w:trHeight w:hRule="exact" w:val="360"/>
        </w:trPr>
        <w:tc>
          <w:tcPr>
            <w:tcW w:w="2124" w:type="dxa"/>
          </w:tcPr>
          <w:p w14:paraId="25C80861"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RORUPD50</w:t>
            </w:r>
          </w:p>
        </w:tc>
        <w:tc>
          <w:tcPr>
            <w:tcW w:w="7441" w:type="dxa"/>
          </w:tcPr>
          <w:p w14:paraId="25C80862" w14:textId="77777777" w:rsidR="00E418B4" w:rsidRPr="00592BF7" w:rsidRDefault="00E418B4" w:rsidP="00233EAA">
            <w:pPr>
              <w:pStyle w:val="TableText"/>
              <w:spacing w:before="60" w:after="60"/>
              <w:rPr>
                <w:color w:val="000000"/>
                <w:sz w:val="20"/>
              </w:rPr>
            </w:pPr>
            <w:r w:rsidRPr="00592BF7">
              <w:rPr>
                <w:color w:val="000000"/>
                <w:sz w:val="20"/>
              </w:rPr>
              <w:t>UPDATE THE PATIENT IN THE REGISTRIES</w:t>
            </w:r>
          </w:p>
        </w:tc>
      </w:tr>
      <w:tr w:rsidR="00E418B4" w:rsidRPr="003645BC" w14:paraId="25C80866" w14:textId="77777777" w:rsidTr="000E646B">
        <w:trPr>
          <w:cantSplit/>
          <w:trHeight w:hRule="exact" w:val="360"/>
        </w:trPr>
        <w:tc>
          <w:tcPr>
            <w:tcW w:w="2124" w:type="dxa"/>
          </w:tcPr>
          <w:p w14:paraId="25C80864"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RORUPD51</w:t>
            </w:r>
          </w:p>
        </w:tc>
        <w:tc>
          <w:tcPr>
            <w:tcW w:w="7441" w:type="dxa"/>
          </w:tcPr>
          <w:p w14:paraId="25C80865" w14:textId="77777777" w:rsidR="00E418B4" w:rsidRPr="00592BF7" w:rsidRDefault="00E418B4" w:rsidP="00233EAA">
            <w:pPr>
              <w:pStyle w:val="TableText"/>
              <w:spacing w:before="60" w:after="60"/>
              <w:rPr>
                <w:color w:val="000000"/>
                <w:sz w:val="20"/>
              </w:rPr>
            </w:pPr>
            <w:r w:rsidRPr="00592BF7">
              <w:rPr>
                <w:color w:val="000000"/>
                <w:sz w:val="20"/>
              </w:rPr>
              <w:t>UPDATE PATIENT'S DEMOGRAPHIC DATA (1)</w:t>
            </w:r>
          </w:p>
        </w:tc>
      </w:tr>
      <w:tr w:rsidR="00E418B4" w:rsidRPr="003645BC" w14:paraId="25C80869" w14:textId="77777777" w:rsidTr="000E646B">
        <w:trPr>
          <w:cantSplit/>
          <w:trHeight w:hRule="exact" w:val="360"/>
        </w:trPr>
        <w:tc>
          <w:tcPr>
            <w:tcW w:w="2124" w:type="dxa"/>
          </w:tcPr>
          <w:p w14:paraId="25C80867"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lastRenderedPageBreak/>
              <w:t>RORUPD52</w:t>
            </w:r>
          </w:p>
        </w:tc>
        <w:tc>
          <w:tcPr>
            <w:tcW w:w="7441" w:type="dxa"/>
          </w:tcPr>
          <w:p w14:paraId="25C80868" w14:textId="77777777" w:rsidR="00E418B4" w:rsidRPr="00592BF7" w:rsidRDefault="00E418B4" w:rsidP="00233EAA">
            <w:pPr>
              <w:pStyle w:val="TableText"/>
              <w:spacing w:before="60" w:after="60"/>
              <w:rPr>
                <w:color w:val="000000"/>
                <w:sz w:val="20"/>
              </w:rPr>
            </w:pPr>
            <w:r w:rsidRPr="00592BF7">
              <w:rPr>
                <w:color w:val="000000"/>
                <w:sz w:val="20"/>
              </w:rPr>
              <w:t>UPDATE PATIENT'S DEMOGRAPHIC DATA (2)</w:t>
            </w:r>
          </w:p>
        </w:tc>
      </w:tr>
      <w:tr w:rsidR="00E418B4" w:rsidRPr="003645BC" w14:paraId="25C8086C" w14:textId="77777777" w:rsidTr="000E646B">
        <w:trPr>
          <w:cantSplit/>
          <w:trHeight w:hRule="exact" w:val="360"/>
        </w:trPr>
        <w:tc>
          <w:tcPr>
            <w:tcW w:w="2124" w:type="dxa"/>
          </w:tcPr>
          <w:p w14:paraId="25C8086A"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RORUPD62</w:t>
            </w:r>
          </w:p>
        </w:tc>
        <w:tc>
          <w:tcPr>
            <w:tcW w:w="7441" w:type="dxa"/>
          </w:tcPr>
          <w:p w14:paraId="25C8086B" w14:textId="77777777" w:rsidR="00E418B4" w:rsidRPr="00592BF7" w:rsidRDefault="00E418B4" w:rsidP="00233EAA">
            <w:pPr>
              <w:pStyle w:val="TableText"/>
              <w:spacing w:before="60" w:after="60"/>
              <w:rPr>
                <w:color w:val="000000"/>
                <w:sz w:val="20"/>
              </w:rPr>
            </w:pPr>
            <w:r w:rsidRPr="00592BF7">
              <w:rPr>
                <w:color w:val="000000"/>
                <w:sz w:val="20"/>
              </w:rPr>
              <w:t>HIV-SPECIFIC REGISTRY UPDATE CODE</w:t>
            </w:r>
          </w:p>
        </w:tc>
      </w:tr>
      <w:tr w:rsidR="00E418B4" w:rsidRPr="003645BC" w14:paraId="25C8086F" w14:textId="77777777" w:rsidTr="000E646B">
        <w:trPr>
          <w:cantSplit/>
          <w:trHeight w:hRule="exact" w:val="360"/>
        </w:trPr>
        <w:tc>
          <w:tcPr>
            <w:tcW w:w="2124" w:type="dxa"/>
          </w:tcPr>
          <w:p w14:paraId="25C8086D" w14:textId="77777777" w:rsidR="00E418B4" w:rsidRPr="00CF6D68" w:rsidRDefault="00E418B4" w:rsidP="006F4B68">
            <w:pPr>
              <w:spacing w:afterLines="60" w:after="144"/>
              <w:rPr>
                <w:rFonts w:ascii="Courier New" w:hAnsi="Courier New" w:cs="Courier New"/>
                <w:b/>
                <w:szCs w:val="22"/>
                <w:highlight w:val="yellow"/>
              </w:rPr>
            </w:pPr>
            <w:r w:rsidRPr="00CF6D68">
              <w:rPr>
                <w:rFonts w:ascii="Courier New" w:hAnsi="Courier New" w:cs="Courier New"/>
                <w:b/>
                <w:sz w:val="22"/>
                <w:szCs w:val="22"/>
                <w:highlight w:val="yellow"/>
              </w:rPr>
              <w:t>RORUPDUT</w:t>
            </w:r>
          </w:p>
        </w:tc>
        <w:tc>
          <w:tcPr>
            <w:tcW w:w="7441" w:type="dxa"/>
          </w:tcPr>
          <w:p w14:paraId="25C8086E" w14:textId="77777777" w:rsidR="00E418B4" w:rsidRPr="00CF6D68" w:rsidRDefault="00E418B4" w:rsidP="00233EAA">
            <w:pPr>
              <w:pStyle w:val="TableText"/>
              <w:spacing w:before="60" w:after="60"/>
              <w:rPr>
                <w:color w:val="000000"/>
                <w:sz w:val="20"/>
                <w:highlight w:val="yellow"/>
              </w:rPr>
            </w:pPr>
            <w:r w:rsidRPr="00CF6D68">
              <w:rPr>
                <w:color w:val="000000"/>
                <w:sz w:val="20"/>
                <w:highlight w:val="yellow"/>
              </w:rPr>
              <w:t>REGISTRY UPDATE UTILITIES</w:t>
            </w:r>
          </w:p>
        </w:tc>
      </w:tr>
      <w:tr w:rsidR="00E418B4" w:rsidRPr="003645BC" w14:paraId="25C80872" w14:textId="77777777" w:rsidTr="000E646B">
        <w:trPr>
          <w:cantSplit/>
          <w:trHeight w:hRule="exact" w:val="360"/>
        </w:trPr>
        <w:tc>
          <w:tcPr>
            <w:tcW w:w="2124" w:type="dxa"/>
          </w:tcPr>
          <w:p w14:paraId="25C80870"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RORUPEX</w:t>
            </w:r>
          </w:p>
        </w:tc>
        <w:tc>
          <w:tcPr>
            <w:tcW w:w="7441" w:type="dxa"/>
          </w:tcPr>
          <w:p w14:paraId="25C80871" w14:textId="77777777" w:rsidR="00E418B4" w:rsidRPr="00592BF7" w:rsidRDefault="00E418B4" w:rsidP="00233EAA">
            <w:pPr>
              <w:pStyle w:val="TableText"/>
              <w:spacing w:before="60" w:after="60"/>
              <w:rPr>
                <w:color w:val="000000"/>
                <w:sz w:val="20"/>
              </w:rPr>
            </w:pPr>
            <w:r w:rsidRPr="00592BF7">
              <w:rPr>
                <w:color w:val="000000"/>
                <w:sz w:val="20"/>
              </w:rPr>
              <w:t>SELECTION RULE EXPRESSION PARSER</w:t>
            </w:r>
          </w:p>
        </w:tc>
      </w:tr>
      <w:tr w:rsidR="00E418B4" w:rsidRPr="003645BC" w14:paraId="25C80875" w14:textId="77777777" w:rsidTr="000E646B">
        <w:trPr>
          <w:cantSplit/>
          <w:trHeight w:hRule="exact" w:val="360"/>
        </w:trPr>
        <w:tc>
          <w:tcPr>
            <w:tcW w:w="2124" w:type="dxa"/>
          </w:tcPr>
          <w:p w14:paraId="25C80873"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RORUPP01</w:t>
            </w:r>
          </w:p>
        </w:tc>
        <w:tc>
          <w:tcPr>
            <w:tcW w:w="7441" w:type="dxa"/>
          </w:tcPr>
          <w:p w14:paraId="25C80874" w14:textId="77777777" w:rsidR="00E418B4" w:rsidRPr="00592BF7" w:rsidRDefault="00E418B4" w:rsidP="00233EAA">
            <w:pPr>
              <w:pStyle w:val="TableText"/>
              <w:spacing w:before="60" w:after="60"/>
              <w:rPr>
                <w:color w:val="000000"/>
                <w:sz w:val="20"/>
              </w:rPr>
            </w:pPr>
            <w:r w:rsidRPr="00592BF7">
              <w:rPr>
                <w:color w:val="000000"/>
                <w:sz w:val="20"/>
              </w:rPr>
              <w:t>PATIENT EVENTS (ERRORS)</w:t>
            </w:r>
          </w:p>
        </w:tc>
      </w:tr>
      <w:tr w:rsidR="00E418B4" w:rsidRPr="003645BC" w14:paraId="25C80878" w14:textId="77777777" w:rsidTr="000E646B">
        <w:trPr>
          <w:cantSplit/>
          <w:trHeight w:hRule="exact" w:val="360"/>
        </w:trPr>
        <w:tc>
          <w:tcPr>
            <w:tcW w:w="2124" w:type="dxa"/>
          </w:tcPr>
          <w:p w14:paraId="25C80876"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RORUPP02</w:t>
            </w:r>
          </w:p>
        </w:tc>
        <w:tc>
          <w:tcPr>
            <w:tcW w:w="7441" w:type="dxa"/>
          </w:tcPr>
          <w:p w14:paraId="25C80877" w14:textId="77777777" w:rsidR="00E418B4" w:rsidRPr="00592BF7" w:rsidRDefault="00E418B4" w:rsidP="00233EAA">
            <w:pPr>
              <w:pStyle w:val="TableText"/>
              <w:spacing w:before="60" w:after="60"/>
              <w:rPr>
                <w:color w:val="000000"/>
                <w:sz w:val="20"/>
              </w:rPr>
            </w:pPr>
            <w:r w:rsidRPr="00592BF7">
              <w:rPr>
                <w:color w:val="000000"/>
                <w:sz w:val="20"/>
              </w:rPr>
              <w:t>PATIENT EVENTS (EVENTS)</w:t>
            </w:r>
          </w:p>
        </w:tc>
      </w:tr>
      <w:tr w:rsidR="00E418B4" w:rsidRPr="003645BC" w14:paraId="25C8087B" w14:textId="77777777" w:rsidTr="000E646B">
        <w:trPr>
          <w:cantSplit/>
          <w:trHeight w:hRule="exact" w:val="360"/>
        </w:trPr>
        <w:tc>
          <w:tcPr>
            <w:tcW w:w="2124" w:type="dxa"/>
          </w:tcPr>
          <w:p w14:paraId="25C80879"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RORUPR</w:t>
            </w:r>
          </w:p>
        </w:tc>
        <w:tc>
          <w:tcPr>
            <w:tcW w:w="7441" w:type="dxa"/>
          </w:tcPr>
          <w:p w14:paraId="25C8087A" w14:textId="77777777" w:rsidR="00E418B4" w:rsidRPr="00592BF7" w:rsidRDefault="00E418B4" w:rsidP="00233EAA">
            <w:pPr>
              <w:pStyle w:val="TableText"/>
              <w:spacing w:before="60" w:after="60"/>
              <w:rPr>
                <w:color w:val="000000"/>
                <w:sz w:val="20"/>
              </w:rPr>
            </w:pPr>
            <w:r w:rsidRPr="00592BF7">
              <w:rPr>
                <w:color w:val="000000"/>
                <w:sz w:val="20"/>
              </w:rPr>
              <w:t>SELECTION RULES PREPARATION</w:t>
            </w:r>
          </w:p>
        </w:tc>
      </w:tr>
      <w:tr w:rsidR="00E418B4" w:rsidRPr="003645BC" w14:paraId="25C8087E" w14:textId="77777777" w:rsidTr="000E646B">
        <w:trPr>
          <w:cantSplit/>
          <w:trHeight w:hRule="exact" w:val="360"/>
        </w:trPr>
        <w:tc>
          <w:tcPr>
            <w:tcW w:w="2124" w:type="dxa"/>
          </w:tcPr>
          <w:p w14:paraId="25C8087C" w14:textId="77777777" w:rsidR="00E418B4" w:rsidRPr="00CF6D68" w:rsidRDefault="00E418B4" w:rsidP="006F4B68">
            <w:pPr>
              <w:spacing w:afterLines="60" w:after="144"/>
              <w:rPr>
                <w:rFonts w:ascii="Courier New" w:hAnsi="Courier New" w:cs="Courier New"/>
                <w:b/>
                <w:szCs w:val="22"/>
                <w:highlight w:val="yellow"/>
              </w:rPr>
            </w:pPr>
            <w:r w:rsidRPr="00CF6D68">
              <w:rPr>
                <w:rFonts w:ascii="Courier New" w:hAnsi="Courier New" w:cs="Courier New"/>
                <w:b/>
                <w:sz w:val="22"/>
                <w:szCs w:val="22"/>
                <w:highlight w:val="yellow"/>
              </w:rPr>
              <w:t>RORUPR1</w:t>
            </w:r>
          </w:p>
        </w:tc>
        <w:tc>
          <w:tcPr>
            <w:tcW w:w="7441" w:type="dxa"/>
          </w:tcPr>
          <w:p w14:paraId="25C8087D" w14:textId="77777777" w:rsidR="00E418B4" w:rsidRPr="00CF6D68" w:rsidRDefault="00E418B4" w:rsidP="00233EAA">
            <w:pPr>
              <w:pStyle w:val="TableText"/>
              <w:spacing w:before="60" w:after="60"/>
              <w:rPr>
                <w:color w:val="000000"/>
                <w:sz w:val="20"/>
                <w:highlight w:val="yellow"/>
              </w:rPr>
            </w:pPr>
            <w:r w:rsidRPr="00CF6D68">
              <w:rPr>
                <w:color w:val="000000"/>
                <w:sz w:val="20"/>
                <w:highlight w:val="yellow"/>
              </w:rPr>
              <w:t>SELECTION RULES PREPARATION</w:t>
            </w:r>
          </w:p>
        </w:tc>
      </w:tr>
      <w:tr w:rsidR="00E418B4" w:rsidRPr="003645BC" w14:paraId="25C80881" w14:textId="77777777" w:rsidTr="000E646B">
        <w:trPr>
          <w:cantSplit/>
          <w:trHeight w:hRule="exact" w:val="360"/>
        </w:trPr>
        <w:tc>
          <w:tcPr>
            <w:tcW w:w="2124" w:type="dxa"/>
          </w:tcPr>
          <w:p w14:paraId="25C8087F" w14:textId="77777777" w:rsidR="00E418B4" w:rsidRPr="00592BF7" w:rsidRDefault="00E418B4" w:rsidP="006F4B68">
            <w:pPr>
              <w:spacing w:afterLines="60" w:after="144"/>
              <w:rPr>
                <w:rFonts w:ascii="Courier New" w:hAnsi="Courier New" w:cs="Courier New"/>
                <w:b/>
                <w:szCs w:val="22"/>
              </w:rPr>
            </w:pPr>
            <w:r w:rsidRPr="00592BF7">
              <w:rPr>
                <w:rFonts w:ascii="Courier New" w:hAnsi="Courier New" w:cs="Courier New"/>
                <w:b/>
                <w:sz w:val="22"/>
                <w:szCs w:val="22"/>
              </w:rPr>
              <w:t>RORUTL01</w:t>
            </w:r>
          </w:p>
        </w:tc>
        <w:tc>
          <w:tcPr>
            <w:tcW w:w="7441" w:type="dxa"/>
          </w:tcPr>
          <w:p w14:paraId="25C80880" w14:textId="77777777" w:rsidR="00E418B4" w:rsidRPr="00592BF7" w:rsidRDefault="00E418B4" w:rsidP="00233EAA">
            <w:pPr>
              <w:pStyle w:val="TableText"/>
              <w:spacing w:before="60" w:after="60"/>
              <w:rPr>
                <w:color w:val="000000"/>
                <w:sz w:val="20"/>
              </w:rPr>
            </w:pPr>
            <w:r w:rsidRPr="00592BF7">
              <w:rPr>
                <w:color w:val="000000"/>
                <w:sz w:val="20"/>
              </w:rPr>
              <w:t>UTILITIES</w:t>
            </w:r>
          </w:p>
        </w:tc>
      </w:tr>
      <w:tr w:rsidR="00E418B4" w:rsidRPr="00CD29AC" w14:paraId="25C80884" w14:textId="77777777" w:rsidTr="000E646B">
        <w:trPr>
          <w:cantSplit/>
          <w:trHeight w:hRule="exact" w:val="360"/>
        </w:trPr>
        <w:tc>
          <w:tcPr>
            <w:tcW w:w="2124" w:type="dxa"/>
          </w:tcPr>
          <w:p w14:paraId="25C80882"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RORUTL02</w:t>
            </w:r>
          </w:p>
        </w:tc>
        <w:tc>
          <w:tcPr>
            <w:tcW w:w="7441" w:type="dxa"/>
          </w:tcPr>
          <w:p w14:paraId="25C80883" w14:textId="77777777" w:rsidR="00E418B4" w:rsidRPr="00CD29AC" w:rsidRDefault="00E418B4" w:rsidP="00233EAA">
            <w:pPr>
              <w:pStyle w:val="TableText"/>
              <w:spacing w:before="60" w:after="60"/>
              <w:rPr>
                <w:color w:val="000000"/>
                <w:sz w:val="20"/>
              </w:rPr>
            </w:pPr>
            <w:r w:rsidRPr="00CD29AC">
              <w:rPr>
                <w:color w:val="000000"/>
                <w:sz w:val="20"/>
              </w:rPr>
              <w:t>UTILITIES</w:t>
            </w:r>
          </w:p>
        </w:tc>
      </w:tr>
      <w:tr w:rsidR="00E418B4" w:rsidRPr="00CD29AC" w14:paraId="25C80887" w14:textId="77777777" w:rsidTr="000E646B">
        <w:trPr>
          <w:cantSplit/>
          <w:trHeight w:hRule="exact" w:val="360"/>
        </w:trPr>
        <w:tc>
          <w:tcPr>
            <w:tcW w:w="2124" w:type="dxa"/>
          </w:tcPr>
          <w:p w14:paraId="25C80885"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RORUTL03</w:t>
            </w:r>
          </w:p>
        </w:tc>
        <w:tc>
          <w:tcPr>
            <w:tcW w:w="7441" w:type="dxa"/>
          </w:tcPr>
          <w:p w14:paraId="25C80886" w14:textId="77777777" w:rsidR="00E418B4" w:rsidRPr="00CD29AC" w:rsidRDefault="00E418B4" w:rsidP="00233EAA">
            <w:pPr>
              <w:pStyle w:val="TableText"/>
              <w:spacing w:before="60" w:after="60"/>
              <w:rPr>
                <w:color w:val="000000"/>
                <w:sz w:val="20"/>
              </w:rPr>
            </w:pPr>
            <w:r w:rsidRPr="00CD29AC">
              <w:rPr>
                <w:color w:val="000000"/>
                <w:sz w:val="20"/>
              </w:rPr>
              <w:t>ENCRYPTION/DECRYPTION</w:t>
            </w:r>
          </w:p>
        </w:tc>
      </w:tr>
      <w:tr w:rsidR="00E418B4" w:rsidRPr="00CD29AC" w14:paraId="25C8088A" w14:textId="77777777" w:rsidTr="000E646B">
        <w:trPr>
          <w:cantSplit/>
          <w:trHeight w:hRule="exact" w:val="360"/>
        </w:trPr>
        <w:tc>
          <w:tcPr>
            <w:tcW w:w="2124" w:type="dxa"/>
          </w:tcPr>
          <w:p w14:paraId="25C80888"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RORUTL04</w:t>
            </w:r>
          </w:p>
        </w:tc>
        <w:tc>
          <w:tcPr>
            <w:tcW w:w="7441" w:type="dxa"/>
          </w:tcPr>
          <w:p w14:paraId="25C80889" w14:textId="77777777" w:rsidR="00E418B4" w:rsidRPr="00CD29AC" w:rsidRDefault="00E418B4" w:rsidP="00233EAA">
            <w:pPr>
              <w:pStyle w:val="TableText"/>
              <w:spacing w:before="60" w:after="60"/>
              <w:rPr>
                <w:color w:val="000000"/>
                <w:sz w:val="20"/>
              </w:rPr>
            </w:pPr>
            <w:r w:rsidRPr="00CD29AC">
              <w:rPr>
                <w:color w:val="000000"/>
                <w:sz w:val="20"/>
              </w:rPr>
              <w:t>REGISTRY STAT REPORT</w:t>
            </w:r>
          </w:p>
        </w:tc>
      </w:tr>
      <w:tr w:rsidR="00E418B4" w:rsidRPr="00CD29AC" w14:paraId="25C8088D" w14:textId="77777777" w:rsidTr="000E646B">
        <w:trPr>
          <w:cantSplit/>
          <w:trHeight w:hRule="exact" w:val="360"/>
        </w:trPr>
        <w:tc>
          <w:tcPr>
            <w:tcW w:w="2124" w:type="dxa"/>
          </w:tcPr>
          <w:p w14:paraId="25C8088B"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RORUTL05</w:t>
            </w:r>
          </w:p>
        </w:tc>
        <w:tc>
          <w:tcPr>
            <w:tcW w:w="7441" w:type="dxa"/>
          </w:tcPr>
          <w:p w14:paraId="25C8088C" w14:textId="77777777" w:rsidR="00E418B4" w:rsidRPr="00CD29AC" w:rsidRDefault="00E418B4" w:rsidP="00233EAA">
            <w:pPr>
              <w:pStyle w:val="TableText"/>
              <w:spacing w:before="60" w:after="60"/>
              <w:rPr>
                <w:color w:val="000000"/>
                <w:sz w:val="20"/>
              </w:rPr>
            </w:pPr>
            <w:r w:rsidRPr="00CD29AC">
              <w:rPr>
                <w:color w:val="000000"/>
                <w:sz w:val="20"/>
              </w:rPr>
              <w:t>MISCELLANEOUS UTILITIES</w:t>
            </w:r>
          </w:p>
        </w:tc>
      </w:tr>
      <w:tr w:rsidR="00E418B4" w:rsidRPr="00CD29AC" w14:paraId="25C80890" w14:textId="77777777" w:rsidTr="000E646B">
        <w:trPr>
          <w:cantSplit/>
          <w:trHeight w:hRule="exact" w:val="360"/>
        </w:trPr>
        <w:tc>
          <w:tcPr>
            <w:tcW w:w="2124" w:type="dxa"/>
          </w:tcPr>
          <w:p w14:paraId="25C8088E"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RORUTL06</w:t>
            </w:r>
          </w:p>
        </w:tc>
        <w:tc>
          <w:tcPr>
            <w:tcW w:w="7441" w:type="dxa"/>
          </w:tcPr>
          <w:p w14:paraId="25C8088F" w14:textId="77777777" w:rsidR="00E418B4" w:rsidRPr="00CD29AC" w:rsidRDefault="00E418B4" w:rsidP="00233EAA">
            <w:pPr>
              <w:pStyle w:val="TableText"/>
              <w:spacing w:before="60" w:after="60"/>
              <w:rPr>
                <w:color w:val="000000"/>
                <w:sz w:val="20"/>
              </w:rPr>
            </w:pPr>
            <w:r w:rsidRPr="00CD29AC">
              <w:rPr>
                <w:color w:val="000000"/>
                <w:sz w:val="20"/>
              </w:rPr>
              <w:t>DEVELOPER ENTRY POINTS</w:t>
            </w:r>
          </w:p>
        </w:tc>
      </w:tr>
      <w:tr w:rsidR="00E418B4" w:rsidRPr="00CD29AC" w14:paraId="25C80893" w14:textId="77777777" w:rsidTr="000E646B">
        <w:trPr>
          <w:cantSplit/>
          <w:trHeight w:hRule="exact" w:val="360"/>
        </w:trPr>
        <w:tc>
          <w:tcPr>
            <w:tcW w:w="2124" w:type="dxa"/>
          </w:tcPr>
          <w:p w14:paraId="25C80891" w14:textId="77777777" w:rsidR="00E418B4" w:rsidRPr="00CF6D68" w:rsidRDefault="00E418B4" w:rsidP="006F4B68">
            <w:pPr>
              <w:spacing w:afterLines="60" w:after="144"/>
              <w:rPr>
                <w:rFonts w:ascii="Courier New" w:hAnsi="Courier New" w:cs="Courier New"/>
                <w:b/>
                <w:szCs w:val="22"/>
                <w:highlight w:val="yellow"/>
              </w:rPr>
            </w:pPr>
            <w:r w:rsidRPr="00CF6D68">
              <w:rPr>
                <w:rFonts w:ascii="Courier New" w:hAnsi="Courier New" w:cs="Courier New"/>
                <w:b/>
                <w:sz w:val="22"/>
                <w:szCs w:val="22"/>
                <w:highlight w:val="yellow"/>
              </w:rPr>
              <w:t>RORUTL07</w:t>
            </w:r>
          </w:p>
        </w:tc>
        <w:tc>
          <w:tcPr>
            <w:tcW w:w="7441" w:type="dxa"/>
          </w:tcPr>
          <w:p w14:paraId="25C80892" w14:textId="77777777" w:rsidR="00E418B4" w:rsidRPr="00CF6D68" w:rsidRDefault="00E418B4" w:rsidP="00C727DC">
            <w:pPr>
              <w:pStyle w:val="TableText"/>
              <w:spacing w:before="60" w:after="60"/>
              <w:rPr>
                <w:color w:val="000000"/>
                <w:sz w:val="20"/>
                <w:highlight w:val="yellow"/>
              </w:rPr>
            </w:pPr>
            <w:r w:rsidRPr="00CF6D68">
              <w:rPr>
                <w:color w:val="000000"/>
                <w:sz w:val="20"/>
                <w:highlight w:val="yellow"/>
              </w:rPr>
              <w:t>TEST ENTRY POINTS</w:t>
            </w:r>
          </w:p>
        </w:tc>
      </w:tr>
      <w:tr w:rsidR="00E418B4" w:rsidRPr="00CD29AC" w14:paraId="25C80896" w14:textId="77777777" w:rsidTr="000E646B">
        <w:trPr>
          <w:cantSplit/>
          <w:trHeight w:hRule="exact" w:val="360"/>
        </w:trPr>
        <w:tc>
          <w:tcPr>
            <w:tcW w:w="2124" w:type="dxa"/>
          </w:tcPr>
          <w:p w14:paraId="25C80894"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RORUTL08</w:t>
            </w:r>
          </w:p>
        </w:tc>
        <w:tc>
          <w:tcPr>
            <w:tcW w:w="7441" w:type="dxa"/>
          </w:tcPr>
          <w:p w14:paraId="25C80895" w14:textId="77777777" w:rsidR="00E418B4" w:rsidRPr="00CD29AC" w:rsidRDefault="00E418B4" w:rsidP="00233EAA">
            <w:pPr>
              <w:pStyle w:val="TableText"/>
              <w:spacing w:before="60" w:after="60"/>
              <w:rPr>
                <w:color w:val="000000"/>
                <w:sz w:val="20"/>
              </w:rPr>
            </w:pPr>
            <w:r w:rsidRPr="00CD29AC">
              <w:rPr>
                <w:color w:val="000000"/>
                <w:sz w:val="20"/>
              </w:rPr>
              <w:t>REPORT PARAMETERS UTILITIES</w:t>
            </w:r>
          </w:p>
        </w:tc>
      </w:tr>
      <w:tr w:rsidR="00E418B4" w:rsidRPr="00CD29AC" w14:paraId="25C80899" w14:textId="77777777" w:rsidTr="000E646B">
        <w:trPr>
          <w:cantSplit/>
          <w:trHeight w:hRule="exact" w:val="360"/>
        </w:trPr>
        <w:tc>
          <w:tcPr>
            <w:tcW w:w="2124" w:type="dxa"/>
          </w:tcPr>
          <w:p w14:paraId="25C8089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RORUTL09</w:t>
            </w:r>
          </w:p>
        </w:tc>
        <w:tc>
          <w:tcPr>
            <w:tcW w:w="7441" w:type="dxa"/>
          </w:tcPr>
          <w:p w14:paraId="25C80898" w14:textId="77777777" w:rsidR="00E418B4" w:rsidRPr="00CD29AC" w:rsidRDefault="00E418B4" w:rsidP="00233EAA">
            <w:pPr>
              <w:pStyle w:val="TableText"/>
              <w:spacing w:before="60" w:after="60"/>
              <w:rPr>
                <w:color w:val="000000"/>
                <w:sz w:val="20"/>
              </w:rPr>
            </w:pPr>
            <w:r w:rsidRPr="00CD29AC">
              <w:rPr>
                <w:color w:val="000000"/>
                <w:sz w:val="20"/>
              </w:rPr>
              <w:t>LIST ITEM UTILITIES</w:t>
            </w:r>
          </w:p>
        </w:tc>
      </w:tr>
      <w:tr w:rsidR="00E418B4" w:rsidRPr="00CD29AC" w14:paraId="25C8089C" w14:textId="77777777" w:rsidTr="000301BA">
        <w:trPr>
          <w:cantSplit/>
          <w:trHeight w:hRule="exact" w:val="360"/>
        </w:trPr>
        <w:tc>
          <w:tcPr>
            <w:tcW w:w="2124" w:type="dxa"/>
          </w:tcPr>
          <w:p w14:paraId="25C8089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RORUTL10</w:t>
            </w:r>
          </w:p>
        </w:tc>
        <w:tc>
          <w:tcPr>
            <w:tcW w:w="7441" w:type="dxa"/>
          </w:tcPr>
          <w:p w14:paraId="25C8089B" w14:textId="77777777" w:rsidR="00E418B4" w:rsidRPr="00CD29AC" w:rsidRDefault="00E418B4" w:rsidP="00233EAA">
            <w:pPr>
              <w:pStyle w:val="TableText"/>
              <w:spacing w:before="60" w:after="60"/>
              <w:rPr>
                <w:color w:val="000000"/>
                <w:sz w:val="20"/>
              </w:rPr>
            </w:pPr>
            <w:r w:rsidRPr="00CD29AC">
              <w:rPr>
                <w:color w:val="000000"/>
                <w:sz w:val="20"/>
              </w:rPr>
              <w:t>LAB DATA SEARCH</w:t>
            </w:r>
          </w:p>
        </w:tc>
      </w:tr>
      <w:tr w:rsidR="00E418B4" w:rsidRPr="00CD29AC" w14:paraId="25C8089F" w14:textId="77777777" w:rsidTr="000301BA">
        <w:trPr>
          <w:cantSplit/>
          <w:trHeight w:hRule="exact" w:val="360"/>
        </w:trPr>
        <w:tc>
          <w:tcPr>
            <w:tcW w:w="2124" w:type="dxa"/>
          </w:tcPr>
          <w:p w14:paraId="25C8089D" w14:textId="77777777" w:rsidR="00E418B4" w:rsidRPr="00CF6D68" w:rsidRDefault="00E418B4" w:rsidP="006F4B68">
            <w:pPr>
              <w:spacing w:afterLines="60" w:after="144"/>
              <w:rPr>
                <w:rFonts w:ascii="Courier New" w:hAnsi="Courier New" w:cs="Courier New"/>
                <w:b/>
                <w:szCs w:val="22"/>
                <w:highlight w:val="yellow"/>
              </w:rPr>
            </w:pPr>
            <w:r w:rsidRPr="00CF6D68">
              <w:rPr>
                <w:rFonts w:ascii="Courier New" w:hAnsi="Courier New" w:cs="Courier New"/>
                <w:b/>
                <w:sz w:val="22"/>
                <w:szCs w:val="22"/>
                <w:highlight w:val="yellow"/>
              </w:rPr>
              <w:t>RORUTL11</w:t>
            </w:r>
          </w:p>
        </w:tc>
        <w:tc>
          <w:tcPr>
            <w:tcW w:w="7441" w:type="dxa"/>
          </w:tcPr>
          <w:p w14:paraId="25C8089E" w14:textId="77777777" w:rsidR="00E418B4" w:rsidRPr="00CF6D68" w:rsidRDefault="00E418B4" w:rsidP="004071C9">
            <w:pPr>
              <w:pStyle w:val="TableText"/>
              <w:spacing w:before="60" w:after="60"/>
              <w:rPr>
                <w:color w:val="000000"/>
                <w:sz w:val="20"/>
                <w:highlight w:val="yellow"/>
              </w:rPr>
            </w:pPr>
            <w:r w:rsidRPr="00CF6D68">
              <w:rPr>
                <w:color w:val="000000"/>
                <w:sz w:val="20"/>
                <w:highlight w:val="yellow"/>
              </w:rPr>
              <w:t xml:space="preserve">ACCESS AND SECURITY UTILITIES </w:t>
            </w:r>
          </w:p>
        </w:tc>
      </w:tr>
      <w:tr w:rsidR="00E418B4" w:rsidRPr="00CD29AC" w14:paraId="25C808A2" w14:textId="77777777" w:rsidTr="000301BA">
        <w:trPr>
          <w:cantSplit/>
          <w:trHeight w:hRule="exact" w:val="360"/>
        </w:trPr>
        <w:tc>
          <w:tcPr>
            <w:tcW w:w="2124" w:type="dxa"/>
          </w:tcPr>
          <w:p w14:paraId="25C808A0"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RORUTL14</w:t>
            </w:r>
          </w:p>
        </w:tc>
        <w:tc>
          <w:tcPr>
            <w:tcW w:w="7441" w:type="dxa"/>
          </w:tcPr>
          <w:p w14:paraId="25C808A1" w14:textId="77777777" w:rsidR="00E418B4" w:rsidRPr="00CD29AC" w:rsidRDefault="00E418B4" w:rsidP="00233EAA">
            <w:pPr>
              <w:pStyle w:val="TableText"/>
              <w:spacing w:before="60" w:after="60"/>
              <w:rPr>
                <w:color w:val="000000"/>
                <w:sz w:val="20"/>
              </w:rPr>
            </w:pPr>
            <w:r w:rsidRPr="00CD29AC">
              <w:rPr>
                <w:color w:val="000000"/>
                <w:sz w:val="20"/>
              </w:rPr>
              <w:t>PHARMACY DATA SEARCH</w:t>
            </w:r>
          </w:p>
        </w:tc>
      </w:tr>
      <w:tr w:rsidR="00E418B4" w:rsidRPr="00CD29AC" w14:paraId="25C808A5" w14:textId="77777777" w:rsidTr="000301BA">
        <w:trPr>
          <w:cantSplit/>
          <w:trHeight w:hRule="exact" w:val="360"/>
        </w:trPr>
        <w:tc>
          <w:tcPr>
            <w:tcW w:w="2124" w:type="dxa"/>
          </w:tcPr>
          <w:p w14:paraId="25C808A3"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RORUTL15</w:t>
            </w:r>
          </w:p>
        </w:tc>
        <w:tc>
          <w:tcPr>
            <w:tcW w:w="7441" w:type="dxa"/>
          </w:tcPr>
          <w:p w14:paraId="25C808A4" w14:textId="77777777" w:rsidR="00E418B4" w:rsidRPr="00CD29AC" w:rsidRDefault="00E418B4" w:rsidP="004071C9">
            <w:pPr>
              <w:pStyle w:val="TableText"/>
              <w:spacing w:before="60" w:after="60"/>
              <w:rPr>
                <w:color w:val="000000"/>
                <w:sz w:val="20"/>
              </w:rPr>
            </w:pPr>
            <w:r w:rsidRPr="00CD29AC">
              <w:rPr>
                <w:color w:val="000000"/>
                <w:sz w:val="20"/>
              </w:rPr>
              <w:t xml:space="preserve">PHARMACY DATA SEARCH (TOOLS) </w:t>
            </w:r>
          </w:p>
        </w:tc>
      </w:tr>
      <w:tr w:rsidR="00E418B4" w:rsidRPr="00CD29AC" w14:paraId="25C808A8" w14:textId="77777777" w:rsidTr="000E646B">
        <w:trPr>
          <w:cantSplit/>
          <w:trHeight w:hRule="exact" w:val="360"/>
        </w:trPr>
        <w:tc>
          <w:tcPr>
            <w:tcW w:w="2124" w:type="dxa"/>
          </w:tcPr>
          <w:p w14:paraId="25C808A6"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RORUTL16</w:t>
            </w:r>
          </w:p>
        </w:tc>
        <w:tc>
          <w:tcPr>
            <w:tcW w:w="7441" w:type="dxa"/>
          </w:tcPr>
          <w:p w14:paraId="25C808A7" w14:textId="77777777" w:rsidR="00E418B4" w:rsidRPr="00CD29AC" w:rsidRDefault="00E418B4" w:rsidP="00233EAA">
            <w:pPr>
              <w:pStyle w:val="TableText"/>
              <w:spacing w:before="60" w:after="60"/>
              <w:rPr>
                <w:color w:val="000000"/>
                <w:sz w:val="20"/>
              </w:rPr>
            </w:pPr>
            <w:r w:rsidRPr="00CD29AC">
              <w:rPr>
                <w:color w:val="000000"/>
                <w:sz w:val="20"/>
              </w:rPr>
              <w:t>PHARMACY DATA SEARCH (UTILITIES)</w:t>
            </w:r>
          </w:p>
        </w:tc>
      </w:tr>
      <w:tr w:rsidR="00E418B4" w:rsidRPr="00CD29AC" w14:paraId="25C808AB" w14:textId="77777777" w:rsidTr="000E646B">
        <w:trPr>
          <w:cantSplit/>
          <w:trHeight w:hRule="exact" w:val="360"/>
        </w:trPr>
        <w:tc>
          <w:tcPr>
            <w:tcW w:w="2124" w:type="dxa"/>
          </w:tcPr>
          <w:p w14:paraId="25C808A9"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RORUTL17</w:t>
            </w:r>
          </w:p>
        </w:tc>
        <w:tc>
          <w:tcPr>
            <w:tcW w:w="7441" w:type="dxa"/>
          </w:tcPr>
          <w:p w14:paraId="25C808AA" w14:textId="77777777" w:rsidR="00E418B4" w:rsidRPr="00CD29AC" w:rsidRDefault="00E418B4" w:rsidP="00233EAA">
            <w:pPr>
              <w:pStyle w:val="TableText"/>
              <w:spacing w:before="60" w:after="60"/>
              <w:rPr>
                <w:color w:val="000000"/>
                <w:sz w:val="20"/>
              </w:rPr>
            </w:pPr>
            <w:r w:rsidRPr="00CD29AC">
              <w:rPr>
                <w:color w:val="000000"/>
                <w:sz w:val="20"/>
              </w:rPr>
              <w:t>REGISTRY INFORMATION UTILITIES</w:t>
            </w:r>
          </w:p>
        </w:tc>
      </w:tr>
      <w:tr w:rsidR="00E418B4" w:rsidRPr="00CD29AC" w14:paraId="25C808AE" w14:textId="77777777" w:rsidTr="000E646B">
        <w:trPr>
          <w:cantSplit/>
          <w:trHeight w:hRule="exact" w:val="360"/>
        </w:trPr>
        <w:tc>
          <w:tcPr>
            <w:tcW w:w="2124" w:type="dxa"/>
          </w:tcPr>
          <w:p w14:paraId="25C808AC"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RORUTL18</w:t>
            </w:r>
          </w:p>
        </w:tc>
        <w:tc>
          <w:tcPr>
            <w:tcW w:w="7441" w:type="dxa"/>
          </w:tcPr>
          <w:p w14:paraId="25C808AD" w14:textId="77777777" w:rsidR="00E418B4" w:rsidRPr="00CD29AC" w:rsidRDefault="00E418B4" w:rsidP="00233EAA">
            <w:pPr>
              <w:pStyle w:val="TableText"/>
              <w:spacing w:before="60" w:after="60"/>
              <w:rPr>
                <w:color w:val="000000"/>
                <w:sz w:val="20"/>
              </w:rPr>
            </w:pPr>
            <w:r w:rsidRPr="00CD29AC">
              <w:rPr>
                <w:color w:val="000000"/>
                <w:sz w:val="20"/>
              </w:rPr>
              <w:t>MISCELLANEOUS UTILITIES</w:t>
            </w:r>
          </w:p>
        </w:tc>
      </w:tr>
      <w:tr w:rsidR="00E418B4" w:rsidRPr="00CD29AC" w14:paraId="25C808B1" w14:textId="77777777" w:rsidTr="000E646B">
        <w:trPr>
          <w:cantSplit/>
          <w:trHeight w:hRule="exact" w:val="360"/>
        </w:trPr>
        <w:tc>
          <w:tcPr>
            <w:tcW w:w="2124" w:type="dxa"/>
          </w:tcPr>
          <w:p w14:paraId="25C808AF"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RORUTL19</w:t>
            </w:r>
          </w:p>
        </w:tc>
        <w:tc>
          <w:tcPr>
            <w:tcW w:w="7441" w:type="dxa"/>
          </w:tcPr>
          <w:p w14:paraId="25C808B0" w14:textId="77777777" w:rsidR="00E418B4" w:rsidRPr="00CD29AC" w:rsidRDefault="00E418B4" w:rsidP="00233EAA">
            <w:pPr>
              <w:pStyle w:val="TableText"/>
              <w:spacing w:before="60" w:after="60"/>
              <w:rPr>
                <w:color w:val="000000"/>
                <w:sz w:val="20"/>
              </w:rPr>
            </w:pPr>
            <w:r w:rsidRPr="00CD29AC">
              <w:rPr>
                <w:color w:val="000000"/>
                <w:sz w:val="20"/>
              </w:rPr>
              <w:t>PATIENT DATA UTILITIES</w:t>
            </w:r>
          </w:p>
        </w:tc>
      </w:tr>
      <w:tr w:rsidR="00CF6D68" w:rsidRPr="00CD29AC" w14:paraId="25C808B4" w14:textId="77777777" w:rsidTr="000E646B">
        <w:trPr>
          <w:cantSplit/>
          <w:trHeight w:hRule="exact" w:val="360"/>
        </w:trPr>
        <w:tc>
          <w:tcPr>
            <w:tcW w:w="2124" w:type="dxa"/>
          </w:tcPr>
          <w:p w14:paraId="25C808B2" w14:textId="77777777" w:rsidR="00CF6D68" w:rsidRPr="00CF6D68" w:rsidRDefault="00CF6D68" w:rsidP="006F4B68">
            <w:pPr>
              <w:spacing w:afterLines="60" w:after="144"/>
              <w:rPr>
                <w:rFonts w:ascii="Courier New" w:hAnsi="Courier New" w:cs="Courier New"/>
                <w:b/>
                <w:sz w:val="22"/>
                <w:szCs w:val="22"/>
                <w:highlight w:val="yellow"/>
              </w:rPr>
            </w:pPr>
            <w:r w:rsidRPr="00CF6D68">
              <w:rPr>
                <w:rFonts w:ascii="Courier New" w:hAnsi="Courier New" w:cs="Courier New"/>
                <w:b/>
                <w:sz w:val="22"/>
                <w:szCs w:val="22"/>
                <w:highlight w:val="yellow"/>
              </w:rPr>
              <w:t>RORUTL20</w:t>
            </w:r>
          </w:p>
        </w:tc>
        <w:tc>
          <w:tcPr>
            <w:tcW w:w="7441" w:type="dxa"/>
          </w:tcPr>
          <w:p w14:paraId="25C808B3" w14:textId="77777777" w:rsidR="00CF6D68" w:rsidRPr="00CF6D68" w:rsidRDefault="00CF6D68" w:rsidP="00233EAA">
            <w:pPr>
              <w:pStyle w:val="TableText"/>
              <w:spacing w:before="60" w:after="60"/>
              <w:rPr>
                <w:rFonts w:cs="Arial"/>
                <w:color w:val="000000"/>
                <w:sz w:val="20"/>
                <w:highlight w:val="yellow"/>
              </w:rPr>
            </w:pPr>
            <w:r w:rsidRPr="00CF6D68">
              <w:rPr>
                <w:rFonts w:cs="Arial"/>
                <w:sz w:val="20"/>
                <w:highlight w:val="yellow"/>
              </w:rPr>
              <w:t>INPATIENT PROCEDURES UTILITIES</w:t>
            </w:r>
          </w:p>
        </w:tc>
      </w:tr>
      <w:tr w:rsidR="00E418B4" w:rsidRPr="00CD29AC" w14:paraId="25C808B7" w14:textId="77777777" w:rsidTr="000E646B">
        <w:trPr>
          <w:cantSplit/>
          <w:trHeight w:hRule="exact" w:val="360"/>
        </w:trPr>
        <w:tc>
          <w:tcPr>
            <w:tcW w:w="2124" w:type="dxa"/>
          </w:tcPr>
          <w:p w14:paraId="25C808B5"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RORVM001</w:t>
            </w:r>
          </w:p>
        </w:tc>
        <w:tc>
          <w:tcPr>
            <w:tcW w:w="7441" w:type="dxa"/>
          </w:tcPr>
          <w:p w14:paraId="25C808B6" w14:textId="77777777" w:rsidR="00E418B4" w:rsidRPr="00CD29AC" w:rsidRDefault="00E418B4" w:rsidP="00233EAA">
            <w:pPr>
              <w:pStyle w:val="TableText"/>
              <w:spacing w:before="60" w:after="60"/>
              <w:rPr>
                <w:color w:val="000000"/>
                <w:sz w:val="20"/>
              </w:rPr>
            </w:pPr>
            <w:r w:rsidRPr="00CD29AC">
              <w:rPr>
                <w:color w:val="000000"/>
                <w:sz w:val="20"/>
              </w:rPr>
              <w:t>MAINTENANCE OPTIONS</w:t>
            </w:r>
          </w:p>
        </w:tc>
      </w:tr>
      <w:tr w:rsidR="00E418B4" w:rsidRPr="00CD29AC" w14:paraId="25C808BA" w14:textId="77777777" w:rsidTr="000E646B">
        <w:trPr>
          <w:cantSplit/>
          <w:trHeight w:hRule="exact" w:val="360"/>
        </w:trPr>
        <w:tc>
          <w:tcPr>
            <w:tcW w:w="2124" w:type="dxa"/>
          </w:tcPr>
          <w:p w14:paraId="25C808B8"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RORX000</w:t>
            </w:r>
          </w:p>
        </w:tc>
        <w:tc>
          <w:tcPr>
            <w:tcW w:w="7441" w:type="dxa"/>
          </w:tcPr>
          <w:p w14:paraId="25C808B9" w14:textId="77777777" w:rsidR="00E418B4" w:rsidRPr="00CD29AC" w:rsidRDefault="00E418B4" w:rsidP="00233EAA">
            <w:pPr>
              <w:pStyle w:val="TableText"/>
              <w:spacing w:before="60" w:after="60"/>
              <w:rPr>
                <w:color w:val="000000"/>
                <w:sz w:val="20"/>
              </w:rPr>
            </w:pPr>
            <w:r w:rsidRPr="00CD29AC">
              <w:rPr>
                <w:color w:val="000000"/>
                <w:sz w:val="20"/>
              </w:rPr>
              <w:t>DUMMY REPORT</w:t>
            </w:r>
          </w:p>
        </w:tc>
      </w:tr>
      <w:tr w:rsidR="00E418B4" w:rsidRPr="00CD29AC" w14:paraId="25C808BD" w14:textId="77777777" w:rsidTr="000301BA">
        <w:trPr>
          <w:cantSplit/>
          <w:trHeight w:hRule="exact" w:val="360"/>
        </w:trPr>
        <w:tc>
          <w:tcPr>
            <w:tcW w:w="2124" w:type="dxa"/>
          </w:tcPr>
          <w:p w14:paraId="25C808BB"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RORX001</w:t>
            </w:r>
          </w:p>
        </w:tc>
        <w:tc>
          <w:tcPr>
            <w:tcW w:w="7441" w:type="dxa"/>
          </w:tcPr>
          <w:p w14:paraId="25C808BC" w14:textId="77777777" w:rsidR="00E418B4" w:rsidRPr="00CD29AC" w:rsidRDefault="00E418B4" w:rsidP="00233EAA">
            <w:pPr>
              <w:pStyle w:val="TableText"/>
              <w:spacing w:before="60" w:after="60"/>
              <w:rPr>
                <w:color w:val="000000"/>
                <w:sz w:val="20"/>
              </w:rPr>
            </w:pPr>
            <w:r w:rsidRPr="00CD29AC">
              <w:rPr>
                <w:color w:val="000000"/>
                <w:sz w:val="20"/>
              </w:rPr>
              <w:t>LIST OF REGISTRY PATIENTS</w:t>
            </w:r>
          </w:p>
        </w:tc>
      </w:tr>
      <w:tr w:rsidR="00E418B4" w:rsidRPr="00CD29AC" w14:paraId="25C808C0" w14:textId="77777777" w:rsidTr="000301BA">
        <w:trPr>
          <w:cantSplit/>
          <w:trHeight w:hRule="exact" w:val="360"/>
        </w:trPr>
        <w:tc>
          <w:tcPr>
            <w:tcW w:w="2124" w:type="dxa"/>
          </w:tcPr>
          <w:p w14:paraId="25C808BE"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RORX002</w:t>
            </w:r>
          </w:p>
        </w:tc>
        <w:tc>
          <w:tcPr>
            <w:tcW w:w="7441" w:type="dxa"/>
          </w:tcPr>
          <w:p w14:paraId="25C808BF" w14:textId="77777777" w:rsidR="00E418B4" w:rsidRPr="00CD29AC" w:rsidRDefault="00E418B4" w:rsidP="00233EAA">
            <w:pPr>
              <w:pStyle w:val="TableText"/>
              <w:spacing w:before="60" w:after="60"/>
              <w:rPr>
                <w:color w:val="000000"/>
                <w:sz w:val="20"/>
              </w:rPr>
            </w:pPr>
            <w:r w:rsidRPr="00CD29AC">
              <w:rPr>
                <w:color w:val="000000"/>
                <w:sz w:val="20"/>
              </w:rPr>
              <w:t>CURRENT INPATIENT LIST</w:t>
            </w:r>
          </w:p>
        </w:tc>
      </w:tr>
      <w:tr w:rsidR="00E418B4" w:rsidRPr="00CD29AC" w14:paraId="25C808C3" w14:textId="77777777" w:rsidTr="000301BA">
        <w:trPr>
          <w:cantSplit/>
          <w:trHeight w:hRule="exact" w:val="360"/>
        </w:trPr>
        <w:tc>
          <w:tcPr>
            <w:tcW w:w="2124" w:type="dxa"/>
          </w:tcPr>
          <w:p w14:paraId="25C808C1"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RORX003</w:t>
            </w:r>
          </w:p>
        </w:tc>
        <w:tc>
          <w:tcPr>
            <w:tcW w:w="7441" w:type="dxa"/>
          </w:tcPr>
          <w:p w14:paraId="25C808C2" w14:textId="77777777" w:rsidR="00E418B4" w:rsidRPr="00CD29AC" w:rsidRDefault="00E418B4" w:rsidP="004071C9">
            <w:pPr>
              <w:pStyle w:val="TableText"/>
              <w:spacing w:before="60" w:after="60"/>
              <w:rPr>
                <w:color w:val="000000"/>
                <w:sz w:val="20"/>
              </w:rPr>
            </w:pPr>
            <w:r w:rsidRPr="00CD29AC">
              <w:rPr>
                <w:color w:val="000000"/>
                <w:sz w:val="20"/>
              </w:rPr>
              <w:t xml:space="preserve">GENERAL UTLIZATION AND DEMOGRAPHICS </w:t>
            </w:r>
          </w:p>
        </w:tc>
      </w:tr>
      <w:tr w:rsidR="00E418B4" w:rsidRPr="00CD29AC" w14:paraId="25C808C6" w14:textId="77777777" w:rsidTr="000301BA">
        <w:trPr>
          <w:cantSplit/>
          <w:trHeight w:hRule="exact" w:val="360"/>
        </w:trPr>
        <w:tc>
          <w:tcPr>
            <w:tcW w:w="2124" w:type="dxa"/>
          </w:tcPr>
          <w:p w14:paraId="25C808C4"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lastRenderedPageBreak/>
              <w:t>RORX003A</w:t>
            </w:r>
          </w:p>
        </w:tc>
        <w:tc>
          <w:tcPr>
            <w:tcW w:w="7441" w:type="dxa"/>
          </w:tcPr>
          <w:p w14:paraId="25C808C5" w14:textId="77777777" w:rsidR="00E418B4" w:rsidRPr="00CD29AC" w:rsidRDefault="00E418B4" w:rsidP="00233EAA">
            <w:pPr>
              <w:pStyle w:val="TableText"/>
              <w:spacing w:before="60" w:after="60"/>
              <w:rPr>
                <w:color w:val="000000"/>
                <w:sz w:val="20"/>
              </w:rPr>
            </w:pPr>
            <w:r w:rsidRPr="00CD29AC">
              <w:rPr>
                <w:color w:val="000000"/>
                <w:sz w:val="20"/>
              </w:rPr>
              <w:t>GENERAL UTLIZATION AND DEMOGRAPHICS</w:t>
            </w:r>
          </w:p>
        </w:tc>
      </w:tr>
      <w:tr w:rsidR="00E418B4" w:rsidRPr="00CD29AC" w14:paraId="25C808C9" w14:textId="77777777" w:rsidTr="000301BA">
        <w:trPr>
          <w:cantSplit/>
          <w:trHeight w:hRule="exact" w:val="360"/>
        </w:trPr>
        <w:tc>
          <w:tcPr>
            <w:tcW w:w="2124" w:type="dxa"/>
          </w:tcPr>
          <w:p w14:paraId="25C808C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RORX004</w:t>
            </w:r>
          </w:p>
        </w:tc>
        <w:tc>
          <w:tcPr>
            <w:tcW w:w="7441" w:type="dxa"/>
          </w:tcPr>
          <w:p w14:paraId="25C808C8" w14:textId="77777777" w:rsidR="00E418B4" w:rsidRPr="00CD29AC" w:rsidRDefault="00E418B4" w:rsidP="004071C9">
            <w:pPr>
              <w:pStyle w:val="TableText"/>
              <w:spacing w:before="60" w:after="60"/>
              <w:rPr>
                <w:color w:val="000000"/>
                <w:sz w:val="20"/>
              </w:rPr>
            </w:pPr>
            <w:r w:rsidRPr="00CD29AC">
              <w:rPr>
                <w:color w:val="000000"/>
                <w:sz w:val="20"/>
              </w:rPr>
              <w:t xml:space="preserve">CLINIC FOLLOW UP </w:t>
            </w:r>
          </w:p>
        </w:tc>
      </w:tr>
      <w:tr w:rsidR="00E418B4" w:rsidRPr="00CD29AC" w14:paraId="25C808CC" w14:textId="77777777" w:rsidTr="000301BA">
        <w:trPr>
          <w:cantSplit/>
          <w:trHeight w:hRule="exact" w:val="360"/>
        </w:trPr>
        <w:tc>
          <w:tcPr>
            <w:tcW w:w="2124" w:type="dxa"/>
          </w:tcPr>
          <w:p w14:paraId="25C808C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RORX005</w:t>
            </w:r>
          </w:p>
        </w:tc>
        <w:tc>
          <w:tcPr>
            <w:tcW w:w="7441" w:type="dxa"/>
          </w:tcPr>
          <w:p w14:paraId="25C808CB" w14:textId="77777777" w:rsidR="00E418B4" w:rsidRPr="00CD29AC" w:rsidRDefault="00E418B4" w:rsidP="00233EAA">
            <w:pPr>
              <w:pStyle w:val="TableText"/>
              <w:spacing w:before="60" w:after="60"/>
              <w:rPr>
                <w:color w:val="000000"/>
                <w:sz w:val="20"/>
              </w:rPr>
            </w:pPr>
            <w:r w:rsidRPr="00CD29AC">
              <w:rPr>
                <w:color w:val="000000"/>
                <w:sz w:val="20"/>
              </w:rPr>
              <w:t>INPATIENT UTILIZATION</w:t>
            </w:r>
          </w:p>
        </w:tc>
      </w:tr>
      <w:tr w:rsidR="00E418B4" w:rsidRPr="00CD29AC" w14:paraId="25C808CF" w14:textId="77777777" w:rsidTr="000301BA">
        <w:trPr>
          <w:cantSplit/>
          <w:trHeight w:hRule="exact" w:val="360"/>
        </w:trPr>
        <w:tc>
          <w:tcPr>
            <w:tcW w:w="2124" w:type="dxa"/>
          </w:tcPr>
          <w:p w14:paraId="25C808CD"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RORX005A</w:t>
            </w:r>
          </w:p>
        </w:tc>
        <w:tc>
          <w:tcPr>
            <w:tcW w:w="7441" w:type="dxa"/>
          </w:tcPr>
          <w:p w14:paraId="25C808CE" w14:textId="77777777" w:rsidR="00E418B4" w:rsidRPr="00CD29AC" w:rsidRDefault="00E418B4" w:rsidP="004071C9">
            <w:pPr>
              <w:pStyle w:val="TableText"/>
              <w:spacing w:before="60" w:after="60"/>
              <w:rPr>
                <w:color w:val="000000"/>
                <w:sz w:val="20"/>
              </w:rPr>
            </w:pPr>
            <w:r w:rsidRPr="00CD29AC">
              <w:rPr>
                <w:color w:val="000000"/>
                <w:sz w:val="20"/>
              </w:rPr>
              <w:t xml:space="preserve">INPATIENT UTILIZATION (QUERY) </w:t>
            </w:r>
          </w:p>
        </w:tc>
      </w:tr>
      <w:tr w:rsidR="00E418B4" w:rsidRPr="00CD29AC" w14:paraId="25C808D2" w14:textId="77777777" w:rsidTr="000E646B">
        <w:trPr>
          <w:cantSplit/>
          <w:trHeight w:hRule="exact" w:val="360"/>
        </w:trPr>
        <w:tc>
          <w:tcPr>
            <w:tcW w:w="2124" w:type="dxa"/>
          </w:tcPr>
          <w:p w14:paraId="25C808D0"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RORX005B</w:t>
            </w:r>
          </w:p>
        </w:tc>
        <w:tc>
          <w:tcPr>
            <w:tcW w:w="7441" w:type="dxa"/>
          </w:tcPr>
          <w:p w14:paraId="25C808D1" w14:textId="77777777" w:rsidR="00E418B4" w:rsidRPr="00CD29AC" w:rsidRDefault="00E418B4" w:rsidP="00233EAA">
            <w:pPr>
              <w:pStyle w:val="TableText"/>
              <w:spacing w:before="60" w:after="60"/>
              <w:rPr>
                <w:color w:val="000000"/>
                <w:sz w:val="20"/>
              </w:rPr>
            </w:pPr>
            <w:r w:rsidRPr="00CD29AC">
              <w:rPr>
                <w:color w:val="000000"/>
                <w:sz w:val="20"/>
              </w:rPr>
              <w:t>INPATIENT UTILIZATION (SORT)</w:t>
            </w:r>
          </w:p>
        </w:tc>
      </w:tr>
      <w:tr w:rsidR="00E418B4" w:rsidRPr="00CD29AC" w14:paraId="25C808D5" w14:textId="77777777" w:rsidTr="000301BA">
        <w:trPr>
          <w:cantSplit/>
          <w:trHeight w:hRule="exact" w:val="360"/>
        </w:trPr>
        <w:tc>
          <w:tcPr>
            <w:tcW w:w="2124" w:type="dxa"/>
          </w:tcPr>
          <w:p w14:paraId="25C808D3"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RORX005C</w:t>
            </w:r>
          </w:p>
        </w:tc>
        <w:tc>
          <w:tcPr>
            <w:tcW w:w="7441" w:type="dxa"/>
          </w:tcPr>
          <w:p w14:paraId="25C808D4" w14:textId="77777777" w:rsidR="00E418B4" w:rsidRPr="00CD29AC" w:rsidRDefault="00E418B4" w:rsidP="00233EAA">
            <w:pPr>
              <w:pStyle w:val="TableText"/>
              <w:spacing w:before="60" w:after="60"/>
              <w:rPr>
                <w:color w:val="000000"/>
                <w:sz w:val="20"/>
              </w:rPr>
            </w:pPr>
            <w:r w:rsidRPr="00CD29AC">
              <w:rPr>
                <w:color w:val="000000"/>
                <w:sz w:val="20"/>
              </w:rPr>
              <w:t>INPATIENT UTILIZATION (STORE)</w:t>
            </w:r>
          </w:p>
        </w:tc>
      </w:tr>
      <w:tr w:rsidR="00E418B4" w:rsidRPr="00CD29AC" w14:paraId="25C808D8" w14:textId="77777777" w:rsidTr="000301BA">
        <w:trPr>
          <w:cantSplit/>
          <w:trHeight w:hRule="exact" w:val="360"/>
        </w:trPr>
        <w:tc>
          <w:tcPr>
            <w:tcW w:w="2124" w:type="dxa"/>
          </w:tcPr>
          <w:p w14:paraId="25C808D6"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RORX006</w:t>
            </w:r>
          </w:p>
        </w:tc>
        <w:tc>
          <w:tcPr>
            <w:tcW w:w="7441" w:type="dxa"/>
          </w:tcPr>
          <w:p w14:paraId="25C808D7" w14:textId="77777777" w:rsidR="00E418B4" w:rsidRPr="00CD29AC" w:rsidRDefault="00E418B4" w:rsidP="00233EAA">
            <w:pPr>
              <w:pStyle w:val="TableText"/>
              <w:spacing w:before="60" w:after="60"/>
              <w:rPr>
                <w:color w:val="000000"/>
                <w:sz w:val="20"/>
              </w:rPr>
            </w:pPr>
            <w:r w:rsidRPr="00CD29AC">
              <w:rPr>
                <w:color w:val="000000"/>
                <w:sz w:val="20"/>
              </w:rPr>
              <w:t>LAB UTILIZATION</w:t>
            </w:r>
          </w:p>
        </w:tc>
      </w:tr>
      <w:tr w:rsidR="00E418B4" w:rsidRPr="00CD29AC" w14:paraId="25C808DB" w14:textId="77777777" w:rsidTr="000301BA">
        <w:trPr>
          <w:cantSplit/>
          <w:trHeight w:hRule="exact" w:val="360"/>
        </w:trPr>
        <w:tc>
          <w:tcPr>
            <w:tcW w:w="2124" w:type="dxa"/>
          </w:tcPr>
          <w:p w14:paraId="25C808D9"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RORX006A</w:t>
            </w:r>
          </w:p>
        </w:tc>
        <w:tc>
          <w:tcPr>
            <w:tcW w:w="7441" w:type="dxa"/>
          </w:tcPr>
          <w:p w14:paraId="25C808DA" w14:textId="77777777" w:rsidR="00E418B4" w:rsidRPr="00CD29AC" w:rsidRDefault="00E418B4" w:rsidP="004071C9">
            <w:pPr>
              <w:pStyle w:val="TableText"/>
              <w:spacing w:before="60" w:after="60"/>
              <w:rPr>
                <w:color w:val="000000"/>
                <w:sz w:val="20"/>
              </w:rPr>
            </w:pPr>
            <w:r w:rsidRPr="00CD29AC">
              <w:rPr>
                <w:color w:val="000000"/>
                <w:sz w:val="20"/>
              </w:rPr>
              <w:t xml:space="preserve">LAB UTILIZATION (QUERY &amp; SORT) </w:t>
            </w:r>
          </w:p>
        </w:tc>
      </w:tr>
      <w:tr w:rsidR="00E418B4" w:rsidRPr="00CD29AC" w14:paraId="25C808DE" w14:textId="77777777" w:rsidTr="000301BA">
        <w:trPr>
          <w:cantSplit/>
          <w:trHeight w:hRule="exact" w:val="360"/>
        </w:trPr>
        <w:tc>
          <w:tcPr>
            <w:tcW w:w="2124" w:type="dxa"/>
          </w:tcPr>
          <w:p w14:paraId="25C808DC"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RORX006C</w:t>
            </w:r>
          </w:p>
        </w:tc>
        <w:tc>
          <w:tcPr>
            <w:tcW w:w="7441" w:type="dxa"/>
          </w:tcPr>
          <w:p w14:paraId="25C808DD" w14:textId="77777777" w:rsidR="00E418B4" w:rsidRPr="00CD29AC" w:rsidRDefault="00E418B4" w:rsidP="00233EAA">
            <w:pPr>
              <w:pStyle w:val="TableText"/>
              <w:spacing w:before="60" w:after="60"/>
              <w:rPr>
                <w:color w:val="000000"/>
                <w:sz w:val="20"/>
              </w:rPr>
            </w:pPr>
            <w:r w:rsidRPr="00CD29AC">
              <w:rPr>
                <w:color w:val="000000"/>
                <w:sz w:val="20"/>
              </w:rPr>
              <w:t>LAB UTILIZATION (STORE)</w:t>
            </w:r>
          </w:p>
        </w:tc>
      </w:tr>
      <w:tr w:rsidR="00E418B4" w:rsidRPr="00CD29AC" w14:paraId="25C808E1" w14:textId="77777777" w:rsidTr="000301BA">
        <w:trPr>
          <w:cantSplit/>
          <w:trHeight w:hRule="exact" w:val="360"/>
        </w:trPr>
        <w:tc>
          <w:tcPr>
            <w:tcW w:w="2124" w:type="dxa"/>
          </w:tcPr>
          <w:p w14:paraId="25C808DF"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RORX007</w:t>
            </w:r>
          </w:p>
        </w:tc>
        <w:tc>
          <w:tcPr>
            <w:tcW w:w="7441" w:type="dxa"/>
          </w:tcPr>
          <w:p w14:paraId="25C808E0" w14:textId="77777777" w:rsidR="00E418B4" w:rsidRPr="00CD29AC" w:rsidRDefault="00E418B4" w:rsidP="00233EAA">
            <w:pPr>
              <w:pStyle w:val="TableText"/>
              <w:spacing w:before="60" w:after="60"/>
              <w:rPr>
                <w:color w:val="000000"/>
                <w:sz w:val="20"/>
              </w:rPr>
            </w:pPr>
            <w:r w:rsidRPr="00CD29AC">
              <w:rPr>
                <w:color w:val="000000"/>
                <w:sz w:val="20"/>
              </w:rPr>
              <w:t>RADIOLOGY UTILIZATION</w:t>
            </w:r>
          </w:p>
        </w:tc>
      </w:tr>
      <w:tr w:rsidR="00E418B4" w:rsidRPr="00CD29AC" w14:paraId="25C808E4" w14:textId="77777777" w:rsidTr="000301BA">
        <w:trPr>
          <w:cantSplit/>
          <w:trHeight w:hRule="exact" w:val="360"/>
        </w:trPr>
        <w:tc>
          <w:tcPr>
            <w:tcW w:w="2124" w:type="dxa"/>
          </w:tcPr>
          <w:p w14:paraId="25C808E2"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RORX007A</w:t>
            </w:r>
          </w:p>
        </w:tc>
        <w:tc>
          <w:tcPr>
            <w:tcW w:w="7441" w:type="dxa"/>
          </w:tcPr>
          <w:p w14:paraId="25C808E3" w14:textId="77777777" w:rsidR="00E418B4" w:rsidRPr="00CD29AC" w:rsidRDefault="00E418B4" w:rsidP="004071C9">
            <w:pPr>
              <w:pStyle w:val="TableText"/>
              <w:spacing w:before="60" w:after="60"/>
              <w:rPr>
                <w:color w:val="000000"/>
                <w:sz w:val="20"/>
              </w:rPr>
            </w:pPr>
            <w:r w:rsidRPr="00CD29AC">
              <w:rPr>
                <w:color w:val="000000"/>
                <w:sz w:val="20"/>
              </w:rPr>
              <w:t xml:space="preserve">RADIOLOGY UTILIZATION (OVERFLOW) </w:t>
            </w:r>
          </w:p>
        </w:tc>
      </w:tr>
      <w:tr w:rsidR="00E418B4" w:rsidRPr="00CD29AC" w14:paraId="25C808E7" w14:textId="77777777" w:rsidTr="000301BA">
        <w:trPr>
          <w:cantSplit/>
          <w:trHeight w:hRule="exact" w:val="360"/>
        </w:trPr>
        <w:tc>
          <w:tcPr>
            <w:tcW w:w="2124" w:type="dxa"/>
          </w:tcPr>
          <w:p w14:paraId="25C808E5"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RORX008</w:t>
            </w:r>
          </w:p>
        </w:tc>
        <w:tc>
          <w:tcPr>
            <w:tcW w:w="7441" w:type="dxa"/>
          </w:tcPr>
          <w:p w14:paraId="25C808E6" w14:textId="77777777" w:rsidR="00E418B4" w:rsidRPr="00CD29AC" w:rsidRDefault="00E418B4" w:rsidP="00233EAA">
            <w:pPr>
              <w:pStyle w:val="TableText"/>
              <w:spacing w:before="60" w:after="60"/>
              <w:rPr>
                <w:color w:val="000000"/>
                <w:sz w:val="20"/>
              </w:rPr>
            </w:pPr>
            <w:r w:rsidRPr="00CD29AC">
              <w:rPr>
                <w:color w:val="000000"/>
                <w:sz w:val="20"/>
              </w:rPr>
              <w:t>VERA REIMBURSEMENT REPORT</w:t>
            </w:r>
          </w:p>
        </w:tc>
      </w:tr>
      <w:tr w:rsidR="00E418B4" w:rsidRPr="00CD29AC" w14:paraId="25C808EA" w14:textId="77777777" w:rsidTr="000301BA">
        <w:trPr>
          <w:cantSplit/>
          <w:trHeight w:hRule="exact" w:val="360"/>
        </w:trPr>
        <w:tc>
          <w:tcPr>
            <w:tcW w:w="2124" w:type="dxa"/>
          </w:tcPr>
          <w:p w14:paraId="25C808E8"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RORX008A</w:t>
            </w:r>
          </w:p>
        </w:tc>
        <w:tc>
          <w:tcPr>
            <w:tcW w:w="7441" w:type="dxa"/>
          </w:tcPr>
          <w:p w14:paraId="25C808E9" w14:textId="77777777" w:rsidR="00E418B4" w:rsidRPr="00CD29AC" w:rsidRDefault="00E418B4" w:rsidP="004071C9">
            <w:pPr>
              <w:pStyle w:val="TableText"/>
              <w:spacing w:before="60" w:after="60"/>
              <w:rPr>
                <w:color w:val="000000"/>
                <w:sz w:val="20"/>
              </w:rPr>
            </w:pPr>
            <w:r w:rsidRPr="00CD29AC">
              <w:rPr>
                <w:color w:val="000000"/>
                <w:sz w:val="20"/>
              </w:rPr>
              <w:t xml:space="preserve">VERA REIMBURSEMENT REPORT </w:t>
            </w:r>
          </w:p>
        </w:tc>
      </w:tr>
      <w:tr w:rsidR="00E418B4" w:rsidRPr="00CD29AC" w14:paraId="25C808ED" w14:textId="77777777" w:rsidTr="000301BA">
        <w:trPr>
          <w:cantSplit/>
          <w:trHeight w:hRule="exact" w:val="360"/>
        </w:trPr>
        <w:tc>
          <w:tcPr>
            <w:tcW w:w="2124" w:type="dxa"/>
          </w:tcPr>
          <w:p w14:paraId="25C808EB"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RORX009</w:t>
            </w:r>
          </w:p>
        </w:tc>
        <w:tc>
          <w:tcPr>
            <w:tcW w:w="7441" w:type="dxa"/>
          </w:tcPr>
          <w:p w14:paraId="25C808EC" w14:textId="77777777" w:rsidR="00E418B4" w:rsidRPr="00CD29AC" w:rsidRDefault="00E418B4" w:rsidP="00233EAA">
            <w:pPr>
              <w:pStyle w:val="TableText"/>
              <w:spacing w:before="60" w:after="60"/>
              <w:rPr>
                <w:color w:val="000000"/>
                <w:sz w:val="20"/>
              </w:rPr>
            </w:pPr>
            <w:r w:rsidRPr="00CD29AC">
              <w:rPr>
                <w:color w:val="000000"/>
                <w:sz w:val="20"/>
              </w:rPr>
              <w:t>PHARMACY PRESCRIPTION UTILIZATION</w:t>
            </w:r>
          </w:p>
        </w:tc>
      </w:tr>
      <w:tr w:rsidR="00E418B4" w:rsidRPr="00CD29AC" w14:paraId="25C808F0" w14:textId="77777777" w:rsidTr="000301BA">
        <w:trPr>
          <w:cantSplit/>
          <w:trHeight w:hRule="exact" w:val="360"/>
        </w:trPr>
        <w:tc>
          <w:tcPr>
            <w:tcW w:w="2124" w:type="dxa"/>
          </w:tcPr>
          <w:p w14:paraId="25C808EE"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RORX009A</w:t>
            </w:r>
          </w:p>
        </w:tc>
        <w:tc>
          <w:tcPr>
            <w:tcW w:w="7441" w:type="dxa"/>
          </w:tcPr>
          <w:p w14:paraId="25C808EF" w14:textId="77777777" w:rsidR="00E418B4" w:rsidRPr="00CD29AC" w:rsidRDefault="00E418B4" w:rsidP="004071C9">
            <w:pPr>
              <w:pStyle w:val="TableText"/>
              <w:spacing w:before="60" w:after="60"/>
              <w:rPr>
                <w:color w:val="000000"/>
                <w:sz w:val="20"/>
              </w:rPr>
            </w:pPr>
            <w:r w:rsidRPr="00CD29AC">
              <w:rPr>
                <w:color w:val="000000"/>
                <w:sz w:val="20"/>
              </w:rPr>
              <w:t xml:space="preserve">PRESCRIPTION UTILIZ. (QUERY &amp; SORT) </w:t>
            </w:r>
          </w:p>
        </w:tc>
      </w:tr>
      <w:tr w:rsidR="00E418B4" w:rsidRPr="00CD29AC" w14:paraId="25C808F3" w14:textId="77777777" w:rsidTr="000301BA">
        <w:trPr>
          <w:cantSplit/>
          <w:trHeight w:hRule="exact" w:val="360"/>
        </w:trPr>
        <w:tc>
          <w:tcPr>
            <w:tcW w:w="2124" w:type="dxa"/>
          </w:tcPr>
          <w:p w14:paraId="25C808F1"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RORX009C</w:t>
            </w:r>
          </w:p>
        </w:tc>
        <w:tc>
          <w:tcPr>
            <w:tcW w:w="7441" w:type="dxa"/>
          </w:tcPr>
          <w:p w14:paraId="25C808F2" w14:textId="77777777" w:rsidR="00E418B4" w:rsidRPr="00CD29AC" w:rsidRDefault="00E418B4" w:rsidP="00233EAA">
            <w:pPr>
              <w:pStyle w:val="TableText"/>
              <w:spacing w:before="60" w:after="60"/>
              <w:rPr>
                <w:color w:val="000000"/>
                <w:sz w:val="20"/>
              </w:rPr>
            </w:pPr>
            <w:r w:rsidRPr="00CD29AC">
              <w:rPr>
                <w:color w:val="000000"/>
                <w:sz w:val="20"/>
              </w:rPr>
              <w:t>PRESCRIPTION UTILIZ. (STORE)</w:t>
            </w:r>
          </w:p>
        </w:tc>
      </w:tr>
      <w:tr w:rsidR="00E418B4" w:rsidRPr="00CD29AC" w14:paraId="25C808F6" w14:textId="77777777" w:rsidTr="000301BA">
        <w:trPr>
          <w:cantSplit/>
          <w:trHeight w:hRule="exact" w:val="360"/>
        </w:trPr>
        <w:tc>
          <w:tcPr>
            <w:tcW w:w="2124" w:type="dxa"/>
          </w:tcPr>
          <w:p w14:paraId="25C808F4"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RORX010</w:t>
            </w:r>
          </w:p>
        </w:tc>
        <w:tc>
          <w:tcPr>
            <w:tcW w:w="7441" w:type="dxa"/>
          </w:tcPr>
          <w:p w14:paraId="25C808F5" w14:textId="77777777" w:rsidR="00E418B4" w:rsidRPr="00CD29AC" w:rsidRDefault="00E418B4" w:rsidP="004071C9">
            <w:pPr>
              <w:pStyle w:val="TableText"/>
              <w:spacing w:before="60" w:after="60"/>
              <w:rPr>
                <w:color w:val="000000"/>
                <w:sz w:val="20"/>
              </w:rPr>
            </w:pPr>
            <w:r w:rsidRPr="00CD29AC">
              <w:rPr>
                <w:color w:val="000000"/>
                <w:sz w:val="20"/>
              </w:rPr>
              <w:t xml:space="preserve">LAB TESTS BY RANGE REPORT </w:t>
            </w:r>
          </w:p>
        </w:tc>
      </w:tr>
      <w:tr w:rsidR="00E418B4" w:rsidRPr="00CD29AC" w14:paraId="25C808F9" w14:textId="77777777" w:rsidTr="000301BA">
        <w:trPr>
          <w:cantSplit/>
          <w:trHeight w:hRule="exact" w:val="360"/>
        </w:trPr>
        <w:tc>
          <w:tcPr>
            <w:tcW w:w="2124" w:type="dxa"/>
          </w:tcPr>
          <w:p w14:paraId="25C808F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RORX011</w:t>
            </w:r>
          </w:p>
        </w:tc>
        <w:tc>
          <w:tcPr>
            <w:tcW w:w="7441" w:type="dxa"/>
          </w:tcPr>
          <w:p w14:paraId="25C808F8" w14:textId="77777777" w:rsidR="00E418B4" w:rsidRPr="00CD29AC" w:rsidRDefault="00E418B4" w:rsidP="004071C9">
            <w:pPr>
              <w:pStyle w:val="TableText"/>
              <w:spacing w:before="60" w:after="60"/>
              <w:rPr>
                <w:color w:val="000000"/>
                <w:sz w:val="20"/>
              </w:rPr>
            </w:pPr>
            <w:r w:rsidRPr="00CD29AC">
              <w:rPr>
                <w:color w:val="000000"/>
                <w:sz w:val="20"/>
              </w:rPr>
              <w:t xml:space="preserve">PATIENT MEDICATION HISTORY </w:t>
            </w:r>
          </w:p>
        </w:tc>
      </w:tr>
      <w:tr w:rsidR="00E418B4" w:rsidRPr="00CD29AC" w14:paraId="25C808FC" w14:textId="77777777" w:rsidTr="000301BA">
        <w:trPr>
          <w:cantSplit/>
          <w:trHeight w:hRule="exact" w:val="360"/>
        </w:trPr>
        <w:tc>
          <w:tcPr>
            <w:tcW w:w="2124" w:type="dxa"/>
          </w:tcPr>
          <w:p w14:paraId="25C808F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RORX012</w:t>
            </w:r>
          </w:p>
        </w:tc>
        <w:tc>
          <w:tcPr>
            <w:tcW w:w="7441" w:type="dxa"/>
          </w:tcPr>
          <w:p w14:paraId="25C808FB" w14:textId="77777777" w:rsidR="00E418B4" w:rsidRPr="00CD29AC" w:rsidRDefault="00E418B4" w:rsidP="00233EAA">
            <w:pPr>
              <w:pStyle w:val="TableText"/>
              <w:spacing w:before="60" w:after="60"/>
              <w:rPr>
                <w:color w:val="000000"/>
                <w:sz w:val="20"/>
              </w:rPr>
            </w:pPr>
            <w:r w:rsidRPr="00CD29AC">
              <w:rPr>
                <w:color w:val="000000"/>
                <w:sz w:val="20"/>
              </w:rPr>
              <w:t>COMBINED MEDS AND LABS REPORT</w:t>
            </w:r>
          </w:p>
        </w:tc>
      </w:tr>
      <w:tr w:rsidR="00E418B4" w:rsidRPr="00CD29AC" w14:paraId="25C808FF" w14:textId="77777777" w:rsidTr="000301BA">
        <w:trPr>
          <w:cantSplit/>
          <w:trHeight w:hRule="exact" w:val="360"/>
        </w:trPr>
        <w:tc>
          <w:tcPr>
            <w:tcW w:w="2124" w:type="dxa"/>
          </w:tcPr>
          <w:p w14:paraId="25C808FD"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RORX012A</w:t>
            </w:r>
          </w:p>
        </w:tc>
        <w:tc>
          <w:tcPr>
            <w:tcW w:w="7441" w:type="dxa"/>
          </w:tcPr>
          <w:p w14:paraId="25C808FE" w14:textId="77777777" w:rsidR="00E418B4" w:rsidRPr="00CD29AC" w:rsidRDefault="00E418B4" w:rsidP="004071C9">
            <w:pPr>
              <w:pStyle w:val="TableText"/>
              <w:spacing w:before="60" w:after="60"/>
              <w:rPr>
                <w:color w:val="000000"/>
                <w:sz w:val="20"/>
              </w:rPr>
            </w:pPr>
            <w:r w:rsidRPr="00CD29AC">
              <w:rPr>
                <w:color w:val="000000"/>
                <w:sz w:val="20"/>
              </w:rPr>
              <w:t xml:space="preserve">COMBINED MEDS AND LABS (QUERY &amp; STORE) </w:t>
            </w:r>
          </w:p>
        </w:tc>
      </w:tr>
      <w:tr w:rsidR="00E418B4" w:rsidRPr="00CD29AC" w14:paraId="25C80902" w14:textId="77777777" w:rsidTr="000301BA">
        <w:trPr>
          <w:cantSplit/>
          <w:trHeight w:hRule="exact" w:val="360"/>
        </w:trPr>
        <w:tc>
          <w:tcPr>
            <w:tcW w:w="2124" w:type="dxa"/>
          </w:tcPr>
          <w:p w14:paraId="25C80900"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RORX013</w:t>
            </w:r>
          </w:p>
        </w:tc>
        <w:tc>
          <w:tcPr>
            <w:tcW w:w="7441" w:type="dxa"/>
          </w:tcPr>
          <w:p w14:paraId="25C80901" w14:textId="77777777" w:rsidR="00E418B4" w:rsidRPr="00CD29AC" w:rsidRDefault="00E418B4" w:rsidP="00233EAA">
            <w:pPr>
              <w:pStyle w:val="TableText"/>
              <w:spacing w:before="60" w:after="60"/>
              <w:rPr>
                <w:color w:val="000000"/>
                <w:sz w:val="20"/>
              </w:rPr>
            </w:pPr>
            <w:r w:rsidRPr="00CD29AC">
              <w:rPr>
                <w:color w:val="000000"/>
                <w:sz w:val="20"/>
              </w:rPr>
              <w:t>DIAGNOSIS CODES REPORT</w:t>
            </w:r>
          </w:p>
        </w:tc>
      </w:tr>
      <w:tr w:rsidR="00E418B4" w:rsidRPr="00CD29AC" w14:paraId="25C80905" w14:textId="77777777" w:rsidTr="000301BA">
        <w:trPr>
          <w:cantSplit/>
          <w:trHeight w:hRule="exact" w:val="360"/>
        </w:trPr>
        <w:tc>
          <w:tcPr>
            <w:tcW w:w="2124" w:type="dxa"/>
          </w:tcPr>
          <w:p w14:paraId="25C80903"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RORX013A</w:t>
            </w:r>
          </w:p>
        </w:tc>
        <w:tc>
          <w:tcPr>
            <w:tcW w:w="7441" w:type="dxa"/>
          </w:tcPr>
          <w:p w14:paraId="25C80904" w14:textId="77777777" w:rsidR="00E418B4" w:rsidRPr="00C422FD" w:rsidRDefault="00E418B4" w:rsidP="004071C9">
            <w:pPr>
              <w:pStyle w:val="TableText"/>
              <w:spacing w:before="60" w:after="60"/>
              <w:rPr>
                <w:color w:val="000000"/>
                <w:sz w:val="20"/>
              </w:rPr>
            </w:pPr>
            <w:r w:rsidRPr="00C422FD">
              <w:rPr>
                <w:color w:val="000000"/>
                <w:sz w:val="20"/>
              </w:rPr>
              <w:t xml:space="preserve">DIAGNOSIS CODES (QUERY &amp; SORT) </w:t>
            </w:r>
          </w:p>
        </w:tc>
      </w:tr>
      <w:tr w:rsidR="00E418B4" w:rsidRPr="00CD29AC" w14:paraId="25C80908" w14:textId="77777777" w:rsidTr="000301BA">
        <w:trPr>
          <w:cantSplit/>
          <w:trHeight w:hRule="exact" w:val="360"/>
        </w:trPr>
        <w:tc>
          <w:tcPr>
            <w:tcW w:w="2124" w:type="dxa"/>
          </w:tcPr>
          <w:p w14:paraId="25C80906"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RORX013C</w:t>
            </w:r>
          </w:p>
        </w:tc>
        <w:tc>
          <w:tcPr>
            <w:tcW w:w="7441" w:type="dxa"/>
          </w:tcPr>
          <w:p w14:paraId="25C80907" w14:textId="77777777" w:rsidR="00E418B4" w:rsidRPr="00CD29AC" w:rsidRDefault="00E418B4" w:rsidP="00233EAA">
            <w:pPr>
              <w:pStyle w:val="TableText"/>
              <w:spacing w:before="60" w:after="60"/>
              <w:rPr>
                <w:color w:val="000000"/>
                <w:sz w:val="20"/>
              </w:rPr>
            </w:pPr>
            <w:r w:rsidRPr="00CD29AC">
              <w:rPr>
                <w:color w:val="000000"/>
                <w:sz w:val="20"/>
              </w:rPr>
              <w:t>DIAGNOSIS CODES (STORE)</w:t>
            </w:r>
          </w:p>
        </w:tc>
      </w:tr>
      <w:tr w:rsidR="00E418B4" w:rsidRPr="00CD29AC" w14:paraId="25C8090B" w14:textId="77777777" w:rsidTr="000301BA">
        <w:trPr>
          <w:cantSplit/>
          <w:trHeight w:hRule="exact" w:val="360"/>
        </w:trPr>
        <w:tc>
          <w:tcPr>
            <w:tcW w:w="2124" w:type="dxa"/>
          </w:tcPr>
          <w:p w14:paraId="25C80909"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RORX014</w:t>
            </w:r>
          </w:p>
        </w:tc>
        <w:tc>
          <w:tcPr>
            <w:tcW w:w="7441" w:type="dxa"/>
          </w:tcPr>
          <w:p w14:paraId="25C8090A" w14:textId="77777777" w:rsidR="00E418B4" w:rsidRPr="00CD29AC" w:rsidRDefault="00E418B4" w:rsidP="00233EAA">
            <w:pPr>
              <w:pStyle w:val="TableText"/>
              <w:spacing w:before="60" w:after="60"/>
              <w:rPr>
                <w:color w:val="000000"/>
                <w:sz w:val="20"/>
              </w:rPr>
            </w:pPr>
            <w:r w:rsidRPr="00CD29AC">
              <w:rPr>
                <w:color w:val="000000"/>
                <w:sz w:val="20"/>
              </w:rPr>
              <w:t>REGISTRY MEDICATIONS REPORT</w:t>
            </w:r>
          </w:p>
        </w:tc>
      </w:tr>
      <w:tr w:rsidR="00E418B4" w:rsidRPr="00CD29AC" w14:paraId="25C8090E" w14:textId="77777777" w:rsidTr="000301BA">
        <w:trPr>
          <w:cantSplit/>
          <w:trHeight w:hRule="exact" w:val="360"/>
        </w:trPr>
        <w:tc>
          <w:tcPr>
            <w:tcW w:w="2124" w:type="dxa"/>
          </w:tcPr>
          <w:p w14:paraId="25C8090C"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RORX014A</w:t>
            </w:r>
          </w:p>
        </w:tc>
        <w:tc>
          <w:tcPr>
            <w:tcW w:w="7441" w:type="dxa"/>
          </w:tcPr>
          <w:p w14:paraId="25C8090D" w14:textId="77777777" w:rsidR="00E418B4" w:rsidRPr="00CD29AC" w:rsidRDefault="00E418B4" w:rsidP="004071C9">
            <w:pPr>
              <w:pStyle w:val="TableText"/>
              <w:spacing w:before="60" w:after="60"/>
              <w:rPr>
                <w:color w:val="000000"/>
                <w:sz w:val="20"/>
              </w:rPr>
            </w:pPr>
            <w:r w:rsidRPr="00CD29AC">
              <w:rPr>
                <w:color w:val="000000"/>
                <w:sz w:val="20"/>
              </w:rPr>
              <w:t xml:space="preserve">REGISTRY MEDS REPORT (QUERY &amp; SORT) </w:t>
            </w:r>
          </w:p>
        </w:tc>
      </w:tr>
      <w:tr w:rsidR="00E418B4" w:rsidRPr="00CD29AC" w14:paraId="25C80911" w14:textId="77777777" w:rsidTr="000301BA">
        <w:trPr>
          <w:cantSplit/>
          <w:trHeight w:hRule="exact" w:val="360"/>
        </w:trPr>
        <w:tc>
          <w:tcPr>
            <w:tcW w:w="2124" w:type="dxa"/>
          </w:tcPr>
          <w:p w14:paraId="25C8090F"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RORX015</w:t>
            </w:r>
          </w:p>
        </w:tc>
        <w:tc>
          <w:tcPr>
            <w:tcW w:w="7441" w:type="dxa"/>
          </w:tcPr>
          <w:p w14:paraId="25C80910" w14:textId="77777777" w:rsidR="00E418B4" w:rsidRPr="00CD29AC" w:rsidRDefault="00E418B4" w:rsidP="00233EAA">
            <w:pPr>
              <w:pStyle w:val="TableText"/>
              <w:spacing w:before="60" w:after="60"/>
              <w:rPr>
                <w:color w:val="000000"/>
                <w:sz w:val="20"/>
              </w:rPr>
            </w:pPr>
            <w:r w:rsidRPr="00CD29AC">
              <w:rPr>
                <w:color w:val="000000"/>
                <w:sz w:val="20"/>
              </w:rPr>
              <w:t>PROCEDURES (CPT) REPORT</w:t>
            </w:r>
          </w:p>
        </w:tc>
      </w:tr>
      <w:tr w:rsidR="00E418B4" w:rsidRPr="00CD29AC" w14:paraId="25C80914" w14:textId="77777777" w:rsidTr="000301BA">
        <w:trPr>
          <w:cantSplit/>
          <w:trHeight w:hRule="exact" w:val="360"/>
        </w:trPr>
        <w:tc>
          <w:tcPr>
            <w:tcW w:w="2124" w:type="dxa"/>
          </w:tcPr>
          <w:p w14:paraId="25C80912"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RORX015A</w:t>
            </w:r>
          </w:p>
        </w:tc>
        <w:tc>
          <w:tcPr>
            <w:tcW w:w="7441" w:type="dxa"/>
          </w:tcPr>
          <w:p w14:paraId="25C80913" w14:textId="77777777" w:rsidR="00E418B4" w:rsidRPr="00C422FD" w:rsidRDefault="00E418B4" w:rsidP="004071C9">
            <w:pPr>
              <w:pStyle w:val="TableText"/>
              <w:spacing w:before="60" w:after="60"/>
              <w:rPr>
                <w:color w:val="000000"/>
                <w:sz w:val="20"/>
              </w:rPr>
            </w:pPr>
            <w:r w:rsidRPr="00C422FD">
              <w:rPr>
                <w:color w:val="000000"/>
                <w:sz w:val="20"/>
              </w:rPr>
              <w:t xml:space="preserve">PROCEDURES (QUERY &amp; SORT) </w:t>
            </w:r>
          </w:p>
        </w:tc>
      </w:tr>
      <w:tr w:rsidR="00E418B4" w:rsidRPr="00CD29AC" w14:paraId="25C80917" w14:textId="77777777" w:rsidTr="000301BA">
        <w:trPr>
          <w:cantSplit/>
          <w:trHeight w:hRule="exact" w:val="360"/>
        </w:trPr>
        <w:tc>
          <w:tcPr>
            <w:tcW w:w="2124" w:type="dxa"/>
          </w:tcPr>
          <w:p w14:paraId="25C80915"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RORX015C</w:t>
            </w:r>
          </w:p>
        </w:tc>
        <w:tc>
          <w:tcPr>
            <w:tcW w:w="7441" w:type="dxa"/>
          </w:tcPr>
          <w:p w14:paraId="25C80916" w14:textId="77777777" w:rsidR="00E418B4" w:rsidRPr="00CD29AC" w:rsidRDefault="00E418B4" w:rsidP="00233EAA">
            <w:pPr>
              <w:pStyle w:val="TableText"/>
              <w:spacing w:before="60" w:after="60"/>
              <w:rPr>
                <w:color w:val="000000"/>
                <w:sz w:val="20"/>
              </w:rPr>
            </w:pPr>
            <w:r w:rsidRPr="00CD29AC">
              <w:rPr>
                <w:color w:val="000000"/>
                <w:sz w:val="20"/>
              </w:rPr>
              <w:t>PROCEDURES (STORE)</w:t>
            </w:r>
          </w:p>
        </w:tc>
      </w:tr>
      <w:tr w:rsidR="00E418B4" w:rsidRPr="00CD29AC" w14:paraId="25C8091A" w14:textId="77777777" w:rsidTr="000301BA">
        <w:trPr>
          <w:cantSplit/>
          <w:trHeight w:hRule="exact" w:val="360"/>
        </w:trPr>
        <w:tc>
          <w:tcPr>
            <w:tcW w:w="2124" w:type="dxa"/>
          </w:tcPr>
          <w:p w14:paraId="25C80918"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RORX016</w:t>
            </w:r>
          </w:p>
        </w:tc>
        <w:tc>
          <w:tcPr>
            <w:tcW w:w="7441" w:type="dxa"/>
          </w:tcPr>
          <w:p w14:paraId="25C80919" w14:textId="77777777" w:rsidR="00E418B4" w:rsidRPr="00CD29AC" w:rsidRDefault="00E418B4" w:rsidP="00233EAA">
            <w:pPr>
              <w:pStyle w:val="TableText"/>
              <w:spacing w:before="60" w:after="60"/>
              <w:rPr>
                <w:color w:val="000000"/>
                <w:sz w:val="20"/>
              </w:rPr>
            </w:pPr>
            <w:r w:rsidRPr="00CD29AC">
              <w:rPr>
                <w:color w:val="000000"/>
                <w:sz w:val="20"/>
              </w:rPr>
              <w:t>OUTPATIENT UTILIZATION</w:t>
            </w:r>
          </w:p>
        </w:tc>
      </w:tr>
      <w:tr w:rsidR="00E418B4" w:rsidRPr="00CD29AC" w14:paraId="25C8091D" w14:textId="77777777" w:rsidTr="000301BA">
        <w:trPr>
          <w:cantSplit/>
          <w:trHeight w:hRule="exact" w:val="360"/>
        </w:trPr>
        <w:tc>
          <w:tcPr>
            <w:tcW w:w="2124" w:type="dxa"/>
          </w:tcPr>
          <w:p w14:paraId="25C8091B"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RORX016A</w:t>
            </w:r>
          </w:p>
        </w:tc>
        <w:tc>
          <w:tcPr>
            <w:tcW w:w="7441" w:type="dxa"/>
          </w:tcPr>
          <w:p w14:paraId="25C8091C" w14:textId="77777777" w:rsidR="00E418B4" w:rsidRPr="00CD29AC" w:rsidRDefault="00E418B4" w:rsidP="004071C9">
            <w:pPr>
              <w:pStyle w:val="TableText"/>
              <w:spacing w:before="60" w:after="60"/>
              <w:rPr>
                <w:color w:val="000000"/>
                <w:sz w:val="20"/>
              </w:rPr>
            </w:pPr>
            <w:r w:rsidRPr="00CD29AC">
              <w:rPr>
                <w:color w:val="000000"/>
                <w:sz w:val="20"/>
              </w:rPr>
              <w:t xml:space="preserve">OUTPATIENT UTILIZATION (QUERY) </w:t>
            </w:r>
          </w:p>
        </w:tc>
      </w:tr>
      <w:tr w:rsidR="00E418B4" w:rsidRPr="00CD29AC" w14:paraId="25C80920" w14:textId="77777777" w:rsidTr="000301BA">
        <w:trPr>
          <w:cantSplit/>
          <w:trHeight w:hRule="exact" w:val="360"/>
        </w:trPr>
        <w:tc>
          <w:tcPr>
            <w:tcW w:w="2124" w:type="dxa"/>
          </w:tcPr>
          <w:p w14:paraId="25C8091E"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RORX016B</w:t>
            </w:r>
          </w:p>
        </w:tc>
        <w:tc>
          <w:tcPr>
            <w:tcW w:w="7441" w:type="dxa"/>
          </w:tcPr>
          <w:p w14:paraId="25C8091F" w14:textId="77777777" w:rsidR="00E418B4" w:rsidRPr="00CD29AC" w:rsidRDefault="00E418B4" w:rsidP="00233EAA">
            <w:pPr>
              <w:pStyle w:val="TableText"/>
              <w:spacing w:before="60" w:after="60"/>
              <w:rPr>
                <w:color w:val="000000"/>
                <w:sz w:val="20"/>
              </w:rPr>
            </w:pPr>
            <w:r w:rsidRPr="00CD29AC">
              <w:rPr>
                <w:color w:val="000000"/>
                <w:sz w:val="20"/>
              </w:rPr>
              <w:t>OUTPATIENT UTILIZATION (SORT)</w:t>
            </w:r>
          </w:p>
        </w:tc>
      </w:tr>
      <w:tr w:rsidR="00E418B4" w:rsidRPr="00CD29AC" w14:paraId="25C80923" w14:textId="77777777" w:rsidTr="000301BA">
        <w:trPr>
          <w:cantSplit/>
          <w:trHeight w:hRule="exact" w:val="360"/>
        </w:trPr>
        <w:tc>
          <w:tcPr>
            <w:tcW w:w="2124" w:type="dxa"/>
          </w:tcPr>
          <w:p w14:paraId="25C80921"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lastRenderedPageBreak/>
              <w:t>RORX016C</w:t>
            </w:r>
          </w:p>
        </w:tc>
        <w:tc>
          <w:tcPr>
            <w:tcW w:w="7441" w:type="dxa"/>
          </w:tcPr>
          <w:p w14:paraId="25C80922" w14:textId="77777777" w:rsidR="00E418B4" w:rsidRPr="00CD29AC" w:rsidRDefault="00E418B4" w:rsidP="00233EAA">
            <w:pPr>
              <w:pStyle w:val="TableText"/>
              <w:spacing w:before="60" w:after="60"/>
              <w:rPr>
                <w:color w:val="000000"/>
                <w:sz w:val="20"/>
              </w:rPr>
            </w:pPr>
            <w:r w:rsidRPr="00CD29AC">
              <w:rPr>
                <w:color w:val="000000"/>
                <w:sz w:val="20"/>
              </w:rPr>
              <w:t>OUTPATIENT UTILIZATION (STORE)</w:t>
            </w:r>
          </w:p>
        </w:tc>
      </w:tr>
      <w:tr w:rsidR="00E418B4" w:rsidRPr="00CD29AC" w14:paraId="25C80926" w14:textId="77777777" w:rsidTr="000301BA">
        <w:trPr>
          <w:cantSplit/>
          <w:trHeight w:hRule="exact" w:val="360"/>
        </w:trPr>
        <w:tc>
          <w:tcPr>
            <w:tcW w:w="2124" w:type="dxa"/>
          </w:tcPr>
          <w:p w14:paraId="25C80924"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RORX018</w:t>
            </w:r>
          </w:p>
        </w:tc>
        <w:tc>
          <w:tcPr>
            <w:tcW w:w="7441" w:type="dxa"/>
          </w:tcPr>
          <w:p w14:paraId="25C80925" w14:textId="77777777" w:rsidR="00E418B4" w:rsidRPr="00CD29AC" w:rsidRDefault="00E418B4" w:rsidP="004071C9">
            <w:pPr>
              <w:pStyle w:val="TableText"/>
              <w:spacing w:before="60" w:after="60"/>
              <w:rPr>
                <w:color w:val="000000"/>
                <w:sz w:val="20"/>
              </w:rPr>
            </w:pPr>
            <w:r w:rsidRPr="00CD29AC">
              <w:rPr>
                <w:color w:val="000000"/>
                <w:sz w:val="20"/>
              </w:rPr>
              <w:t xml:space="preserve">BMI BY RANGE REPORT </w:t>
            </w:r>
          </w:p>
        </w:tc>
      </w:tr>
      <w:tr w:rsidR="00E418B4" w:rsidRPr="00CD29AC" w14:paraId="25C80929" w14:textId="77777777" w:rsidTr="000301BA">
        <w:trPr>
          <w:cantSplit/>
          <w:trHeight w:hRule="exact" w:val="360"/>
        </w:trPr>
        <w:tc>
          <w:tcPr>
            <w:tcW w:w="2124" w:type="dxa"/>
          </w:tcPr>
          <w:p w14:paraId="25C80927" w14:textId="77777777" w:rsidR="00E418B4" w:rsidRPr="00CA0C10" w:rsidRDefault="00E418B4" w:rsidP="006F4B68">
            <w:pPr>
              <w:spacing w:afterLines="60" w:after="144"/>
              <w:rPr>
                <w:rFonts w:ascii="Courier New" w:hAnsi="Courier New" w:cs="Courier New"/>
                <w:b/>
                <w:szCs w:val="22"/>
                <w:highlight w:val="yellow"/>
              </w:rPr>
            </w:pPr>
            <w:r w:rsidRPr="00CA0C10">
              <w:rPr>
                <w:rFonts w:ascii="Courier New" w:hAnsi="Courier New" w:cs="Courier New"/>
                <w:b/>
                <w:sz w:val="22"/>
                <w:szCs w:val="22"/>
                <w:highlight w:val="yellow"/>
              </w:rPr>
              <w:t>RORX019</w:t>
            </w:r>
          </w:p>
        </w:tc>
        <w:tc>
          <w:tcPr>
            <w:tcW w:w="7441" w:type="dxa"/>
          </w:tcPr>
          <w:p w14:paraId="25C80928" w14:textId="77777777" w:rsidR="00E418B4" w:rsidRPr="00CA0C10" w:rsidRDefault="00E418B4" w:rsidP="004071C9">
            <w:pPr>
              <w:pStyle w:val="TableText"/>
              <w:spacing w:before="60" w:after="60"/>
              <w:rPr>
                <w:color w:val="000000"/>
                <w:sz w:val="20"/>
                <w:highlight w:val="yellow"/>
              </w:rPr>
            </w:pPr>
            <w:r w:rsidRPr="00CA0C10">
              <w:rPr>
                <w:color w:val="000000"/>
                <w:sz w:val="20"/>
                <w:highlight w:val="yellow"/>
              </w:rPr>
              <w:t xml:space="preserve">LIVER SCORE BY RANGE REPORT </w:t>
            </w:r>
          </w:p>
        </w:tc>
      </w:tr>
      <w:tr w:rsidR="00E418B4" w:rsidRPr="00CD29AC" w14:paraId="25C8092C" w14:textId="77777777" w:rsidTr="000E646B">
        <w:trPr>
          <w:cantSplit/>
          <w:trHeight w:hRule="exact" w:val="360"/>
        </w:trPr>
        <w:tc>
          <w:tcPr>
            <w:tcW w:w="2124" w:type="dxa"/>
          </w:tcPr>
          <w:p w14:paraId="25C8092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RORX019A</w:t>
            </w:r>
          </w:p>
        </w:tc>
        <w:tc>
          <w:tcPr>
            <w:tcW w:w="7441" w:type="dxa"/>
          </w:tcPr>
          <w:p w14:paraId="25C8092B" w14:textId="77777777" w:rsidR="00E418B4" w:rsidRPr="00CD29AC" w:rsidRDefault="00E418B4" w:rsidP="00233EAA">
            <w:pPr>
              <w:pStyle w:val="TableText"/>
              <w:spacing w:before="60" w:after="60"/>
              <w:rPr>
                <w:color w:val="000000"/>
                <w:sz w:val="20"/>
              </w:rPr>
            </w:pPr>
            <w:r w:rsidRPr="00CD29AC">
              <w:rPr>
                <w:color w:val="000000"/>
                <w:sz w:val="20"/>
              </w:rPr>
              <w:t>LIVER SCORE BY RANGE REPORT</w:t>
            </w:r>
          </w:p>
        </w:tc>
      </w:tr>
      <w:tr w:rsidR="00E418B4" w:rsidRPr="00CD29AC" w14:paraId="25C8092F" w14:textId="77777777" w:rsidTr="000301BA">
        <w:trPr>
          <w:cantSplit/>
          <w:trHeight w:hRule="exact" w:val="360"/>
        </w:trPr>
        <w:tc>
          <w:tcPr>
            <w:tcW w:w="2124" w:type="dxa"/>
          </w:tcPr>
          <w:p w14:paraId="25C8092D"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RORX020</w:t>
            </w:r>
          </w:p>
        </w:tc>
        <w:tc>
          <w:tcPr>
            <w:tcW w:w="7441" w:type="dxa"/>
          </w:tcPr>
          <w:p w14:paraId="25C8092E" w14:textId="77777777" w:rsidR="00E418B4" w:rsidRPr="00CD29AC" w:rsidRDefault="00E418B4" w:rsidP="004071C9">
            <w:pPr>
              <w:pStyle w:val="TableText"/>
              <w:spacing w:before="60" w:after="60"/>
              <w:rPr>
                <w:color w:val="000000"/>
                <w:sz w:val="20"/>
              </w:rPr>
            </w:pPr>
            <w:r w:rsidRPr="00CD29AC">
              <w:rPr>
                <w:color w:val="000000"/>
                <w:sz w:val="20"/>
              </w:rPr>
              <w:t xml:space="preserve">RENAL FUNCTION BY RANGE REPORT </w:t>
            </w:r>
          </w:p>
        </w:tc>
      </w:tr>
      <w:tr w:rsidR="00E418B4" w:rsidRPr="00CD29AC" w14:paraId="25C80932" w14:textId="77777777" w:rsidTr="000E646B">
        <w:trPr>
          <w:cantSplit/>
          <w:trHeight w:hRule="exact" w:val="360"/>
        </w:trPr>
        <w:tc>
          <w:tcPr>
            <w:tcW w:w="2124" w:type="dxa"/>
          </w:tcPr>
          <w:p w14:paraId="25C80930"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RORX020A</w:t>
            </w:r>
          </w:p>
        </w:tc>
        <w:tc>
          <w:tcPr>
            <w:tcW w:w="7441" w:type="dxa"/>
          </w:tcPr>
          <w:p w14:paraId="25C80931" w14:textId="77777777" w:rsidR="00E418B4" w:rsidRPr="00CD29AC" w:rsidRDefault="00E418B4" w:rsidP="00233EAA">
            <w:pPr>
              <w:pStyle w:val="TableText"/>
              <w:spacing w:before="60" w:after="60"/>
              <w:rPr>
                <w:color w:val="000000"/>
                <w:sz w:val="20"/>
              </w:rPr>
            </w:pPr>
            <w:r w:rsidRPr="00CD29AC">
              <w:rPr>
                <w:color w:val="000000"/>
                <w:sz w:val="20"/>
              </w:rPr>
              <w:t>RENAL FUNCTION BY RANGE REPORT</w:t>
            </w:r>
          </w:p>
        </w:tc>
      </w:tr>
      <w:tr w:rsidR="00E418B4" w:rsidRPr="00CD29AC" w14:paraId="25C80935" w14:textId="77777777" w:rsidTr="000301BA">
        <w:trPr>
          <w:cantSplit/>
          <w:trHeight w:hRule="exact" w:val="360"/>
        </w:trPr>
        <w:tc>
          <w:tcPr>
            <w:tcW w:w="2124" w:type="dxa"/>
          </w:tcPr>
          <w:p w14:paraId="25C80933" w14:textId="77777777" w:rsidR="00E418B4" w:rsidRPr="00CD29AC" w:rsidRDefault="00E418B4" w:rsidP="006F4B68">
            <w:pPr>
              <w:spacing w:afterLines="60" w:after="144"/>
              <w:rPr>
                <w:rFonts w:ascii="Courier New" w:hAnsi="Courier New" w:cs="Courier New"/>
                <w:b/>
                <w:sz w:val="22"/>
                <w:szCs w:val="22"/>
              </w:rPr>
            </w:pPr>
            <w:r w:rsidRPr="00CD29AC">
              <w:rPr>
                <w:rFonts w:ascii="Courier New" w:hAnsi="Courier New" w:cs="Courier New"/>
                <w:b/>
                <w:sz w:val="22"/>
                <w:szCs w:val="22"/>
              </w:rPr>
              <w:t>RORX020B</w:t>
            </w:r>
          </w:p>
        </w:tc>
        <w:tc>
          <w:tcPr>
            <w:tcW w:w="7441" w:type="dxa"/>
          </w:tcPr>
          <w:p w14:paraId="25C80934" w14:textId="77777777" w:rsidR="00E418B4" w:rsidRPr="00CD29AC" w:rsidRDefault="00E418B4" w:rsidP="004071C9">
            <w:pPr>
              <w:pStyle w:val="TableText"/>
              <w:spacing w:before="60" w:after="60"/>
              <w:rPr>
                <w:color w:val="000000"/>
                <w:sz w:val="20"/>
              </w:rPr>
            </w:pPr>
            <w:r w:rsidRPr="00CD29AC">
              <w:rPr>
                <w:color w:val="000000"/>
                <w:sz w:val="20"/>
              </w:rPr>
              <w:t>RENAL FUNCTION BY RANGE REPORT</w:t>
            </w:r>
          </w:p>
        </w:tc>
      </w:tr>
      <w:tr w:rsidR="00E418B4" w:rsidRPr="00CD29AC" w14:paraId="25C80938" w14:textId="77777777" w:rsidTr="000301BA">
        <w:trPr>
          <w:cantSplit/>
          <w:trHeight w:hRule="exact" w:val="360"/>
        </w:trPr>
        <w:tc>
          <w:tcPr>
            <w:tcW w:w="2124" w:type="dxa"/>
          </w:tcPr>
          <w:p w14:paraId="25C80936" w14:textId="77777777" w:rsidR="00E418B4" w:rsidRPr="00CA0C10" w:rsidRDefault="00E418B4" w:rsidP="006F4B68">
            <w:pPr>
              <w:spacing w:afterLines="60" w:after="144"/>
              <w:rPr>
                <w:rFonts w:ascii="Courier New" w:hAnsi="Courier New" w:cs="Courier New"/>
                <w:b/>
                <w:sz w:val="22"/>
                <w:szCs w:val="22"/>
                <w:highlight w:val="yellow"/>
              </w:rPr>
            </w:pPr>
            <w:r w:rsidRPr="00CA0C10">
              <w:rPr>
                <w:rFonts w:ascii="Courier New" w:hAnsi="Courier New" w:cs="Courier New"/>
                <w:b/>
                <w:sz w:val="22"/>
                <w:szCs w:val="22"/>
                <w:highlight w:val="yellow"/>
              </w:rPr>
              <w:t>RORX021</w:t>
            </w:r>
          </w:p>
        </w:tc>
        <w:tc>
          <w:tcPr>
            <w:tcW w:w="7441" w:type="dxa"/>
          </w:tcPr>
          <w:p w14:paraId="25C80937" w14:textId="77777777" w:rsidR="00E418B4" w:rsidRPr="00CA0C10" w:rsidRDefault="00E418B4" w:rsidP="004071C9">
            <w:pPr>
              <w:pStyle w:val="TableText"/>
              <w:spacing w:before="60" w:after="60"/>
              <w:rPr>
                <w:color w:val="000000"/>
                <w:sz w:val="20"/>
                <w:highlight w:val="yellow"/>
              </w:rPr>
            </w:pPr>
            <w:r w:rsidRPr="00CA0C10">
              <w:rPr>
                <w:color w:val="000000"/>
                <w:sz w:val="20"/>
                <w:highlight w:val="yellow"/>
              </w:rPr>
              <w:t>HCV DAA CANDIDATES REPORT</w:t>
            </w:r>
          </w:p>
        </w:tc>
      </w:tr>
      <w:tr w:rsidR="00E418B4" w:rsidRPr="00CD29AC" w14:paraId="25C8093B" w14:textId="77777777" w:rsidTr="000301BA">
        <w:trPr>
          <w:cantSplit/>
          <w:trHeight w:hRule="exact" w:val="360"/>
        </w:trPr>
        <w:tc>
          <w:tcPr>
            <w:tcW w:w="2124" w:type="dxa"/>
          </w:tcPr>
          <w:p w14:paraId="25C80939" w14:textId="77777777" w:rsidR="00E418B4" w:rsidRPr="00CA0C10" w:rsidRDefault="00E418B4" w:rsidP="006F4B68">
            <w:pPr>
              <w:spacing w:afterLines="60" w:after="144"/>
              <w:rPr>
                <w:rFonts w:ascii="Courier New" w:hAnsi="Courier New" w:cs="Courier New"/>
                <w:b/>
                <w:sz w:val="22"/>
                <w:szCs w:val="22"/>
                <w:highlight w:val="yellow"/>
              </w:rPr>
            </w:pPr>
            <w:r w:rsidRPr="00CA0C10">
              <w:rPr>
                <w:rFonts w:ascii="Courier New" w:hAnsi="Courier New" w:cs="Courier New"/>
                <w:b/>
                <w:sz w:val="22"/>
                <w:szCs w:val="22"/>
                <w:highlight w:val="yellow"/>
              </w:rPr>
              <w:t>RORX021A</w:t>
            </w:r>
          </w:p>
        </w:tc>
        <w:tc>
          <w:tcPr>
            <w:tcW w:w="7441" w:type="dxa"/>
          </w:tcPr>
          <w:p w14:paraId="25C8093A" w14:textId="77777777" w:rsidR="00E418B4" w:rsidRPr="00CA0C10" w:rsidRDefault="00E418B4" w:rsidP="004071C9">
            <w:pPr>
              <w:pStyle w:val="TableText"/>
              <w:spacing w:before="60" w:after="60"/>
              <w:rPr>
                <w:color w:val="000000"/>
                <w:sz w:val="20"/>
                <w:highlight w:val="yellow"/>
              </w:rPr>
            </w:pPr>
            <w:r w:rsidRPr="00CA0C10">
              <w:rPr>
                <w:color w:val="000000"/>
                <w:sz w:val="20"/>
                <w:highlight w:val="yellow"/>
              </w:rPr>
              <w:t>HCV DAA CANDIDATES(QUERY &amp; STORE)</w:t>
            </w:r>
          </w:p>
        </w:tc>
      </w:tr>
      <w:tr w:rsidR="00E418B4" w:rsidRPr="00CD29AC" w14:paraId="25C8093E" w14:textId="77777777" w:rsidTr="000301BA">
        <w:trPr>
          <w:cantSplit/>
          <w:trHeight w:hRule="exact" w:val="360"/>
        </w:trPr>
        <w:tc>
          <w:tcPr>
            <w:tcW w:w="2124" w:type="dxa"/>
          </w:tcPr>
          <w:p w14:paraId="25C8093C" w14:textId="77777777" w:rsidR="00E418B4" w:rsidRPr="00CD29AC" w:rsidRDefault="00E418B4" w:rsidP="006F4B68">
            <w:pPr>
              <w:spacing w:afterLines="60" w:after="144"/>
              <w:jc w:val="both"/>
              <w:rPr>
                <w:rFonts w:ascii="Courier New" w:hAnsi="Courier New" w:cs="Courier New"/>
                <w:b/>
                <w:sz w:val="22"/>
                <w:szCs w:val="22"/>
              </w:rPr>
            </w:pPr>
            <w:r w:rsidRPr="00CD29AC">
              <w:rPr>
                <w:rFonts w:ascii="Courier New" w:hAnsi="Courier New" w:cs="Courier New"/>
                <w:b/>
                <w:sz w:val="22"/>
                <w:szCs w:val="22"/>
              </w:rPr>
              <w:t>RORX022</w:t>
            </w:r>
          </w:p>
        </w:tc>
        <w:tc>
          <w:tcPr>
            <w:tcW w:w="7441" w:type="dxa"/>
          </w:tcPr>
          <w:p w14:paraId="25C8093D" w14:textId="77777777" w:rsidR="00E418B4" w:rsidRPr="00CD29AC" w:rsidRDefault="00E418B4" w:rsidP="004071C9">
            <w:pPr>
              <w:pStyle w:val="TableText"/>
              <w:spacing w:before="60" w:after="60"/>
              <w:rPr>
                <w:color w:val="000000"/>
                <w:sz w:val="20"/>
              </w:rPr>
            </w:pPr>
            <w:r w:rsidRPr="00CD29AC">
              <w:rPr>
                <w:color w:val="000000"/>
                <w:sz w:val="20"/>
              </w:rPr>
              <w:t>LAB DAA MONITOR REPORT</w:t>
            </w:r>
          </w:p>
        </w:tc>
      </w:tr>
      <w:tr w:rsidR="00E418B4" w:rsidRPr="00CD29AC" w14:paraId="25C80941" w14:textId="77777777" w:rsidTr="000301BA">
        <w:trPr>
          <w:cantSplit/>
          <w:trHeight w:hRule="exact" w:val="360"/>
        </w:trPr>
        <w:tc>
          <w:tcPr>
            <w:tcW w:w="2124" w:type="dxa"/>
          </w:tcPr>
          <w:p w14:paraId="25C8093F" w14:textId="77777777" w:rsidR="00E418B4" w:rsidRPr="00CD29AC" w:rsidRDefault="00E418B4" w:rsidP="006F4B68">
            <w:pPr>
              <w:spacing w:afterLines="60" w:after="144"/>
              <w:rPr>
                <w:rFonts w:ascii="Courier New" w:hAnsi="Courier New" w:cs="Courier New"/>
                <w:b/>
                <w:sz w:val="22"/>
                <w:szCs w:val="22"/>
              </w:rPr>
            </w:pPr>
            <w:r w:rsidRPr="00CD29AC">
              <w:rPr>
                <w:rFonts w:ascii="Courier New" w:hAnsi="Courier New" w:cs="Courier New"/>
                <w:b/>
                <w:sz w:val="22"/>
                <w:szCs w:val="22"/>
              </w:rPr>
              <w:t>RORX022A</w:t>
            </w:r>
          </w:p>
        </w:tc>
        <w:tc>
          <w:tcPr>
            <w:tcW w:w="7441" w:type="dxa"/>
          </w:tcPr>
          <w:p w14:paraId="25C80940" w14:textId="77777777" w:rsidR="00E418B4" w:rsidRPr="00CD29AC" w:rsidRDefault="00E418B4" w:rsidP="004071C9">
            <w:pPr>
              <w:pStyle w:val="TableText"/>
              <w:spacing w:before="60" w:after="60"/>
              <w:rPr>
                <w:color w:val="000000"/>
                <w:sz w:val="20"/>
              </w:rPr>
            </w:pPr>
            <w:r w:rsidRPr="00CD29AC">
              <w:rPr>
                <w:color w:val="000000"/>
                <w:sz w:val="20"/>
              </w:rPr>
              <w:t>LAB DAA MONITOR (CONT.)</w:t>
            </w:r>
          </w:p>
        </w:tc>
      </w:tr>
      <w:tr w:rsidR="007942E4" w:rsidRPr="00CD29AC" w14:paraId="25C80944" w14:textId="77777777" w:rsidTr="000301BA">
        <w:trPr>
          <w:cantSplit/>
          <w:trHeight w:hRule="exact" w:val="360"/>
        </w:trPr>
        <w:tc>
          <w:tcPr>
            <w:tcW w:w="2124" w:type="dxa"/>
          </w:tcPr>
          <w:p w14:paraId="25C80942" w14:textId="77777777" w:rsidR="007942E4" w:rsidRPr="00B76663" w:rsidRDefault="007942E4" w:rsidP="006F4B68">
            <w:pPr>
              <w:spacing w:afterLines="60" w:after="144"/>
              <w:jc w:val="both"/>
              <w:rPr>
                <w:rFonts w:ascii="Courier New" w:hAnsi="Courier New" w:cs="Courier New"/>
                <w:b/>
                <w:sz w:val="22"/>
                <w:szCs w:val="22"/>
              </w:rPr>
            </w:pPr>
            <w:r w:rsidRPr="00B76663">
              <w:rPr>
                <w:rFonts w:ascii="Courier New" w:hAnsi="Courier New" w:cs="Courier New"/>
                <w:b/>
                <w:sz w:val="22"/>
                <w:szCs w:val="22"/>
              </w:rPr>
              <w:t>RORX023</w:t>
            </w:r>
          </w:p>
        </w:tc>
        <w:tc>
          <w:tcPr>
            <w:tcW w:w="7441" w:type="dxa"/>
          </w:tcPr>
          <w:p w14:paraId="25C80943" w14:textId="77777777" w:rsidR="007942E4" w:rsidRPr="00B76663" w:rsidRDefault="007942E4">
            <w:pPr>
              <w:pStyle w:val="TableText"/>
              <w:spacing w:before="60" w:after="60"/>
              <w:rPr>
                <w:color w:val="000000"/>
                <w:sz w:val="20"/>
              </w:rPr>
            </w:pPr>
            <w:r w:rsidRPr="00B76663">
              <w:rPr>
                <w:color w:val="000000"/>
                <w:sz w:val="20"/>
              </w:rPr>
              <w:t>SUSTAINED VIROLOGIC RESPONSE REPORT</w:t>
            </w:r>
          </w:p>
        </w:tc>
      </w:tr>
      <w:tr w:rsidR="007942E4" w:rsidRPr="00CD29AC" w14:paraId="25C80947" w14:textId="77777777" w:rsidTr="000301BA">
        <w:trPr>
          <w:cantSplit/>
          <w:trHeight w:hRule="exact" w:val="360"/>
        </w:trPr>
        <w:tc>
          <w:tcPr>
            <w:tcW w:w="2124" w:type="dxa"/>
          </w:tcPr>
          <w:p w14:paraId="25C80945" w14:textId="77777777" w:rsidR="007942E4" w:rsidRPr="00B76663" w:rsidRDefault="007942E4" w:rsidP="006F4B68">
            <w:pPr>
              <w:spacing w:afterLines="60" w:after="144"/>
              <w:rPr>
                <w:rFonts w:ascii="Courier New" w:hAnsi="Courier New" w:cs="Courier New"/>
                <w:b/>
                <w:sz w:val="22"/>
                <w:szCs w:val="22"/>
              </w:rPr>
            </w:pPr>
            <w:r w:rsidRPr="0034459A">
              <w:rPr>
                <w:rFonts w:ascii="Courier New" w:hAnsi="Courier New" w:cs="Courier New"/>
                <w:b/>
                <w:sz w:val="22"/>
                <w:szCs w:val="22"/>
              </w:rPr>
              <w:t>RORX023A</w:t>
            </w:r>
          </w:p>
        </w:tc>
        <w:tc>
          <w:tcPr>
            <w:tcW w:w="7441" w:type="dxa"/>
          </w:tcPr>
          <w:p w14:paraId="25C80946" w14:textId="77777777" w:rsidR="007942E4" w:rsidRPr="00B76663" w:rsidRDefault="007942E4">
            <w:pPr>
              <w:pStyle w:val="TableText"/>
              <w:spacing w:before="60" w:after="60"/>
              <w:rPr>
                <w:color w:val="000000"/>
                <w:sz w:val="20"/>
              </w:rPr>
            </w:pPr>
            <w:r w:rsidRPr="00B76663">
              <w:rPr>
                <w:color w:val="000000"/>
                <w:sz w:val="20"/>
              </w:rPr>
              <w:t>SUSTAINED VIROLOGIC RESPONSE (CONT.)</w:t>
            </w:r>
          </w:p>
        </w:tc>
      </w:tr>
      <w:tr w:rsidR="00E418B4" w:rsidRPr="00CD29AC" w14:paraId="25C8094A" w14:textId="77777777" w:rsidTr="000301BA">
        <w:trPr>
          <w:cantSplit/>
          <w:trHeight w:hRule="exact" w:val="360"/>
        </w:trPr>
        <w:tc>
          <w:tcPr>
            <w:tcW w:w="2124" w:type="dxa"/>
          </w:tcPr>
          <w:p w14:paraId="25C80948"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RORXU001</w:t>
            </w:r>
          </w:p>
        </w:tc>
        <w:tc>
          <w:tcPr>
            <w:tcW w:w="7441" w:type="dxa"/>
          </w:tcPr>
          <w:p w14:paraId="25C80949" w14:textId="77777777" w:rsidR="00E418B4" w:rsidRPr="00CD29AC" w:rsidRDefault="00E418B4" w:rsidP="004071C9">
            <w:pPr>
              <w:pStyle w:val="TableText"/>
              <w:spacing w:before="60" w:after="60"/>
              <w:rPr>
                <w:color w:val="000000"/>
                <w:sz w:val="20"/>
              </w:rPr>
            </w:pPr>
            <w:r w:rsidRPr="00CD29AC">
              <w:rPr>
                <w:color w:val="000000"/>
                <w:sz w:val="20"/>
              </w:rPr>
              <w:t xml:space="preserve">REPORT UTILITIES </w:t>
            </w:r>
          </w:p>
        </w:tc>
      </w:tr>
      <w:tr w:rsidR="00E418B4" w:rsidRPr="00CD29AC" w14:paraId="25C8094D" w14:textId="77777777" w:rsidTr="000301BA">
        <w:trPr>
          <w:cantSplit/>
          <w:trHeight w:hRule="exact" w:val="360"/>
        </w:trPr>
        <w:tc>
          <w:tcPr>
            <w:tcW w:w="2124" w:type="dxa"/>
          </w:tcPr>
          <w:p w14:paraId="25C8094B" w14:textId="77777777" w:rsidR="00E418B4" w:rsidRPr="00CA0C10" w:rsidRDefault="00E418B4" w:rsidP="006F4B68">
            <w:pPr>
              <w:spacing w:afterLines="60" w:after="144"/>
              <w:rPr>
                <w:rFonts w:ascii="Courier New" w:hAnsi="Courier New" w:cs="Courier New"/>
                <w:b/>
                <w:szCs w:val="22"/>
                <w:highlight w:val="yellow"/>
              </w:rPr>
            </w:pPr>
            <w:r w:rsidRPr="00CA0C10">
              <w:rPr>
                <w:rFonts w:ascii="Courier New" w:hAnsi="Courier New" w:cs="Courier New"/>
                <w:b/>
                <w:sz w:val="22"/>
                <w:szCs w:val="22"/>
                <w:highlight w:val="yellow"/>
              </w:rPr>
              <w:t>RORXU002</w:t>
            </w:r>
          </w:p>
        </w:tc>
        <w:tc>
          <w:tcPr>
            <w:tcW w:w="7441" w:type="dxa"/>
          </w:tcPr>
          <w:p w14:paraId="25C8094C" w14:textId="77777777" w:rsidR="00E418B4" w:rsidRPr="00CA0C10" w:rsidRDefault="00E418B4" w:rsidP="004071C9">
            <w:pPr>
              <w:pStyle w:val="TableText"/>
              <w:spacing w:before="60" w:after="60"/>
              <w:rPr>
                <w:color w:val="000000"/>
                <w:sz w:val="20"/>
                <w:highlight w:val="yellow"/>
              </w:rPr>
            </w:pPr>
            <w:r w:rsidRPr="00CA0C10">
              <w:rPr>
                <w:color w:val="000000"/>
                <w:sz w:val="20"/>
                <w:highlight w:val="yellow"/>
              </w:rPr>
              <w:t xml:space="preserve">REPORT BUILDER UTILITIES </w:t>
            </w:r>
          </w:p>
        </w:tc>
      </w:tr>
      <w:tr w:rsidR="00E418B4" w:rsidRPr="00CD29AC" w14:paraId="25C80950" w14:textId="77777777" w:rsidTr="000301BA">
        <w:trPr>
          <w:cantSplit/>
          <w:trHeight w:hRule="exact" w:val="360"/>
        </w:trPr>
        <w:tc>
          <w:tcPr>
            <w:tcW w:w="2124" w:type="dxa"/>
          </w:tcPr>
          <w:p w14:paraId="25C8094E"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RORXU003</w:t>
            </w:r>
          </w:p>
        </w:tc>
        <w:tc>
          <w:tcPr>
            <w:tcW w:w="7441" w:type="dxa"/>
          </w:tcPr>
          <w:p w14:paraId="25C8094F" w14:textId="77777777" w:rsidR="00E418B4" w:rsidRPr="00CD29AC" w:rsidRDefault="00E418B4" w:rsidP="00233EAA">
            <w:pPr>
              <w:pStyle w:val="TableText"/>
              <w:spacing w:before="60" w:after="60"/>
              <w:rPr>
                <w:color w:val="000000"/>
                <w:sz w:val="20"/>
              </w:rPr>
            </w:pPr>
            <w:r w:rsidRPr="00CD29AC">
              <w:rPr>
                <w:color w:val="000000"/>
                <w:sz w:val="20"/>
              </w:rPr>
              <w:t>REPORT BUILDER UTILITIES</w:t>
            </w:r>
          </w:p>
        </w:tc>
      </w:tr>
      <w:tr w:rsidR="00E418B4" w:rsidRPr="00CD29AC" w14:paraId="25C80953" w14:textId="77777777" w:rsidTr="000301BA">
        <w:trPr>
          <w:cantSplit/>
          <w:trHeight w:hRule="exact" w:val="360"/>
        </w:trPr>
        <w:tc>
          <w:tcPr>
            <w:tcW w:w="2124" w:type="dxa"/>
          </w:tcPr>
          <w:p w14:paraId="25C80951"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RORXU004</w:t>
            </w:r>
          </w:p>
        </w:tc>
        <w:tc>
          <w:tcPr>
            <w:tcW w:w="7441" w:type="dxa"/>
          </w:tcPr>
          <w:p w14:paraId="25C80952" w14:textId="77777777" w:rsidR="00E418B4" w:rsidRPr="00CD29AC" w:rsidRDefault="00E418B4" w:rsidP="00233EAA">
            <w:pPr>
              <w:pStyle w:val="TableText"/>
              <w:spacing w:before="60" w:after="60"/>
              <w:rPr>
                <w:color w:val="000000"/>
                <w:sz w:val="20"/>
              </w:rPr>
            </w:pPr>
            <w:r w:rsidRPr="00CD29AC">
              <w:rPr>
                <w:color w:val="000000"/>
                <w:sz w:val="20"/>
              </w:rPr>
              <w:t>REPORT UTILITIES (STATISTICS)</w:t>
            </w:r>
          </w:p>
        </w:tc>
      </w:tr>
      <w:tr w:rsidR="00E418B4" w:rsidRPr="00CD29AC" w14:paraId="25C80956" w14:textId="77777777" w:rsidTr="000301BA">
        <w:trPr>
          <w:cantSplit/>
          <w:trHeight w:hRule="exact" w:val="360"/>
        </w:trPr>
        <w:tc>
          <w:tcPr>
            <w:tcW w:w="2124" w:type="dxa"/>
          </w:tcPr>
          <w:p w14:paraId="25C80954" w14:textId="77777777" w:rsidR="00E418B4" w:rsidRPr="00CA0C10" w:rsidRDefault="00E418B4" w:rsidP="006F4B68">
            <w:pPr>
              <w:spacing w:afterLines="60" w:after="144"/>
              <w:rPr>
                <w:rFonts w:ascii="Courier New" w:hAnsi="Courier New" w:cs="Courier New"/>
                <w:b/>
                <w:szCs w:val="22"/>
                <w:highlight w:val="yellow"/>
              </w:rPr>
            </w:pPr>
            <w:r w:rsidRPr="00CA0C10">
              <w:rPr>
                <w:rFonts w:ascii="Courier New" w:hAnsi="Courier New" w:cs="Courier New"/>
                <w:b/>
                <w:sz w:val="22"/>
                <w:szCs w:val="22"/>
                <w:highlight w:val="yellow"/>
              </w:rPr>
              <w:t>RORXU005</w:t>
            </w:r>
          </w:p>
        </w:tc>
        <w:tc>
          <w:tcPr>
            <w:tcW w:w="7441" w:type="dxa"/>
          </w:tcPr>
          <w:p w14:paraId="25C80955" w14:textId="77777777" w:rsidR="00E418B4" w:rsidRPr="00CA0C10" w:rsidRDefault="00E418B4" w:rsidP="00233EAA">
            <w:pPr>
              <w:pStyle w:val="TableText"/>
              <w:spacing w:before="60" w:after="60"/>
              <w:rPr>
                <w:color w:val="000000"/>
                <w:sz w:val="20"/>
                <w:highlight w:val="yellow"/>
              </w:rPr>
            </w:pPr>
            <w:r w:rsidRPr="00CA0C10">
              <w:rPr>
                <w:color w:val="000000"/>
                <w:sz w:val="20"/>
                <w:highlight w:val="yellow"/>
              </w:rPr>
              <w:t>REPORT BUILDER UTILITIES</w:t>
            </w:r>
          </w:p>
        </w:tc>
      </w:tr>
      <w:tr w:rsidR="00E418B4" w:rsidRPr="00CD29AC" w14:paraId="25C80959" w14:textId="77777777" w:rsidTr="000301BA">
        <w:trPr>
          <w:cantSplit/>
          <w:trHeight w:hRule="exact" w:val="360"/>
        </w:trPr>
        <w:tc>
          <w:tcPr>
            <w:tcW w:w="2124" w:type="dxa"/>
          </w:tcPr>
          <w:p w14:paraId="25C8095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RORXU006</w:t>
            </w:r>
          </w:p>
        </w:tc>
        <w:tc>
          <w:tcPr>
            <w:tcW w:w="7441" w:type="dxa"/>
          </w:tcPr>
          <w:p w14:paraId="25C80958" w14:textId="77777777" w:rsidR="00E418B4" w:rsidRPr="00CD29AC" w:rsidRDefault="00E418B4" w:rsidP="004071C9">
            <w:pPr>
              <w:pStyle w:val="TableText"/>
              <w:spacing w:before="60" w:after="60"/>
              <w:rPr>
                <w:color w:val="000000"/>
                <w:sz w:val="20"/>
              </w:rPr>
            </w:pPr>
            <w:r w:rsidRPr="00CD29AC">
              <w:rPr>
                <w:color w:val="000000"/>
                <w:sz w:val="20"/>
              </w:rPr>
              <w:t xml:space="preserve">REPORT PARAMETERS </w:t>
            </w:r>
          </w:p>
        </w:tc>
      </w:tr>
      <w:tr w:rsidR="00E418B4" w:rsidRPr="003645BC" w14:paraId="25C8095C" w14:textId="77777777" w:rsidTr="000E646B">
        <w:trPr>
          <w:cantSplit/>
          <w:trHeight w:hRule="exact" w:val="360"/>
        </w:trPr>
        <w:tc>
          <w:tcPr>
            <w:tcW w:w="2124" w:type="dxa"/>
          </w:tcPr>
          <w:p w14:paraId="25C8095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14:paraId="25C8095B" w14:textId="77777777"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14:paraId="25C8095F" w14:textId="77777777" w:rsidTr="000E646B">
        <w:trPr>
          <w:cantSplit/>
          <w:trHeight w:hRule="exact" w:val="360"/>
        </w:trPr>
        <w:tc>
          <w:tcPr>
            <w:tcW w:w="2124" w:type="dxa"/>
          </w:tcPr>
          <w:p w14:paraId="25C8095D"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14:paraId="25C8095E" w14:textId="77777777"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C422FD">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50" w:name="_Toc226975109"/>
      <w:bookmarkStart w:id="451" w:name="_Toc228789284"/>
      <w:bookmarkStart w:id="452" w:name="_Toc232396169"/>
      <w:bookmarkStart w:id="453" w:name="_Toc233014168"/>
      <w:bookmarkStart w:id="454" w:name="_Toc233167455"/>
      <w:bookmarkStart w:id="455" w:name="_Toc421631487"/>
      <w:bookmarkStart w:id="456" w:name="_Ref20623894"/>
      <w:bookmarkStart w:id="457" w:name="_Toc42909265"/>
      <w:r w:rsidRPr="00AB0FB8">
        <w:t>Routine Sub-Namespaces</w:t>
      </w:r>
      <w:bookmarkEnd w:id="450"/>
      <w:bookmarkEnd w:id="451"/>
      <w:bookmarkEnd w:id="452"/>
      <w:bookmarkEnd w:id="453"/>
      <w:bookmarkEnd w:id="454"/>
      <w:bookmarkEnd w:id="455"/>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77777777" w:rsidR="00E12C52" w:rsidRDefault="00E12C52" w:rsidP="009D7405">
      <w:pPr>
        <w:pStyle w:val="Caption"/>
      </w:pPr>
      <w:bookmarkStart w:id="458" w:name="_Toc421631376"/>
      <w:r>
        <w:t xml:space="preserve">Table </w:t>
      </w:r>
      <w:r w:rsidR="00F317DB">
        <w:fldChar w:fldCharType="begin"/>
      </w:r>
      <w:r w:rsidR="00F317DB">
        <w:instrText xml:space="preserve"> SEQ Table \* ARABIC </w:instrText>
      </w:r>
      <w:r w:rsidR="00F317DB">
        <w:fldChar w:fldCharType="separate"/>
      </w:r>
      <w:r w:rsidR="003320F1">
        <w:rPr>
          <w:noProof/>
        </w:rPr>
        <w:t>32</w:t>
      </w:r>
      <w:r w:rsidR="00F317DB">
        <w:rPr>
          <w:noProof/>
        </w:rPr>
        <w:fldChar w:fldCharType="end"/>
      </w:r>
      <w:r>
        <w:t xml:space="preserve"> – Routine Sub-Namespaces</w:t>
      </w:r>
      <w:bookmarkEnd w:id="4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25C809A7"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59" w:name="_Toc226975110"/>
      <w:bookmarkStart w:id="460" w:name="_Toc228789285"/>
      <w:bookmarkStart w:id="461" w:name="_Toc232396170"/>
      <w:bookmarkStart w:id="462" w:name="_Toc233014169"/>
      <w:bookmarkStart w:id="463" w:name="_Toc233167456"/>
      <w:bookmarkStart w:id="464" w:name="_Toc421631488"/>
      <w:r w:rsidRPr="009D6ACF">
        <w:t>XINDEX</w:t>
      </w:r>
      <w:bookmarkEnd w:id="459"/>
      <w:bookmarkEnd w:id="460"/>
      <w:bookmarkEnd w:id="461"/>
      <w:bookmarkEnd w:id="462"/>
      <w:bookmarkEnd w:id="463"/>
      <w:bookmarkEnd w:id="464"/>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25C809B0" w14:textId="77777777" w:rsidR="00E12C52" w:rsidRPr="00F15BA9" w:rsidRDefault="00E12C52" w:rsidP="00931173">
      <w:pPr>
        <w:pStyle w:val="Heading1"/>
        <w:numPr>
          <w:ilvl w:val="0"/>
          <w:numId w:val="41"/>
        </w:numPr>
        <w:ind w:left="540" w:hanging="540"/>
      </w:pPr>
      <w:bookmarkStart w:id="465" w:name="_Toc286795550"/>
      <w:bookmarkStart w:id="466" w:name="_Toc286832031"/>
      <w:bookmarkStart w:id="467" w:name="_Toc286795551"/>
      <w:bookmarkStart w:id="468" w:name="_Toc286832032"/>
      <w:bookmarkStart w:id="469" w:name="_Toc64881921"/>
      <w:bookmarkStart w:id="470" w:name="_Toc94592885"/>
      <w:bookmarkStart w:id="471" w:name="_Toc226975111"/>
      <w:bookmarkStart w:id="472" w:name="_Toc228789286"/>
      <w:bookmarkStart w:id="473" w:name="_Toc232396171"/>
      <w:bookmarkStart w:id="474" w:name="_Toc233014170"/>
      <w:bookmarkStart w:id="475" w:name="_Toc233167457"/>
      <w:bookmarkStart w:id="476" w:name="_Toc421631489"/>
      <w:bookmarkEnd w:id="465"/>
      <w:bookmarkEnd w:id="466"/>
      <w:bookmarkEnd w:id="467"/>
      <w:bookmarkEnd w:id="468"/>
      <w:r w:rsidRPr="00F15BA9">
        <w:lastRenderedPageBreak/>
        <w:t>Exported Options</w:t>
      </w:r>
      <w:bookmarkEnd w:id="456"/>
      <w:bookmarkEnd w:id="457"/>
      <w:bookmarkEnd w:id="469"/>
      <w:bookmarkEnd w:id="470"/>
      <w:bookmarkEnd w:id="471"/>
      <w:bookmarkEnd w:id="472"/>
      <w:bookmarkEnd w:id="473"/>
      <w:bookmarkEnd w:id="474"/>
      <w:bookmarkEnd w:id="475"/>
      <w:bookmarkEnd w:id="476"/>
      <w:r w:rsidRPr="00F15BA9">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77777777" w:rsidR="00E12C52" w:rsidRDefault="00E12C52" w:rsidP="009D7405">
      <w:pPr>
        <w:pStyle w:val="Caption"/>
      </w:pPr>
      <w:bookmarkStart w:id="477" w:name="_Toc421631377"/>
      <w:r>
        <w:t xml:space="preserve">Table </w:t>
      </w:r>
      <w:r w:rsidR="00F317DB">
        <w:fldChar w:fldCharType="begin"/>
      </w:r>
      <w:r w:rsidR="00F317DB">
        <w:instrText xml:space="preserve"> SEQ Table \* ARABIC </w:instrText>
      </w:r>
      <w:r w:rsidR="00F317DB">
        <w:fldChar w:fldCharType="separate"/>
      </w:r>
      <w:r w:rsidR="003320F1">
        <w:rPr>
          <w:noProof/>
        </w:rPr>
        <w:t>33</w:t>
      </w:r>
      <w:r w:rsidR="00F317DB">
        <w:rPr>
          <w:noProof/>
        </w:rPr>
        <w:fldChar w:fldCharType="end"/>
      </w:r>
      <w:r>
        <w:t xml:space="preserve"> – Exported Options</w:t>
      </w:r>
      <w:bookmarkEnd w:id="477"/>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number of the registry update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ICR Version Comparison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lastRenderedPageBreak/>
              <w:t>[RORICR VERSION COMPARISON]</w:t>
            </w:r>
          </w:p>
        </w:tc>
        <w:tc>
          <w:tcPr>
            <w:tcW w:w="6660" w:type="dxa"/>
          </w:tcPr>
          <w:p w14:paraId="25C809F9" w14:textId="77777777" w:rsidR="00E12C52" w:rsidRPr="005E0A0F" w:rsidRDefault="00E12C52" w:rsidP="00D94682">
            <w:pPr>
              <w:pStyle w:val="TableText"/>
            </w:pPr>
            <w:r w:rsidRPr="005E0A0F">
              <w:lastRenderedPageBreak/>
              <w:t xml:space="preserve">Provides a detailed comparison between the </w:t>
            </w:r>
            <w:r w:rsidRPr="005E0A0F">
              <w:rPr>
                <w:sz w:val="20"/>
              </w:rPr>
              <w:t>CCR:HIV</w:t>
            </w:r>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w:t>
            </w:r>
            <w:r w:rsidRPr="005E0A0F">
              <w:lastRenderedPageBreak/>
              <w:t xml:space="preserve">October 27, 2005 (patch IMR*2.1*21) and replaced by </w:t>
            </w:r>
            <w:r w:rsidRPr="005E0A0F">
              <w:rPr>
                <w:sz w:val="20"/>
              </w:rPr>
              <w:t>CCR:HIV</w:t>
            </w:r>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lastRenderedPageBreak/>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populate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r w:rsidRPr="009D7C1E">
              <w:rPr>
                <w:sz w:val="20"/>
                <w:lang w:val="fr-FR"/>
              </w:rPr>
              <w:t>Print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Default="00E12C52" w:rsidP="00931173">
      <w:pPr>
        <w:pStyle w:val="Heading1"/>
        <w:numPr>
          <w:ilvl w:val="0"/>
          <w:numId w:val="41"/>
        </w:numPr>
        <w:ind w:left="540" w:hanging="540"/>
      </w:pPr>
      <w:bookmarkStart w:id="478" w:name="_Toc42909269"/>
      <w:bookmarkStart w:id="479" w:name="_Toc64881924"/>
      <w:bookmarkStart w:id="480" w:name="_Toc94592888"/>
      <w:bookmarkStart w:id="481" w:name="_Toc226975112"/>
      <w:bookmarkStart w:id="482" w:name="_Toc228789287"/>
      <w:bookmarkStart w:id="483" w:name="_Toc232396172"/>
      <w:bookmarkStart w:id="484" w:name="_Toc233014171"/>
      <w:bookmarkStart w:id="485" w:name="_Toc233167458"/>
      <w:bookmarkStart w:id="486" w:name="_Toc421631490"/>
      <w:r w:rsidRPr="00F15BA9">
        <w:lastRenderedPageBreak/>
        <w:t>Archiving and Purging</w:t>
      </w:r>
      <w:bookmarkEnd w:id="478"/>
      <w:bookmarkEnd w:id="479"/>
      <w:bookmarkEnd w:id="480"/>
      <w:bookmarkEnd w:id="481"/>
      <w:bookmarkEnd w:id="482"/>
      <w:bookmarkEnd w:id="483"/>
      <w:bookmarkEnd w:id="484"/>
      <w:bookmarkEnd w:id="485"/>
      <w:bookmarkEnd w:id="486"/>
    </w:p>
    <w:p w14:paraId="25C80A1F" w14:textId="77777777" w:rsidR="00E12C52" w:rsidRPr="009D6ACF" w:rsidRDefault="00E12C52" w:rsidP="00C5559F">
      <w:pPr>
        <w:pStyle w:val="Heading2"/>
      </w:pPr>
      <w:bookmarkStart w:id="487" w:name="_Toc42909270"/>
      <w:bookmarkStart w:id="488" w:name="_Toc64881925"/>
      <w:bookmarkStart w:id="489" w:name="_Toc94592889"/>
      <w:bookmarkStart w:id="490" w:name="_Toc226975113"/>
      <w:bookmarkStart w:id="491" w:name="_Toc228789288"/>
      <w:bookmarkStart w:id="492" w:name="_Toc232396173"/>
      <w:bookmarkStart w:id="493" w:name="_Toc233014172"/>
      <w:bookmarkStart w:id="494" w:name="_Toc233167459"/>
      <w:bookmarkStart w:id="495" w:name="_Toc421631491"/>
      <w:r w:rsidRPr="009D6ACF">
        <w:t>Archiving</w:t>
      </w:r>
      <w:bookmarkEnd w:id="487"/>
      <w:bookmarkEnd w:id="488"/>
      <w:bookmarkEnd w:id="489"/>
      <w:bookmarkEnd w:id="490"/>
      <w:bookmarkEnd w:id="491"/>
      <w:bookmarkEnd w:id="492"/>
      <w:bookmarkEnd w:id="493"/>
      <w:bookmarkEnd w:id="494"/>
      <w:bookmarkEnd w:id="495"/>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496" w:name="_Ref20624149"/>
      <w:bookmarkStart w:id="497" w:name="_Toc42909271"/>
      <w:bookmarkStart w:id="498" w:name="_Toc64881926"/>
      <w:bookmarkStart w:id="499" w:name="_Toc94592890"/>
      <w:bookmarkStart w:id="500" w:name="_Toc226975114"/>
      <w:bookmarkStart w:id="501" w:name="_Toc228789289"/>
      <w:bookmarkStart w:id="502" w:name="_Toc232396174"/>
      <w:bookmarkStart w:id="503" w:name="_Toc233014173"/>
      <w:bookmarkStart w:id="504" w:name="_Toc233167460"/>
      <w:bookmarkStart w:id="505" w:name="_Toc421631492"/>
      <w:r w:rsidRPr="009D6ACF">
        <w:t>Purging</w:t>
      </w:r>
      <w:bookmarkEnd w:id="496"/>
      <w:bookmarkEnd w:id="497"/>
      <w:bookmarkEnd w:id="498"/>
      <w:bookmarkEnd w:id="499"/>
      <w:bookmarkEnd w:id="500"/>
      <w:bookmarkEnd w:id="501"/>
      <w:bookmarkEnd w:id="502"/>
      <w:bookmarkEnd w:id="503"/>
      <w:bookmarkEnd w:id="504"/>
      <w:bookmarkEnd w:id="505"/>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F15BA9" w:rsidRDefault="00E12C52" w:rsidP="00931173">
      <w:pPr>
        <w:pStyle w:val="Heading1"/>
        <w:numPr>
          <w:ilvl w:val="0"/>
          <w:numId w:val="41"/>
        </w:numPr>
        <w:ind w:left="540" w:hanging="540"/>
      </w:pPr>
      <w:bookmarkStart w:id="506" w:name="_Toc42909272"/>
      <w:bookmarkStart w:id="507" w:name="_Toc64881927"/>
      <w:bookmarkStart w:id="508" w:name="_Toc94592891"/>
      <w:bookmarkStart w:id="509" w:name="_Toc226975115"/>
      <w:bookmarkStart w:id="510" w:name="_Toc228789290"/>
      <w:bookmarkStart w:id="511" w:name="_Toc232396175"/>
      <w:bookmarkStart w:id="512" w:name="_Toc233014174"/>
      <w:bookmarkStart w:id="513" w:name="_Toc233167461"/>
      <w:bookmarkStart w:id="514" w:name="_Toc421631493"/>
      <w:r w:rsidRPr="00F15BA9">
        <w:lastRenderedPageBreak/>
        <w:t>Protocols</w:t>
      </w:r>
      <w:bookmarkEnd w:id="506"/>
      <w:bookmarkEnd w:id="507"/>
      <w:bookmarkEnd w:id="508"/>
      <w:bookmarkEnd w:id="509"/>
      <w:bookmarkEnd w:id="510"/>
      <w:bookmarkEnd w:id="511"/>
      <w:bookmarkEnd w:id="512"/>
      <w:bookmarkEnd w:id="513"/>
      <w:bookmarkEnd w:id="514"/>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15" w:name="_Toc226975116"/>
      <w:bookmarkStart w:id="516" w:name="_Toc228789291"/>
      <w:bookmarkStart w:id="517" w:name="_Toc232396176"/>
      <w:bookmarkStart w:id="518" w:name="_Toc233014175"/>
      <w:bookmarkStart w:id="519" w:name="_Toc233167462"/>
      <w:bookmarkStart w:id="520" w:name="_Toc421631494"/>
      <w:r w:rsidRPr="005C0339">
        <w:t>HL7</w:t>
      </w:r>
      <w:r w:rsidRPr="009D6ACF">
        <w:t xml:space="preserve"> Protocols</w:t>
      </w:r>
      <w:bookmarkEnd w:id="515"/>
      <w:bookmarkEnd w:id="516"/>
      <w:bookmarkEnd w:id="517"/>
      <w:bookmarkEnd w:id="518"/>
      <w:bookmarkEnd w:id="519"/>
      <w:bookmarkEnd w:id="520"/>
    </w:p>
    <w:p w14:paraId="25C80A29"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21" w:name="_Toc226975117"/>
      <w:bookmarkStart w:id="522" w:name="_Toc228789292"/>
      <w:bookmarkStart w:id="523" w:name="_Toc232396177"/>
      <w:bookmarkStart w:id="524" w:name="_Toc233014176"/>
      <w:bookmarkStart w:id="525" w:name="_Toc233167463"/>
      <w:bookmarkStart w:id="526" w:name="_Toc421631495"/>
      <w:r w:rsidRPr="009D6ACF">
        <w:t>Event Protocols</w:t>
      </w:r>
      <w:bookmarkEnd w:id="521"/>
      <w:bookmarkEnd w:id="522"/>
      <w:bookmarkEnd w:id="523"/>
      <w:bookmarkEnd w:id="524"/>
      <w:bookmarkEnd w:id="525"/>
      <w:bookmarkEnd w:id="526"/>
    </w:p>
    <w:p w14:paraId="25C80A2C"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3320F1" w:rsidRPr="003320F1">
        <w:rPr>
          <w:rStyle w:val="IHyperlink"/>
        </w:rPr>
        <w:t>Table 34</w:t>
      </w:r>
      <w:r w:rsidR="006F4B68">
        <w:fldChar w:fldCharType="end"/>
      </w:r>
      <w:r>
        <w:t>.</w:t>
      </w:r>
    </w:p>
    <w:p w14:paraId="25C80A2D" w14:textId="77777777" w:rsidR="00E12C52" w:rsidRDefault="00E12C52" w:rsidP="009D7405">
      <w:pPr>
        <w:pStyle w:val="Caption"/>
      </w:pPr>
      <w:bookmarkStart w:id="527" w:name="_Ref233448983"/>
      <w:bookmarkStart w:id="528" w:name="_Toc421631378"/>
      <w:r>
        <w:t xml:space="preserve">Table </w:t>
      </w:r>
      <w:r w:rsidR="00F317DB">
        <w:fldChar w:fldCharType="begin"/>
      </w:r>
      <w:r w:rsidR="00F317DB">
        <w:instrText xml:space="preserve"> SEQ Table \* ARABIC </w:instrText>
      </w:r>
      <w:r w:rsidR="00F317DB">
        <w:fldChar w:fldCharType="separate"/>
      </w:r>
      <w:r w:rsidR="003320F1">
        <w:rPr>
          <w:noProof/>
        </w:rPr>
        <w:t>34</w:t>
      </w:r>
      <w:r w:rsidR="00F317DB">
        <w:rPr>
          <w:noProof/>
        </w:rPr>
        <w:fldChar w:fldCharType="end"/>
      </w:r>
      <w:bookmarkEnd w:id="527"/>
      <w:r>
        <w:t xml:space="preserve"> – Event Protocols</w:t>
      </w:r>
      <w:bookmarkEnd w:id="5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F15BA9" w:rsidRDefault="00E12C52" w:rsidP="00931173">
      <w:pPr>
        <w:pStyle w:val="Heading1"/>
        <w:numPr>
          <w:ilvl w:val="0"/>
          <w:numId w:val="41"/>
        </w:numPr>
        <w:ind w:left="540" w:hanging="540"/>
      </w:pPr>
      <w:bookmarkStart w:id="529" w:name="_Toc42909273"/>
      <w:bookmarkStart w:id="530" w:name="_Toc64881928"/>
      <w:bookmarkStart w:id="531" w:name="_Toc94592892"/>
      <w:bookmarkStart w:id="532" w:name="_Toc226975118"/>
      <w:bookmarkStart w:id="533" w:name="_Toc228789293"/>
      <w:bookmarkStart w:id="534" w:name="_Toc232396178"/>
      <w:bookmarkStart w:id="535" w:name="_Toc233014177"/>
      <w:bookmarkStart w:id="536" w:name="_Toc233167464"/>
      <w:bookmarkStart w:id="537" w:name="_Ref233446451"/>
      <w:bookmarkStart w:id="538" w:name="_Ref233446493"/>
      <w:bookmarkStart w:id="539" w:name="_Toc421631496"/>
      <w:r w:rsidRPr="00F15BA9">
        <w:lastRenderedPageBreak/>
        <w:t>Application Program Interfaces</w:t>
      </w:r>
      <w:bookmarkEnd w:id="529"/>
      <w:bookmarkEnd w:id="530"/>
      <w:bookmarkEnd w:id="531"/>
      <w:bookmarkEnd w:id="532"/>
      <w:bookmarkEnd w:id="533"/>
      <w:bookmarkEnd w:id="534"/>
      <w:bookmarkEnd w:id="535"/>
      <w:bookmarkEnd w:id="536"/>
      <w:bookmarkEnd w:id="537"/>
      <w:bookmarkEnd w:id="538"/>
      <w:bookmarkEnd w:id="539"/>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CCR:HEPC</w:t>
      </w:r>
      <w:r>
        <w:t xml:space="preserve"> or </w:t>
      </w:r>
      <w:r w:rsidRPr="005C0339">
        <w:rPr>
          <w:rFonts w:ascii="Arial" w:hAnsi="Arial"/>
          <w:sz w:val="20"/>
        </w:rPr>
        <w:t>CCR:HIV</w:t>
      </w:r>
      <w:r>
        <w:t>)</w:t>
      </w:r>
      <w:r w:rsidRPr="009D6ACF">
        <w:t>, and the other API enumerates registries within which the patient exists.</w:t>
      </w:r>
    </w:p>
    <w:p w14:paraId="25C80A3F" w14:textId="77777777" w:rsidR="00E12C52" w:rsidRDefault="00E12C52" w:rsidP="009D7405">
      <w:pPr>
        <w:pStyle w:val="Caption"/>
      </w:pPr>
      <w:bookmarkStart w:id="540" w:name="_Toc421631379"/>
      <w:r>
        <w:t xml:space="preserve">Table </w:t>
      </w:r>
      <w:r w:rsidR="00F317DB">
        <w:fldChar w:fldCharType="begin"/>
      </w:r>
      <w:r w:rsidR="00F317DB">
        <w:instrText xml:space="preserve"> SEQ Table \* ARABIC </w:instrText>
      </w:r>
      <w:r w:rsidR="00F317DB">
        <w:fldChar w:fldCharType="separate"/>
      </w:r>
      <w:r w:rsidR="003320F1">
        <w:rPr>
          <w:noProof/>
        </w:rPr>
        <w:t>35</w:t>
      </w:r>
      <w:r w:rsidR="00F317DB">
        <w:rPr>
          <w:noProof/>
        </w:rPr>
        <w:fldChar w:fldCharType="end"/>
      </w:r>
      <w:r>
        <w:t xml:space="preserve"> – Application Program Interfaces</w:t>
      </w:r>
      <w:bookmarkEnd w:id="5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41" w:name="_Toc42909274"/>
      <w:bookmarkStart w:id="542" w:name="_Toc64881929"/>
      <w:bookmarkStart w:id="543"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25C80AB7" w14:textId="77777777" w:rsidR="00E12C52" w:rsidRDefault="00E12C52" w:rsidP="009D7405">
      <w:pPr>
        <w:pStyle w:val="Caption"/>
        <w:rPr>
          <w:lang w:val="fr-FR"/>
        </w:rPr>
      </w:pPr>
      <w:bookmarkStart w:id="544" w:name="_Toc420943560"/>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3320F1">
        <w:rPr>
          <w:noProof/>
          <w:lang w:val="fr-FR"/>
        </w:rPr>
        <w:t>22</w:t>
      </w:r>
      <w:r w:rsidR="00FD210E" w:rsidRPr="009D7C1E">
        <w:rPr>
          <w:lang w:val="fr-FR"/>
        </w:rPr>
        <w:fldChar w:fldCharType="end"/>
      </w:r>
      <w:r w:rsidRPr="009D7C1E">
        <w:rPr>
          <w:lang w:val="fr-FR"/>
        </w:rPr>
        <w:t xml:space="preserve"> – Sample Usage (RORAPI01 Routine)</w:t>
      </w:r>
      <w:bookmarkEnd w:id="544"/>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5">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77777777" w:rsidR="00E12C52" w:rsidRDefault="00E12C52" w:rsidP="009D7405">
      <w:pPr>
        <w:pStyle w:val="Caption"/>
      </w:pPr>
      <w:bookmarkStart w:id="545" w:name="_Toc420943561"/>
      <w:r>
        <w:lastRenderedPageBreak/>
        <w:t xml:space="preserve">Figure </w:t>
      </w:r>
      <w:r w:rsidR="00F317DB">
        <w:fldChar w:fldCharType="begin"/>
      </w:r>
      <w:r w:rsidR="00F317DB">
        <w:instrText xml:space="preserve"> SEQ Figure \* ARABIC </w:instrText>
      </w:r>
      <w:r w:rsidR="00F317DB">
        <w:fldChar w:fldCharType="separate"/>
      </w:r>
      <w:r w:rsidR="003320F1">
        <w:rPr>
          <w:noProof/>
        </w:rPr>
        <w:t>23</w:t>
      </w:r>
      <w:r w:rsidR="00F317DB">
        <w:rPr>
          <w:noProof/>
        </w:rPr>
        <w:fldChar w:fldCharType="end"/>
      </w:r>
      <w:r>
        <w:t xml:space="preserve"> - Sample Output (RORAPI01 Routine)</w:t>
      </w:r>
      <w:bookmarkEnd w:id="545"/>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6">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F15BA9" w:rsidRDefault="00E12C52" w:rsidP="00931173">
      <w:pPr>
        <w:pStyle w:val="Heading1"/>
        <w:numPr>
          <w:ilvl w:val="0"/>
          <w:numId w:val="41"/>
        </w:numPr>
        <w:ind w:left="540" w:hanging="540"/>
      </w:pPr>
      <w:bookmarkStart w:id="546" w:name="_Toc226975119"/>
      <w:bookmarkStart w:id="547" w:name="_Toc228789294"/>
      <w:bookmarkStart w:id="548" w:name="_Toc232396179"/>
      <w:bookmarkStart w:id="549" w:name="_Toc233014178"/>
      <w:bookmarkStart w:id="550" w:name="_Toc233167465"/>
      <w:bookmarkStart w:id="551" w:name="_Toc421631497"/>
      <w:r w:rsidRPr="00F15BA9">
        <w:lastRenderedPageBreak/>
        <w:t>External Interfaces</w:t>
      </w:r>
      <w:bookmarkEnd w:id="541"/>
      <w:bookmarkEnd w:id="542"/>
      <w:bookmarkEnd w:id="543"/>
      <w:bookmarkEnd w:id="546"/>
      <w:bookmarkEnd w:id="547"/>
      <w:bookmarkEnd w:id="548"/>
      <w:bookmarkEnd w:id="549"/>
      <w:bookmarkEnd w:id="550"/>
      <w:bookmarkEnd w:id="551"/>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F15BA9" w:rsidRDefault="00E12C52" w:rsidP="00931173">
      <w:pPr>
        <w:pStyle w:val="Heading1"/>
        <w:numPr>
          <w:ilvl w:val="0"/>
          <w:numId w:val="41"/>
        </w:numPr>
        <w:ind w:left="540" w:hanging="540"/>
      </w:pPr>
      <w:bookmarkStart w:id="552" w:name="_Toc42909275"/>
      <w:bookmarkStart w:id="553" w:name="_Toc64881930"/>
      <w:bookmarkStart w:id="554" w:name="_Toc94592894"/>
      <w:bookmarkStart w:id="555" w:name="_Toc226975120"/>
      <w:bookmarkStart w:id="556" w:name="_Toc228789295"/>
      <w:bookmarkStart w:id="557" w:name="_Toc232396180"/>
      <w:bookmarkStart w:id="558" w:name="_Toc233014179"/>
      <w:bookmarkStart w:id="559" w:name="_Toc233167466"/>
      <w:bookmarkStart w:id="560" w:name="_Toc421631498"/>
      <w:r w:rsidRPr="00F15BA9">
        <w:lastRenderedPageBreak/>
        <w:t>External Relations</w:t>
      </w:r>
      <w:bookmarkEnd w:id="552"/>
      <w:bookmarkEnd w:id="553"/>
      <w:bookmarkEnd w:id="554"/>
      <w:bookmarkEnd w:id="555"/>
      <w:bookmarkEnd w:id="556"/>
      <w:bookmarkEnd w:id="557"/>
      <w:bookmarkEnd w:id="558"/>
      <w:bookmarkEnd w:id="559"/>
      <w:bookmarkEnd w:id="560"/>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61" w:name="_Toc42909276"/>
    </w:p>
    <w:p w14:paraId="25C80B11" w14:textId="77777777" w:rsidR="00E12C52" w:rsidRPr="009D6ACF" w:rsidRDefault="00E12C52" w:rsidP="00C5559F">
      <w:pPr>
        <w:pStyle w:val="Heading2"/>
      </w:pPr>
      <w:bookmarkStart w:id="562" w:name="_Toc64881931"/>
      <w:bookmarkStart w:id="563" w:name="_Toc94592895"/>
      <w:bookmarkStart w:id="564" w:name="_Toc226975121"/>
      <w:bookmarkStart w:id="565" w:name="_Toc228789296"/>
      <w:bookmarkStart w:id="566" w:name="_Toc232396181"/>
      <w:bookmarkStart w:id="567" w:name="_Toc233014180"/>
      <w:bookmarkStart w:id="568" w:name="_Toc233167467"/>
      <w:bookmarkStart w:id="569" w:name="_Toc421631499"/>
      <w:r w:rsidRPr="009D6ACF">
        <w:t>Required Patches</w:t>
      </w:r>
      <w:bookmarkEnd w:id="561"/>
      <w:bookmarkEnd w:id="562"/>
      <w:bookmarkEnd w:id="563"/>
      <w:bookmarkEnd w:id="564"/>
      <w:bookmarkEnd w:id="565"/>
      <w:bookmarkEnd w:id="566"/>
      <w:bookmarkEnd w:id="567"/>
      <w:bookmarkEnd w:id="568"/>
      <w:bookmarkEnd w:id="569"/>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7777777" w:rsidR="00E12C52" w:rsidRDefault="00E12C52" w:rsidP="009D7405">
      <w:pPr>
        <w:pStyle w:val="Caption"/>
      </w:pPr>
      <w:bookmarkStart w:id="570" w:name="_Toc421631380"/>
      <w:r>
        <w:lastRenderedPageBreak/>
        <w:t xml:space="preserve">Table </w:t>
      </w:r>
      <w:r w:rsidR="00F317DB">
        <w:fldChar w:fldCharType="begin"/>
      </w:r>
      <w:r w:rsidR="00F317DB">
        <w:instrText xml:space="preserve"> SEQ Table \* ARABIC </w:instrText>
      </w:r>
      <w:r w:rsidR="00F317DB">
        <w:fldChar w:fldCharType="separate"/>
      </w:r>
      <w:r w:rsidR="003320F1">
        <w:rPr>
          <w:noProof/>
        </w:rPr>
        <w:t>36</w:t>
      </w:r>
      <w:r w:rsidR="00F317DB">
        <w:rPr>
          <w:noProof/>
        </w:rPr>
        <w:fldChar w:fldCharType="end"/>
      </w:r>
      <w:r>
        <w:t xml:space="preserve"> – Prerequisite Patches</w:t>
      </w:r>
      <w:bookmarkEnd w:id="570"/>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571" w:name="_Toc42909277"/>
      <w:bookmarkStart w:id="572" w:name="_Toc64881932"/>
      <w:bookmarkStart w:id="573" w:name="_Toc94592896"/>
      <w:bookmarkStart w:id="574" w:name="_Toc226975122"/>
      <w:bookmarkStart w:id="575" w:name="_Toc228789297"/>
      <w:bookmarkStart w:id="576" w:name="_Toc232396182"/>
      <w:bookmarkStart w:id="577" w:name="_Toc233014181"/>
      <w:bookmarkStart w:id="578" w:name="_Toc233167468"/>
      <w:bookmarkStart w:id="579" w:name="_Toc421631500"/>
      <w:r w:rsidRPr="009D6ACF">
        <w:t>Database Integration Agreements (DBIAs)</w:t>
      </w:r>
      <w:bookmarkEnd w:id="571"/>
      <w:bookmarkEnd w:id="572"/>
      <w:bookmarkEnd w:id="573"/>
      <w:bookmarkEnd w:id="574"/>
      <w:bookmarkEnd w:id="575"/>
      <w:bookmarkEnd w:id="576"/>
      <w:bookmarkEnd w:id="577"/>
      <w:bookmarkEnd w:id="578"/>
      <w:bookmarkEnd w:id="579"/>
    </w:p>
    <w:p w14:paraId="25C80B34" w14:textId="77777777" w:rsidR="00E12C52" w:rsidRDefault="00E12C52" w:rsidP="00171C92">
      <w:bookmarkStart w:id="580" w:name="_Toc42909278"/>
      <w:bookmarkStart w:id="581" w:name="_Toc64881933"/>
      <w:bookmarkStart w:id="582"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3320F1" w:rsidRPr="003320F1">
        <w:rPr>
          <w:color w:val="00B050"/>
          <w:u w:val="dotted"/>
        </w:rPr>
        <w:t xml:space="preserve">Table </w:t>
      </w:r>
      <w:r w:rsidR="003320F1" w:rsidRPr="003320F1">
        <w:rPr>
          <w:noProof/>
          <w:color w:val="00B050"/>
          <w:u w:val="dotted"/>
        </w:rPr>
        <w:t>37</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7777777" w:rsidR="00E12C52" w:rsidRPr="00A13E46" w:rsidRDefault="00E12C52" w:rsidP="00A13E46">
      <w:pPr>
        <w:pStyle w:val="Caption"/>
      </w:pPr>
      <w:bookmarkStart w:id="583" w:name="_Ref335317845"/>
      <w:bookmarkStart w:id="584" w:name="_Toc421631381"/>
      <w:r>
        <w:t xml:space="preserve">Table </w:t>
      </w:r>
      <w:r w:rsidR="00F317DB">
        <w:fldChar w:fldCharType="begin"/>
      </w:r>
      <w:r w:rsidR="00F317DB">
        <w:instrText xml:space="preserve"> SEQ Table \* ARABIC </w:instrText>
      </w:r>
      <w:r w:rsidR="00F317DB">
        <w:fldChar w:fldCharType="separate"/>
      </w:r>
      <w:r w:rsidR="003320F1">
        <w:rPr>
          <w:noProof/>
        </w:rPr>
        <w:t>37</w:t>
      </w:r>
      <w:r w:rsidR="00F317DB">
        <w:rPr>
          <w:noProof/>
        </w:rPr>
        <w:fldChar w:fldCharType="end"/>
      </w:r>
      <w:bookmarkEnd w:id="583"/>
      <w:r>
        <w:t xml:space="preserve"> – Database Integration Agreements</w:t>
      </w:r>
      <w:bookmarkEnd w:id="584"/>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585"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MEDICAL CENTER </w:t>
            </w:r>
            <w:r w:rsidRPr="004533B5">
              <w:rPr>
                <w:rFonts w:ascii="Courier New" w:hAnsi="Courier New" w:cs="Courier New"/>
                <w:sz w:val="18"/>
                <w:szCs w:val="18"/>
              </w:rPr>
              <w:lastRenderedPageBreak/>
              <w:t>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lastRenderedPageBreak/>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lastRenderedPageBreak/>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^PS(55,D0,'IV',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.01, 9 ,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lastRenderedPageBreak/>
              <w:t>^RAMIS(71,'D',X,DA)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lastRenderedPageBreak/>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HL7 ERROR </w:t>
            </w:r>
            <w:r w:rsidRPr="004533B5">
              <w:rPr>
                <w:rFonts w:ascii="Courier New" w:hAnsi="Courier New" w:cs="Courier New"/>
                <w:sz w:val="18"/>
                <w:szCs w:val="18"/>
              </w:rPr>
              <w:lastRenderedPageBreak/>
              <w:t>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lastRenderedPageBreak/>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586" w:name="_Toc226975123"/>
      <w:bookmarkStart w:id="587" w:name="_Toc228789298"/>
      <w:bookmarkStart w:id="588" w:name="_Toc232396183"/>
      <w:bookmarkStart w:id="589" w:name="_Toc233014182"/>
      <w:bookmarkStart w:id="590" w:name="_Toc233167469"/>
      <w:bookmarkEnd w:id="585"/>
    </w:p>
    <w:p w14:paraId="25C80F6E" w14:textId="77777777" w:rsidR="00E12C52" w:rsidRPr="00F15BA9" w:rsidRDefault="00E12C52" w:rsidP="00931173">
      <w:pPr>
        <w:pStyle w:val="Heading1"/>
        <w:numPr>
          <w:ilvl w:val="0"/>
          <w:numId w:val="41"/>
        </w:numPr>
        <w:ind w:left="540" w:hanging="540"/>
      </w:pPr>
      <w:bookmarkStart w:id="591" w:name="_Toc421631501"/>
      <w:r w:rsidRPr="00F15BA9">
        <w:lastRenderedPageBreak/>
        <w:t>Internal Relations</w:t>
      </w:r>
      <w:bookmarkEnd w:id="580"/>
      <w:bookmarkEnd w:id="581"/>
      <w:bookmarkEnd w:id="582"/>
      <w:bookmarkEnd w:id="586"/>
      <w:bookmarkEnd w:id="587"/>
      <w:bookmarkEnd w:id="588"/>
      <w:bookmarkEnd w:id="589"/>
      <w:bookmarkEnd w:id="590"/>
      <w:bookmarkEnd w:id="591"/>
    </w:p>
    <w:p w14:paraId="25C80F6F" w14:textId="77777777" w:rsidR="00E12C52" w:rsidRPr="009D6ACF" w:rsidRDefault="00E12C52">
      <w:r w:rsidRPr="009D6ACF">
        <w:t>There are no internal relations with this software.</w:t>
      </w:r>
    </w:p>
    <w:p w14:paraId="25C80F70" w14:textId="77777777" w:rsidR="00E12C52" w:rsidRPr="00F15BA9" w:rsidRDefault="00E12C52" w:rsidP="00931173">
      <w:pPr>
        <w:pStyle w:val="Heading1"/>
        <w:numPr>
          <w:ilvl w:val="0"/>
          <w:numId w:val="41"/>
        </w:numPr>
        <w:ind w:left="540" w:hanging="540"/>
      </w:pPr>
      <w:bookmarkStart w:id="592" w:name="_Toc64881934"/>
      <w:bookmarkStart w:id="593" w:name="_Toc94592898"/>
      <w:bookmarkStart w:id="594" w:name="_Toc226975124"/>
      <w:bookmarkStart w:id="595" w:name="_Toc228789299"/>
      <w:bookmarkStart w:id="596" w:name="_Toc232396184"/>
      <w:bookmarkStart w:id="597" w:name="_Toc233014183"/>
      <w:bookmarkStart w:id="598" w:name="_Toc233167470"/>
      <w:bookmarkStart w:id="599" w:name="_Toc421631502"/>
      <w:r w:rsidRPr="00F15BA9">
        <w:lastRenderedPageBreak/>
        <w:t>Package-wide Variables</w:t>
      </w:r>
      <w:bookmarkEnd w:id="592"/>
      <w:bookmarkEnd w:id="593"/>
      <w:bookmarkEnd w:id="594"/>
      <w:bookmarkEnd w:id="595"/>
      <w:bookmarkEnd w:id="596"/>
      <w:bookmarkEnd w:id="597"/>
      <w:bookmarkEnd w:id="598"/>
      <w:bookmarkEnd w:id="599"/>
    </w:p>
    <w:p w14:paraId="25C80F71" w14:textId="77777777" w:rsidR="00E12C52" w:rsidRPr="009D6ACF" w:rsidRDefault="00E12C52">
      <w:r w:rsidRPr="009D6ACF">
        <w:t>There are no package-wide variables in this software</w:t>
      </w:r>
    </w:p>
    <w:p w14:paraId="25C80F72" w14:textId="77777777" w:rsidR="00E12C52" w:rsidRPr="00F15BA9" w:rsidRDefault="00E12C52" w:rsidP="00931173">
      <w:pPr>
        <w:pStyle w:val="Heading1"/>
        <w:numPr>
          <w:ilvl w:val="0"/>
          <w:numId w:val="41"/>
        </w:numPr>
        <w:ind w:left="540" w:hanging="540"/>
      </w:pPr>
      <w:bookmarkStart w:id="600" w:name="_Toc42909280"/>
      <w:bookmarkStart w:id="601" w:name="_Toc64881935"/>
      <w:bookmarkStart w:id="602" w:name="_Toc94592899"/>
      <w:bookmarkStart w:id="603" w:name="_Toc226975125"/>
      <w:bookmarkStart w:id="604" w:name="_Toc228789300"/>
      <w:bookmarkStart w:id="605" w:name="_Toc232396185"/>
      <w:bookmarkStart w:id="606" w:name="_Toc233014184"/>
      <w:bookmarkStart w:id="607" w:name="_Toc233167471"/>
      <w:bookmarkStart w:id="608" w:name="_Toc421631503"/>
      <w:r w:rsidRPr="00F15BA9">
        <w:lastRenderedPageBreak/>
        <w:t>Software Product Security</w:t>
      </w:r>
      <w:bookmarkEnd w:id="600"/>
      <w:bookmarkEnd w:id="601"/>
      <w:bookmarkEnd w:id="602"/>
      <w:bookmarkEnd w:id="603"/>
      <w:bookmarkEnd w:id="604"/>
      <w:bookmarkEnd w:id="605"/>
      <w:bookmarkEnd w:id="606"/>
      <w:bookmarkEnd w:id="607"/>
      <w:bookmarkEnd w:id="608"/>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09" w:name="_Toc42909281"/>
      <w:bookmarkStart w:id="610" w:name="_Toc64881936"/>
      <w:bookmarkStart w:id="611" w:name="_Toc94592900"/>
      <w:bookmarkStart w:id="612" w:name="_Toc226975126"/>
      <w:bookmarkStart w:id="613" w:name="_Toc228789301"/>
      <w:bookmarkStart w:id="614" w:name="_Toc232396186"/>
      <w:bookmarkStart w:id="615" w:name="_Toc233014185"/>
      <w:bookmarkStart w:id="616" w:name="_Toc233167472"/>
      <w:bookmarkStart w:id="617" w:name="_Toc421631504"/>
      <w:r w:rsidRPr="009D6ACF">
        <w:t>Alerts</w:t>
      </w:r>
      <w:bookmarkEnd w:id="609"/>
      <w:bookmarkEnd w:id="610"/>
      <w:bookmarkEnd w:id="611"/>
      <w:bookmarkEnd w:id="612"/>
      <w:bookmarkEnd w:id="613"/>
      <w:bookmarkEnd w:id="614"/>
      <w:bookmarkEnd w:id="615"/>
      <w:bookmarkEnd w:id="616"/>
      <w:bookmarkEnd w:id="617"/>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18" w:name="_Toc42909282"/>
      <w:bookmarkStart w:id="619" w:name="_Toc64881937"/>
      <w:bookmarkStart w:id="620" w:name="_Toc94592901"/>
      <w:bookmarkStart w:id="621" w:name="_Toc226975127"/>
      <w:bookmarkStart w:id="622" w:name="_Toc228789302"/>
      <w:bookmarkStart w:id="623" w:name="_Toc232396187"/>
      <w:bookmarkStart w:id="624" w:name="_Toc233014186"/>
      <w:bookmarkStart w:id="625" w:name="_Toc233167473"/>
      <w:bookmarkStart w:id="626" w:name="_Toc421631505"/>
      <w:r w:rsidRPr="009D6ACF">
        <w:t>Remote Systems</w:t>
      </w:r>
      <w:bookmarkEnd w:id="618"/>
      <w:bookmarkEnd w:id="619"/>
      <w:bookmarkEnd w:id="620"/>
      <w:bookmarkEnd w:id="621"/>
      <w:bookmarkEnd w:id="622"/>
      <w:bookmarkEnd w:id="623"/>
      <w:bookmarkEnd w:id="624"/>
      <w:bookmarkEnd w:id="625"/>
      <w:bookmarkEnd w:id="626"/>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27" w:name="_Toc42909285"/>
      <w:bookmarkStart w:id="628" w:name="_Toc64881938"/>
      <w:bookmarkStart w:id="629" w:name="_Toc94592902"/>
      <w:bookmarkStart w:id="630" w:name="_Toc226975128"/>
      <w:bookmarkStart w:id="631" w:name="_Toc228789303"/>
      <w:bookmarkStart w:id="632" w:name="_Toc232396188"/>
      <w:bookmarkStart w:id="633" w:name="_Toc233014187"/>
      <w:bookmarkStart w:id="634" w:name="_Toc233167474"/>
      <w:bookmarkStart w:id="635" w:name="_Toc421631506"/>
      <w:r w:rsidRPr="009D6ACF">
        <w:t>Contingency Planning</w:t>
      </w:r>
      <w:bookmarkEnd w:id="627"/>
      <w:bookmarkEnd w:id="628"/>
      <w:bookmarkEnd w:id="629"/>
      <w:bookmarkEnd w:id="630"/>
      <w:bookmarkEnd w:id="631"/>
      <w:bookmarkEnd w:id="632"/>
      <w:bookmarkEnd w:id="633"/>
      <w:bookmarkEnd w:id="634"/>
      <w:bookmarkEnd w:id="635"/>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36" w:name="_Toc42909286"/>
      <w:bookmarkStart w:id="637" w:name="_Toc64881939"/>
      <w:bookmarkStart w:id="638" w:name="_Toc94592903"/>
      <w:bookmarkStart w:id="639" w:name="_Toc226975129"/>
      <w:bookmarkStart w:id="640" w:name="_Toc228789304"/>
      <w:bookmarkStart w:id="641" w:name="_Toc232396189"/>
      <w:bookmarkStart w:id="642" w:name="_Toc233014188"/>
      <w:bookmarkStart w:id="643" w:name="_Toc233167475"/>
      <w:bookmarkStart w:id="644" w:name="_Toc421631507"/>
      <w:r w:rsidRPr="009D6ACF">
        <w:t>Interfacing</w:t>
      </w:r>
      <w:bookmarkEnd w:id="636"/>
      <w:bookmarkEnd w:id="637"/>
      <w:bookmarkEnd w:id="638"/>
      <w:bookmarkEnd w:id="639"/>
      <w:bookmarkEnd w:id="640"/>
      <w:bookmarkEnd w:id="641"/>
      <w:bookmarkEnd w:id="642"/>
      <w:bookmarkEnd w:id="643"/>
      <w:bookmarkEnd w:id="644"/>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45" w:name="_Toc42909287"/>
      <w:bookmarkStart w:id="646" w:name="_Toc64881940"/>
      <w:bookmarkStart w:id="647" w:name="_Toc94592904"/>
      <w:bookmarkStart w:id="648" w:name="_Toc226975130"/>
      <w:bookmarkStart w:id="649" w:name="_Toc228789305"/>
      <w:bookmarkStart w:id="650" w:name="_Toc232396190"/>
      <w:bookmarkStart w:id="651" w:name="_Toc233014189"/>
      <w:bookmarkStart w:id="652" w:name="_Toc233167476"/>
      <w:bookmarkStart w:id="653" w:name="_Toc421631508"/>
      <w:r w:rsidRPr="009D6ACF">
        <w:t>Electronic Signatures</w:t>
      </w:r>
      <w:bookmarkEnd w:id="645"/>
      <w:bookmarkEnd w:id="646"/>
      <w:bookmarkEnd w:id="647"/>
      <w:bookmarkEnd w:id="648"/>
      <w:bookmarkEnd w:id="649"/>
      <w:bookmarkEnd w:id="650"/>
      <w:bookmarkEnd w:id="651"/>
      <w:bookmarkEnd w:id="652"/>
      <w:bookmarkEnd w:id="653"/>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54" w:name="_Ref20627275"/>
      <w:bookmarkStart w:id="655" w:name="_Toc42909288"/>
      <w:bookmarkStart w:id="656" w:name="_Toc64881941"/>
      <w:bookmarkStart w:id="657" w:name="_Toc94592905"/>
      <w:bookmarkStart w:id="658" w:name="_Toc226975131"/>
      <w:bookmarkStart w:id="659" w:name="_Toc228789306"/>
      <w:bookmarkStart w:id="660" w:name="_Toc232396191"/>
      <w:bookmarkStart w:id="661" w:name="_Toc233014190"/>
      <w:bookmarkStart w:id="662" w:name="_Toc233167477"/>
      <w:bookmarkStart w:id="663" w:name="_Toc421631509"/>
      <w:r w:rsidRPr="009D6ACF">
        <w:t>Security Keys</w:t>
      </w:r>
      <w:bookmarkEnd w:id="654"/>
      <w:bookmarkEnd w:id="655"/>
      <w:bookmarkEnd w:id="656"/>
      <w:bookmarkEnd w:id="657"/>
      <w:bookmarkEnd w:id="658"/>
      <w:bookmarkEnd w:id="659"/>
      <w:bookmarkEnd w:id="660"/>
      <w:bookmarkEnd w:id="661"/>
      <w:bookmarkEnd w:id="662"/>
      <w:bookmarkEnd w:id="663"/>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lastRenderedPageBreak/>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77777777"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The ROR VA GENERIC USER key grants the user access to the local registries added in Patch 18</w:t>
      </w:r>
      <w:r w:rsidR="00CD67B3">
        <w:t>, Patch 21</w:t>
      </w:r>
      <w:r w:rsidR="00B649C5">
        <w:t xml:space="preserve"> and </w:t>
      </w:r>
      <w:r w:rsidR="00B649C5" w:rsidRPr="00C85F30">
        <w:t>Patch 2</w:t>
      </w:r>
      <w:r w:rsidR="00CD67B3" w:rsidRPr="00C85F30">
        <w:t>4</w:t>
      </w:r>
      <w:r w:rsidR="0060093B" w:rsidRPr="00592BF7">
        <w:t>.</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77777777"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ccess to the local registries added in Patch 18</w:t>
      </w:r>
      <w:r w:rsidR="00CD67B3">
        <w:t xml:space="preserve">, Patch 21 and </w:t>
      </w:r>
      <w:r w:rsidR="00CD67B3" w:rsidRPr="00C85F30">
        <w:t>Patch 24</w:t>
      </w:r>
      <w:r w:rsidR="0060093B" w:rsidRPr="00592BF7">
        <w:t>.</w:t>
      </w:r>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664"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BF4D2A">
      <w:pPr>
        <w:pStyle w:val="StyleStyleH8Left0Firstline0Bold"/>
        <w:numPr>
          <w:ilvl w:val="0"/>
          <w:numId w:val="27"/>
        </w:numPr>
      </w:pPr>
      <w:bookmarkStart w:id="665" w:name="_Toc90951939"/>
      <w:bookmarkStart w:id="666" w:name="_Toc90951999"/>
      <w:bookmarkStart w:id="667" w:name="_Toc90952034"/>
      <w:bookmarkStart w:id="668" w:name="_Toc90952062"/>
      <w:bookmarkStart w:id="669" w:name="_Toc90952175"/>
      <w:bookmarkStart w:id="670" w:name="_Toc90952372"/>
      <w:bookmarkStart w:id="671" w:name="_Toc90952417"/>
      <w:bookmarkStart w:id="672" w:name="_Toc90952456"/>
      <w:bookmarkStart w:id="673" w:name="_Toc90952484"/>
      <w:bookmarkStart w:id="674" w:name="_Toc90952525"/>
      <w:bookmarkStart w:id="675" w:name="_Toc90952648"/>
      <w:bookmarkStart w:id="676" w:name="_Toc126551813"/>
      <w:bookmarkStart w:id="677" w:name="_Toc226975132"/>
      <w:bookmarkStart w:id="678" w:name="_Toc228789307"/>
      <w:bookmarkStart w:id="679" w:name="_Toc232396192"/>
      <w:bookmarkStart w:id="680" w:name="_Toc233014191"/>
      <w:bookmarkStart w:id="681" w:name="_Toc233167478"/>
      <w:bookmarkStart w:id="682" w:name="App_A"/>
      <w:bookmarkStart w:id="683" w:name="_Toc36450848"/>
      <w:bookmarkStart w:id="684" w:name="_Toc42857047"/>
      <w:bookmarkStart w:id="685" w:name="_Toc42909293"/>
      <w:bookmarkStart w:id="686" w:name="_Toc64882185"/>
      <w:bookmarkStart w:id="687" w:name="_Toc94593149"/>
      <w:bookmarkEnd w:id="664"/>
      <w:bookmarkEnd w:id="665"/>
      <w:bookmarkEnd w:id="666"/>
      <w:bookmarkEnd w:id="667"/>
      <w:bookmarkEnd w:id="668"/>
      <w:bookmarkEnd w:id="669"/>
      <w:bookmarkEnd w:id="670"/>
      <w:bookmarkEnd w:id="671"/>
      <w:bookmarkEnd w:id="672"/>
      <w:bookmarkEnd w:id="673"/>
      <w:bookmarkEnd w:id="674"/>
      <w:bookmarkEnd w:id="675"/>
      <w:r w:rsidRPr="00D711B8">
        <w:lastRenderedPageBreak/>
        <w:t>Creating an Output Directory in Windows</w:t>
      </w:r>
      <w:bookmarkEnd w:id="676"/>
      <w:bookmarkEnd w:id="677"/>
      <w:bookmarkEnd w:id="678"/>
      <w:bookmarkEnd w:id="679"/>
      <w:bookmarkEnd w:id="680"/>
      <w:bookmarkEnd w:id="681"/>
    </w:p>
    <w:bookmarkEnd w:id="682"/>
    <w:p w14:paraId="25C80FA9" w14:textId="77777777" w:rsidR="00E12C52" w:rsidRPr="004B3A0B" w:rsidRDefault="00E12C52" w:rsidP="00BF4D2A">
      <w:pPr>
        <w:pStyle w:val="AH2"/>
        <w:numPr>
          <w:ilvl w:val="1"/>
          <w:numId w:val="27"/>
        </w:numPr>
      </w:pPr>
      <w:r w:rsidRPr="004B3A0B">
        <w:t>Graphical User Interface</w:t>
      </w:r>
    </w:p>
    <w:p w14:paraId="25C80FA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BF4D2A">
      <w:pPr>
        <w:pStyle w:val="AH2"/>
        <w:numPr>
          <w:ilvl w:val="1"/>
          <w:numId w:val="27"/>
        </w:numPr>
      </w:pPr>
      <w:r w:rsidRPr="004B3A0B">
        <w:t>Command Prompt</w:t>
      </w:r>
    </w:p>
    <w:p w14:paraId="25C80FB3"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25C80FB4" w14:textId="77777777" w:rsidR="00E12C52" w:rsidRDefault="007525E9" w:rsidP="00476ADC">
      <w:pPr>
        <w:autoSpaceDE w:val="0"/>
        <w:autoSpaceDN w:val="0"/>
        <w:adjustRightInd w:val="0"/>
        <w:ind w:left="216"/>
        <w:jc w:val="center"/>
      </w:pPr>
      <w:r>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5"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25C80FB6" w14:textId="77777777" w:rsidR="00E12C52" w:rsidRDefault="00E12C52" w:rsidP="00476ADC">
      <w:pPr>
        <w:pStyle w:val="NormalIndent1"/>
        <w:keepNext/>
        <w:keepLines/>
        <w:ind w:left="720"/>
      </w:pPr>
      <w:r w:rsidRPr="009D6ACF">
        <w:lastRenderedPageBreak/>
        <w:t xml:space="preserve">The </w:t>
      </w:r>
      <w:r w:rsidRPr="00765854">
        <w:rPr>
          <w:rFonts w:ascii="Arial" w:hAnsi="Arial" w:cs="Microsoft Sans Serif"/>
          <w:sz w:val="20"/>
        </w:rPr>
        <w:t>Command Prompt</w:t>
      </w:r>
      <w:r>
        <w:t xml:space="preserve"> window opens:</w:t>
      </w:r>
    </w:p>
    <w:p w14:paraId="25C80FB7" w14:textId="77777777" w:rsidR="00E12C52" w:rsidRDefault="007525E9" w:rsidP="00476ADC">
      <w:pPr>
        <w:pStyle w:val="NormalIndent1"/>
        <w:keepNext/>
        <w:keepLines/>
        <w:ind w:left="720"/>
        <w:jc w:val="center"/>
      </w:pPr>
      <w:r>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8"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r w:rsidRPr="002F62BD">
        <w:rPr>
          <w:rFonts w:ascii="Courier New" w:hAnsi="Courier New" w:cs="Courier New"/>
          <w:b/>
          <w:sz w:val="22"/>
          <w:szCs w:val="22"/>
        </w:rPr>
        <w:t>C:\&gt;</w:t>
      </w:r>
      <w:r w:rsidRPr="002F62BD">
        <w:rPr>
          <w:b/>
        </w:rPr>
        <w:t xml:space="preserve"> </w:t>
      </w:r>
      <w:r w:rsidRPr="009D6ACF">
        <w:t>prompt. To create the directory on a different drive, type the letter of the drive followed by a colon</w:t>
      </w:r>
      <w:r>
        <w:t xml:space="preserve"> (e.g., “</w:t>
      </w:r>
      <w:r w:rsidRPr="002F62BD">
        <w:rPr>
          <w:rFonts w:ascii="Courier New" w:hAnsi="Courier New" w:cs="Courier New"/>
          <w:b/>
          <w:sz w:val="22"/>
          <w:szCs w:val="22"/>
        </w:rPr>
        <w:t>D:</w:t>
      </w:r>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5C80FB9"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  nn,nnn,nnn bytes free</w:t>
      </w:r>
      <w:r>
        <w:t>.”</w:t>
      </w:r>
      <w:r w:rsidRPr="009D6ACF">
        <w:t xml:space="preserve"> </w:t>
      </w:r>
    </w:p>
    <w:p w14:paraId="25C80FBA" w14:textId="77777777" w:rsidR="00E12C52" w:rsidRDefault="007525E9" w:rsidP="00476ADC">
      <w:pPr>
        <w:autoSpaceDE w:val="0"/>
        <w:autoSpaceDN w:val="0"/>
        <w:adjustRightInd w:val="0"/>
        <w:jc w:val="center"/>
      </w:pPr>
      <w:r>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B" w14:textId="77777777" w:rsidR="00E12C52" w:rsidRPr="009D6ACF" w:rsidRDefault="00E12C52" w:rsidP="00BB2502">
      <w:pPr>
        <w:autoSpaceDE w:val="0"/>
        <w:autoSpaceDN w:val="0"/>
        <w:adjustRightInd w:val="0"/>
      </w:pPr>
    </w:p>
    <w:p w14:paraId="25C80FB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D"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25C80FBE"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0FD9" w14:textId="77777777" w:rsidTr="00AA1002">
        <w:tc>
          <w:tcPr>
            <w:tcW w:w="9576" w:type="dxa"/>
            <w:shd w:val="clear" w:color="auto" w:fill="F3F3F3"/>
          </w:tcPr>
          <w:p w14:paraId="25C80FB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25C80F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25C80FC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C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25C80FC6"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7"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CacheSys</w:t>
            </w:r>
          </w:p>
          <w:p w14:paraId="25C80FC8"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25C80FC9"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C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25C80FCC"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25C80FC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D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25C80FD2"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05/08/2002  09:32a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25C80FD4"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05/08/2002  09:32a</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25C80FD5"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25C80FD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D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w:t>
            </w:r>
          </w:p>
        </w:tc>
      </w:tr>
    </w:tbl>
    <w:p w14:paraId="25C80FDA" w14:textId="77777777" w:rsidR="00E12C52" w:rsidRDefault="00E12C52" w:rsidP="00476ADC">
      <w:pPr>
        <w:autoSpaceDE w:val="0"/>
        <w:autoSpaceDN w:val="0"/>
        <w:adjustRightInd w:val="0"/>
        <w:ind w:left="216"/>
      </w:pPr>
      <w:bookmarkStart w:id="688" w:name="_Toc126551815"/>
      <w:bookmarkStart w:id="689" w:name="_Toc226975133"/>
      <w:bookmarkStart w:id="690" w:name="_Toc228789308"/>
      <w:bookmarkStart w:id="691" w:name="_Toc232396193"/>
      <w:bookmarkStart w:id="692" w:name="_Toc233014192"/>
      <w:bookmarkStart w:id="693" w:name="_Toc233167479"/>
    </w:p>
    <w:p w14:paraId="25C80FD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BF4D2A">
      <w:pPr>
        <w:pStyle w:val="StyleStyleH8Left0Firstline0Bold"/>
        <w:numPr>
          <w:ilvl w:val="0"/>
          <w:numId w:val="27"/>
        </w:numPr>
      </w:pPr>
      <w:bookmarkStart w:id="694" w:name="App_B"/>
      <w:r w:rsidRPr="001554B4">
        <w:lastRenderedPageBreak/>
        <w:t>Using the Windows FTP Client</w:t>
      </w:r>
      <w:bookmarkEnd w:id="688"/>
      <w:bookmarkEnd w:id="689"/>
      <w:bookmarkEnd w:id="690"/>
      <w:bookmarkEnd w:id="691"/>
      <w:bookmarkEnd w:id="692"/>
      <w:bookmarkEnd w:id="693"/>
    </w:p>
    <w:bookmarkEnd w:id="694"/>
    <w:p w14:paraId="25C80FDE" w14:textId="77777777" w:rsidR="00E12C52" w:rsidRPr="004B3A0B" w:rsidRDefault="00E12C52" w:rsidP="00BF4D2A">
      <w:pPr>
        <w:pStyle w:val="AH2"/>
        <w:numPr>
          <w:ilvl w:val="1"/>
          <w:numId w:val="2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1"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25C80FE2"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25C80FE3" w14:textId="77777777" w:rsidR="00E12C52" w:rsidRPr="009D6ACF" w:rsidRDefault="007525E9" w:rsidP="0099402A">
      <w:pPr>
        <w:pStyle w:val="NormalIndent1"/>
        <w:ind w:left="720"/>
      </w:pPr>
      <w:r>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7"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5C80FE8"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25C80FE9"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695"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696" w:name="_Toc226975134"/>
      <w:bookmarkStart w:id="697" w:name="_Toc228789309"/>
      <w:bookmarkStart w:id="698" w:name="_Toc232396194"/>
      <w:bookmarkStart w:id="699" w:name="_Toc233014193"/>
      <w:bookmarkStart w:id="700" w:name="_Toc233167480"/>
    </w:p>
    <w:p w14:paraId="25C8100B" w14:textId="77777777" w:rsidR="00E12C52" w:rsidRPr="001554B4" w:rsidRDefault="00E12C52" w:rsidP="00BF4D2A">
      <w:pPr>
        <w:pStyle w:val="StyleStyleH8Left0Firstline0Bold"/>
        <w:numPr>
          <w:ilvl w:val="0"/>
          <w:numId w:val="27"/>
        </w:numPr>
      </w:pPr>
      <w:bookmarkStart w:id="701" w:name="App_C"/>
      <w:r w:rsidRPr="001554B4">
        <w:lastRenderedPageBreak/>
        <w:t>HL7 Message Definitions</w:t>
      </w:r>
      <w:bookmarkEnd w:id="695"/>
      <w:bookmarkEnd w:id="696"/>
      <w:bookmarkEnd w:id="697"/>
      <w:bookmarkEnd w:id="698"/>
      <w:bookmarkEnd w:id="699"/>
      <w:bookmarkEnd w:id="700"/>
    </w:p>
    <w:bookmarkEnd w:id="701"/>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BF4D2A">
      <w:pPr>
        <w:pStyle w:val="AH2"/>
        <w:numPr>
          <w:ilvl w:val="1"/>
          <w:numId w:val="27"/>
        </w:numPr>
      </w:pPr>
      <w:bookmarkStart w:id="702" w:name="_Toc110408620"/>
      <w:bookmarkStart w:id="703" w:name="_Toc226975135"/>
      <w:bookmarkStart w:id="704" w:name="_Toc228789310"/>
      <w:bookmarkStart w:id="705" w:name="_Toc232396195"/>
      <w:bookmarkStart w:id="706" w:name="_Toc233014194"/>
      <w:bookmarkStart w:id="707" w:name="_Toc233167481"/>
      <w:r w:rsidRPr="004B3A0B">
        <w:t>Typographic Conventions</w:t>
      </w:r>
      <w:bookmarkEnd w:id="702"/>
      <w:bookmarkEnd w:id="703"/>
      <w:bookmarkEnd w:id="704"/>
      <w:bookmarkEnd w:id="705"/>
      <w:bookmarkEnd w:id="706"/>
      <w:bookmarkEnd w:id="707"/>
    </w:p>
    <w:p w14:paraId="25C8100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3320F1" w:rsidRPr="003320F1">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BF4D2A">
      <w:pPr>
        <w:numPr>
          <w:ilvl w:val="0"/>
          <w:numId w:val="23"/>
        </w:numPr>
        <w:rPr>
          <w:rFonts w:eastAsia="Arial Unicode MS"/>
        </w:rPr>
      </w:pPr>
      <w:bookmarkStart w:id="708"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BF4D2A">
      <w:pPr>
        <w:pStyle w:val="AH2"/>
        <w:numPr>
          <w:ilvl w:val="1"/>
          <w:numId w:val="27"/>
        </w:numPr>
      </w:pPr>
      <w:bookmarkStart w:id="709" w:name="_Toc31771261"/>
      <w:bookmarkStart w:id="710" w:name="_Toc110408621"/>
      <w:bookmarkStart w:id="711" w:name="_Toc226975136"/>
      <w:bookmarkStart w:id="712" w:name="_Toc228789311"/>
      <w:bookmarkStart w:id="713" w:name="_Toc232240276"/>
      <w:r w:rsidRPr="004B3A0B">
        <w:t>CSU – Clinical Trials Message (Event type C09)</w:t>
      </w:r>
      <w:bookmarkEnd w:id="709"/>
      <w:bookmarkEnd w:id="710"/>
      <w:bookmarkEnd w:id="711"/>
      <w:bookmarkEnd w:id="712"/>
      <w:bookmarkEnd w:id="713"/>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083D6D">
      <w:pPr>
        <w:pStyle w:val="AH3"/>
        <w:numPr>
          <w:ilvl w:val="2"/>
          <w:numId w:val="27"/>
        </w:numPr>
        <w:tabs>
          <w:tab w:val="clear" w:pos="1728"/>
          <w:tab w:val="num" w:pos="1170"/>
        </w:tabs>
        <w:ind w:left="1170" w:hanging="1170"/>
      </w:pPr>
      <w:bookmarkStart w:id="714" w:name="_Toc110408622"/>
      <w:bookmarkStart w:id="715" w:name="_Toc226975137"/>
      <w:bookmarkStart w:id="716" w:name="_Toc228789312"/>
      <w:bookmarkStart w:id="717" w:name="_Toc232240277"/>
      <w:r w:rsidRPr="009D6ACF">
        <w:t>Normalized Structure of the CSU Message</w:t>
      </w:r>
      <w:bookmarkEnd w:id="714"/>
      <w:bookmarkEnd w:id="715"/>
      <w:bookmarkEnd w:id="716"/>
      <w:bookmarkEnd w:id="717"/>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F317DB"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F317DB"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F317DB"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F317DB"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F317DB"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F317DB"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F317DB"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F317DB"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4274B9">
      <w:pPr>
        <w:pStyle w:val="AH3"/>
        <w:numPr>
          <w:ilvl w:val="2"/>
          <w:numId w:val="27"/>
        </w:numPr>
        <w:tabs>
          <w:tab w:val="clear" w:pos="1728"/>
          <w:tab w:val="num" w:pos="1170"/>
        </w:tabs>
        <w:ind w:left="1170" w:hanging="1170"/>
      </w:pPr>
      <w:bookmarkStart w:id="718" w:name="_Toc110408623"/>
      <w:bookmarkStart w:id="719" w:name="_Toc226975138"/>
      <w:bookmarkStart w:id="720" w:name="_Toc228789313"/>
      <w:bookmarkStart w:id="721" w:name="_Toc232240278"/>
      <w:r w:rsidRPr="002B4D82">
        <w:t>Expanded Structure of the CSU Message</w:t>
      </w:r>
      <w:bookmarkEnd w:id="718"/>
      <w:bookmarkEnd w:id="719"/>
      <w:bookmarkEnd w:id="720"/>
      <w:bookmarkEnd w:id="721"/>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F317DB"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F317DB"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F317DB"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F317DB"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F317DB"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F317DB"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F317DB"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F317DB"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F317DB"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F317DB"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F317DB"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F317DB"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4274B9">
      <w:pPr>
        <w:pStyle w:val="AH3"/>
        <w:numPr>
          <w:ilvl w:val="2"/>
          <w:numId w:val="27"/>
        </w:numPr>
        <w:tabs>
          <w:tab w:val="clear" w:pos="1728"/>
          <w:tab w:val="num" w:pos="1170"/>
        </w:tabs>
        <w:ind w:left="1170" w:hanging="1170"/>
      </w:pPr>
      <w:bookmarkStart w:id="722" w:name="_Toc110408624"/>
      <w:bookmarkStart w:id="723" w:name="_Toc226975139"/>
      <w:bookmarkStart w:id="724" w:name="_Toc228789314"/>
      <w:bookmarkStart w:id="725" w:name="_Toc232240279"/>
      <w:r w:rsidRPr="009D6ACF">
        <w:t>Sample CSU Message</w:t>
      </w:r>
      <w:bookmarkEnd w:id="722"/>
      <w:bookmarkEnd w:id="723"/>
      <w:bookmarkEnd w:id="724"/>
      <w:bookmarkEnd w:id="725"/>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|3||777-3^PLATELETS:NCNC:PT:BLD:QN:AUTOMATED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r w:rsidRPr="0001291E">
        <w:rPr>
          <w:rStyle w:val="Example"/>
          <w:shd w:val="clear" w:color="auto" w:fill="CCFFCC"/>
        </w:rPr>
        <w:t>ZRX</w:t>
      </w:r>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BF4D2A">
      <w:pPr>
        <w:pStyle w:val="AH2"/>
        <w:numPr>
          <w:ilvl w:val="1"/>
          <w:numId w:val="27"/>
        </w:numPr>
      </w:pPr>
      <w:bookmarkStart w:id="726" w:name="_Toc110408625"/>
      <w:bookmarkStart w:id="727" w:name="_Toc226975140"/>
      <w:bookmarkStart w:id="728" w:name="_Toc228789315"/>
      <w:bookmarkStart w:id="729" w:name="_Toc232396200"/>
      <w:bookmarkStart w:id="730" w:name="_Toc233014199"/>
      <w:bookmarkStart w:id="731" w:name="_Toc233167486"/>
      <w:r w:rsidRPr="004B3A0B">
        <w:t>ACK – Commit Acknowledgement Message</w:t>
      </w:r>
      <w:bookmarkEnd w:id="726"/>
      <w:bookmarkEnd w:id="727"/>
      <w:bookmarkEnd w:id="728"/>
      <w:bookmarkEnd w:id="729"/>
      <w:bookmarkEnd w:id="730"/>
      <w:bookmarkEnd w:id="731"/>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4274B9">
      <w:pPr>
        <w:pStyle w:val="AH3"/>
        <w:numPr>
          <w:ilvl w:val="2"/>
          <w:numId w:val="27"/>
        </w:numPr>
        <w:tabs>
          <w:tab w:val="clear" w:pos="1728"/>
          <w:tab w:val="num" w:pos="1170"/>
        </w:tabs>
        <w:ind w:left="1170" w:hanging="1170"/>
      </w:pPr>
      <w:bookmarkStart w:id="732" w:name="_Toc110408626"/>
      <w:bookmarkStart w:id="733" w:name="_Toc226975141"/>
      <w:bookmarkStart w:id="734" w:name="_Toc228789316"/>
      <w:bookmarkStart w:id="735" w:name="_Toc232396201"/>
      <w:bookmarkStart w:id="736" w:name="_Toc233014200"/>
      <w:bookmarkStart w:id="737" w:name="_Toc233167487"/>
      <w:r w:rsidRPr="009D6ACF">
        <w:t>Structure of the Message</w:t>
      </w:r>
      <w:bookmarkEnd w:id="732"/>
      <w:bookmarkEnd w:id="733"/>
      <w:bookmarkEnd w:id="734"/>
      <w:bookmarkEnd w:id="735"/>
      <w:bookmarkEnd w:id="736"/>
      <w:bookmarkEnd w:id="7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F317DB"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F317DB"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F317DB"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4274B9">
      <w:pPr>
        <w:pStyle w:val="AH3"/>
        <w:numPr>
          <w:ilvl w:val="2"/>
          <w:numId w:val="27"/>
        </w:numPr>
        <w:tabs>
          <w:tab w:val="clear" w:pos="1728"/>
          <w:tab w:val="num" w:pos="1170"/>
        </w:tabs>
        <w:ind w:left="1170" w:hanging="1170"/>
      </w:pPr>
      <w:bookmarkStart w:id="738" w:name="_Toc110408627"/>
      <w:bookmarkStart w:id="739" w:name="_Toc226975142"/>
      <w:bookmarkStart w:id="740" w:name="_Toc228789317"/>
      <w:bookmarkStart w:id="741" w:name="_Toc232396202"/>
      <w:bookmarkStart w:id="742" w:name="_Toc233014201"/>
      <w:bookmarkStart w:id="743" w:name="_Toc233167488"/>
      <w:r w:rsidRPr="009D6ACF">
        <w:t>Sample ACK Message</w:t>
      </w:r>
      <w:bookmarkEnd w:id="738"/>
      <w:bookmarkEnd w:id="739"/>
      <w:bookmarkEnd w:id="740"/>
      <w:bookmarkEnd w:id="741"/>
      <w:bookmarkEnd w:id="742"/>
      <w:bookmarkEnd w:id="743"/>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44" w:name="_Toc110408628"/>
      <w:bookmarkStart w:id="745" w:name="_Toc226975143"/>
      <w:bookmarkStart w:id="746" w:name="_Toc228789318"/>
      <w:bookmarkStart w:id="747" w:name="_Toc232396203"/>
      <w:bookmarkStart w:id="748" w:name="_Toc233014202"/>
      <w:bookmarkStart w:id="749" w:name="_Toc233167489"/>
      <w:r>
        <w:br w:type="page"/>
      </w:r>
      <w:r>
        <w:lastRenderedPageBreak/>
        <w:t>THIS PAGE INTENTIONALLY LEFT BLANK</w:t>
      </w:r>
    </w:p>
    <w:p w14:paraId="25C811B1" w14:textId="77777777" w:rsidR="00E12C52" w:rsidRPr="00F15BA9" w:rsidRDefault="00E12C52" w:rsidP="00BF4D2A">
      <w:pPr>
        <w:pStyle w:val="StyleStyleH8Left0Firstline0Bold"/>
        <w:numPr>
          <w:ilvl w:val="0"/>
          <w:numId w:val="27"/>
        </w:numPr>
      </w:pPr>
      <w:r>
        <w:br w:type="page"/>
      </w:r>
      <w:bookmarkStart w:id="750" w:name="App_D"/>
      <w:r w:rsidRPr="002B4D82">
        <w:lastRenderedPageBreak/>
        <w:t>HL7 Segment Definitions</w:t>
      </w:r>
      <w:bookmarkEnd w:id="708"/>
      <w:bookmarkEnd w:id="744"/>
      <w:bookmarkEnd w:id="745"/>
      <w:bookmarkEnd w:id="746"/>
      <w:bookmarkEnd w:id="747"/>
      <w:bookmarkEnd w:id="748"/>
      <w:bookmarkEnd w:id="749"/>
      <w:bookmarkEnd w:id="750"/>
    </w:p>
    <w:p w14:paraId="25C811B2" w14:textId="77777777" w:rsidR="00E12C52" w:rsidRPr="004B3A0B" w:rsidRDefault="00E12C52" w:rsidP="00BF4D2A">
      <w:pPr>
        <w:pStyle w:val="AH2"/>
        <w:numPr>
          <w:ilvl w:val="1"/>
          <w:numId w:val="27"/>
        </w:numPr>
      </w:pPr>
      <w:bookmarkStart w:id="751" w:name="_Toc110408629"/>
      <w:bookmarkStart w:id="752" w:name="_Toc226975144"/>
      <w:bookmarkStart w:id="753" w:name="_Toc228789319"/>
      <w:bookmarkStart w:id="754" w:name="_Toc232396204"/>
      <w:bookmarkStart w:id="755" w:name="_Toc233014203"/>
      <w:bookmarkStart w:id="756" w:name="_Toc233167490"/>
      <w:r w:rsidRPr="004B3A0B">
        <w:t>Typographic Conventions</w:t>
      </w:r>
      <w:bookmarkEnd w:id="751"/>
      <w:bookmarkEnd w:id="752"/>
      <w:bookmarkEnd w:id="753"/>
      <w:bookmarkEnd w:id="754"/>
      <w:bookmarkEnd w:id="755"/>
      <w:bookmarkEnd w:id="756"/>
    </w:p>
    <w:p w14:paraId="25C811B3" w14:textId="77777777" w:rsidR="00E12C52" w:rsidRPr="002D3490" w:rsidRDefault="00E12C52" w:rsidP="002D3490">
      <w:r w:rsidRPr="00BF631E">
        <w:t xml:space="preserve">The following conventions are specific </w:t>
      </w:r>
      <w:r w:rsidRPr="00BF631E">
        <w:rPr>
          <w:i/>
        </w:rPr>
        <w:t>to this appendix only</w:t>
      </w:r>
      <w:r w:rsidRPr="00BF631E">
        <w:t xml:space="preserve">.  See </w:t>
      </w:r>
      <w:r w:rsidRPr="002F4B02">
        <w:rPr>
          <w:rStyle w:val="IHyperlink"/>
        </w:rPr>
        <w:t xml:space="preserve">paragraph </w:t>
      </w:r>
      <w:r w:rsidR="006F4B68">
        <w:fldChar w:fldCharType="begin"/>
      </w:r>
      <w:r w:rsidR="006F4B68">
        <w:instrText xml:space="preserve"> REF _Ref272397607 \w \p \h  \* MERGEFORMAT </w:instrText>
      </w:r>
      <w:r w:rsidR="006F4B68">
        <w:fldChar w:fldCharType="separate"/>
      </w:r>
      <w:r w:rsidR="003320F1" w:rsidRPr="003320F1">
        <w:rPr>
          <w:rStyle w:val="IHyperlink"/>
        </w:rPr>
        <w:t>1.1 above</w:t>
      </w:r>
      <w:r w:rsidR="006F4B68">
        <w:fldChar w:fldCharType="end"/>
      </w:r>
      <w:r w:rsidRPr="00BF631E">
        <w:t xml:space="preserve"> for other typographic conventions.</w:t>
      </w:r>
    </w:p>
    <w:p w14:paraId="25C811B4" w14:textId="77777777" w:rsidR="00E12C52" w:rsidRDefault="00E12C52" w:rsidP="009D7405">
      <w:pPr>
        <w:pStyle w:val="Caption"/>
      </w:pPr>
      <w:bookmarkStart w:id="757" w:name="_Toc421631382"/>
      <w:r>
        <w:t xml:space="preserve">Table </w:t>
      </w:r>
      <w:r w:rsidR="00F317DB">
        <w:fldChar w:fldCharType="begin"/>
      </w:r>
      <w:r w:rsidR="00F317DB">
        <w:instrText xml:space="preserve"> SEQ Table \* ARABIC </w:instrText>
      </w:r>
      <w:r w:rsidR="00F317DB">
        <w:fldChar w:fldCharType="separate"/>
      </w:r>
      <w:r w:rsidR="003320F1">
        <w:rPr>
          <w:noProof/>
        </w:rPr>
        <w:t>38</w:t>
      </w:r>
      <w:r w:rsidR="00F317DB">
        <w:rPr>
          <w:noProof/>
        </w:rPr>
        <w:fldChar w:fldCharType="end"/>
      </w:r>
      <w:r>
        <w:t xml:space="preserve"> – Typographic Conventions (Segment Definitions)</w:t>
      </w:r>
      <w:bookmarkEnd w:id="7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58" w:name="SeeExamples"/>
        <w:bookmarkStart w:id="759"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58"/>
            <w:bookmarkEnd w:id="759"/>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60" w:name="_Examples:"/>
      <w:bookmarkEnd w:id="760"/>
    </w:p>
    <w:p w14:paraId="25C811FA" w14:textId="77777777" w:rsidR="00E12C52" w:rsidRPr="004B3A0B" w:rsidRDefault="00E12C52" w:rsidP="00BF4D2A">
      <w:pPr>
        <w:pStyle w:val="AH2"/>
        <w:numPr>
          <w:ilvl w:val="1"/>
          <w:numId w:val="27"/>
        </w:numPr>
      </w:pPr>
      <w:bookmarkStart w:id="761" w:name="_Toc101319891"/>
      <w:bookmarkStart w:id="762" w:name="_Toc105318795"/>
      <w:bookmarkStart w:id="763" w:name="_Toc237834647"/>
      <w:r w:rsidRPr="004B3A0B">
        <w:lastRenderedPageBreak/>
        <w:t>HL7 Segment Table Definitions</w:t>
      </w:r>
      <w:bookmarkEnd w:id="761"/>
      <w:bookmarkEnd w:id="762"/>
      <w:bookmarkEnd w:id="763"/>
    </w:p>
    <w:p w14:paraId="25C811FB" w14:textId="77777777"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3320F1" w:rsidRPr="003320F1">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77777777" w:rsidR="00E12C52" w:rsidRPr="00FB3524" w:rsidRDefault="00E12C52" w:rsidP="009D7405">
      <w:pPr>
        <w:pStyle w:val="Caption"/>
      </w:pPr>
      <w:bookmarkStart w:id="764" w:name="_Toc421631383"/>
      <w:r>
        <w:t xml:space="preserve">Table </w:t>
      </w:r>
      <w:r w:rsidR="00F317DB">
        <w:fldChar w:fldCharType="begin"/>
      </w:r>
      <w:r w:rsidR="00F317DB">
        <w:instrText xml:space="preserve"> SEQ Table \* ARABIC </w:instrText>
      </w:r>
      <w:r w:rsidR="00F317DB">
        <w:fldChar w:fldCharType="separate"/>
      </w:r>
      <w:r w:rsidR="003320F1">
        <w:rPr>
          <w:noProof/>
        </w:rPr>
        <w:t>39</w:t>
      </w:r>
      <w:r w:rsidR="00F317DB">
        <w:rPr>
          <w:noProof/>
        </w:rPr>
        <w:fldChar w:fldCharType="end"/>
      </w:r>
      <w:r>
        <w:t xml:space="preserve"> – </w:t>
      </w:r>
      <w:r w:rsidRPr="007C4963">
        <w:t>HL7 Abbreviated Column Headings</w:t>
      </w:r>
      <w:bookmarkEnd w:id="7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77777777" w:rsidR="00E12C52" w:rsidRDefault="00E12C52" w:rsidP="009D7405">
      <w:pPr>
        <w:pStyle w:val="Caption"/>
      </w:pPr>
      <w:bookmarkStart w:id="765" w:name="_Toc421631384"/>
      <w:r>
        <w:t xml:space="preserve">Table </w:t>
      </w:r>
      <w:r w:rsidR="00F317DB">
        <w:fldChar w:fldCharType="begin"/>
      </w:r>
      <w:r w:rsidR="00F317DB">
        <w:instrText xml:space="preserve"> SEQ Table \* ARABIC </w:instrText>
      </w:r>
      <w:r w:rsidR="00F317DB">
        <w:fldChar w:fldCharType="separate"/>
      </w:r>
      <w:r w:rsidR="003320F1">
        <w:rPr>
          <w:noProof/>
        </w:rPr>
        <w:t>40</w:t>
      </w:r>
      <w:r w:rsidR="00F317DB">
        <w:rPr>
          <w:noProof/>
        </w:rPr>
        <w:fldChar w:fldCharType="end"/>
      </w:r>
      <w:r>
        <w:t xml:space="preserve"> – </w:t>
      </w:r>
      <w:r w:rsidRPr="00612729">
        <w:t>HL7 Data Types</w:t>
      </w:r>
      <w:bookmarkEnd w:id="7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77777777" w:rsidR="00E12C52" w:rsidRDefault="00E12C52" w:rsidP="009D7405">
      <w:pPr>
        <w:pStyle w:val="Caption"/>
      </w:pPr>
      <w:bookmarkStart w:id="766" w:name="_Toc421631385"/>
      <w:r>
        <w:t xml:space="preserve">Table </w:t>
      </w:r>
      <w:r w:rsidR="00F317DB">
        <w:fldChar w:fldCharType="begin"/>
      </w:r>
      <w:r w:rsidR="00F317DB">
        <w:instrText xml:space="preserve"> SEQ Table \* ARABIC </w:instrText>
      </w:r>
      <w:r w:rsidR="00F317DB">
        <w:fldChar w:fldCharType="separate"/>
      </w:r>
      <w:r w:rsidR="003320F1">
        <w:rPr>
          <w:noProof/>
        </w:rPr>
        <w:t>41</w:t>
      </w:r>
      <w:r w:rsidR="00F317DB">
        <w:rPr>
          <w:noProof/>
        </w:rPr>
        <w:fldChar w:fldCharType="end"/>
      </w:r>
      <w:r>
        <w:t xml:space="preserve"> – Diagnostic S</w:t>
      </w:r>
      <w:r w:rsidRPr="0061143D">
        <w:t xml:space="preserve">ervice </w:t>
      </w:r>
      <w:r>
        <w:t>S</w:t>
      </w:r>
      <w:r w:rsidRPr="0061143D">
        <w:t>ection ID</w:t>
      </w:r>
      <w:r>
        <w:t xml:space="preserve"> (</w:t>
      </w:r>
      <w:r w:rsidRPr="0061143D">
        <w:t>HL7 Table 0074</w:t>
      </w:r>
      <w:r>
        <w:t>)</w:t>
      </w:r>
      <w:bookmarkEnd w:id="7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4274B9">
      <w:pPr>
        <w:pStyle w:val="AH3"/>
        <w:numPr>
          <w:ilvl w:val="2"/>
          <w:numId w:val="2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77777777" w:rsidR="00E12C52" w:rsidRDefault="00E12C52" w:rsidP="009D7405">
      <w:pPr>
        <w:pStyle w:val="Caption"/>
      </w:pPr>
      <w:bookmarkStart w:id="767" w:name="_Toc421631386"/>
      <w:r>
        <w:t xml:space="preserve">Table </w:t>
      </w:r>
      <w:r w:rsidR="00F317DB">
        <w:fldChar w:fldCharType="begin"/>
      </w:r>
      <w:r w:rsidR="00F317DB">
        <w:instrText xml:space="preserve"> SEQ Table \* ARABIC </w:instrText>
      </w:r>
      <w:r w:rsidR="00F317DB">
        <w:fldChar w:fldCharType="separate"/>
      </w:r>
      <w:r w:rsidR="003320F1">
        <w:rPr>
          <w:noProof/>
        </w:rPr>
        <w:t>42</w:t>
      </w:r>
      <w:r w:rsidR="00F317DB">
        <w:rPr>
          <w:noProof/>
        </w:rPr>
        <w:fldChar w:fldCharType="end"/>
      </w:r>
      <w:r>
        <w:t xml:space="preserve"> – Segment Definition Examples</w:t>
      </w:r>
      <w:bookmarkEnd w:id="7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BF4D2A">
      <w:pPr>
        <w:pStyle w:val="AH2"/>
        <w:numPr>
          <w:ilvl w:val="1"/>
          <w:numId w:val="27"/>
        </w:numPr>
      </w:pPr>
      <w:bookmarkStart w:id="768" w:name="_BHS_–_Batch"/>
      <w:bookmarkStart w:id="769" w:name="_Toc110408630"/>
      <w:bookmarkStart w:id="770" w:name="_Toc226975145"/>
      <w:bookmarkStart w:id="771" w:name="_Toc228789320"/>
      <w:bookmarkStart w:id="772" w:name="_Toc232396205"/>
      <w:bookmarkStart w:id="773" w:name="_Toc233014204"/>
      <w:bookmarkStart w:id="774" w:name="_Toc233167491"/>
      <w:bookmarkEnd w:id="768"/>
      <w:r w:rsidRPr="004B3A0B">
        <w:t>BHS – Batch Header Segment</w:t>
      </w:r>
      <w:bookmarkEnd w:id="769"/>
      <w:bookmarkEnd w:id="770"/>
      <w:bookmarkEnd w:id="771"/>
      <w:bookmarkEnd w:id="772"/>
      <w:bookmarkEnd w:id="773"/>
      <w:bookmarkEnd w:id="774"/>
    </w:p>
    <w:p w14:paraId="25C812C3" w14:textId="77777777" w:rsidR="00E12C52" w:rsidRDefault="00E12C52" w:rsidP="009D7405">
      <w:pPr>
        <w:pStyle w:val="Caption"/>
      </w:pPr>
      <w:bookmarkStart w:id="775" w:name="_Toc421631387"/>
      <w:r>
        <w:t xml:space="preserve">Table </w:t>
      </w:r>
      <w:r w:rsidR="00F317DB">
        <w:fldChar w:fldCharType="begin"/>
      </w:r>
      <w:r w:rsidR="00F317DB">
        <w:instrText xml:space="preserve"> SEQ Table \* ARABIC </w:instrText>
      </w:r>
      <w:r w:rsidR="00F317DB">
        <w:fldChar w:fldCharType="separate"/>
      </w:r>
      <w:r w:rsidR="003320F1">
        <w:rPr>
          <w:noProof/>
        </w:rPr>
        <w:t>43</w:t>
      </w:r>
      <w:r w:rsidR="00F317DB">
        <w:rPr>
          <w:noProof/>
        </w:rPr>
        <w:fldChar w:fldCharType="end"/>
      </w:r>
      <w:r>
        <w:t xml:space="preserve"> – Batch Header Segments</w:t>
      </w:r>
      <w:bookmarkEnd w:id="7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776"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F317DB"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F317DB"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F317DB"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F317DB"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F317DB"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F317DB"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F317DB"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F317DB"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lastRenderedPageBreak/>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F317DB"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F317DB"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4274B9">
      <w:pPr>
        <w:pStyle w:val="AH3"/>
        <w:numPr>
          <w:ilvl w:val="2"/>
          <w:numId w:val="27"/>
        </w:numPr>
        <w:tabs>
          <w:tab w:val="clear" w:pos="1728"/>
          <w:tab w:val="num" w:pos="1170"/>
        </w:tabs>
        <w:ind w:left="1170" w:hanging="1170"/>
      </w:pPr>
      <w:bookmarkStart w:id="777" w:name="_BHS-1_Field_Separator"/>
      <w:bookmarkStart w:id="778" w:name="_Toc110408631"/>
      <w:bookmarkStart w:id="779" w:name="_Toc226975146"/>
      <w:bookmarkStart w:id="780" w:name="_Toc228789321"/>
      <w:bookmarkStart w:id="781" w:name="_Toc232396206"/>
      <w:bookmarkStart w:id="782" w:name="_Toc233014205"/>
      <w:bookmarkStart w:id="783" w:name="_Toc233167492"/>
      <w:bookmarkStart w:id="784" w:name="_Ref242756419"/>
      <w:bookmarkEnd w:id="777"/>
      <w:r w:rsidRPr="009D6ACF">
        <w:t>Field Definitions</w:t>
      </w:r>
      <w:bookmarkEnd w:id="778"/>
      <w:bookmarkEnd w:id="779"/>
      <w:bookmarkEnd w:id="780"/>
      <w:bookmarkEnd w:id="781"/>
      <w:bookmarkEnd w:id="782"/>
      <w:bookmarkEnd w:id="783"/>
      <w:bookmarkEnd w:id="784"/>
    </w:p>
    <w:p w14:paraId="25C8133A" w14:textId="77777777" w:rsidR="00E12C52" w:rsidRPr="009D6ACF" w:rsidRDefault="00E12C52" w:rsidP="00BF4D2A">
      <w:pPr>
        <w:pStyle w:val="H4"/>
        <w:numPr>
          <w:ilvl w:val="3"/>
          <w:numId w:val="36"/>
        </w:numPr>
      </w:pPr>
      <w:bookmarkStart w:id="785" w:name="_BHS-1_Batch_Field_Separator"/>
      <w:bookmarkStart w:id="786" w:name="_Toc232396207"/>
      <w:bookmarkEnd w:id="785"/>
      <w:r w:rsidRPr="009D6ACF">
        <w:t>BHS-1 Batch Field Separator</w:t>
      </w:r>
      <w:bookmarkEnd w:id="7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787" w:name="_BHS-2_Encoding_Characters"/>
      <w:bookmarkStart w:id="788" w:name="_BHS-2_Batch_Encoding"/>
      <w:bookmarkStart w:id="789" w:name="_BHS-2_Batch_Encoding_Characters"/>
      <w:bookmarkStart w:id="790" w:name="_Toc232396208"/>
      <w:bookmarkEnd w:id="787"/>
      <w:bookmarkEnd w:id="788"/>
      <w:bookmarkEnd w:id="789"/>
    </w:p>
    <w:p w14:paraId="25C81342" w14:textId="77777777" w:rsidR="00E12C52" w:rsidRPr="009D6ACF" w:rsidRDefault="00E12C52" w:rsidP="00BF4D2A">
      <w:pPr>
        <w:pStyle w:val="H4"/>
        <w:numPr>
          <w:ilvl w:val="3"/>
          <w:numId w:val="36"/>
        </w:numPr>
      </w:pPr>
      <w:r w:rsidRPr="009D6ACF">
        <w:t>BHS-2 Batch Encoding Characters</w:t>
      </w:r>
      <w:bookmarkEnd w:id="790"/>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791" w:name="_BHS-3_Sending_Application"/>
      <w:bookmarkStart w:id="792" w:name="_BHS-3_Batch_Sending"/>
      <w:bookmarkStart w:id="793" w:name="_Toc232396209"/>
      <w:bookmarkEnd w:id="791"/>
      <w:bookmarkEnd w:id="792"/>
    </w:p>
    <w:p w14:paraId="25C8134A" w14:textId="77777777" w:rsidR="00E12C52" w:rsidRDefault="00E12C52" w:rsidP="00BF4D2A">
      <w:pPr>
        <w:pStyle w:val="H4"/>
        <w:numPr>
          <w:ilvl w:val="3"/>
          <w:numId w:val="36"/>
        </w:numPr>
      </w:pPr>
      <w:r w:rsidRPr="009D6ACF">
        <w:t>BHS-3 Batch Sending Application</w:t>
      </w:r>
      <w:bookmarkEnd w:id="7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BF4D2A">
      <w:pPr>
        <w:pStyle w:val="H4"/>
        <w:numPr>
          <w:ilvl w:val="3"/>
          <w:numId w:val="36"/>
        </w:numPr>
      </w:pPr>
      <w:bookmarkStart w:id="794" w:name="_BHS-4_Sending_Facility"/>
      <w:bookmarkStart w:id="795" w:name="_BHS-4_Batch_Sending"/>
      <w:bookmarkStart w:id="796" w:name="_Toc232396210"/>
      <w:bookmarkEnd w:id="794"/>
      <w:bookmarkEnd w:id="795"/>
      <w:r w:rsidRPr="009D6ACF">
        <w:t>BHS-4 Batch Sending Facility</w:t>
      </w:r>
      <w:bookmarkEnd w:id="776"/>
      <w:bookmarkEnd w:id="7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F317DB"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F317DB"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BF4D2A">
      <w:pPr>
        <w:pStyle w:val="H4"/>
        <w:numPr>
          <w:ilvl w:val="3"/>
          <w:numId w:val="36"/>
        </w:numPr>
      </w:pPr>
      <w:bookmarkStart w:id="797" w:name="_MSH-5_Receiving_Application"/>
      <w:bookmarkStart w:id="798" w:name="_BHS-5_Receiving_Application"/>
      <w:bookmarkStart w:id="799" w:name="_BHS-5_Batch_Receiving"/>
      <w:bookmarkStart w:id="800" w:name="_Toc31771269"/>
      <w:bookmarkStart w:id="801" w:name="_Toc232396211"/>
      <w:bookmarkEnd w:id="797"/>
      <w:bookmarkEnd w:id="798"/>
      <w:bookmarkEnd w:id="799"/>
      <w:r w:rsidRPr="009D6ACF">
        <w:t>BHS-5 Batch Receiving Application</w:t>
      </w:r>
      <w:bookmarkEnd w:id="800"/>
      <w:bookmarkEnd w:id="8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lastRenderedPageBreak/>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BF4D2A">
      <w:pPr>
        <w:pStyle w:val="H4"/>
        <w:numPr>
          <w:ilvl w:val="3"/>
          <w:numId w:val="36"/>
        </w:numPr>
      </w:pPr>
      <w:bookmarkStart w:id="802" w:name="_MSH-6_Receiving_Facility"/>
      <w:bookmarkStart w:id="803" w:name="_MSH-7_Date/Time_Of"/>
      <w:bookmarkStart w:id="804" w:name="_BHS-7_Date/Time_Of"/>
      <w:bookmarkStart w:id="805" w:name="_BHS-7_Batch_Creation"/>
      <w:bookmarkStart w:id="806" w:name="_Toc31771271"/>
      <w:bookmarkStart w:id="807" w:name="_Toc232396212"/>
      <w:bookmarkEnd w:id="802"/>
      <w:bookmarkEnd w:id="803"/>
      <w:bookmarkEnd w:id="804"/>
      <w:bookmarkEnd w:id="805"/>
      <w:r w:rsidRPr="009D6ACF">
        <w:t>BHS-7 Batch Creation Date/Time</w:t>
      </w:r>
      <w:bookmarkEnd w:id="806"/>
      <w:bookmarkEnd w:id="8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BF4D2A">
      <w:pPr>
        <w:pStyle w:val="H4"/>
        <w:numPr>
          <w:ilvl w:val="3"/>
          <w:numId w:val="36"/>
        </w:numPr>
      </w:pPr>
      <w:bookmarkStart w:id="808" w:name="_MSH_–_Message"/>
      <w:bookmarkStart w:id="809" w:name="_BHS-9_Batch_Name/ID/Type"/>
      <w:bookmarkStart w:id="810" w:name="_Toc232396213"/>
      <w:bookmarkStart w:id="811" w:name="_Toc31771263"/>
      <w:bookmarkEnd w:id="808"/>
      <w:bookmarkEnd w:id="809"/>
      <w:r w:rsidRPr="009D6ACF">
        <w:t>BHS-9 Batch Name/ID/Type</w:t>
      </w:r>
      <w:bookmarkEnd w:id="810"/>
    </w:p>
    <w:p w14:paraId="25C81388" w14:textId="77777777" w:rsidR="00E12C52" w:rsidRDefault="00E12C52" w:rsidP="009D7405">
      <w:pPr>
        <w:pStyle w:val="Caption"/>
      </w:pPr>
      <w:bookmarkStart w:id="812" w:name="_Toc421631388"/>
      <w:r>
        <w:t xml:space="preserve">Table </w:t>
      </w:r>
      <w:r w:rsidR="00F317DB">
        <w:fldChar w:fldCharType="begin"/>
      </w:r>
      <w:r w:rsidR="00F317DB">
        <w:instrText xml:space="preserve"> SEQ Table \* ARABIC </w:instrText>
      </w:r>
      <w:r w:rsidR="00F317DB">
        <w:fldChar w:fldCharType="separate"/>
      </w:r>
      <w:r w:rsidR="003320F1">
        <w:rPr>
          <w:noProof/>
        </w:rPr>
        <w:t>44</w:t>
      </w:r>
      <w:r w:rsidR="00F317DB">
        <w:rPr>
          <w:noProof/>
        </w:rPr>
        <w:fldChar w:fldCharType="end"/>
      </w:r>
      <w:r>
        <w:t xml:space="preserve"> – </w:t>
      </w:r>
      <w:r w:rsidRPr="004657C5">
        <w:t>BHS-9 Batch Name/ID/Type</w:t>
      </w:r>
      <w:bookmarkEnd w:id="8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F317DB"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F317DB"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F317DB"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BF4D2A">
      <w:pPr>
        <w:pStyle w:val="H4"/>
        <w:numPr>
          <w:ilvl w:val="3"/>
          <w:numId w:val="36"/>
        </w:numPr>
      </w:pPr>
      <w:bookmarkStart w:id="813" w:name="_BHS-10_Batch_Comment"/>
      <w:bookmarkStart w:id="814" w:name="_Toc232396214"/>
      <w:bookmarkEnd w:id="813"/>
      <w:r w:rsidRPr="009D6ACF">
        <w:t>BHS-10 Batch Comment</w:t>
      </w:r>
      <w:bookmarkEnd w:id="8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BF4D2A">
      <w:pPr>
        <w:pStyle w:val="H4"/>
        <w:numPr>
          <w:ilvl w:val="3"/>
          <w:numId w:val="36"/>
        </w:numPr>
      </w:pPr>
      <w:bookmarkStart w:id="815" w:name="_BHS-11_Batch_Control_ID"/>
      <w:bookmarkStart w:id="816" w:name="_Toc232396215"/>
      <w:bookmarkEnd w:id="815"/>
      <w:r w:rsidRPr="009D6ACF">
        <w:t>BHS-11 Batch Control ID</w:t>
      </w:r>
      <w:bookmarkEnd w:id="8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BF4D2A">
      <w:pPr>
        <w:pStyle w:val="H4"/>
        <w:numPr>
          <w:ilvl w:val="3"/>
          <w:numId w:val="36"/>
        </w:numPr>
      </w:pPr>
      <w:bookmarkStart w:id="817" w:name="_MSH_–_Message_1"/>
      <w:bookmarkStart w:id="818" w:name="_BHS-12_Reference_Batch"/>
      <w:bookmarkStart w:id="819" w:name="_BHS-12_Reference_Batch_Control_ID"/>
      <w:bookmarkStart w:id="820" w:name="_Toc232396216"/>
      <w:bookmarkEnd w:id="817"/>
      <w:bookmarkEnd w:id="818"/>
      <w:bookmarkEnd w:id="819"/>
      <w:r w:rsidRPr="009D6ACF">
        <w:t>BHS-12 Reference Batch Control ID</w:t>
      </w:r>
      <w:bookmarkEnd w:id="8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4274B9">
      <w:pPr>
        <w:pStyle w:val="AH3"/>
        <w:numPr>
          <w:ilvl w:val="2"/>
          <w:numId w:val="27"/>
        </w:numPr>
        <w:tabs>
          <w:tab w:val="clear" w:pos="1728"/>
          <w:tab w:val="num" w:pos="1170"/>
        </w:tabs>
        <w:ind w:left="1170" w:hanging="1170"/>
      </w:pPr>
      <w:bookmarkStart w:id="821" w:name="_Toc110408632"/>
      <w:bookmarkStart w:id="822" w:name="_Toc226975147"/>
      <w:bookmarkStart w:id="823" w:name="_Toc228789322"/>
      <w:bookmarkStart w:id="824" w:name="_Toc232396217"/>
      <w:bookmarkStart w:id="825" w:name="_Toc233014206"/>
      <w:bookmarkStart w:id="826" w:name="_Toc233167493"/>
      <w:r w:rsidRPr="009D6ACF">
        <w:t>Sample BHS Segments</w:t>
      </w:r>
      <w:bookmarkEnd w:id="821"/>
      <w:bookmarkEnd w:id="822"/>
      <w:bookmarkEnd w:id="823"/>
      <w:bookmarkEnd w:id="824"/>
      <w:bookmarkEnd w:id="825"/>
      <w:bookmarkEnd w:id="826"/>
    </w:p>
    <w:p w14:paraId="25C813DB" w14:textId="77777777" w:rsidR="00E12C52" w:rsidRPr="009D6ACF" w:rsidRDefault="00E12C52" w:rsidP="00BF4D2A">
      <w:pPr>
        <w:pStyle w:val="H4"/>
        <w:numPr>
          <w:ilvl w:val="3"/>
          <w:numId w:val="36"/>
        </w:numPr>
      </w:pPr>
      <w:bookmarkStart w:id="827" w:name="_Toc232396218"/>
      <w:r w:rsidRPr="009D6ACF">
        <w:t>ACK</w:t>
      </w:r>
      <w:bookmarkEnd w:id="827"/>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BF4D2A">
      <w:pPr>
        <w:pStyle w:val="H4"/>
        <w:numPr>
          <w:ilvl w:val="3"/>
          <w:numId w:val="36"/>
        </w:numPr>
      </w:pPr>
      <w:bookmarkStart w:id="828" w:name="_Toc232396219"/>
      <w:r w:rsidRPr="009D6ACF">
        <w:t>CSU</w:t>
      </w:r>
      <w:bookmarkEnd w:id="828"/>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BF4D2A">
      <w:pPr>
        <w:pStyle w:val="AH2"/>
        <w:numPr>
          <w:ilvl w:val="1"/>
          <w:numId w:val="27"/>
        </w:numPr>
      </w:pPr>
      <w:bookmarkStart w:id="829" w:name="_BTS_–_Batch"/>
      <w:bookmarkStart w:id="830" w:name="_Toc110408633"/>
      <w:bookmarkStart w:id="831" w:name="_Toc226975148"/>
      <w:bookmarkStart w:id="832" w:name="_Toc228789323"/>
      <w:bookmarkStart w:id="833" w:name="_Toc232396220"/>
      <w:bookmarkStart w:id="834" w:name="_Toc233014207"/>
      <w:bookmarkStart w:id="835" w:name="_Toc233167494"/>
      <w:bookmarkEnd w:id="829"/>
      <w:r w:rsidRPr="004B3A0B">
        <w:t>BTS – Batch Trailer Segment</w:t>
      </w:r>
      <w:bookmarkEnd w:id="830"/>
      <w:bookmarkEnd w:id="831"/>
      <w:bookmarkEnd w:id="832"/>
      <w:bookmarkEnd w:id="833"/>
      <w:bookmarkEnd w:id="834"/>
      <w:bookmarkEnd w:id="835"/>
    </w:p>
    <w:p w14:paraId="25C813E2" w14:textId="77777777" w:rsidR="00E12C52" w:rsidRDefault="00E12C52" w:rsidP="009D7405">
      <w:pPr>
        <w:pStyle w:val="Caption"/>
      </w:pPr>
      <w:bookmarkStart w:id="836" w:name="_Toc421631389"/>
      <w:r>
        <w:t xml:space="preserve">Table </w:t>
      </w:r>
      <w:r w:rsidR="00F317DB">
        <w:fldChar w:fldCharType="begin"/>
      </w:r>
      <w:r w:rsidR="00F317DB">
        <w:instrText xml:space="preserve"> SEQ Table \* ARABIC </w:instrText>
      </w:r>
      <w:r w:rsidR="00F317DB">
        <w:fldChar w:fldCharType="separate"/>
      </w:r>
      <w:r w:rsidR="003320F1">
        <w:rPr>
          <w:noProof/>
        </w:rPr>
        <w:t>45</w:t>
      </w:r>
      <w:r w:rsidR="00F317DB">
        <w:rPr>
          <w:noProof/>
        </w:rPr>
        <w:fldChar w:fldCharType="end"/>
      </w:r>
      <w:r>
        <w:t xml:space="preserve"> – </w:t>
      </w:r>
      <w:r w:rsidRPr="007944A8">
        <w:t>Batch Trailer Segment</w:t>
      </w:r>
      <w:bookmarkEnd w:id="8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F317DB"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4274B9">
      <w:pPr>
        <w:pStyle w:val="AH3"/>
        <w:numPr>
          <w:ilvl w:val="2"/>
          <w:numId w:val="27"/>
        </w:numPr>
        <w:tabs>
          <w:tab w:val="clear" w:pos="1728"/>
          <w:tab w:val="num" w:pos="1170"/>
        </w:tabs>
        <w:ind w:left="1170" w:hanging="1170"/>
      </w:pPr>
      <w:bookmarkStart w:id="837" w:name="_BTS-1"/>
      <w:bookmarkStart w:id="838" w:name="_Toc110408634"/>
      <w:bookmarkStart w:id="839" w:name="_Toc226975149"/>
      <w:bookmarkStart w:id="840" w:name="_Toc228789324"/>
      <w:bookmarkStart w:id="841" w:name="_Toc232396221"/>
      <w:bookmarkStart w:id="842" w:name="_Toc233014208"/>
      <w:bookmarkStart w:id="843" w:name="_Toc233167495"/>
      <w:bookmarkEnd w:id="837"/>
      <w:r w:rsidRPr="009D6ACF">
        <w:t>Field Definitions</w:t>
      </w:r>
      <w:bookmarkEnd w:id="838"/>
      <w:bookmarkEnd w:id="839"/>
      <w:bookmarkEnd w:id="840"/>
      <w:bookmarkEnd w:id="841"/>
      <w:bookmarkEnd w:id="842"/>
      <w:bookmarkEnd w:id="843"/>
    </w:p>
    <w:p w14:paraId="25C81408" w14:textId="77777777" w:rsidR="00E12C52" w:rsidRDefault="00E12C52" w:rsidP="00BF4D2A">
      <w:pPr>
        <w:pStyle w:val="H4"/>
        <w:numPr>
          <w:ilvl w:val="3"/>
          <w:numId w:val="36"/>
        </w:numPr>
      </w:pPr>
      <w:bookmarkStart w:id="844" w:name="_BTS-1_Batch_Message"/>
      <w:bookmarkStart w:id="845" w:name="_BTS-1_Batch_Message_Count"/>
      <w:bookmarkStart w:id="846" w:name="_Toc232396222"/>
      <w:bookmarkEnd w:id="844"/>
      <w:bookmarkEnd w:id="845"/>
      <w:r w:rsidRPr="009D6ACF">
        <w:t>BTS-1 Batch Message Count</w:t>
      </w:r>
      <w:bookmarkEnd w:id="8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4274B9">
      <w:pPr>
        <w:pStyle w:val="AH3"/>
        <w:numPr>
          <w:ilvl w:val="2"/>
          <w:numId w:val="27"/>
        </w:numPr>
        <w:tabs>
          <w:tab w:val="clear" w:pos="1728"/>
          <w:tab w:val="num" w:pos="1170"/>
        </w:tabs>
        <w:ind w:left="1170" w:hanging="1170"/>
      </w:pPr>
      <w:bookmarkStart w:id="847" w:name="_BTS-2"/>
      <w:bookmarkStart w:id="848" w:name="_Toc110408635"/>
      <w:bookmarkStart w:id="849" w:name="_Toc226975150"/>
      <w:bookmarkStart w:id="850" w:name="_Toc228789325"/>
      <w:bookmarkStart w:id="851" w:name="_Toc232396223"/>
      <w:bookmarkStart w:id="852" w:name="_Toc233014209"/>
      <w:bookmarkStart w:id="853" w:name="_Toc233167496"/>
      <w:bookmarkEnd w:id="847"/>
      <w:r w:rsidRPr="009D6ACF">
        <w:lastRenderedPageBreak/>
        <w:t>Sample BTS Segment</w:t>
      </w:r>
      <w:bookmarkEnd w:id="848"/>
      <w:bookmarkEnd w:id="849"/>
      <w:bookmarkEnd w:id="850"/>
      <w:bookmarkEnd w:id="851"/>
      <w:bookmarkEnd w:id="852"/>
      <w:bookmarkEnd w:id="853"/>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BF4D2A">
      <w:pPr>
        <w:pStyle w:val="AH2"/>
        <w:numPr>
          <w:ilvl w:val="1"/>
          <w:numId w:val="27"/>
        </w:numPr>
      </w:pPr>
      <w:bookmarkStart w:id="854" w:name="_CSP_–_Clinical_Study_Phase_Segment"/>
      <w:bookmarkStart w:id="855" w:name="_Toc110408636"/>
      <w:bookmarkStart w:id="856" w:name="_Toc226975151"/>
      <w:bookmarkStart w:id="857" w:name="_Toc228789326"/>
      <w:bookmarkStart w:id="858" w:name="_Toc232396224"/>
      <w:bookmarkStart w:id="859" w:name="_Toc233014210"/>
      <w:bookmarkStart w:id="860" w:name="_Toc233167497"/>
      <w:bookmarkEnd w:id="854"/>
      <w:r w:rsidRPr="004B3A0B">
        <w:t>CSP – Clinical Study Phase Segment</w:t>
      </w:r>
      <w:bookmarkEnd w:id="855"/>
      <w:bookmarkEnd w:id="856"/>
      <w:bookmarkEnd w:id="857"/>
      <w:bookmarkEnd w:id="858"/>
      <w:bookmarkEnd w:id="859"/>
      <w:bookmarkEnd w:id="860"/>
    </w:p>
    <w:p w14:paraId="25C81413" w14:textId="77777777" w:rsidR="00E12C52" w:rsidRDefault="00E12C52" w:rsidP="009D7405">
      <w:pPr>
        <w:pStyle w:val="Caption"/>
      </w:pPr>
      <w:bookmarkStart w:id="861" w:name="_Toc421631390"/>
      <w:r>
        <w:t xml:space="preserve">Table </w:t>
      </w:r>
      <w:r w:rsidR="00F317DB">
        <w:fldChar w:fldCharType="begin"/>
      </w:r>
      <w:r w:rsidR="00F317DB">
        <w:instrText xml:space="preserve"> SEQ Table \* ARABIC </w:instrText>
      </w:r>
      <w:r w:rsidR="00F317DB">
        <w:fldChar w:fldCharType="separate"/>
      </w:r>
      <w:r w:rsidR="003320F1">
        <w:rPr>
          <w:noProof/>
        </w:rPr>
        <w:t>46</w:t>
      </w:r>
      <w:r w:rsidR="00F317DB">
        <w:rPr>
          <w:noProof/>
        </w:rPr>
        <w:fldChar w:fldCharType="end"/>
      </w:r>
      <w:r>
        <w:t xml:space="preserve"> – </w:t>
      </w:r>
      <w:r w:rsidRPr="00004559">
        <w:t>Clinical Study Phase Segment</w:t>
      </w:r>
      <w:bookmarkEnd w:id="8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F317DB"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F317DB"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F317DB"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62"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4274B9">
      <w:pPr>
        <w:pStyle w:val="AH3"/>
        <w:numPr>
          <w:ilvl w:val="2"/>
          <w:numId w:val="27"/>
        </w:numPr>
        <w:tabs>
          <w:tab w:val="clear" w:pos="1728"/>
          <w:tab w:val="num" w:pos="1170"/>
        </w:tabs>
        <w:ind w:left="1170" w:hanging="1170"/>
      </w:pPr>
      <w:bookmarkStart w:id="863" w:name="_Toc110408637"/>
      <w:bookmarkStart w:id="864" w:name="_Toc226975152"/>
      <w:bookmarkStart w:id="865" w:name="_Toc228789327"/>
      <w:bookmarkStart w:id="866" w:name="_Toc232396225"/>
      <w:bookmarkStart w:id="867" w:name="_Toc233014211"/>
      <w:bookmarkStart w:id="868" w:name="_Toc233167498"/>
      <w:r w:rsidRPr="009D6ACF">
        <w:t>Field Definitions</w:t>
      </w:r>
      <w:bookmarkEnd w:id="863"/>
      <w:bookmarkEnd w:id="864"/>
      <w:bookmarkEnd w:id="865"/>
      <w:bookmarkEnd w:id="866"/>
      <w:bookmarkEnd w:id="867"/>
      <w:bookmarkEnd w:id="868"/>
    </w:p>
    <w:p w14:paraId="25C81444" w14:textId="77777777" w:rsidR="00E12C52" w:rsidRPr="009D6ACF" w:rsidRDefault="00E12C52" w:rsidP="00BF4D2A">
      <w:pPr>
        <w:pStyle w:val="H4"/>
        <w:numPr>
          <w:ilvl w:val="3"/>
          <w:numId w:val="36"/>
        </w:numPr>
      </w:pPr>
      <w:bookmarkStart w:id="869" w:name="_CSP-1_Study_Phase"/>
      <w:bookmarkStart w:id="870" w:name="_CSP-1_Study_Phase_ID"/>
      <w:bookmarkStart w:id="871" w:name="_Toc232396226"/>
      <w:bookmarkEnd w:id="869"/>
      <w:bookmarkEnd w:id="870"/>
      <w:r w:rsidRPr="009D6ACF">
        <w:t>CSP-1 Study Phase ID</w:t>
      </w:r>
      <w:bookmarkEnd w:id="862"/>
      <w:bookmarkEnd w:id="8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BF4D2A">
      <w:pPr>
        <w:pStyle w:val="H4"/>
        <w:numPr>
          <w:ilvl w:val="3"/>
          <w:numId w:val="36"/>
        </w:numPr>
      </w:pPr>
      <w:bookmarkStart w:id="872" w:name="_CSP-2_Date/time_Study"/>
      <w:bookmarkStart w:id="873" w:name="_CSP-2_Date/time_Study_Phase_Began"/>
      <w:bookmarkStart w:id="874" w:name="_Toc31771335"/>
      <w:bookmarkStart w:id="875" w:name="_Toc232396227"/>
      <w:bookmarkEnd w:id="872"/>
      <w:bookmarkEnd w:id="873"/>
      <w:r w:rsidRPr="009D6ACF">
        <w:t>CSP-2 Date/time Study Phase Began</w:t>
      </w:r>
      <w:bookmarkEnd w:id="874"/>
      <w:bookmarkEnd w:id="8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BF4D2A">
      <w:pPr>
        <w:pStyle w:val="H4"/>
        <w:numPr>
          <w:ilvl w:val="3"/>
          <w:numId w:val="36"/>
        </w:numPr>
      </w:pPr>
      <w:bookmarkStart w:id="876" w:name="_CSP-3_Date/time_Study"/>
      <w:bookmarkStart w:id="877" w:name="_CSP-3_Date/time_Study_Phase_Ended"/>
      <w:bookmarkStart w:id="878" w:name="_Toc232396228"/>
      <w:bookmarkEnd w:id="876"/>
      <w:bookmarkEnd w:id="877"/>
      <w:r w:rsidRPr="009D6ACF">
        <w:t>CSP-3 Date/time Study Phase Ended</w:t>
      </w:r>
      <w:bookmarkEnd w:id="878"/>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4274B9">
      <w:pPr>
        <w:pStyle w:val="AH3"/>
        <w:numPr>
          <w:ilvl w:val="2"/>
          <w:numId w:val="27"/>
        </w:numPr>
        <w:tabs>
          <w:tab w:val="clear" w:pos="1728"/>
          <w:tab w:val="num" w:pos="1170"/>
        </w:tabs>
        <w:ind w:left="1170" w:hanging="1170"/>
      </w:pPr>
      <w:bookmarkStart w:id="879" w:name="_Toc31771336"/>
      <w:bookmarkStart w:id="880" w:name="_Toc110408638"/>
      <w:bookmarkStart w:id="881" w:name="_Toc226975153"/>
      <w:bookmarkStart w:id="882" w:name="_Toc228789328"/>
      <w:bookmarkStart w:id="883" w:name="_Toc232396229"/>
      <w:bookmarkStart w:id="884" w:name="_Toc233014212"/>
      <w:bookmarkStart w:id="885" w:name="_Toc233167499"/>
      <w:r w:rsidRPr="009D6ACF">
        <w:t>Sample CSP segment</w:t>
      </w:r>
      <w:bookmarkEnd w:id="879"/>
      <w:bookmarkEnd w:id="880"/>
      <w:bookmarkEnd w:id="881"/>
      <w:bookmarkEnd w:id="882"/>
      <w:bookmarkEnd w:id="883"/>
      <w:bookmarkEnd w:id="884"/>
      <w:bookmarkEnd w:id="885"/>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BF4D2A">
      <w:pPr>
        <w:pStyle w:val="AH2"/>
        <w:numPr>
          <w:ilvl w:val="1"/>
          <w:numId w:val="27"/>
        </w:numPr>
      </w:pPr>
      <w:bookmarkStart w:id="886" w:name="_CSR_–_Clinical_Study_Registration_S"/>
      <w:bookmarkStart w:id="887" w:name="OLE_LINK3"/>
      <w:bookmarkStart w:id="888" w:name="OLE_LINK5"/>
      <w:bookmarkStart w:id="889" w:name="_Toc31771319"/>
      <w:bookmarkStart w:id="890" w:name="_Toc110408639"/>
      <w:bookmarkStart w:id="891" w:name="_Toc226975154"/>
      <w:bookmarkStart w:id="892" w:name="_Toc228789329"/>
      <w:bookmarkStart w:id="893" w:name="_Toc232396230"/>
      <w:bookmarkStart w:id="894" w:name="_Toc233014213"/>
      <w:bookmarkStart w:id="895" w:name="_Toc233167500"/>
      <w:bookmarkEnd w:id="886"/>
      <w:r w:rsidRPr="004B3A0B">
        <w:t xml:space="preserve">CSR – </w:t>
      </w:r>
      <w:bookmarkEnd w:id="887"/>
      <w:bookmarkEnd w:id="888"/>
      <w:r w:rsidRPr="004B3A0B">
        <w:t>Clinical Study Registration Segment</w:t>
      </w:r>
      <w:bookmarkEnd w:id="889"/>
      <w:bookmarkEnd w:id="890"/>
      <w:bookmarkEnd w:id="891"/>
      <w:bookmarkEnd w:id="892"/>
      <w:bookmarkEnd w:id="893"/>
      <w:bookmarkEnd w:id="894"/>
      <w:bookmarkEnd w:id="895"/>
    </w:p>
    <w:p w14:paraId="25C814C8" w14:textId="77777777" w:rsidR="00E12C52" w:rsidRDefault="00E12C52" w:rsidP="009D7405">
      <w:pPr>
        <w:pStyle w:val="Caption"/>
      </w:pPr>
      <w:bookmarkStart w:id="896" w:name="_Toc421631391"/>
      <w:r>
        <w:t xml:space="preserve">Table </w:t>
      </w:r>
      <w:r w:rsidR="00F317DB">
        <w:fldChar w:fldCharType="begin"/>
      </w:r>
      <w:r w:rsidR="00F317DB">
        <w:instrText xml:space="preserve"> SEQ Table \* ARABIC </w:instrText>
      </w:r>
      <w:r w:rsidR="00F317DB">
        <w:fldChar w:fldCharType="separate"/>
      </w:r>
      <w:r w:rsidR="003320F1">
        <w:rPr>
          <w:noProof/>
        </w:rPr>
        <w:t>47</w:t>
      </w:r>
      <w:r w:rsidR="00F317DB">
        <w:rPr>
          <w:noProof/>
        </w:rPr>
        <w:fldChar w:fldCharType="end"/>
      </w:r>
      <w:r>
        <w:t xml:space="preserve"> – </w:t>
      </w:r>
      <w:r w:rsidRPr="002B4E33">
        <w:t>Clinical Study Registration Segment</w:t>
      </w:r>
      <w:bookmarkEnd w:id="8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F317DB"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F317DB"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F317DB"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 xml:space="preserve">Date/Time Of Patient Study </w:t>
            </w:r>
            <w:r w:rsidRPr="009D6ACF">
              <w:lastRenderedPageBreak/>
              <w:t>Registration</w:t>
            </w:r>
          </w:p>
        </w:tc>
        <w:tc>
          <w:tcPr>
            <w:tcW w:w="713" w:type="pct"/>
          </w:tcPr>
          <w:p w14:paraId="25C81506" w14:textId="77777777" w:rsidR="00E12C52" w:rsidRPr="009D6ACF" w:rsidRDefault="00F317DB"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lastRenderedPageBreak/>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F317DB"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F317DB"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F317DB"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4274B9">
      <w:pPr>
        <w:pStyle w:val="AH3"/>
        <w:numPr>
          <w:ilvl w:val="2"/>
          <w:numId w:val="27"/>
        </w:numPr>
        <w:tabs>
          <w:tab w:val="clear" w:pos="1728"/>
          <w:tab w:val="num" w:pos="1170"/>
        </w:tabs>
        <w:ind w:left="1170" w:hanging="1170"/>
      </w:pPr>
      <w:bookmarkStart w:id="897" w:name="_Toc110408640"/>
      <w:bookmarkStart w:id="898" w:name="_Toc226975155"/>
      <w:bookmarkStart w:id="899" w:name="_Toc228789330"/>
      <w:bookmarkStart w:id="900" w:name="_Toc232396231"/>
      <w:bookmarkStart w:id="901" w:name="_Toc233014214"/>
      <w:bookmarkStart w:id="902" w:name="_Toc233167501"/>
      <w:bookmarkStart w:id="903" w:name="_Toc31771321"/>
      <w:r w:rsidRPr="009D6ACF">
        <w:t>Field Definitions</w:t>
      </w:r>
      <w:bookmarkEnd w:id="897"/>
      <w:bookmarkEnd w:id="898"/>
      <w:bookmarkEnd w:id="899"/>
      <w:bookmarkEnd w:id="900"/>
      <w:bookmarkEnd w:id="901"/>
      <w:bookmarkEnd w:id="902"/>
    </w:p>
    <w:p w14:paraId="25C81563" w14:textId="77777777" w:rsidR="00E12C52" w:rsidRPr="009D6ACF" w:rsidRDefault="00E12C52" w:rsidP="00BF4D2A">
      <w:pPr>
        <w:pStyle w:val="H4"/>
        <w:numPr>
          <w:ilvl w:val="3"/>
          <w:numId w:val="36"/>
        </w:numPr>
      </w:pPr>
      <w:bookmarkStart w:id="904" w:name="_CSR-1_Sponsor_Study_ID"/>
      <w:bookmarkStart w:id="905" w:name="_Toc232396232"/>
      <w:bookmarkEnd w:id="904"/>
      <w:r w:rsidRPr="009D6ACF">
        <w:t>CSR-1 Sponsor Study ID</w:t>
      </w:r>
      <w:bookmarkEnd w:id="903"/>
      <w:bookmarkEnd w:id="9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BF4D2A">
      <w:pPr>
        <w:pStyle w:val="H4"/>
        <w:numPr>
          <w:ilvl w:val="3"/>
          <w:numId w:val="36"/>
        </w:numPr>
      </w:pPr>
      <w:bookmarkStart w:id="906" w:name="_CSR-3_Institution_Registering_the_P"/>
      <w:bookmarkStart w:id="907" w:name="_Toc31771322"/>
      <w:bookmarkStart w:id="908" w:name="_Toc232396233"/>
      <w:bookmarkEnd w:id="906"/>
      <w:r w:rsidRPr="009D6ACF">
        <w:t>CSR-3 Institution Registering the Patient</w:t>
      </w:r>
      <w:bookmarkEnd w:id="907"/>
      <w:bookmarkEnd w:id="9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 xml:space="preserve">Station Number (without </w:t>
            </w:r>
            <w:r w:rsidRPr="009D6ACF">
              <w:lastRenderedPageBreak/>
              <w:t>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lastRenderedPageBreak/>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BF4D2A">
      <w:pPr>
        <w:pStyle w:val="H4"/>
        <w:numPr>
          <w:ilvl w:val="3"/>
          <w:numId w:val="36"/>
        </w:numPr>
      </w:pPr>
      <w:bookmarkStart w:id="909" w:name="_CSR-4_Sponsor_Patient_ID"/>
      <w:bookmarkStart w:id="910" w:name="_Toc31771323"/>
      <w:bookmarkStart w:id="911" w:name="_Toc232396234"/>
      <w:bookmarkEnd w:id="909"/>
      <w:r w:rsidRPr="009D6ACF">
        <w:t>CSR-4 Sponsor Patient ID</w:t>
      </w:r>
      <w:bookmarkEnd w:id="910"/>
      <w:bookmarkEnd w:id="9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F317DB"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F317DB"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BF4D2A">
      <w:pPr>
        <w:pStyle w:val="H4"/>
        <w:numPr>
          <w:ilvl w:val="3"/>
          <w:numId w:val="36"/>
        </w:numPr>
      </w:pPr>
      <w:bookmarkStart w:id="912" w:name="_CSR-6_Date/time_of_Patient_Study_Re"/>
      <w:bookmarkStart w:id="913" w:name="_Toc31771324"/>
      <w:bookmarkStart w:id="914" w:name="_Toc232396235"/>
      <w:bookmarkEnd w:id="912"/>
      <w:r w:rsidRPr="009D6ACF">
        <w:t>CSR-6 Date/time of Patient Study Registration</w:t>
      </w:r>
      <w:bookmarkEnd w:id="913"/>
      <w:bookmarkEnd w:id="9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BF4D2A">
      <w:pPr>
        <w:pStyle w:val="H4"/>
        <w:numPr>
          <w:ilvl w:val="3"/>
          <w:numId w:val="36"/>
        </w:numPr>
      </w:pPr>
      <w:bookmarkStart w:id="915" w:name="_CSR-8_Study_Authorizing_Provider"/>
      <w:bookmarkStart w:id="916" w:name="_CSR-10_Patient_Study_Eligibility_St"/>
      <w:bookmarkStart w:id="917" w:name="_CSR-9_Date/time_Patient_Study_Conse"/>
      <w:bookmarkStart w:id="918" w:name="_Toc232396236"/>
      <w:bookmarkStart w:id="919" w:name="_Toc31771326"/>
      <w:bookmarkEnd w:id="915"/>
      <w:bookmarkEnd w:id="916"/>
      <w:bookmarkEnd w:id="917"/>
      <w:r w:rsidRPr="009D6ACF">
        <w:t>CSR-9 Date/time Patient Study Consent Signed</w:t>
      </w:r>
      <w:bookmarkEnd w:id="918"/>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BF4D2A">
      <w:pPr>
        <w:pStyle w:val="H4"/>
        <w:numPr>
          <w:ilvl w:val="3"/>
          <w:numId w:val="36"/>
        </w:numPr>
      </w:pPr>
      <w:bookmarkStart w:id="920" w:name="_CSR-10_Patient_Study_Eligibility_St_1"/>
      <w:bookmarkStart w:id="921" w:name="_Toc232396237"/>
      <w:bookmarkEnd w:id="920"/>
      <w:r w:rsidRPr="009D6ACF">
        <w:t>CSR-10 Patient Study Eligibility Status</w:t>
      </w:r>
      <w:bookmarkEnd w:id="919"/>
      <w:bookmarkEnd w:id="9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lastRenderedPageBreak/>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BF4D2A">
      <w:pPr>
        <w:pStyle w:val="H4"/>
        <w:numPr>
          <w:ilvl w:val="3"/>
          <w:numId w:val="36"/>
        </w:numPr>
      </w:pPr>
      <w:bookmarkStart w:id="922" w:name="_CSR-12_Randomized_Study_Arm"/>
      <w:bookmarkStart w:id="923" w:name="_Toc31771327"/>
      <w:bookmarkStart w:id="924" w:name="_Toc232396238"/>
      <w:bookmarkEnd w:id="922"/>
      <w:r w:rsidRPr="009D6ACF">
        <w:t xml:space="preserve">CSR-12 </w:t>
      </w:r>
      <w:bookmarkEnd w:id="923"/>
      <w:r w:rsidRPr="009D6ACF">
        <w:rPr>
          <w:szCs w:val="16"/>
        </w:rPr>
        <w:t>Randomized Study Arm</w:t>
      </w:r>
      <w:bookmarkEnd w:id="9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4274B9">
      <w:pPr>
        <w:pStyle w:val="AH3"/>
        <w:numPr>
          <w:ilvl w:val="2"/>
          <w:numId w:val="27"/>
        </w:numPr>
        <w:tabs>
          <w:tab w:val="clear" w:pos="1728"/>
          <w:tab w:val="num" w:pos="1170"/>
        </w:tabs>
        <w:ind w:left="1170" w:hanging="1170"/>
      </w:pPr>
      <w:bookmarkStart w:id="925" w:name="_Toc31771331"/>
      <w:bookmarkStart w:id="926" w:name="_Toc110408641"/>
      <w:bookmarkStart w:id="927" w:name="_Toc226975156"/>
      <w:bookmarkStart w:id="928" w:name="_Toc228789331"/>
      <w:bookmarkStart w:id="929" w:name="_Toc232396239"/>
      <w:bookmarkStart w:id="930" w:name="_Toc233014215"/>
      <w:bookmarkStart w:id="931" w:name="_Toc233167502"/>
      <w:r w:rsidRPr="009D6ACF">
        <w:t>Sample CSR segment</w:t>
      </w:r>
      <w:bookmarkEnd w:id="925"/>
      <w:bookmarkEnd w:id="926"/>
      <w:bookmarkEnd w:id="927"/>
      <w:bookmarkEnd w:id="928"/>
      <w:bookmarkEnd w:id="929"/>
      <w:bookmarkEnd w:id="930"/>
      <w:bookmarkEnd w:id="931"/>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BF4D2A">
      <w:pPr>
        <w:pStyle w:val="AH2"/>
        <w:numPr>
          <w:ilvl w:val="1"/>
          <w:numId w:val="27"/>
        </w:numPr>
      </w:pPr>
      <w:bookmarkStart w:id="932" w:name="_CSS_–_Clinical_Study_Data_Schedule_"/>
      <w:bookmarkStart w:id="933" w:name="_MSH_–_Message_2"/>
      <w:bookmarkStart w:id="934" w:name="_MSA_–_Message_Acknowledgment_Segmen"/>
      <w:bookmarkStart w:id="935" w:name="_Toc110408642"/>
      <w:bookmarkStart w:id="936" w:name="_Toc226975157"/>
      <w:bookmarkStart w:id="937" w:name="_Toc228789332"/>
      <w:bookmarkStart w:id="938" w:name="_Toc232396240"/>
      <w:bookmarkStart w:id="939" w:name="_Toc233014216"/>
      <w:bookmarkStart w:id="940" w:name="_Toc233167503"/>
      <w:bookmarkEnd w:id="932"/>
      <w:bookmarkEnd w:id="933"/>
      <w:bookmarkEnd w:id="934"/>
      <w:r w:rsidRPr="004B3A0B">
        <w:t>MSA – Message Acknowledgment Segment</w:t>
      </w:r>
      <w:bookmarkEnd w:id="935"/>
      <w:bookmarkEnd w:id="936"/>
      <w:bookmarkEnd w:id="937"/>
      <w:bookmarkEnd w:id="938"/>
      <w:bookmarkEnd w:id="939"/>
      <w:bookmarkEnd w:id="940"/>
    </w:p>
    <w:p w14:paraId="25C816E0" w14:textId="77777777" w:rsidR="00E12C52" w:rsidRDefault="00E12C52" w:rsidP="009D7405">
      <w:pPr>
        <w:pStyle w:val="Caption"/>
      </w:pPr>
      <w:bookmarkStart w:id="941" w:name="_Toc421631392"/>
      <w:r>
        <w:t xml:space="preserve">Table </w:t>
      </w:r>
      <w:r w:rsidR="00F317DB">
        <w:fldChar w:fldCharType="begin"/>
      </w:r>
      <w:r w:rsidR="00F317DB">
        <w:instrText xml:space="preserve"> SEQ Table \* ARABIC </w:instrText>
      </w:r>
      <w:r w:rsidR="00F317DB">
        <w:fldChar w:fldCharType="separate"/>
      </w:r>
      <w:r w:rsidR="003320F1">
        <w:rPr>
          <w:noProof/>
        </w:rPr>
        <w:t>48</w:t>
      </w:r>
      <w:r w:rsidR="00F317DB">
        <w:rPr>
          <w:noProof/>
        </w:rPr>
        <w:fldChar w:fldCharType="end"/>
      </w:r>
      <w:r>
        <w:t xml:space="preserve"> – </w:t>
      </w:r>
      <w:r w:rsidRPr="004B1EAE">
        <w:t>Message Acknowledgment Segment</w:t>
      </w:r>
      <w:bookmarkEnd w:id="9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F317DB"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F317DB"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F317DB"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F317DB"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4274B9">
      <w:pPr>
        <w:pStyle w:val="AH3"/>
        <w:numPr>
          <w:ilvl w:val="2"/>
          <w:numId w:val="27"/>
        </w:numPr>
        <w:tabs>
          <w:tab w:val="clear" w:pos="1728"/>
          <w:tab w:val="num" w:pos="1170"/>
        </w:tabs>
        <w:ind w:left="1170" w:hanging="1170"/>
      </w:pPr>
      <w:bookmarkStart w:id="942" w:name="_Toc110408643"/>
      <w:bookmarkStart w:id="943" w:name="_Toc226975158"/>
      <w:bookmarkStart w:id="944" w:name="_Toc228789333"/>
      <w:bookmarkStart w:id="945" w:name="_Toc232396241"/>
      <w:bookmarkStart w:id="946" w:name="_Toc233014217"/>
      <w:bookmarkStart w:id="947" w:name="_Toc233167504"/>
      <w:r w:rsidRPr="009D6ACF">
        <w:t>Field Definitions</w:t>
      </w:r>
      <w:bookmarkEnd w:id="942"/>
      <w:bookmarkEnd w:id="943"/>
      <w:bookmarkEnd w:id="944"/>
      <w:bookmarkEnd w:id="945"/>
      <w:bookmarkEnd w:id="946"/>
      <w:bookmarkEnd w:id="947"/>
    </w:p>
    <w:p w14:paraId="25C81721" w14:textId="77777777" w:rsidR="00E12C52" w:rsidRDefault="00E12C52" w:rsidP="00BF4D2A">
      <w:pPr>
        <w:pStyle w:val="H4"/>
        <w:numPr>
          <w:ilvl w:val="3"/>
          <w:numId w:val="36"/>
        </w:numPr>
      </w:pPr>
      <w:bookmarkStart w:id="948" w:name="_MSA-1"/>
      <w:bookmarkStart w:id="949" w:name="_MSA-1_Acknowledgment_Code"/>
      <w:bookmarkStart w:id="950" w:name="_Toc232396242"/>
      <w:bookmarkEnd w:id="948"/>
      <w:bookmarkEnd w:id="949"/>
      <w:r w:rsidRPr="009D6ACF">
        <w:t>MSA-1 Acknowledgment Code</w:t>
      </w:r>
      <w:bookmarkEnd w:id="9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BF4D2A">
      <w:pPr>
        <w:pStyle w:val="H4"/>
        <w:numPr>
          <w:ilvl w:val="3"/>
          <w:numId w:val="36"/>
        </w:numPr>
      </w:pPr>
      <w:bookmarkStart w:id="951" w:name="_MSA-2"/>
      <w:bookmarkStart w:id="952" w:name="_MSA-2_Message_Control_ID"/>
      <w:bookmarkStart w:id="953" w:name="_Toc232396243"/>
      <w:bookmarkEnd w:id="951"/>
      <w:bookmarkEnd w:id="952"/>
      <w:r w:rsidRPr="009D6ACF">
        <w:t>MSA-2 Message Control ID</w:t>
      </w:r>
      <w:bookmarkEnd w:id="953"/>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BF4D2A">
      <w:pPr>
        <w:pStyle w:val="H4"/>
        <w:numPr>
          <w:ilvl w:val="3"/>
          <w:numId w:val="36"/>
        </w:numPr>
      </w:pPr>
      <w:bookmarkStart w:id="954" w:name="_MSA-3"/>
      <w:bookmarkStart w:id="955" w:name="_Toc232396244"/>
      <w:bookmarkEnd w:id="954"/>
      <w:r w:rsidRPr="009D6ACF">
        <w:t>MSA-3 Text Message</w:t>
      </w:r>
      <w:bookmarkEnd w:id="9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4274B9">
      <w:pPr>
        <w:pStyle w:val="AH3"/>
        <w:numPr>
          <w:ilvl w:val="2"/>
          <w:numId w:val="27"/>
        </w:numPr>
        <w:tabs>
          <w:tab w:val="clear" w:pos="1728"/>
          <w:tab w:val="num" w:pos="1170"/>
        </w:tabs>
        <w:ind w:left="1170" w:hanging="1170"/>
      </w:pPr>
      <w:bookmarkStart w:id="956" w:name="_Toc110408644"/>
      <w:bookmarkStart w:id="957" w:name="_Toc226975159"/>
      <w:bookmarkStart w:id="958" w:name="_Toc228789334"/>
      <w:bookmarkStart w:id="959" w:name="_Toc232396245"/>
      <w:bookmarkStart w:id="960" w:name="_Toc233014218"/>
      <w:bookmarkStart w:id="961" w:name="_Toc233167505"/>
      <w:r w:rsidRPr="009D6ACF">
        <w:t>Sample MSA Segment</w:t>
      </w:r>
      <w:bookmarkEnd w:id="956"/>
      <w:bookmarkEnd w:id="957"/>
      <w:bookmarkEnd w:id="958"/>
      <w:bookmarkEnd w:id="959"/>
      <w:bookmarkEnd w:id="960"/>
      <w:bookmarkEnd w:id="961"/>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BF4D2A">
      <w:pPr>
        <w:pStyle w:val="AH2"/>
        <w:numPr>
          <w:ilvl w:val="1"/>
          <w:numId w:val="27"/>
        </w:numPr>
      </w:pPr>
      <w:bookmarkStart w:id="962" w:name="_MSH_–_Message_Header_Segment"/>
      <w:bookmarkStart w:id="963" w:name="_Toc110408645"/>
      <w:bookmarkStart w:id="964" w:name="_Toc226975160"/>
      <w:bookmarkStart w:id="965" w:name="_Toc228789335"/>
      <w:bookmarkStart w:id="966" w:name="_Toc232396246"/>
      <w:bookmarkStart w:id="967" w:name="_Toc233014219"/>
      <w:bookmarkStart w:id="968" w:name="_Toc233167506"/>
      <w:bookmarkEnd w:id="962"/>
      <w:r w:rsidRPr="004B3A0B">
        <w:t>MSH – Message Header Segment</w:t>
      </w:r>
      <w:bookmarkEnd w:id="811"/>
      <w:bookmarkEnd w:id="963"/>
      <w:bookmarkEnd w:id="964"/>
      <w:bookmarkEnd w:id="965"/>
      <w:bookmarkEnd w:id="966"/>
      <w:bookmarkEnd w:id="967"/>
      <w:bookmarkEnd w:id="968"/>
    </w:p>
    <w:p w14:paraId="25C81739" w14:textId="77777777" w:rsidR="00E12C52" w:rsidRDefault="00E12C52" w:rsidP="009D7405">
      <w:pPr>
        <w:pStyle w:val="Caption"/>
      </w:pPr>
      <w:bookmarkStart w:id="969" w:name="_Toc421631393"/>
      <w:r>
        <w:lastRenderedPageBreak/>
        <w:t xml:space="preserve">Table </w:t>
      </w:r>
      <w:r w:rsidR="00F317DB">
        <w:fldChar w:fldCharType="begin"/>
      </w:r>
      <w:r w:rsidR="00F317DB">
        <w:instrText xml:space="preserve"> SEQ Table \* ARABIC </w:instrText>
      </w:r>
      <w:r w:rsidR="00F317DB">
        <w:fldChar w:fldCharType="separate"/>
      </w:r>
      <w:r w:rsidR="003320F1">
        <w:rPr>
          <w:noProof/>
        </w:rPr>
        <w:t>49</w:t>
      </w:r>
      <w:r w:rsidR="00F317DB">
        <w:rPr>
          <w:noProof/>
        </w:rPr>
        <w:fldChar w:fldCharType="end"/>
      </w:r>
      <w:r>
        <w:t xml:space="preserve"> – </w:t>
      </w:r>
      <w:r w:rsidRPr="008D5DD5">
        <w:t>Message Header Segment</w:t>
      </w:r>
      <w:bookmarkEnd w:id="9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F317DB"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F317DB"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F317DB"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F317DB"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F317DB"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F317DB"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F317DB"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F317DB"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F317DB"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F317DB"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F317DB"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F317DB"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4274B9">
      <w:pPr>
        <w:pStyle w:val="AH3"/>
        <w:numPr>
          <w:ilvl w:val="2"/>
          <w:numId w:val="27"/>
        </w:numPr>
        <w:tabs>
          <w:tab w:val="clear" w:pos="1728"/>
          <w:tab w:val="num" w:pos="1170"/>
        </w:tabs>
        <w:ind w:left="1170" w:hanging="1170"/>
      </w:pPr>
      <w:bookmarkStart w:id="970" w:name="_MSH-1_Field_Separator"/>
      <w:bookmarkStart w:id="971" w:name="_Toc110408646"/>
      <w:bookmarkStart w:id="972" w:name="_Toc226975161"/>
      <w:bookmarkStart w:id="973" w:name="_Toc228789336"/>
      <w:bookmarkStart w:id="974" w:name="_Toc232396247"/>
      <w:bookmarkStart w:id="975" w:name="_Toc233014220"/>
      <w:bookmarkStart w:id="976" w:name="_Toc233167507"/>
      <w:bookmarkStart w:id="977" w:name="_Toc31771265"/>
      <w:bookmarkEnd w:id="970"/>
      <w:r w:rsidRPr="009D6ACF">
        <w:t>Field Definitions</w:t>
      </w:r>
      <w:bookmarkEnd w:id="971"/>
      <w:bookmarkEnd w:id="972"/>
      <w:bookmarkEnd w:id="973"/>
      <w:bookmarkEnd w:id="974"/>
      <w:bookmarkEnd w:id="975"/>
      <w:bookmarkEnd w:id="976"/>
    </w:p>
    <w:p w14:paraId="25C81801" w14:textId="77777777" w:rsidR="00E12C52" w:rsidRDefault="00E12C52" w:rsidP="00BF4D2A">
      <w:pPr>
        <w:pStyle w:val="H4"/>
        <w:numPr>
          <w:ilvl w:val="3"/>
          <w:numId w:val="36"/>
        </w:numPr>
      </w:pPr>
      <w:bookmarkStart w:id="978" w:name="_MSH-1_Field_Separator_1"/>
      <w:bookmarkStart w:id="979" w:name="_Toc232396248"/>
      <w:bookmarkEnd w:id="978"/>
      <w:r w:rsidRPr="009D6ACF">
        <w:t>MSH-1 Field Separator</w:t>
      </w:r>
      <w:bookmarkEnd w:id="977"/>
      <w:bookmarkEnd w:id="9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BF4D2A">
      <w:pPr>
        <w:pStyle w:val="H4"/>
        <w:numPr>
          <w:ilvl w:val="3"/>
          <w:numId w:val="36"/>
        </w:numPr>
      </w:pPr>
      <w:bookmarkStart w:id="980" w:name="_MSH-2_Encoding_Characters"/>
      <w:bookmarkStart w:id="981" w:name="_Toc31771266"/>
      <w:bookmarkStart w:id="982" w:name="_Toc232396249"/>
      <w:bookmarkEnd w:id="980"/>
      <w:r w:rsidRPr="009D6ACF">
        <w:t>MSH-2 Encoding Characters</w:t>
      </w:r>
      <w:bookmarkEnd w:id="981"/>
      <w:bookmarkEnd w:id="982"/>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BF4D2A">
      <w:pPr>
        <w:pStyle w:val="H4"/>
        <w:numPr>
          <w:ilvl w:val="3"/>
          <w:numId w:val="36"/>
        </w:numPr>
      </w:pPr>
      <w:bookmarkStart w:id="983" w:name="_MSH-3_Sending_Application"/>
      <w:bookmarkStart w:id="984" w:name="_Toc31771267"/>
      <w:bookmarkStart w:id="985" w:name="_Toc232396250"/>
      <w:bookmarkEnd w:id="983"/>
      <w:r w:rsidRPr="009D6ACF">
        <w:t>MSH-3 Sending Application</w:t>
      </w:r>
      <w:bookmarkEnd w:id="984"/>
      <w:bookmarkEnd w:id="98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BF4D2A">
      <w:pPr>
        <w:pStyle w:val="H4"/>
        <w:numPr>
          <w:ilvl w:val="3"/>
          <w:numId w:val="36"/>
        </w:numPr>
      </w:pPr>
      <w:bookmarkStart w:id="986" w:name="_MSH-4_Sending_Facility"/>
      <w:bookmarkStart w:id="987" w:name="_MSH-9_Message_Type"/>
      <w:bookmarkStart w:id="988" w:name="_Toc31771272"/>
      <w:bookmarkStart w:id="989" w:name="_Toc232396251"/>
      <w:bookmarkEnd w:id="986"/>
      <w:bookmarkEnd w:id="987"/>
      <w:r w:rsidRPr="009D6ACF">
        <w:t>MSH-9 Message Type</w:t>
      </w:r>
      <w:bookmarkEnd w:id="988"/>
      <w:bookmarkEnd w:id="9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BF4D2A">
      <w:pPr>
        <w:pStyle w:val="H4"/>
        <w:numPr>
          <w:ilvl w:val="3"/>
          <w:numId w:val="36"/>
        </w:numPr>
      </w:pPr>
      <w:bookmarkStart w:id="990" w:name="_MSH-10_Message_Control"/>
      <w:bookmarkStart w:id="991" w:name="_Toc31771273"/>
      <w:bookmarkStart w:id="992" w:name="_Toc232396252"/>
      <w:bookmarkEnd w:id="990"/>
      <w:r w:rsidRPr="009D6ACF">
        <w:t>MSH-10 Message Control ID</w:t>
      </w:r>
      <w:bookmarkEnd w:id="991"/>
      <w:bookmarkEnd w:id="992"/>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993" w:name="_MSH-11_Processing_ID"/>
      <w:bookmarkStart w:id="994" w:name="_Toc31771274"/>
      <w:bookmarkStart w:id="995" w:name="_Toc232396253"/>
      <w:bookmarkEnd w:id="993"/>
    </w:p>
    <w:p w14:paraId="25C81842" w14:textId="77777777" w:rsidR="00E12C52" w:rsidRPr="009D6ACF" w:rsidRDefault="00E12C52" w:rsidP="00BF4D2A">
      <w:pPr>
        <w:pStyle w:val="H4"/>
        <w:numPr>
          <w:ilvl w:val="3"/>
          <w:numId w:val="36"/>
        </w:numPr>
      </w:pPr>
      <w:r w:rsidRPr="009D6ACF">
        <w:t>MSH-11 Processing ID</w:t>
      </w:r>
      <w:bookmarkEnd w:id="994"/>
      <w:bookmarkEnd w:id="9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F317DB"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F317DB"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lastRenderedPageBreak/>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lastRenderedPageBreak/>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BF4D2A">
      <w:pPr>
        <w:pStyle w:val="H4"/>
        <w:numPr>
          <w:ilvl w:val="3"/>
          <w:numId w:val="36"/>
        </w:numPr>
      </w:pPr>
      <w:bookmarkStart w:id="996" w:name="_MSH-12_Version_ID"/>
      <w:bookmarkStart w:id="997" w:name="_Toc31771275"/>
      <w:bookmarkStart w:id="998" w:name="_Toc232396254"/>
      <w:bookmarkEnd w:id="996"/>
      <w:r w:rsidRPr="009D6ACF">
        <w:t>MSH-12 Version ID</w:t>
      </w:r>
      <w:bookmarkEnd w:id="997"/>
      <w:bookmarkEnd w:id="9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BF4D2A">
      <w:pPr>
        <w:pStyle w:val="H4"/>
        <w:numPr>
          <w:ilvl w:val="3"/>
          <w:numId w:val="36"/>
        </w:numPr>
      </w:pPr>
      <w:bookmarkStart w:id="999" w:name="_MSH-15_Accept_Acknowledgment"/>
      <w:bookmarkStart w:id="1000" w:name="_Toc31771276"/>
      <w:bookmarkStart w:id="1001" w:name="_Toc232396255"/>
      <w:bookmarkEnd w:id="999"/>
      <w:r w:rsidRPr="009D6ACF">
        <w:t>MSH-15 Accept Acknowledgment Type</w:t>
      </w:r>
      <w:bookmarkEnd w:id="1000"/>
      <w:bookmarkEnd w:id="10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BF4D2A">
      <w:pPr>
        <w:pStyle w:val="H4"/>
        <w:numPr>
          <w:ilvl w:val="3"/>
          <w:numId w:val="36"/>
        </w:numPr>
      </w:pPr>
      <w:bookmarkStart w:id="1002" w:name="_MSH-16_Application_Acknowledgment"/>
      <w:bookmarkStart w:id="1003" w:name="_Toc31771277"/>
      <w:bookmarkStart w:id="1004" w:name="_Toc232396256"/>
      <w:bookmarkEnd w:id="1002"/>
      <w:r w:rsidRPr="009D6ACF">
        <w:t>MSH-16 Application Acknowledgment Type</w:t>
      </w:r>
      <w:bookmarkEnd w:id="1003"/>
      <w:bookmarkEnd w:id="100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05" w:name="_MSH-17_Country_Code"/>
      <w:bookmarkStart w:id="1006" w:name="_Toc31771278"/>
      <w:bookmarkStart w:id="1007" w:name="_Toc232396257"/>
      <w:bookmarkEnd w:id="1005"/>
    </w:p>
    <w:p w14:paraId="25C81876" w14:textId="77777777" w:rsidR="00E12C52" w:rsidRDefault="00E12C52" w:rsidP="00BF4D2A">
      <w:pPr>
        <w:pStyle w:val="H4"/>
        <w:numPr>
          <w:ilvl w:val="3"/>
          <w:numId w:val="36"/>
        </w:numPr>
      </w:pPr>
      <w:r w:rsidRPr="009D6ACF">
        <w:t>MSH-17 Country Code</w:t>
      </w:r>
      <w:bookmarkEnd w:id="1006"/>
      <w:bookmarkEnd w:id="100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08" w:name="_Toc31771279"/>
      <w:bookmarkStart w:id="1009" w:name="_Toc110408647"/>
      <w:bookmarkStart w:id="1010" w:name="_Toc226975162"/>
      <w:bookmarkStart w:id="1011" w:name="_Toc228789337"/>
      <w:bookmarkStart w:id="1012" w:name="_Toc232396258"/>
      <w:bookmarkStart w:id="1013" w:name="_Toc233014221"/>
      <w:bookmarkStart w:id="1014" w:name="_Toc233167508"/>
    </w:p>
    <w:p w14:paraId="25C8187E"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08"/>
      <w:bookmarkEnd w:id="1009"/>
      <w:bookmarkEnd w:id="1010"/>
      <w:bookmarkEnd w:id="1011"/>
      <w:bookmarkEnd w:id="1012"/>
      <w:bookmarkEnd w:id="1013"/>
      <w:bookmarkEnd w:id="1014"/>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15" w:name="_Toc31771280"/>
      </w:hyperlink>
    </w:p>
    <w:p w14:paraId="25C81881" w14:textId="77777777" w:rsidR="00E12C52" w:rsidRPr="004B3A0B" w:rsidRDefault="00E12C52" w:rsidP="00BF4D2A">
      <w:pPr>
        <w:pStyle w:val="AH2"/>
        <w:numPr>
          <w:ilvl w:val="1"/>
          <w:numId w:val="27"/>
        </w:numPr>
      </w:pPr>
      <w:bookmarkStart w:id="1016" w:name="_OBR"/>
      <w:bookmarkStart w:id="1017" w:name="_Toc110408648"/>
      <w:bookmarkStart w:id="1018" w:name="_Toc226975163"/>
      <w:bookmarkStart w:id="1019" w:name="_Toc228789338"/>
      <w:bookmarkStart w:id="1020" w:name="_Toc232396259"/>
      <w:bookmarkStart w:id="1021" w:name="_Toc233014222"/>
      <w:bookmarkStart w:id="1022" w:name="_Toc233167509"/>
      <w:bookmarkStart w:id="1023" w:name="_Toc235322115"/>
      <w:bookmarkEnd w:id="1016"/>
      <w:r w:rsidRPr="004B3A0B">
        <w:t>OBR – Observation Request</w:t>
      </w:r>
      <w:bookmarkEnd w:id="1017"/>
      <w:bookmarkEnd w:id="1018"/>
      <w:bookmarkEnd w:id="1019"/>
      <w:bookmarkEnd w:id="1020"/>
      <w:bookmarkEnd w:id="1021"/>
      <w:bookmarkEnd w:id="1022"/>
      <w:bookmarkEnd w:id="1023"/>
    </w:p>
    <w:p w14:paraId="25C81882" w14:textId="77777777" w:rsidR="00E12C52" w:rsidRDefault="00E12C52" w:rsidP="009D7405">
      <w:pPr>
        <w:pStyle w:val="Caption"/>
      </w:pPr>
      <w:bookmarkStart w:id="1024" w:name="_Toc421631394"/>
      <w:r>
        <w:t xml:space="preserve">Table </w:t>
      </w:r>
      <w:r w:rsidR="00F317DB">
        <w:fldChar w:fldCharType="begin"/>
      </w:r>
      <w:r w:rsidR="00F317DB">
        <w:instrText xml:space="preserve"> SEQ Table \* ARABIC </w:instrText>
      </w:r>
      <w:r w:rsidR="00F317DB">
        <w:fldChar w:fldCharType="separate"/>
      </w:r>
      <w:r w:rsidR="003320F1">
        <w:rPr>
          <w:noProof/>
        </w:rPr>
        <w:t>50</w:t>
      </w:r>
      <w:r w:rsidR="00F317DB">
        <w:rPr>
          <w:noProof/>
        </w:rPr>
        <w:fldChar w:fldCharType="end"/>
      </w:r>
      <w:r>
        <w:t xml:space="preserve"> – Observation Request</w:t>
      </w:r>
      <w:bookmarkEnd w:id="10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F317DB"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lastRenderedPageBreak/>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F317DB"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F317DB"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F317DB"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F317DB"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F317DB"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F317DB"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F317DB"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F317DB"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F317DB"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F317DB"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F317DB"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F317DB"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F317DB"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F317DB"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25C81950" w14:textId="77777777" w:rsidR="00E12C52" w:rsidRPr="009D6ACF" w:rsidRDefault="00F317DB"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Diagnostic Serv Sect ID</w:t>
            </w:r>
          </w:p>
        </w:tc>
        <w:tc>
          <w:tcPr>
            <w:tcW w:w="700" w:type="pct"/>
          </w:tcPr>
          <w:p w14:paraId="25C81962" w14:textId="77777777" w:rsidR="00E12C52" w:rsidRPr="009D6ACF" w:rsidRDefault="00F317DB"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F317DB"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F317DB"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F317DB"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lastRenderedPageBreak/>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F317DB"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F317DB"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F317DB"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4274B9">
      <w:pPr>
        <w:pStyle w:val="AH3"/>
        <w:numPr>
          <w:ilvl w:val="2"/>
          <w:numId w:val="27"/>
        </w:numPr>
        <w:tabs>
          <w:tab w:val="clear" w:pos="1728"/>
          <w:tab w:val="num" w:pos="1170"/>
        </w:tabs>
        <w:ind w:left="1170" w:hanging="1170"/>
      </w:pPr>
      <w:bookmarkStart w:id="1025" w:name="_Toc110408649"/>
      <w:bookmarkStart w:id="1026" w:name="_Toc226975164"/>
      <w:bookmarkStart w:id="1027" w:name="_Toc228789339"/>
      <w:bookmarkStart w:id="1028" w:name="_Toc232396260"/>
      <w:bookmarkStart w:id="1029" w:name="_Toc233014223"/>
      <w:bookmarkStart w:id="1030" w:name="_Toc233167510"/>
      <w:bookmarkStart w:id="1031" w:name="_Toc235322116"/>
      <w:bookmarkStart w:id="1032" w:name="_Ref242675667"/>
      <w:r w:rsidRPr="009D6ACF">
        <w:t>Field Definitions</w:t>
      </w:r>
      <w:bookmarkEnd w:id="1025"/>
      <w:bookmarkEnd w:id="1026"/>
      <w:bookmarkEnd w:id="1027"/>
      <w:bookmarkEnd w:id="1028"/>
      <w:bookmarkEnd w:id="1029"/>
      <w:bookmarkEnd w:id="1030"/>
      <w:bookmarkEnd w:id="1031"/>
      <w:bookmarkEnd w:id="1032"/>
    </w:p>
    <w:p w14:paraId="25C81A34" w14:textId="77777777" w:rsidR="00E12C52" w:rsidRDefault="00E12C52" w:rsidP="00BF4D2A">
      <w:pPr>
        <w:pStyle w:val="H4"/>
        <w:numPr>
          <w:ilvl w:val="3"/>
          <w:numId w:val="36"/>
        </w:numPr>
      </w:pPr>
      <w:bookmarkStart w:id="1033" w:name="_OBR-1_Set_ID_–_OBR"/>
      <w:bookmarkStart w:id="1034" w:name="_Toc232396261"/>
      <w:bookmarkEnd w:id="1033"/>
      <w:r w:rsidRPr="009D6ACF">
        <w:t>OBR-1 Set ID – OBR</w:t>
      </w:r>
      <w:bookmarkEnd w:id="103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BF4D2A">
      <w:pPr>
        <w:pStyle w:val="H4"/>
        <w:numPr>
          <w:ilvl w:val="3"/>
          <w:numId w:val="36"/>
        </w:numPr>
      </w:pPr>
      <w:bookmarkStart w:id="1035" w:name="_OBR-3_Filler_Order_Number"/>
      <w:bookmarkStart w:id="1036" w:name="_OBR-2_Placer_Order_Number"/>
      <w:bookmarkStart w:id="1037" w:name="_OBR-3_Filler_Order_Number_1"/>
      <w:bookmarkStart w:id="1038" w:name="_Toc232396262"/>
      <w:bookmarkEnd w:id="1035"/>
      <w:bookmarkEnd w:id="1036"/>
      <w:bookmarkEnd w:id="1037"/>
      <w:r w:rsidRPr="009D6ACF">
        <w:t>OBR-3 Filler Order Number</w:t>
      </w:r>
      <w:bookmarkEnd w:id="10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lastRenderedPageBreak/>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 xml:space="preserve">Surgical </w:t>
            </w:r>
            <w:r w:rsidRPr="000365A1">
              <w:lastRenderedPageBreak/>
              <w:t>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lastRenderedPageBreak/>
              <w:t>SP 95 345</w:t>
            </w:r>
          </w:p>
        </w:tc>
      </w:tr>
    </w:tbl>
    <w:p w14:paraId="25C81ACB" w14:textId="77777777" w:rsidR="00E12C52" w:rsidRPr="000D780B" w:rsidRDefault="00E12C52">
      <w:pPr>
        <w:rPr>
          <w:sz w:val="48"/>
          <w:szCs w:val="48"/>
        </w:rPr>
      </w:pPr>
    </w:p>
    <w:p w14:paraId="25C81ACC" w14:textId="77777777" w:rsidR="00E12C52" w:rsidRPr="009D6ACF" w:rsidRDefault="00E12C52" w:rsidP="00BF4D2A">
      <w:pPr>
        <w:pStyle w:val="H4"/>
        <w:numPr>
          <w:ilvl w:val="3"/>
          <w:numId w:val="36"/>
        </w:numPr>
      </w:pPr>
      <w:bookmarkStart w:id="1039" w:name="_OBR-4_Universal_Service_ID"/>
      <w:bookmarkStart w:id="1040" w:name="_Toc232396263"/>
      <w:bookmarkEnd w:id="1039"/>
      <w:r w:rsidRPr="009D6ACF">
        <w:t>OBR-4 Universal Service ID</w:t>
      </w:r>
      <w:bookmarkEnd w:id="10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41" w:name="OLE_LINK6"/>
            <w:bookmarkStart w:id="1042" w:name="OLE_LINK7"/>
            <w:r w:rsidRPr="000365A1">
              <w:rPr>
                <w:rFonts w:ascii="Arial" w:hAnsi="Arial" w:cs="Arial"/>
                <w:sz w:val="20"/>
                <w:szCs w:val="20"/>
              </w:rPr>
              <w:t>Generic Hard-coded CPT-4 Code</w:t>
            </w:r>
            <w:bookmarkEnd w:id="1041"/>
            <w:bookmarkEnd w:id="1042"/>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43" w:name="OLE_LINK12"/>
            <w:r w:rsidRPr="000365A1">
              <w:rPr>
                <w:rStyle w:val="Literal"/>
              </w:rPr>
              <w:t>88300^LEVEL I - SURGICAL PAT^C4</w:t>
            </w:r>
            <w:bookmarkEnd w:id="1043"/>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44" w:name="OLE_LINK13"/>
            <w:r w:rsidRPr="000365A1">
              <w:rPr>
                <w:rStyle w:val="Literal"/>
              </w:rPr>
              <w:t>94150^VITAL CAPACITY TEST^C4</w:t>
            </w:r>
            <w:bookmarkEnd w:id="1044"/>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BF4D2A">
      <w:pPr>
        <w:pStyle w:val="H4"/>
        <w:numPr>
          <w:ilvl w:val="3"/>
          <w:numId w:val="36"/>
        </w:numPr>
      </w:pPr>
      <w:bookmarkStart w:id="1045" w:name="_OBR-6_Requested_Date/Time"/>
      <w:bookmarkStart w:id="1046" w:name="_Toc232396264"/>
      <w:bookmarkEnd w:id="1045"/>
      <w:r w:rsidRPr="009D6ACF">
        <w:t xml:space="preserve">OBR-6 </w:t>
      </w:r>
      <w:r w:rsidRPr="009D6ACF">
        <w:rPr>
          <w:szCs w:val="16"/>
        </w:rPr>
        <w:t>Requested Date/Time</w:t>
      </w:r>
      <w:bookmarkEnd w:id="1046"/>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0D780B">
      <w:pPr>
        <w:pStyle w:val="H4"/>
        <w:numPr>
          <w:ilvl w:val="3"/>
          <w:numId w:val="36"/>
        </w:numPr>
      </w:pPr>
      <w:bookmarkStart w:id="1047" w:name="_OBR-7_Observation_Date/Time"/>
      <w:bookmarkStart w:id="1048" w:name="_Toc232396265"/>
      <w:bookmarkEnd w:id="1047"/>
      <w:r w:rsidRPr="009D6ACF">
        <w:t>OBR-7 Observation Date/Time</w:t>
      </w:r>
      <w:bookmarkEnd w:id="10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BF4D2A">
      <w:pPr>
        <w:pStyle w:val="H4"/>
        <w:numPr>
          <w:ilvl w:val="3"/>
          <w:numId w:val="36"/>
        </w:numPr>
      </w:pPr>
      <w:bookmarkStart w:id="1049" w:name="_OBR-8_Observation_End_Date/Time"/>
      <w:bookmarkStart w:id="1050" w:name="_Toc232396266"/>
      <w:bookmarkEnd w:id="1049"/>
      <w:r w:rsidRPr="009D6ACF">
        <w:t>OBR-8 Observation End Date/Time</w:t>
      </w:r>
      <w:bookmarkEnd w:id="10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BF4D2A">
      <w:pPr>
        <w:pStyle w:val="H4"/>
        <w:numPr>
          <w:ilvl w:val="3"/>
          <w:numId w:val="36"/>
        </w:numPr>
      </w:pPr>
      <w:bookmarkStart w:id="1051" w:name="_OBR-11_Specimen_Action_Code"/>
      <w:bookmarkStart w:id="1052" w:name="_Toc232396267"/>
      <w:bookmarkEnd w:id="1051"/>
      <w:r w:rsidRPr="009D6ACF">
        <w:t>OBR-11 Specimen Action Code</w:t>
      </w:r>
      <w:bookmarkEnd w:id="10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BF4D2A">
      <w:pPr>
        <w:pStyle w:val="H4"/>
        <w:numPr>
          <w:ilvl w:val="3"/>
          <w:numId w:val="36"/>
        </w:numPr>
      </w:pPr>
      <w:bookmarkStart w:id="1053" w:name="_OBR-13_Relevant_Clinical_Info"/>
      <w:bookmarkStart w:id="1054" w:name="_OBR-12_Danger_Code"/>
      <w:bookmarkStart w:id="1055" w:name="_Toc232396268"/>
      <w:bookmarkEnd w:id="1053"/>
      <w:bookmarkEnd w:id="1054"/>
      <w:r w:rsidRPr="009D6ACF">
        <w:t>OBR-12 Danger Code</w:t>
      </w:r>
      <w:bookmarkEnd w:id="10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BF4D2A">
      <w:pPr>
        <w:pStyle w:val="H4"/>
        <w:numPr>
          <w:ilvl w:val="3"/>
          <w:numId w:val="36"/>
        </w:numPr>
        <w:rPr>
          <w:szCs w:val="16"/>
        </w:rPr>
      </w:pPr>
      <w:bookmarkStart w:id="1056" w:name="_OBR-13_Relevant_Clinical_Info."/>
      <w:bookmarkStart w:id="1057" w:name="_Toc232396269"/>
      <w:bookmarkEnd w:id="1056"/>
      <w:r w:rsidRPr="009D6ACF">
        <w:t>OBR-13 Relevant Clinical Info.</w:t>
      </w:r>
      <w:bookmarkEnd w:id="10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BF4D2A">
      <w:pPr>
        <w:pStyle w:val="H4"/>
        <w:numPr>
          <w:ilvl w:val="3"/>
          <w:numId w:val="36"/>
        </w:numPr>
      </w:pPr>
      <w:bookmarkStart w:id="1058" w:name="_OBR-16_Ordering_Provider"/>
      <w:bookmarkStart w:id="1059" w:name="_OBR-14_Specimen_Received_Date/Time"/>
      <w:bookmarkStart w:id="1060" w:name="_Toc232396270"/>
      <w:bookmarkEnd w:id="1058"/>
      <w:bookmarkEnd w:id="1059"/>
      <w:r w:rsidRPr="009D6ACF">
        <w:t>OBR-14 Specimen Received Date/Time</w:t>
      </w:r>
      <w:bookmarkEnd w:id="10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BF4D2A">
      <w:pPr>
        <w:pStyle w:val="H4"/>
        <w:numPr>
          <w:ilvl w:val="3"/>
          <w:numId w:val="36"/>
        </w:numPr>
      </w:pPr>
      <w:bookmarkStart w:id="1061" w:name="_OBR-15_Specimen_Source"/>
      <w:bookmarkStart w:id="1062" w:name="_Toc232396271"/>
      <w:bookmarkEnd w:id="1061"/>
      <w:r w:rsidRPr="009D6ACF">
        <w:t>OBR-15 Specimen Source</w:t>
      </w:r>
      <w:bookmarkEnd w:id="10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BF4D2A">
      <w:pPr>
        <w:pStyle w:val="H4"/>
        <w:numPr>
          <w:ilvl w:val="3"/>
          <w:numId w:val="36"/>
        </w:numPr>
      </w:pPr>
      <w:bookmarkStart w:id="1063" w:name="_OBR-16_Ordering_Provider_1"/>
      <w:bookmarkStart w:id="1064" w:name="_Toc232396272"/>
      <w:bookmarkEnd w:id="1063"/>
      <w:r w:rsidRPr="009D6ACF">
        <w:t>OBR-16 Ordering Provider</w:t>
      </w:r>
      <w:bookmarkEnd w:id="10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lastRenderedPageBreak/>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BF4D2A">
      <w:pPr>
        <w:pStyle w:val="H4"/>
        <w:numPr>
          <w:ilvl w:val="3"/>
          <w:numId w:val="36"/>
        </w:numPr>
      </w:pPr>
      <w:bookmarkStart w:id="1065" w:name="_OBR-18_Placer_Field_1"/>
      <w:bookmarkStart w:id="1066" w:name="_Toc232396273"/>
      <w:bookmarkEnd w:id="1065"/>
      <w:r w:rsidRPr="009D6ACF">
        <w:t>OBR-18 Placer Field 1</w:t>
      </w:r>
      <w:bookmarkEnd w:id="10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BF4D2A">
      <w:pPr>
        <w:pStyle w:val="H4"/>
        <w:numPr>
          <w:ilvl w:val="3"/>
          <w:numId w:val="36"/>
        </w:numPr>
      </w:pPr>
      <w:bookmarkStart w:id="1067" w:name="_OBR-19_Placer_Field_2"/>
      <w:bookmarkStart w:id="1068" w:name="_OBR-20_Filler_Field_1_1"/>
      <w:bookmarkStart w:id="1069" w:name="_Toc232396274"/>
      <w:bookmarkEnd w:id="1067"/>
      <w:bookmarkEnd w:id="1068"/>
      <w:r w:rsidRPr="009D6ACF">
        <w:t>OBR-20 Filler Field 1</w:t>
      </w:r>
      <w:bookmarkEnd w:id="10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BF4D2A">
      <w:pPr>
        <w:pStyle w:val="H4"/>
        <w:numPr>
          <w:ilvl w:val="3"/>
          <w:numId w:val="36"/>
        </w:numPr>
      </w:pPr>
      <w:bookmarkStart w:id="1070" w:name="_OBR-21_Filler_Field_2"/>
      <w:bookmarkStart w:id="1071" w:name="_Toc232396275"/>
      <w:bookmarkEnd w:id="1070"/>
      <w:r w:rsidRPr="009D6ACF">
        <w:t>OBR-21 Filler Field 2</w:t>
      </w:r>
      <w:bookmarkEnd w:id="1071"/>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BF4D2A">
      <w:pPr>
        <w:pStyle w:val="H4"/>
        <w:numPr>
          <w:ilvl w:val="3"/>
          <w:numId w:val="36"/>
        </w:numPr>
      </w:pPr>
      <w:bookmarkStart w:id="1072" w:name="_OBR-24_Diagnostic_Serv_Sect_ID"/>
      <w:bookmarkStart w:id="1073" w:name="_OBR-22_Results_Rpt/Status_Chng_-_Da"/>
      <w:bookmarkStart w:id="1074" w:name="_Toc232396276"/>
      <w:bookmarkEnd w:id="1072"/>
      <w:bookmarkEnd w:id="1073"/>
      <w:r w:rsidRPr="009D6ACF">
        <w:t>OBR-22 Results Rpt/Status Chng - Date/Time</w:t>
      </w:r>
      <w:bookmarkEnd w:id="1074"/>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BF4D2A">
      <w:pPr>
        <w:pStyle w:val="H4"/>
        <w:numPr>
          <w:ilvl w:val="3"/>
          <w:numId w:val="36"/>
        </w:numPr>
      </w:pPr>
      <w:bookmarkStart w:id="1075" w:name="_OBR-24_Diagnostic_Serv_Sect_ID_1"/>
      <w:bookmarkStart w:id="1076" w:name="_Toc232396277"/>
      <w:bookmarkEnd w:id="1075"/>
      <w:r w:rsidRPr="009D6ACF">
        <w:t>OBR-24 Diagnostic Serv</w:t>
      </w:r>
      <w:r>
        <w:t>ice</w:t>
      </w:r>
      <w:r w:rsidRPr="009D6ACF">
        <w:t xml:space="preserve"> Sect</w:t>
      </w:r>
      <w:r>
        <w:t>ion</w:t>
      </w:r>
      <w:r w:rsidRPr="009D6ACF">
        <w:t xml:space="preserve"> ID</w:t>
      </w:r>
      <w:bookmarkEnd w:id="1076"/>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077" w:name="_OBR-25_Result_Status"/>
      <w:bookmarkStart w:id="1078" w:name="_Toc232396278"/>
      <w:bookmarkEnd w:id="1077"/>
    </w:p>
    <w:p w14:paraId="25C81E39" w14:textId="77777777" w:rsidR="00E12C52" w:rsidRDefault="00E12C52" w:rsidP="00BF4D2A">
      <w:pPr>
        <w:pStyle w:val="H4"/>
        <w:numPr>
          <w:ilvl w:val="3"/>
          <w:numId w:val="36"/>
        </w:numPr>
      </w:pPr>
      <w:r w:rsidRPr="009D6ACF">
        <w:lastRenderedPageBreak/>
        <w:t>OBR-25 Result Status</w:t>
      </w:r>
      <w:bookmarkEnd w:id="1078"/>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BF4D2A">
      <w:pPr>
        <w:pStyle w:val="H4"/>
        <w:numPr>
          <w:ilvl w:val="3"/>
          <w:numId w:val="36"/>
        </w:numPr>
      </w:pPr>
      <w:bookmarkStart w:id="1079" w:name="_OBR-25_Result_Status_1"/>
      <w:bookmarkStart w:id="1080" w:name="_OBR-26_Parent_Result"/>
      <w:bookmarkStart w:id="1081" w:name="_Toc232396279"/>
      <w:bookmarkEnd w:id="1079"/>
      <w:bookmarkEnd w:id="1080"/>
      <w:r w:rsidRPr="009D6ACF">
        <w:t>OBR-26 Parent Result</w:t>
      </w:r>
      <w:bookmarkEnd w:id="10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BF4D2A">
      <w:pPr>
        <w:pStyle w:val="H4"/>
        <w:numPr>
          <w:ilvl w:val="3"/>
          <w:numId w:val="36"/>
        </w:numPr>
      </w:pPr>
      <w:bookmarkStart w:id="1082" w:name="_OBR-29_Parent"/>
      <w:bookmarkStart w:id="1083" w:name="_Toc232396280"/>
      <w:bookmarkEnd w:id="1082"/>
      <w:r w:rsidRPr="009D6ACF">
        <w:t>OBR-29 Parent</w:t>
      </w:r>
      <w:bookmarkEnd w:id="1083"/>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BF4D2A">
      <w:pPr>
        <w:pStyle w:val="H4"/>
        <w:numPr>
          <w:ilvl w:val="3"/>
          <w:numId w:val="36"/>
        </w:numPr>
      </w:pPr>
      <w:bookmarkStart w:id="1084" w:name="_OBR-40_Transport_Arrangement_Respon"/>
      <w:bookmarkStart w:id="1085" w:name="_Toc232396281"/>
      <w:bookmarkEnd w:id="1084"/>
      <w:r w:rsidRPr="009D6ACF">
        <w:t>OBR-40 Transport Arrangement Responsibility</w:t>
      </w:r>
      <w:bookmarkEnd w:id="10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lastRenderedPageBreak/>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IV Type Tect</w:t>
            </w:r>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25C81EEF" w14:textId="77777777" w:rsidR="00E12C52" w:rsidRDefault="00E12C52" w:rsidP="00EF7BA3"/>
    <w:p w14:paraId="25C81EF0" w14:textId="77777777" w:rsidR="00E12C52" w:rsidRPr="009D6ACF" w:rsidRDefault="00E12C52" w:rsidP="00BF4D2A">
      <w:pPr>
        <w:pStyle w:val="H4"/>
        <w:numPr>
          <w:ilvl w:val="3"/>
          <w:numId w:val="36"/>
        </w:numPr>
      </w:pPr>
      <w:bookmarkStart w:id="1086" w:name="_OBR-44_Transport_Arrangement_Respon"/>
      <w:bookmarkStart w:id="1087" w:name="_OBR-44_Procedure_Code"/>
      <w:bookmarkStart w:id="1088" w:name="_Toc232396282"/>
      <w:bookmarkEnd w:id="1086"/>
      <w:bookmarkEnd w:id="1087"/>
      <w:r w:rsidRPr="009D6ACF">
        <w:t>OBR-44 Procedure Code</w:t>
      </w:r>
      <w:bookmarkEnd w:id="10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BF4D2A">
      <w:pPr>
        <w:pStyle w:val="H4"/>
        <w:numPr>
          <w:ilvl w:val="3"/>
          <w:numId w:val="36"/>
        </w:numPr>
      </w:pPr>
      <w:bookmarkStart w:id="1089" w:name="_OBR-46_Placer_Supplemental_Service_"/>
      <w:bookmarkStart w:id="1090" w:name="_Toc232396283"/>
      <w:bookmarkEnd w:id="1089"/>
      <w:r>
        <w:t>O</w:t>
      </w:r>
      <w:r w:rsidRPr="009D6ACF">
        <w:t xml:space="preserve">BR-46 </w:t>
      </w:r>
      <w:bookmarkStart w:id="1091" w:name="OLE_LINK10"/>
      <w:bookmarkStart w:id="1092" w:name="OLE_LINK11"/>
      <w:r w:rsidRPr="009D6ACF">
        <w:t>Placer Supplemental Service</w:t>
      </w:r>
      <w:bookmarkEnd w:id="1091"/>
      <w:bookmarkEnd w:id="1092"/>
      <w:r w:rsidRPr="009D6ACF">
        <w:t xml:space="preserve"> Information</w:t>
      </w:r>
      <w:bookmarkEnd w:id="10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lastRenderedPageBreak/>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4274B9">
      <w:pPr>
        <w:pStyle w:val="AH3"/>
        <w:numPr>
          <w:ilvl w:val="2"/>
          <w:numId w:val="27"/>
        </w:numPr>
        <w:tabs>
          <w:tab w:val="clear" w:pos="1728"/>
          <w:tab w:val="num" w:pos="1170"/>
        </w:tabs>
        <w:ind w:left="1170" w:hanging="1170"/>
      </w:pPr>
      <w:bookmarkStart w:id="1093" w:name="_Toc110408650"/>
      <w:bookmarkStart w:id="1094" w:name="_Toc226975165"/>
      <w:bookmarkStart w:id="1095" w:name="_Toc228789340"/>
      <w:bookmarkStart w:id="1096" w:name="_Toc232396284"/>
      <w:bookmarkStart w:id="1097" w:name="_Toc233014224"/>
      <w:bookmarkStart w:id="1098" w:name="_Toc233167511"/>
      <w:bookmarkStart w:id="1099" w:name="_Toc235322117"/>
      <w:r w:rsidRPr="009D6ACF">
        <w:t>Sample OBR Segments</w:t>
      </w:r>
      <w:bookmarkEnd w:id="1093"/>
      <w:bookmarkEnd w:id="1094"/>
      <w:bookmarkEnd w:id="1095"/>
      <w:bookmarkEnd w:id="1096"/>
      <w:bookmarkEnd w:id="1097"/>
      <w:bookmarkEnd w:id="1098"/>
      <w:bookmarkEnd w:id="1099"/>
    </w:p>
    <w:p w14:paraId="25C81F5E" w14:textId="77777777" w:rsidR="00E12C52" w:rsidRPr="009D6ACF" w:rsidRDefault="00E12C52" w:rsidP="00BF4D2A">
      <w:pPr>
        <w:pStyle w:val="H4"/>
        <w:numPr>
          <w:ilvl w:val="3"/>
          <w:numId w:val="36"/>
        </w:numPr>
      </w:pPr>
      <w:bookmarkStart w:id="1100" w:name="_Toc232396285"/>
      <w:r w:rsidRPr="009D6ACF">
        <w:t>Allergy</w:t>
      </w:r>
      <w:bookmarkEnd w:id="1100"/>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BF4D2A">
      <w:pPr>
        <w:pStyle w:val="H4"/>
        <w:numPr>
          <w:ilvl w:val="3"/>
          <w:numId w:val="36"/>
        </w:numPr>
      </w:pPr>
      <w:bookmarkStart w:id="1101" w:name="_Toc232396286"/>
      <w:r w:rsidRPr="009D6ACF">
        <w:t>Autopsy</w:t>
      </w:r>
      <w:bookmarkEnd w:id="1101"/>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BF4D2A">
      <w:pPr>
        <w:pStyle w:val="H4"/>
        <w:numPr>
          <w:ilvl w:val="3"/>
          <w:numId w:val="36"/>
        </w:numPr>
      </w:pPr>
      <w:bookmarkStart w:id="1102" w:name="_Toc232396287"/>
      <w:r w:rsidRPr="009D6ACF">
        <w:t>Cytopathology</w:t>
      </w:r>
      <w:bookmarkEnd w:id="1102"/>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BF4D2A">
      <w:pPr>
        <w:pStyle w:val="H4"/>
        <w:numPr>
          <w:ilvl w:val="3"/>
          <w:numId w:val="36"/>
        </w:numPr>
      </w:pPr>
      <w:bookmarkStart w:id="1103" w:name="_Toc232396288"/>
      <w:r w:rsidRPr="009D6ACF">
        <w:t>Inpatient</w:t>
      </w:r>
      <w:bookmarkEnd w:id="1103"/>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BF4D2A">
      <w:pPr>
        <w:pStyle w:val="H4"/>
        <w:numPr>
          <w:ilvl w:val="3"/>
          <w:numId w:val="36"/>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lastRenderedPageBreak/>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BF4D2A">
      <w:pPr>
        <w:pStyle w:val="H4"/>
        <w:numPr>
          <w:ilvl w:val="3"/>
          <w:numId w:val="36"/>
        </w:numPr>
      </w:pPr>
      <w:bookmarkStart w:id="1104" w:name="_Toc232396289"/>
      <w:r w:rsidRPr="009D6ACF">
        <w:t>IV</w:t>
      </w:r>
      <w:bookmarkEnd w:id="1104"/>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BF4D2A">
      <w:pPr>
        <w:pStyle w:val="H4"/>
        <w:numPr>
          <w:ilvl w:val="3"/>
          <w:numId w:val="36"/>
        </w:numPr>
      </w:pPr>
      <w:bookmarkStart w:id="1105" w:name="_Toc232396290"/>
      <w:r w:rsidRPr="009D6ACF">
        <w:t>Laboratory data</w:t>
      </w:r>
      <w:bookmarkEnd w:id="1105"/>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BF4D2A">
      <w:pPr>
        <w:pStyle w:val="H4"/>
        <w:numPr>
          <w:ilvl w:val="3"/>
          <w:numId w:val="36"/>
        </w:numPr>
      </w:pPr>
      <w:bookmarkStart w:id="1106" w:name="_Toc232396291"/>
      <w:r w:rsidRPr="009D6ACF">
        <w:t>Med. Proc. (EKG)</w:t>
      </w:r>
      <w:bookmarkEnd w:id="1106"/>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BF4D2A">
      <w:pPr>
        <w:pStyle w:val="H4"/>
        <w:numPr>
          <w:ilvl w:val="3"/>
          <w:numId w:val="36"/>
        </w:numPr>
      </w:pPr>
      <w:bookmarkStart w:id="1107" w:name="_Toc232396292"/>
      <w:r w:rsidRPr="009D6ACF">
        <w:t>Microbiology</w:t>
      </w:r>
      <w:bookmarkEnd w:id="1107"/>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BF4D2A">
      <w:pPr>
        <w:pStyle w:val="H4"/>
        <w:numPr>
          <w:ilvl w:val="3"/>
          <w:numId w:val="36"/>
        </w:numPr>
      </w:pPr>
      <w:bookmarkStart w:id="1108" w:name="_Toc232396293"/>
      <w:r w:rsidRPr="009D6ACF">
        <w:t>Outpatient</w:t>
      </w:r>
      <w:bookmarkEnd w:id="1108"/>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BF4D2A">
      <w:pPr>
        <w:pStyle w:val="H4"/>
        <w:numPr>
          <w:ilvl w:val="3"/>
          <w:numId w:val="36"/>
        </w:numPr>
      </w:pPr>
      <w:bookmarkStart w:id="1109" w:name="_Toc232396294"/>
      <w:r w:rsidRPr="009D6ACF">
        <w:t>Problem List</w:t>
      </w:r>
      <w:bookmarkEnd w:id="1109"/>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5"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BF4D2A">
      <w:pPr>
        <w:pStyle w:val="H4"/>
        <w:numPr>
          <w:ilvl w:val="3"/>
          <w:numId w:val="36"/>
        </w:numPr>
      </w:pPr>
      <w:bookmarkStart w:id="1110" w:name="_Toc232396295"/>
      <w:r w:rsidRPr="009D6ACF">
        <w:t>Radiology</w:t>
      </w:r>
      <w:bookmarkEnd w:id="1110"/>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BF4D2A">
      <w:pPr>
        <w:pStyle w:val="H4"/>
        <w:numPr>
          <w:ilvl w:val="3"/>
          <w:numId w:val="36"/>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lastRenderedPageBreak/>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BF4D2A">
      <w:pPr>
        <w:pStyle w:val="H4"/>
        <w:numPr>
          <w:ilvl w:val="3"/>
          <w:numId w:val="36"/>
        </w:numPr>
      </w:pPr>
      <w:bookmarkStart w:id="1111" w:name="_Toc232396296"/>
      <w:r w:rsidRPr="009D6ACF">
        <w:t>Surgical Pathology</w:t>
      </w:r>
      <w:bookmarkEnd w:id="1111"/>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BF4D2A">
      <w:pPr>
        <w:pStyle w:val="H4"/>
        <w:numPr>
          <w:ilvl w:val="3"/>
          <w:numId w:val="36"/>
        </w:numPr>
      </w:pPr>
      <w:bookmarkStart w:id="1112" w:name="_Toc232396297"/>
      <w:r w:rsidRPr="009D6ACF">
        <w:t>Vitals</w:t>
      </w:r>
      <w:bookmarkEnd w:id="1112"/>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BF4D2A">
      <w:pPr>
        <w:pStyle w:val="AH2"/>
        <w:numPr>
          <w:ilvl w:val="1"/>
          <w:numId w:val="27"/>
        </w:numPr>
      </w:pPr>
      <w:bookmarkStart w:id="1113" w:name="_OBX_–_Observation/Result_Segment"/>
      <w:bookmarkStart w:id="1114" w:name="_Toc110408651"/>
      <w:bookmarkStart w:id="1115" w:name="_Toc226975166"/>
      <w:bookmarkStart w:id="1116" w:name="_Toc228789341"/>
      <w:bookmarkStart w:id="1117" w:name="_Toc232396298"/>
      <w:bookmarkStart w:id="1118" w:name="_Toc233014225"/>
      <w:bookmarkStart w:id="1119" w:name="_Toc233167512"/>
      <w:bookmarkEnd w:id="1113"/>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14"/>
      <w:bookmarkEnd w:id="1115"/>
      <w:bookmarkEnd w:id="1116"/>
      <w:bookmarkEnd w:id="1117"/>
      <w:bookmarkEnd w:id="1118"/>
      <w:bookmarkEnd w:id="1119"/>
    </w:p>
    <w:p w14:paraId="25C81F8D" w14:textId="77777777" w:rsidR="00E12C52" w:rsidRDefault="00E12C52" w:rsidP="009D7405">
      <w:pPr>
        <w:pStyle w:val="Caption"/>
      </w:pPr>
      <w:bookmarkStart w:id="1120" w:name="_Toc421631395"/>
      <w:r>
        <w:t xml:space="preserve">Table </w:t>
      </w:r>
      <w:r w:rsidR="00F317DB">
        <w:fldChar w:fldCharType="begin"/>
      </w:r>
      <w:r w:rsidR="00F317DB">
        <w:instrText xml:space="preserve"> SEQ Table \* ARABIC </w:instrText>
      </w:r>
      <w:r w:rsidR="00F317DB">
        <w:fldChar w:fldCharType="separate"/>
      </w:r>
      <w:r w:rsidR="003320F1">
        <w:rPr>
          <w:noProof/>
        </w:rPr>
        <w:t>51</w:t>
      </w:r>
      <w:r w:rsidR="00F317DB">
        <w:rPr>
          <w:noProof/>
        </w:rPr>
        <w:fldChar w:fldCharType="end"/>
      </w:r>
      <w:r>
        <w:t xml:space="preserve"> – Observation/Result Segment</w:t>
      </w:r>
      <w:bookmarkEnd w:id="11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F317DB"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F317DB"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F317DB"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F317DB"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F317DB"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F317DB"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F317DB"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F317DB"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F317DB"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F317DB"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F317DB"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F317DB"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21" w:name="OLE_LINK76"/>
            <w:r w:rsidRPr="009D6ACF">
              <w:t>User Defined Access Checks</w:t>
            </w:r>
            <w:bookmarkEnd w:id="1121"/>
          </w:p>
        </w:tc>
        <w:tc>
          <w:tcPr>
            <w:tcW w:w="685" w:type="pct"/>
          </w:tcPr>
          <w:p w14:paraId="25C8200A" w14:textId="77777777" w:rsidR="00E12C52" w:rsidRPr="009D6ACF" w:rsidRDefault="00F317DB"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22" w:name="OLE_LINK77"/>
            <w:r w:rsidRPr="009D6ACF">
              <w:t>Date/Time of the Observation</w:t>
            </w:r>
            <w:bookmarkEnd w:id="1122"/>
          </w:p>
        </w:tc>
        <w:tc>
          <w:tcPr>
            <w:tcW w:w="685" w:type="pct"/>
          </w:tcPr>
          <w:p w14:paraId="25C82013" w14:textId="77777777" w:rsidR="00E12C52" w:rsidRPr="009D6ACF" w:rsidRDefault="00F317DB"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F317DB"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F317DB"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23" w:name="OLE_LINK79"/>
            <w:r w:rsidRPr="009D6ACF">
              <w:t>Observation Method</w:t>
            </w:r>
            <w:bookmarkEnd w:id="1123"/>
          </w:p>
        </w:tc>
        <w:tc>
          <w:tcPr>
            <w:tcW w:w="685" w:type="pct"/>
          </w:tcPr>
          <w:p w14:paraId="25C8202E" w14:textId="77777777" w:rsidR="00E12C52" w:rsidRPr="009D6ACF" w:rsidRDefault="00F317DB"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lastRenderedPageBreak/>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4274B9">
      <w:pPr>
        <w:pStyle w:val="AH3"/>
        <w:numPr>
          <w:ilvl w:val="2"/>
          <w:numId w:val="27"/>
        </w:numPr>
        <w:tabs>
          <w:tab w:val="clear" w:pos="1728"/>
          <w:tab w:val="num" w:pos="1170"/>
        </w:tabs>
        <w:ind w:left="1170" w:hanging="1170"/>
      </w:pPr>
      <w:bookmarkStart w:id="1124" w:name="_Toc110408652"/>
      <w:bookmarkStart w:id="1125" w:name="_Toc226975167"/>
      <w:bookmarkStart w:id="1126" w:name="_Toc228789342"/>
      <w:bookmarkStart w:id="1127" w:name="_Toc232396299"/>
      <w:bookmarkStart w:id="1128" w:name="_Toc233014226"/>
      <w:bookmarkStart w:id="1129" w:name="_Toc233167513"/>
      <w:r w:rsidRPr="009D6ACF">
        <w:t>Field Definitions</w:t>
      </w:r>
      <w:bookmarkEnd w:id="1124"/>
      <w:bookmarkEnd w:id="1125"/>
      <w:bookmarkEnd w:id="1126"/>
      <w:bookmarkEnd w:id="1127"/>
      <w:bookmarkEnd w:id="1128"/>
      <w:bookmarkEnd w:id="1129"/>
    </w:p>
    <w:p w14:paraId="25C82043" w14:textId="77777777" w:rsidR="00E12C52" w:rsidRDefault="00E12C52" w:rsidP="00BF4D2A">
      <w:pPr>
        <w:pStyle w:val="H4"/>
        <w:numPr>
          <w:ilvl w:val="3"/>
          <w:numId w:val="36"/>
        </w:numPr>
      </w:pPr>
      <w:bookmarkStart w:id="1130" w:name="_OBX-1_Set_ID_–_OBX"/>
      <w:bookmarkStart w:id="1131" w:name="_Toc232396300"/>
      <w:bookmarkEnd w:id="1130"/>
      <w:r w:rsidRPr="009D6ACF">
        <w:t>OBX-1 Set ID – OBX</w:t>
      </w:r>
      <w:bookmarkEnd w:id="1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BF4D2A">
      <w:pPr>
        <w:pStyle w:val="H4"/>
        <w:numPr>
          <w:ilvl w:val="3"/>
          <w:numId w:val="36"/>
        </w:numPr>
      </w:pPr>
      <w:bookmarkStart w:id="1132" w:name="_OBX-2_Value_Type"/>
      <w:bookmarkStart w:id="1133" w:name="_Toc232396301"/>
      <w:bookmarkEnd w:id="1132"/>
      <w:r w:rsidRPr="009D6ACF">
        <w:t>OBX-2 Value Type</w:t>
      </w:r>
      <w:bookmarkEnd w:id="11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BF4D2A">
      <w:pPr>
        <w:pStyle w:val="H4"/>
        <w:numPr>
          <w:ilvl w:val="3"/>
          <w:numId w:val="36"/>
        </w:numPr>
      </w:pPr>
      <w:bookmarkStart w:id="1134" w:name="_OBX-3_Observation_Identifier"/>
      <w:bookmarkStart w:id="1135" w:name="_Toc232396302"/>
      <w:bookmarkEnd w:id="1134"/>
      <w:r w:rsidRPr="009D6ACF">
        <w:t>OBX-3 Observation Identifier</w:t>
      </w:r>
      <w:bookmarkEnd w:id="1135"/>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lastRenderedPageBreak/>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25C820B1"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25C820B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0B7"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0B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0B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25C820B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0B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0C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0C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0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5C820C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0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0C9"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0C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25C820CB"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25C820D4"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25C820D5"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25C820D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25C820E4"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25C820E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25C820E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25C820E7"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25C820E8"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25C820E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25C820E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25C820EB"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25C820EC" w14:textId="77777777" w:rsidR="00E12C52" w:rsidRPr="000365A1" w:rsidRDefault="00E12C52" w:rsidP="00931173">
            <w:pPr>
              <w:pStyle w:val="FieldVariant"/>
              <w:numPr>
                <w:ilvl w:val="2"/>
                <w:numId w:val="14"/>
              </w:numPr>
              <w:rPr>
                <w:rStyle w:val="Literal"/>
              </w:rPr>
            </w:pPr>
            <w:r w:rsidRPr="000365A1">
              <w:rPr>
                <w:rStyle w:val="Literal"/>
              </w:rPr>
              <w:lastRenderedPageBreak/>
              <w:t>MYCOAO^Myco Anti-O^VA080</w:t>
            </w:r>
          </w:p>
          <w:p w14:paraId="25C820ED"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25C820E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25C820E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5C820F0"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5C820F1"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25C820F2"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25C820F3"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25C820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25C820F5"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5C820F6"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25C820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25C820FA"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25C820F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BF4D2A">
            <w:pPr>
              <w:pStyle w:val="FieldVariant"/>
              <w:numPr>
                <w:ilvl w:val="0"/>
                <w:numId w:val="25"/>
              </w:numPr>
              <w:tabs>
                <w:tab w:val="num" w:pos="468"/>
              </w:tabs>
              <w:rPr>
                <w:rStyle w:val="Literal"/>
              </w:rPr>
            </w:pPr>
            <w:bookmarkStart w:id="1136" w:name="OLE_LINK46"/>
            <w:r w:rsidRPr="000365A1">
              <w:rPr>
                <w:rStyle w:val="Literal"/>
              </w:rPr>
              <w:t>EXPR^Expression^VA080</w:t>
            </w:r>
          </w:p>
          <w:p w14:paraId="25C82104"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25C821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36"/>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BF4D2A">
            <w:pPr>
              <w:pStyle w:val="FieldVariant"/>
              <w:numPr>
                <w:ilvl w:val="0"/>
                <w:numId w:val="25"/>
              </w:numPr>
              <w:tabs>
                <w:tab w:val="num" w:pos="468"/>
              </w:tabs>
              <w:rPr>
                <w:rStyle w:val="Literal"/>
              </w:rPr>
            </w:pPr>
            <w:bookmarkStart w:id="1137" w:name="OLE_LINK47"/>
            <w:r w:rsidRPr="000365A1">
              <w:rPr>
                <w:rStyle w:val="Literal"/>
              </w:rPr>
              <w:t>CH^Clinical History^VA080</w:t>
            </w:r>
          </w:p>
          <w:p w14:paraId="25C8210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0B"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37"/>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BF4D2A">
            <w:pPr>
              <w:pStyle w:val="FieldVariant"/>
              <w:numPr>
                <w:ilvl w:val="0"/>
                <w:numId w:val="25"/>
              </w:numPr>
              <w:tabs>
                <w:tab w:val="num" w:pos="468"/>
              </w:tabs>
              <w:rPr>
                <w:rStyle w:val="Literal"/>
              </w:rPr>
            </w:pPr>
            <w:bookmarkStart w:id="1138" w:name="OLE_LINK48"/>
            <w:r w:rsidRPr="000365A1">
              <w:rPr>
                <w:rStyle w:val="Literal"/>
              </w:rPr>
              <w:t>BCH^Brief Clinical History^VA080</w:t>
            </w:r>
          </w:p>
          <w:p w14:paraId="25C8211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25C82116"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17"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1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1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1A"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25C8211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38"/>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BF4D2A">
            <w:pPr>
              <w:pStyle w:val="FieldVariant"/>
              <w:numPr>
                <w:ilvl w:val="0"/>
                <w:numId w:val="25"/>
              </w:numPr>
              <w:tabs>
                <w:tab w:val="num" w:pos="468"/>
              </w:tabs>
              <w:rPr>
                <w:rStyle w:val="Literal"/>
              </w:rPr>
            </w:pPr>
            <w:bookmarkStart w:id="1139" w:name="OLE_LINK49"/>
            <w:r w:rsidRPr="000365A1">
              <w:rPr>
                <w:rStyle w:val="Literal"/>
              </w:rPr>
              <w:t>Bay Pines^Blood Pressure^VA080</w:t>
            </w:r>
          </w:p>
          <w:p w14:paraId="25C821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25C8212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25C82122"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5C82123"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25C82124" w14:textId="77777777" w:rsidR="00E12C52" w:rsidRPr="000365A1" w:rsidRDefault="00E12C52" w:rsidP="00BF4D2A">
            <w:pPr>
              <w:pStyle w:val="FieldVariant"/>
              <w:numPr>
                <w:ilvl w:val="0"/>
                <w:numId w:val="25"/>
              </w:numPr>
              <w:tabs>
                <w:tab w:val="num" w:pos="468"/>
              </w:tabs>
              <w:rPr>
                <w:rStyle w:val="Literal"/>
              </w:rPr>
            </w:pPr>
            <w:r w:rsidRPr="000365A1">
              <w:rPr>
                <w:rStyle w:val="Literal"/>
              </w:rPr>
              <w:lastRenderedPageBreak/>
              <w:t>T^Temperature^VA080</w:t>
            </w:r>
          </w:p>
          <w:p w14:paraId="25C8212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39"/>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lastRenderedPageBreak/>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BF4D2A">
      <w:pPr>
        <w:pStyle w:val="H4"/>
        <w:numPr>
          <w:ilvl w:val="3"/>
          <w:numId w:val="36"/>
        </w:numPr>
      </w:pPr>
      <w:bookmarkStart w:id="1140" w:name="_OBX-4_Observation_Sub-ID"/>
      <w:bookmarkStart w:id="1141" w:name="_Toc232396303"/>
      <w:bookmarkEnd w:id="1140"/>
      <w:r w:rsidRPr="009D6ACF">
        <w:t>OBX-4 Observation Sub-ID</w:t>
      </w:r>
      <w:bookmarkEnd w:id="1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BF4D2A">
      <w:pPr>
        <w:pStyle w:val="H4"/>
        <w:numPr>
          <w:ilvl w:val="3"/>
          <w:numId w:val="36"/>
        </w:numPr>
      </w:pPr>
      <w:bookmarkStart w:id="1142" w:name="_OBX-5_Observation_Value"/>
      <w:bookmarkStart w:id="1143" w:name="_Toc232396304"/>
      <w:bookmarkEnd w:id="1142"/>
      <w:r w:rsidRPr="009D6ACF">
        <w:t>OBX-5 Observation Value</w:t>
      </w:r>
      <w:bookmarkEnd w:id="1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r w:rsidRPr="000365A1">
              <w:rPr>
                <w:rFonts w:ascii="Arial" w:hAnsi="Arial" w:cs="Arial"/>
                <w:noProof w:val="0"/>
                <w:sz w:val="20"/>
                <w:szCs w:val="20"/>
              </w:rPr>
              <w:t>“ character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lastRenderedPageBreak/>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1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1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17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18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25C8218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8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1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18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8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25C8219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9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9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A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A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BF4D2A">
      <w:pPr>
        <w:pStyle w:val="H4"/>
        <w:numPr>
          <w:ilvl w:val="3"/>
          <w:numId w:val="36"/>
        </w:numPr>
      </w:pPr>
      <w:bookmarkStart w:id="1144" w:name="_OBX-6_Units_1"/>
      <w:bookmarkStart w:id="1145" w:name="_Toc232396305"/>
      <w:bookmarkEnd w:id="1144"/>
      <w:r w:rsidRPr="009D6ACF">
        <w:t>OBX-6 Units</w:t>
      </w:r>
      <w:bookmarkEnd w:id="11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lastRenderedPageBreak/>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BF4D2A">
      <w:pPr>
        <w:pStyle w:val="H4"/>
        <w:numPr>
          <w:ilvl w:val="3"/>
          <w:numId w:val="36"/>
        </w:numPr>
      </w:pPr>
      <w:bookmarkStart w:id="1146" w:name="_OBX-7_References_Range"/>
      <w:bookmarkStart w:id="1147" w:name="_Toc232396306"/>
      <w:bookmarkEnd w:id="1146"/>
      <w:r w:rsidRPr="009D6ACF">
        <w:t xml:space="preserve">OBX-7 </w:t>
      </w:r>
      <w:r w:rsidRPr="004A29AA">
        <w:t>Reference Range</w:t>
      </w:r>
      <w:bookmarkEnd w:id="1147"/>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BF4D2A">
            <w:pPr>
              <w:pStyle w:val="FieldVariant"/>
              <w:numPr>
                <w:ilvl w:val="0"/>
                <w:numId w:val="25"/>
              </w:numPr>
              <w:tabs>
                <w:tab w:val="num" w:pos="468"/>
                <w:tab w:val="num" w:pos="3240"/>
              </w:tabs>
            </w:pPr>
            <w:r w:rsidRPr="000365A1">
              <w:lastRenderedPageBreak/>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BF4D2A">
      <w:pPr>
        <w:pStyle w:val="H4"/>
        <w:numPr>
          <w:ilvl w:val="3"/>
          <w:numId w:val="36"/>
        </w:numPr>
      </w:pPr>
      <w:bookmarkStart w:id="1148" w:name="_OBX-8_Abnormal_Flags"/>
      <w:bookmarkStart w:id="1149" w:name="_Toc232396307"/>
      <w:bookmarkEnd w:id="1148"/>
      <w:r w:rsidRPr="009D6ACF">
        <w:t>OBX-8 Abnormal Flags</w:t>
      </w:r>
      <w:bookmarkEnd w:id="1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50" w:name="_Toc232396308"/>
    </w:p>
    <w:p w14:paraId="25C8222B" w14:textId="77777777" w:rsidR="00E12C52" w:rsidRDefault="00E12C52" w:rsidP="00BF4D2A">
      <w:pPr>
        <w:pStyle w:val="H4"/>
        <w:numPr>
          <w:ilvl w:val="3"/>
          <w:numId w:val="36"/>
        </w:numPr>
      </w:pPr>
      <w:bookmarkStart w:id="1151" w:name="OBX_11"/>
      <w:r>
        <w:t xml:space="preserve">OBX-11 </w:t>
      </w:r>
      <w:r w:rsidRPr="009D6ACF">
        <w:t>Observation Result Status</w:t>
      </w:r>
      <w:bookmarkEnd w:id="1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5C8222E" w14:textId="77777777" w:rsidTr="00441414">
        <w:trPr>
          <w:trHeight w:val="476"/>
        </w:trPr>
        <w:tc>
          <w:tcPr>
            <w:tcW w:w="846" w:type="pct"/>
            <w:shd w:val="clear" w:color="auto" w:fill="666699"/>
          </w:tcPr>
          <w:bookmarkEnd w:id="1151"/>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52" w:name="_OBX-12_Date_Last_Observation_Normal"/>
      <w:bookmarkStart w:id="1153" w:name="_Toc232396309"/>
      <w:bookmarkEnd w:id="1152"/>
    </w:p>
    <w:p w14:paraId="25C8224A" w14:textId="77777777" w:rsidR="00E12C52" w:rsidRDefault="00E12C52" w:rsidP="00BF4D2A">
      <w:pPr>
        <w:pStyle w:val="H4"/>
        <w:numPr>
          <w:ilvl w:val="3"/>
          <w:numId w:val="36"/>
        </w:numPr>
      </w:pPr>
      <w:r w:rsidRPr="009D6ACF">
        <w:t>OBX-12 Date Last Observation Normal Value</w:t>
      </w:r>
      <w:bookmarkEnd w:id="1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lastRenderedPageBreak/>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BF4D2A">
      <w:pPr>
        <w:pStyle w:val="H4"/>
        <w:numPr>
          <w:ilvl w:val="3"/>
          <w:numId w:val="36"/>
        </w:numPr>
      </w:pPr>
      <w:bookmarkStart w:id="1154" w:name="_OBX-14"/>
      <w:bookmarkStart w:id="1155" w:name="_OBX-14_Date/Time_of_the_Observation"/>
      <w:bookmarkStart w:id="1156" w:name="_Toc232396310"/>
      <w:bookmarkEnd w:id="1154"/>
      <w:bookmarkEnd w:id="1155"/>
      <w:r w:rsidRPr="009D6ACF">
        <w:t>OBX-13 User Defined Access Checks</w:t>
      </w:r>
      <w:bookmarkEnd w:id="1156"/>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r w:rsidRPr="00CF2483">
              <w:rPr>
                <w:rStyle w:val="Example"/>
              </w:rPr>
              <w:t>MICROBIOLOGY  multiple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57" w:name="_Toc232396311"/>
    </w:p>
    <w:p w14:paraId="25C82269" w14:textId="77777777" w:rsidR="00E12C52" w:rsidRDefault="00E12C52" w:rsidP="00BF4D2A">
      <w:pPr>
        <w:pStyle w:val="H4"/>
        <w:numPr>
          <w:ilvl w:val="3"/>
          <w:numId w:val="36"/>
        </w:numPr>
      </w:pPr>
      <w:r w:rsidRPr="009D6ACF">
        <w:t>OBX-14 Date/Time of the Observation</w:t>
      </w:r>
      <w:bookmarkEnd w:id="1157"/>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25C82274"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25C82275"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YYYYMMDD[hhmm[ss]]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58" w:name="_OBX-13_User_Defined_Access_Checks"/>
      <w:bookmarkStart w:id="1159" w:name="_OBX-15_Producer’s_ID"/>
      <w:bookmarkStart w:id="1160" w:name="_Toc232396312"/>
      <w:bookmarkEnd w:id="1158"/>
      <w:bookmarkEnd w:id="1159"/>
    </w:p>
    <w:p w14:paraId="25C8228E" w14:textId="77777777" w:rsidR="00E12C52" w:rsidRPr="009D6ACF" w:rsidRDefault="00E12C52" w:rsidP="00BF4D2A">
      <w:pPr>
        <w:pStyle w:val="H4"/>
        <w:numPr>
          <w:ilvl w:val="3"/>
          <w:numId w:val="36"/>
        </w:numPr>
      </w:pPr>
      <w:r w:rsidRPr="009D6ACF">
        <w:t>OBX-15 Producer’s ID</w:t>
      </w:r>
      <w:bookmarkEnd w:id="11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lastRenderedPageBreak/>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61" w:name="_OBX-16_Responsible_Observer"/>
      <w:bookmarkEnd w:id="1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BF4D2A">
      <w:pPr>
        <w:pStyle w:val="H4"/>
        <w:numPr>
          <w:ilvl w:val="3"/>
          <w:numId w:val="36"/>
        </w:numPr>
      </w:pPr>
      <w:bookmarkStart w:id="1162" w:name="_OBX-16_Responsible_Observer_1"/>
      <w:bookmarkStart w:id="1163" w:name="_Toc232396313"/>
      <w:bookmarkEnd w:id="1162"/>
      <w:r w:rsidRPr="009D6ACF">
        <w:t>OBX-16 Responsible Observer</w:t>
      </w:r>
      <w:bookmarkEnd w:id="11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BF4D2A">
      <w:pPr>
        <w:pStyle w:val="H4"/>
        <w:numPr>
          <w:ilvl w:val="3"/>
          <w:numId w:val="36"/>
        </w:numPr>
      </w:pPr>
      <w:bookmarkStart w:id="1164" w:name="_OBX-17"/>
      <w:bookmarkStart w:id="1165" w:name="_OBX-17_Observation_Method"/>
      <w:bookmarkStart w:id="1166" w:name="_Toc232396314"/>
      <w:bookmarkEnd w:id="1164"/>
      <w:bookmarkEnd w:id="1165"/>
      <w:r w:rsidRPr="009D6ACF">
        <w:t>OBX-17 Observation Method</w:t>
      </w:r>
      <w:bookmarkEnd w:id="1166"/>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lastRenderedPageBreak/>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4274B9">
      <w:pPr>
        <w:pStyle w:val="AH3"/>
        <w:numPr>
          <w:ilvl w:val="2"/>
          <w:numId w:val="27"/>
        </w:numPr>
        <w:tabs>
          <w:tab w:val="clear" w:pos="1728"/>
          <w:tab w:val="num" w:pos="1170"/>
        </w:tabs>
        <w:ind w:left="1170" w:hanging="1170"/>
      </w:pPr>
      <w:bookmarkStart w:id="1167" w:name="_Toc110408653"/>
      <w:bookmarkStart w:id="1168" w:name="_Toc226975168"/>
      <w:bookmarkStart w:id="1169" w:name="_Toc228789343"/>
      <w:bookmarkStart w:id="1170" w:name="_Toc232396315"/>
      <w:bookmarkStart w:id="1171" w:name="_Toc233014227"/>
      <w:bookmarkStart w:id="1172" w:name="_Toc233167514"/>
      <w:r w:rsidRPr="009D6ACF">
        <w:t>Sample OBX Segments</w:t>
      </w:r>
      <w:bookmarkEnd w:id="1167"/>
      <w:bookmarkEnd w:id="1168"/>
      <w:bookmarkEnd w:id="1169"/>
      <w:bookmarkEnd w:id="1170"/>
      <w:bookmarkEnd w:id="1171"/>
      <w:bookmarkEnd w:id="1172"/>
    </w:p>
    <w:p w14:paraId="25C823B5" w14:textId="77777777" w:rsidR="00E12C52" w:rsidRPr="009D6ACF" w:rsidRDefault="00E12C52" w:rsidP="00BF4D2A">
      <w:pPr>
        <w:pStyle w:val="H4"/>
        <w:numPr>
          <w:ilvl w:val="3"/>
          <w:numId w:val="36"/>
        </w:numPr>
      </w:pPr>
      <w:bookmarkStart w:id="1173" w:name="_Toc232396316"/>
      <w:r w:rsidRPr="009D6ACF">
        <w:t>Allergy</w:t>
      </w:r>
      <w:bookmarkEnd w:id="1173"/>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BF4D2A">
      <w:pPr>
        <w:pStyle w:val="H4"/>
        <w:numPr>
          <w:ilvl w:val="3"/>
          <w:numId w:val="36"/>
        </w:numPr>
      </w:pPr>
      <w:bookmarkStart w:id="1174" w:name="_Toc232396317"/>
      <w:r w:rsidRPr="009D6ACF">
        <w:t>Autopsy</w:t>
      </w:r>
      <w:bookmarkEnd w:id="1174"/>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BF4D2A">
      <w:pPr>
        <w:pStyle w:val="H4"/>
        <w:numPr>
          <w:ilvl w:val="3"/>
          <w:numId w:val="36"/>
        </w:numPr>
      </w:pPr>
      <w:bookmarkStart w:id="1175" w:name="_Toc232396318"/>
      <w:r w:rsidRPr="009D6ACF">
        <w:t>Cytopathology</w:t>
      </w:r>
      <w:bookmarkEnd w:id="1175"/>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BF4D2A">
      <w:pPr>
        <w:pStyle w:val="H4"/>
        <w:numPr>
          <w:ilvl w:val="3"/>
          <w:numId w:val="36"/>
        </w:numPr>
      </w:pPr>
      <w:bookmarkStart w:id="1176" w:name="_Toc232396319"/>
      <w:r w:rsidRPr="009D6ACF">
        <w:t>Inpatient</w:t>
      </w:r>
      <w:bookmarkEnd w:id="1176"/>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BF4D2A">
      <w:pPr>
        <w:pStyle w:val="H4"/>
        <w:numPr>
          <w:ilvl w:val="3"/>
          <w:numId w:val="36"/>
        </w:numPr>
      </w:pPr>
      <w:bookmarkStart w:id="1177"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BF4D2A">
      <w:pPr>
        <w:pStyle w:val="H4"/>
        <w:numPr>
          <w:ilvl w:val="3"/>
          <w:numId w:val="36"/>
        </w:numPr>
      </w:pPr>
      <w:r w:rsidRPr="009D6ACF">
        <w:t>IV</w:t>
      </w:r>
      <w:bookmarkEnd w:id="1177"/>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BF4D2A">
      <w:pPr>
        <w:pStyle w:val="H4"/>
        <w:numPr>
          <w:ilvl w:val="3"/>
          <w:numId w:val="36"/>
        </w:numPr>
      </w:pPr>
      <w:bookmarkStart w:id="1178" w:name="_Toc232396321"/>
      <w:r w:rsidRPr="009D6ACF">
        <w:t>Laboratory Data</w:t>
      </w:r>
      <w:bookmarkEnd w:id="1178"/>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BF4D2A">
      <w:pPr>
        <w:pStyle w:val="H4"/>
        <w:numPr>
          <w:ilvl w:val="3"/>
          <w:numId w:val="36"/>
        </w:numPr>
      </w:pPr>
      <w:bookmarkStart w:id="1179" w:name="_Toc232396322"/>
      <w:r w:rsidRPr="009D6ACF">
        <w:t>Med. Proc. (EKG)</w:t>
      </w:r>
      <w:bookmarkEnd w:id="1179"/>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BF4D2A">
      <w:pPr>
        <w:pStyle w:val="H4"/>
        <w:numPr>
          <w:ilvl w:val="3"/>
          <w:numId w:val="36"/>
        </w:numPr>
      </w:pPr>
      <w:bookmarkStart w:id="1180" w:name="_Toc232396323"/>
      <w:r w:rsidRPr="009D6ACF">
        <w:t>Microbiology</w:t>
      </w:r>
      <w:bookmarkEnd w:id="1180"/>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BF4D2A">
      <w:pPr>
        <w:pStyle w:val="H4"/>
        <w:numPr>
          <w:ilvl w:val="3"/>
          <w:numId w:val="36"/>
        </w:numPr>
      </w:pPr>
      <w:bookmarkStart w:id="1181" w:name="_Toc232396324"/>
      <w:r w:rsidRPr="009D6ACF">
        <w:t>Outpatient</w:t>
      </w:r>
      <w:bookmarkEnd w:id="1181"/>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BF4D2A">
      <w:pPr>
        <w:pStyle w:val="H4"/>
        <w:numPr>
          <w:ilvl w:val="3"/>
          <w:numId w:val="36"/>
        </w:numPr>
      </w:pPr>
      <w:bookmarkStart w:id="1182" w:name="_Toc232396325"/>
      <w:r w:rsidRPr="009D6ACF">
        <w:t>Problem List</w:t>
      </w:r>
      <w:bookmarkEnd w:id="1182"/>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BF4D2A">
      <w:pPr>
        <w:pStyle w:val="H4"/>
        <w:numPr>
          <w:ilvl w:val="3"/>
          <w:numId w:val="36"/>
        </w:numPr>
      </w:pPr>
      <w:bookmarkStart w:id="1183" w:name="_Toc232396326"/>
      <w:r w:rsidRPr="009D6ACF">
        <w:t>Radiology</w:t>
      </w:r>
      <w:bookmarkEnd w:id="1183"/>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BF4D2A">
      <w:pPr>
        <w:pStyle w:val="H4"/>
        <w:numPr>
          <w:ilvl w:val="3"/>
          <w:numId w:val="36"/>
        </w:numPr>
      </w:pPr>
      <w:bookmarkStart w:id="1184"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31173">
      <w:pPr>
        <w:pStyle w:val="H4"/>
        <w:numPr>
          <w:ilvl w:val="3"/>
          <w:numId w:val="36"/>
        </w:numPr>
        <w:ind w:left="2822" w:hanging="2822"/>
      </w:pPr>
      <w:r w:rsidRPr="009D6ACF">
        <w:t>Surgical Pathology</w:t>
      </w:r>
      <w:bookmarkEnd w:id="1184"/>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BF4D2A">
      <w:pPr>
        <w:pStyle w:val="H4"/>
        <w:numPr>
          <w:ilvl w:val="3"/>
          <w:numId w:val="36"/>
        </w:numPr>
      </w:pPr>
      <w:bookmarkStart w:id="1185" w:name="_Toc232396328"/>
      <w:r w:rsidRPr="009D6ACF">
        <w:t>Vitals</w:t>
      </w:r>
      <w:bookmarkEnd w:id="1185"/>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BF4D2A">
      <w:pPr>
        <w:pStyle w:val="AH2"/>
        <w:numPr>
          <w:ilvl w:val="1"/>
          <w:numId w:val="27"/>
        </w:numPr>
      </w:pPr>
      <w:bookmarkStart w:id="1186" w:name="_ORC_–_Common_Order_Segment"/>
      <w:bookmarkStart w:id="1187" w:name="_Toc110408654"/>
      <w:bookmarkStart w:id="1188" w:name="_Toc226975169"/>
      <w:bookmarkStart w:id="1189" w:name="_Toc228789344"/>
      <w:bookmarkStart w:id="1190" w:name="_Toc232396329"/>
      <w:bookmarkStart w:id="1191" w:name="_Toc233014228"/>
      <w:bookmarkStart w:id="1192" w:name="_Toc233167515"/>
      <w:bookmarkEnd w:id="1186"/>
      <w:r w:rsidRPr="004B3A0B">
        <w:t>ORC – Common Order Segment</w:t>
      </w:r>
      <w:bookmarkEnd w:id="1187"/>
      <w:bookmarkEnd w:id="1188"/>
      <w:bookmarkEnd w:id="1189"/>
      <w:bookmarkEnd w:id="1190"/>
      <w:bookmarkEnd w:id="1191"/>
      <w:bookmarkEnd w:id="1192"/>
    </w:p>
    <w:p w14:paraId="25C82415" w14:textId="77777777" w:rsidR="00E12C52" w:rsidRDefault="00E12C52" w:rsidP="009D7405">
      <w:pPr>
        <w:pStyle w:val="Caption"/>
      </w:pPr>
      <w:bookmarkStart w:id="1193" w:name="_Toc421631396"/>
      <w:r>
        <w:t xml:space="preserve">Table </w:t>
      </w:r>
      <w:r w:rsidR="00F317DB">
        <w:fldChar w:fldCharType="begin"/>
      </w:r>
      <w:r w:rsidR="00F317DB">
        <w:instrText xml:space="preserve"> SEQ Table \* ARABIC </w:instrText>
      </w:r>
      <w:r w:rsidR="00F317DB">
        <w:fldChar w:fldCharType="separate"/>
      </w:r>
      <w:r w:rsidR="003320F1">
        <w:rPr>
          <w:noProof/>
        </w:rPr>
        <w:t>52</w:t>
      </w:r>
      <w:r w:rsidR="00F317DB">
        <w:rPr>
          <w:noProof/>
        </w:rPr>
        <w:fldChar w:fldCharType="end"/>
      </w:r>
      <w:r>
        <w:t xml:space="preserve"> – Common Order Segment</w:t>
      </w:r>
      <w:bookmarkEnd w:id="11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F317DB"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F317DB"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F317DB"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F317DB"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F317DB"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lastRenderedPageBreak/>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F317DB"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F317DB"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F317DB"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194" w:name="_Toc110408655"/>
      <w:bookmarkStart w:id="1195" w:name="_Toc226975170"/>
      <w:bookmarkStart w:id="1196" w:name="_Toc228789345"/>
      <w:bookmarkStart w:id="1197" w:name="_Toc232396330"/>
      <w:bookmarkStart w:id="1198" w:name="_Toc233014229"/>
      <w:bookmarkStart w:id="1199" w:name="_Toc233167516"/>
    </w:p>
    <w:p w14:paraId="25C82501"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194"/>
      <w:bookmarkEnd w:id="1195"/>
      <w:bookmarkEnd w:id="1196"/>
      <w:bookmarkEnd w:id="1197"/>
      <w:bookmarkEnd w:id="1198"/>
      <w:bookmarkEnd w:id="1199"/>
    </w:p>
    <w:p w14:paraId="25C82502" w14:textId="77777777" w:rsidR="00E12C52" w:rsidRDefault="00E12C52" w:rsidP="00BF4D2A">
      <w:pPr>
        <w:pStyle w:val="H4"/>
        <w:numPr>
          <w:ilvl w:val="3"/>
          <w:numId w:val="36"/>
        </w:numPr>
      </w:pPr>
      <w:bookmarkStart w:id="1200" w:name="_ORC-1_Order_Control"/>
      <w:bookmarkStart w:id="1201" w:name="_Toc232396331"/>
      <w:bookmarkEnd w:id="1200"/>
      <w:r w:rsidRPr="009D6ACF">
        <w:t>ORC-1 Order Control</w:t>
      </w:r>
      <w:bookmarkEnd w:id="1201"/>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4274B9">
      <w:pPr>
        <w:pStyle w:val="H4"/>
        <w:keepNext/>
        <w:keepLines/>
        <w:numPr>
          <w:ilvl w:val="3"/>
          <w:numId w:val="36"/>
        </w:numPr>
      </w:pPr>
      <w:bookmarkStart w:id="1202" w:name="_ORC-2_Placer_Order_Number"/>
      <w:bookmarkStart w:id="1203" w:name="_Toc232396332"/>
      <w:bookmarkEnd w:id="1202"/>
      <w:r w:rsidRPr="009D6ACF">
        <w:t>ORC-2 Placer Order Number</w:t>
      </w:r>
      <w:bookmarkEnd w:id="1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BF4D2A">
      <w:pPr>
        <w:pStyle w:val="H4"/>
        <w:numPr>
          <w:ilvl w:val="3"/>
          <w:numId w:val="36"/>
        </w:numPr>
      </w:pPr>
      <w:bookmarkStart w:id="1204" w:name="_ORC-9_Date/Time_of_Transaction"/>
      <w:bookmarkStart w:id="1205" w:name="ORC_5"/>
      <w:bookmarkStart w:id="1206" w:name="_Toc232396333"/>
      <w:bookmarkEnd w:id="1204"/>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40" w14:textId="77777777" w:rsidTr="00112E38">
        <w:trPr>
          <w:trHeight w:val="386"/>
        </w:trPr>
        <w:tc>
          <w:tcPr>
            <w:tcW w:w="846" w:type="pct"/>
            <w:vMerge w:val="restart"/>
            <w:shd w:val="clear" w:color="auto" w:fill="666699"/>
          </w:tcPr>
          <w:bookmarkEnd w:id="1205"/>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BF4D2A">
      <w:pPr>
        <w:pStyle w:val="H4"/>
        <w:numPr>
          <w:ilvl w:val="3"/>
          <w:numId w:val="36"/>
        </w:numPr>
      </w:pPr>
      <w:bookmarkStart w:id="1207" w:name="ORC_9"/>
      <w:r w:rsidRPr="00180E96">
        <w:t>ORC-9 Date/Time of Transaction</w:t>
      </w:r>
      <w:bookmarkEnd w:id="1206"/>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56" w14:textId="77777777" w:rsidTr="00441414">
        <w:trPr>
          <w:trHeight w:val="386"/>
        </w:trPr>
        <w:tc>
          <w:tcPr>
            <w:tcW w:w="846" w:type="pct"/>
            <w:vMerge w:val="restart"/>
            <w:shd w:val="clear" w:color="auto" w:fill="666699"/>
          </w:tcPr>
          <w:bookmarkEnd w:id="1207"/>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08" w:name="_ORC-12_Ordering_Provider"/>
      <w:bookmarkStart w:id="1209" w:name="_Toc232396334"/>
      <w:bookmarkEnd w:id="1208"/>
    </w:p>
    <w:p w14:paraId="25C82566" w14:textId="77777777" w:rsidR="00E12C52" w:rsidRPr="009D6ACF" w:rsidRDefault="00E12C52" w:rsidP="00BF4D2A">
      <w:pPr>
        <w:pStyle w:val="H4"/>
        <w:numPr>
          <w:ilvl w:val="3"/>
          <w:numId w:val="36"/>
        </w:numPr>
      </w:pPr>
      <w:r w:rsidRPr="009D6ACF">
        <w:t>ORC-12 Ordering Provider</w:t>
      </w:r>
      <w:bookmarkEnd w:id="12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lastRenderedPageBreak/>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BF4D2A">
      <w:pPr>
        <w:pStyle w:val="H4"/>
        <w:numPr>
          <w:ilvl w:val="3"/>
          <w:numId w:val="36"/>
        </w:numPr>
      </w:pPr>
      <w:bookmarkStart w:id="1210" w:name="_ORC-15_Order_Effective_Date/Time"/>
      <w:bookmarkStart w:id="1211" w:name="_Toc232396335"/>
      <w:bookmarkEnd w:id="1210"/>
      <w:r w:rsidRPr="009D6ACF">
        <w:t>ORC-15 Order Effective Date/Time</w:t>
      </w:r>
      <w:bookmarkEnd w:id="1211"/>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BF4D2A">
      <w:pPr>
        <w:pStyle w:val="H4"/>
        <w:numPr>
          <w:ilvl w:val="3"/>
          <w:numId w:val="36"/>
        </w:numPr>
      </w:pPr>
      <w:bookmarkStart w:id="1212" w:name="_ORC-16_Order_Control_Code_Reason"/>
      <w:bookmarkStart w:id="1213" w:name="_Toc232396336"/>
      <w:bookmarkEnd w:id="1212"/>
      <w:r w:rsidRPr="009D6ACF">
        <w:t>ORC-16 Order Control Code Reason</w:t>
      </w:r>
      <w:bookmarkEnd w:id="12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14" w:name="_ORC-17_Entering_Organization"/>
      <w:bookmarkStart w:id="1215" w:name="_Toc232396337"/>
      <w:bookmarkEnd w:id="1214"/>
    </w:p>
    <w:p w14:paraId="25C82622" w14:textId="77777777" w:rsidR="00E12C52" w:rsidRPr="009D6ACF" w:rsidRDefault="00E12C52" w:rsidP="00BF4D2A">
      <w:pPr>
        <w:pStyle w:val="H4"/>
        <w:numPr>
          <w:ilvl w:val="3"/>
          <w:numId w:val="36"/>
        </w:numPr>
      </w:pPr>
      <w:r w:rsidRPr="009D6ACF">
        <w:t>ORC-17 Entering Organization</w:t>
      </w:r>
      <w:bookmarkEnd w:id="12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4274B9">
      <w:pPr>
        <w:pStyle w:val="AH3"/>
        <w:numPr>
          <w:ilvl w:val="2"/>
          <w:numId w:val="27"/>
        </w:numPr>
        <w:tabs>
          <w:tab w:val="clear" w:pos="1728"/>
          <w:tab w:val="num" w:pos="1170"/>
        </w:tabs>
        <w:ind w:left="1170" w:hanging="1170"/>
      </w:pPr>
      <w:bookmarkStart w:id="1216" w:name="_Toc110408656"/>
      <w:bookmarkStart w:id="1217" w:name="_Toc226975171"/>
      <w:bookmarkStart w:id="1218" w:name="_Toc228789346"/>
      <w:bookmarkStart w:id="1219" w:name="_Toc232396338"/>
      <w:bookmarkStart w:id="1220" w:name="_Toc233014230"/>
      <w:bookmarkStart w:id="1221" w:name="_Toc233167517"/>
      <w:r w:rsidRPr="009D6ACF">
        <w:t>Sample ORC Segments</w:t>
      </w:r>
      <w:bookmarkEnd w:id="1216"/>
      <w:bookmarkEnd w:id="1217"/>
      <w:bookmarkEnd w:id="1218"/>
      <w:bookmarkEnd w:id="1219"/>
      <w:bookmarkEnd w:id="1220"/>
      <w:bookmarkEnd w:id="1221"/>
    </w:p>
    <w:p w14:paraId="25C82659" w14:textId="77777777" w:rsidR="00E12C52" w:rsidRPr="00180E96" w:rsidRDefault="00E12C52" w:rsidP="00DA04CA">
      <w:pPr>
        <w:pStyle w:val="H4"/>
        <w:numPr>
          <w:ilvl w:val="3"/>
          <w:numId w:val="2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DA04CA">
      <w:pPr>
        <w:pStyle w:val="H4"/>
        <w:numPr>
          <w:ilvl w:val="3"/>
          <w:numId w:val="27"/>
        </w:numPr>
      </w:pPr>
      <w:r w:rsidRPr="00180E96">
        <w:t>Outpatient</w:t>
      </w:r>
    </w:p>
    <w:p w14:paraId="25C8265D" w14:textId="77777777" w:rsidR="00E12C52" w:rsidRPr="00180E96" w:rsidRDefault="00E12C52" w:rsidP="00315590">
      <w:pPr>
        <w:spacing w:before="0" w:after="0"/>
      </w:pPr>
      <w:r w:rsidRPr="00180E96">
        <w:rPr>
          <w:rStyle w:val="Example"/>
        </w:rPr>
        <w:lastRenderedPageBreak/>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DA04CA">
      <w:pPr>
        <w:pStyle w:val="H4"/>
        <w:numPr>
          <w:ilvl w:val="3"/>
          <w:numId w:val="2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BF4D2A">
      <w:pPr>
        <w:pStyle w:val="AH2"/>
        <w:numPr>
          <w:ilvl w:val="1"/>
          <w:numId w:val="27"/>
        </w:numPr>
      </w:pPr>
      <w:bookmarkStart w:id="1222" w:name="_PID_–_Patient"/>
      <w:bookmarkStart w:id="1223" w:name="_PID_–_Patient_ID_Segment"/>
      <w:bookmarkStart w:id="1224" w:name="_Toc110408657"/>
      <w:bookmarkStart w:id="1225" w:name="_Toc226975172"/>
      <w:bookmarkStart w:id="1226" w:name="_Toc228789347"/>
      <w:bookmarkStart w:id="1227" w:name="_Toc232396339"/>
      <w:bookmarkStart w:id="1228" w:name="_Toc233014231"/>
      <w:bookmarkStart w:id="1229" w:name="_Toc233167518"/>
      <w:bookmarkEnd w:id="1222"/>
      <w:bookmarkEnd w:id="1223"/>
      <w:r w:rsidRPr="004B3A0B">
        <w:t>PID – Patient ID Segment</w:t>
      </w:r>
      <w:bookmarkEnd w:id="1015"/>
      <w:bookmarkEnd w:id="1224"/>
      <w:bookmarkEnd w:id="1225"/>
      <w:bookmarkEnd w:id="1226"/>
      <w:bookmarkEnd w:id="1227"/>
      <w:bookmarkEnd w:id="1228"/>
      <w:bookmarkEnd w:id="1229"/>
    </w:p>
    <w:p w14:paraId="25C82662" w14:textId="77777777" w:rsidR="00E12C52" w:rsidRDefault="00E12C52" w:rsidP="009D7405">
      <w:pPr>
        <w:pStyle w:val="Caption"/>
      </w:pPr>
      <w:bookmarkStart w:id="1230" w:name="_Toc421631397"/>
      <w:r>
        <w:t xml:space="preserve">Table </w:t>
      </w:r>
      <w:r w:rsidR="00F317DB">
        <w:fldChar w:fldCharType="begin"/>
      </w:r>
      <w:r w:rsidR="00F317DB">
        <w:instrText xml:space="preserve"> SEQ Table \* ARABIC </w:instrText>
      </w:r>
      <w:r w:rsidR="00F317DB">
        <w:fldChar w:fldCharType="separate"/>
      </w:r>
      <w:r w:rsidR="003320F1">
        <w:rPr>
          <w:noProof/>
        </w:rPr>
        <w:t>53</w:t>
      </w:r>
      <w:r w:rsidR="00F317DB">
        <w:rPr>
          <w:noProof/>
        </w:rPr>
        <w:fldChar w:fldCharType="end"/>
      </w:r>
      <w:r>
        <w:t xml:space="preserve"> – </w:t>
      </w:r>
      <w:r w:rsidRPr="009C3EE0">
        <w:t>Patient ID Segment</w:t>
      </w:r>
      <w:bookmarkEnd w:id="12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F317DB"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F317DB"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F317DB"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F317DB"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F317DB"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F317DB"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F317DB"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F317DB"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F317DB"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lastRenderedPageBreak/>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F317DB"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F317DB"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4274B9">
      <w:pPr>
        <w:pStyle w:val="AH3"/>
        <w:numPr>
          <w:ilvl w:val="2"/>
          <w:numId w:val="27"/>
        </w:numPr>
        <w:tabs>
          <w:tab w:val="clear" w:pos="1728"/>
          <w:tab w:val="num" w:pos="1170"/>
        </w:tabs>
        <w:ind w:left="1170" w:hanging="1170"/>
      </w:pPr>
      <w:bookmarkStart w:id="1231" w:name="_Toc110408658"/>
      <w:bookmarkStart w:id="1232" w:name="_Toc226975173"/>
      <w:bookmarkStart w:id="1233" w:name="_Toc228789348"/>
      <w:bookmarkStart w:id="1234" w:name="_Toc232396340"/>
      <w:bookmarkStart w:id="1235" w:name="_Toc233014232"/>
      <w:bookmarkStart w:id="1236" w:name="_Toc233167519"/>
      <w:bookmarkStart w:id="1237" w:name="_Toc31771282"/>
      <w:r w:rsidRPr="009D6ACF">
        <w:t>Field Definitions</w:t>
      </w:r>
      <w:bookmarkEnd w:id="1231"/>
      <w:bookmarkEnd w:id="1232"/>
      <w:bookmarkEnd w:id="1233"/>
      <w:bookmarkEnd w:id="1234"/>
      <w:bookmarkEnd w:id="1235"/>
      <w:bookmarkEnd w:id="1236"/>
    </w:p>
    <w:p w14:paraId="25C827C3" w14:textId="77777777" w:rsidR="00E12C52" w:rsidRDefault="00E12C52" w:rsidP="00BF4D2A">
      <w:pPr>
        <w:pStyle w:val="H4"/>
        <w:numPr>
          <w:ilvl w:val="3"/>
          <w:numId w:val="36"/>
        </w:numPr>
      </w:pPr>
      <w:bookmarkStart w:id="1238" w:name="_PID-2_Patient_ID"/>
      <w:bookmarkStart w:id="1239" w:name="_PID-1_Set_ID"/>
      <w:bookmarkStart w:id="1240" w:name="_Toc232396341"/>
      <w:bookmarkEnd w:id="1238"/>
      <w:bookmarkEnd w:id="1239"/>
      <w:r w:rsidRPr="009D6ACF">
        <w:t>PID-1 Set ID – PID</w:t>
      </w:r>
      <w:bookmarkEnd w:id="1240"/>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BF4D2A">
      <w:pPr>
        <w:pStyle w:val="H4"/>
        <w:numPr>
          <w:ilvl w:val="3"/>
          <w:numId w:val="36"/>
        </w:numPr>
      </w:pPr>
      <w:bookmarkStart w:id="1241" w:name="_PID-2_Patient_ID_1"/>
      <w:bookmarkStart w:id="1242" w:name="_PID-3_Patient_ID"/>
      <w:bookmarkStart w:id="1243" w:name="_PID-3_Patient_Identifier"/>
      <w:bookmarkStart w:id="1244" w:name="_PID-7_Date/Time_of"/>
      <w:bookmarkStart w:id="1245" w:name="_PID-5_Patient_Name"/>
      <w:bookmarkStart w:id="1246" w:name="_PID-3_Patient_Identifier_List"/>
      <w:bookmarkStart w:id="1247" w:name="_Toc232396342"/>
      <w:bookmarkStart w:id="1248" w:name="_Toc31771285"/>
      <w:bookmarkEnd w:id="1237"/>
      <w:bookmarkEnd w:id="1241"/>
      <w:bookmarkEnd w:id="1242"/>
      <w:bookmarkEnd w:id="1243"/>
      <w:bookmarkEnd w:id="1244"/>
      <w:bookmarkEnd w:id="1245"/>
      <w:bookmarkEnd w:id="1246"/>
      <w:r w:rsidRPr="009D6ACF">
        <w:t xml:space="preserve">PID-3 </w:t>
      </w:r>
      <w:r w:rsidRPr="009D6ACF">
        <w:rPr>
          <w:szCs w:val="16"/>
        </w:rPr>
        <w:t>Patient Identifier List</w:t>
      </w:r>
      <w:bookmarkEnd w:id="12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lastRenderedPageBreak/>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F317DB"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F317DB"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BF4D2A">
      <w:pPr>
        <w:pStyle w:val="H4"/>
        <w:numPr>
          <w:ilvl w:val="3"/>
          <w:numId w:val="36"/>
        </w:numPr>
      </w:pPr>
      <w:bookmarkStart w:id="1249" w:name="_PID-5_Patient_Name_1"/>
      <w:bookmarkStart w:id="1250" w:name="_Toc232396343"/>
      <w:bookmarkEnd w:id="1249"/>
      <w:r w:rsidRPr="009D6ACF">
        <w:t>PID-5 Patient Name</w:t>
      </w:r>
      <w:bookmarkEnd w:id="1250"/>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BF4D2A">
      <w:pPr>
        <w:pStyle w:val="H4"/>
        <w:numPr>
          <w:ilvl w:val="3"/>
          <w:numId w:val="36"/>
        </w:numPr>
      </w:pPr>
      <w:bookmarkStart w:id="1251" w:name="_PID-7_Date/Time_of_Birth"/>
      <w:bookmarkStart w:id="1252" w:name="_Toc232396344"/>
      <w:bookmarkEnd w:id="1251"/>
      <w:r w:rsidRPr="009D6ACF">
        <w:lastRenderedPageBreak/>
        <w:t>PID-7 Date/Time of Birth</w:t>
      </w:r>
      <w:bookmarkEnd w:id="1248"/>
      <w:bookmarkEnd w:id="1252"/>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BF4D2A">
      <w:pPr>
        <w:pStyle w:val="H4"/>
        <w:numPr>
          <w:ilvl w:val="3"/>
          <w:numId w:val="36"/>
        </w:numPr>
      </w:pPr>
      <w:bookmarkStart w:id="1253" w:name="_PID-8_Sex"/>
      <w:bookmarkStart w:id="1254" w:name="_Toc31771286"/>
      <w:bookmarkStart w:id="1255" w:name="_Toc232396345"/>
      <w:bookmarkEnd w:id="1253"/>
      <w:r w:rsidRPr="009D6ACF">
        <w:t>PID-8 Sex</w:t>
      </w:r>
      <w:bookmarkEnd w:id="1254"/>
      <w:bookmarkEnd w:id="1255"/>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BF4D2A">
      <w:pPr>
        <w:pStyle w:val="H4"/>
        <w:numPr>
          <w:ilvl w:val="3"/>
          <w:numId w:val="36"/>
        </w:numPr>
      </w:pPr>
      <w:bookmarkStart w:id="1256" w:name="_PID-10_Race_and"/>
      <w:bookmarkStart w:id="1257" w:name="_Toc31771287"/>
      <w:bookmarkStart w:id="1258" w:name="_Toc232396346"/>
      <w:bookmarkEnd w:id="1256"/>
      <w:r w:rsidRPr="009D6ACF">
        <w:t>PID-10 Race and Collection Method</w:t>
      </w:r>
      <w:bookmarkEnd w:id="1257"/>
      <w:bookmarkEnd w:id="12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BF4D2A">
      <w:pPr>
        <w:pStyle w:val="H4"/>
        <w:numPr>
          <w:ilvl w:val="3"/>
          <w:numId w:val="36"/>
        </w:numPr>
      </w:pPr>
      <w:bookmarkStart w:id="1259" w:name="_PID-11_Patient_address"/>
      <w:bookmarkStart w:id="1260" w:name="_Toc31771288"/>
      <w:bookmarkStart w:id="1261" w:name="_Toc232396347"/>
      <w:bookmarkEnd w:id="1259"/>
      <w:r w:rsidRPr="009D6ACF">
        <w:t>PID-11 Patient address</w:t>
      </w:r>
      <w:bookmarkEnd w:id="1260"/>
      <w:bookmarkEnd w:id="12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62" w:name="_PID-19_SSN_–"/>
      <w:bookmarkStart w:id="1263" w:name="_PID-19_SSN_Number"/>
      <w:bookmarkStart w:id="1264" w:name="_Toc31771289"/>
      <w:bookmarkStart w:id="1265" w:name="_Toc232396348"/>
      <w:bookmarkEnd w:id="1262"/>
      <w:bookmarkEnd w:id="1263"/>
      <w:r w:rsidRPr="009D6ACF">
        <w:t xml:space="preserve">PID-19 </w:t>
      </w:r>
      <w:bookmarkEnd w:id="1264"/>
      <w:r w:rsidRPr="009D6ACF">
        <w:t>SSN Number - Patient</w:t>
      </w:r>
      <w:bookmarkEnd w:id="1265"/>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lastRenderedPageBreak/>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BF4D2A">
      <w:pPr>
        <w:pStyle w:val="H4"/>
        <w:numPr>
          <w:ilvl w:val="3"/>
          <w:numId w:val="36"/>
        </w:numPr>
      </w:pPr>
      <w:bookmarkStart w:id="1266" w:name="_PID-22_Ethnicity_and"/>
      <w:bookmarkStart w:id="1267" w:name="_PID-22_Ethnic_Group"/>
      <w:bookmarkStart w:id="1268" w:name="_Toc31771290"/>
      <w:bookmarkStart w:id="1269" w:name="_Toc232396349"/>
      <w:bookmarkEnd w:id="1266"/>
      <w:bookmarkEnd w:id="1267"/>
      <w:r w:rsidRPr="009D6ACF">
        <w:t xml:space="preserve">PID-22 </w:t>
      </w:r>
      <w:bookmarkEnd w:id="1268"/>
      <w:r w:rsidRPr="009D6ACF">
        <w:t>Ethnic Group</w:t>
      </w:r>
      <w:bookmarkEnd w:id="12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BF4D2A">
      <w:pPr>
        <w:pStyle w:val="H4"/>
        <w:numPr>
          <w:ilvl w:val="3"/>
          <w:numId w:val="36"/>
        </w:numPr>
      </w:pPr>
      <w:bookmarkStart w:id="1270" w:name="_PID-29_Patient_Death"/>
      <w:bookmarkStart w:id="1271" w:name="_Toc31771291"/>
      <w:bookmarkStart w:id="1272" w:name="_Toc232396350"/>
      <w:bookmarkEnd w:id="1270"/>
      <w:r w:rsidRPr="001C4095">
        <w:t>PID-29 Patient Death Date and Time</w:t>
      </w:r>
      <w:bookmarkEnd w:id="1271"/>
      <w:bookmarkEnd w:id="127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lastRenderedPageBreak/>
              <w:t>Format:</w:t>
            </w:r>
          </w:p>
        </w:tc>
        <w:tc>
          <w:tcPr>
            <w:tcW w:w="4154" w:type="pct"/>
            <w:vAlign w:val="center"/>
          </w:tcPr>
          <w:p w14:paraId="25C82987"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273" w:name="_Toc31771292"/>
      <w:bookmarkStart w:id="1274" w:name="_Toc110408659"/>
      <w:bookmarkStart w:id="1275" w:name="_Toc226975174"/>
      <w:bookmarkStart w:id="1276" w:name="_Toc228789349"/>
      <w:bookmarkStart w:id="1277" w:name="_Toc232396351"/>
      <w:bookmarkStart w:id="1278" w:name="_Toc233014233"/>
      <w:bookmarkStart w:id="1279" w:name="_Toc233167520"/>
    </w:p>
    <w:p w14:paraId="25C8298D"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73"/>
      <w:bookmarkEnd w:id="1274"/>
      <w:bookmarkEnd w:id="1275"/>
      <w:bookmarkEnd w:id="1276"/>
      <w:bookmarkEnd w:id="1277"/>
      <w:bookmarkEnd w:id="1278"/>
      <w:bookmarkEnd w:id="1279"/>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BF4D2A">
      <w:pPr>
        <w:pStyle w:val="AH2"/>
        <w:numPr>
          <w:ilvl w:val="1"/>
          <w:numId w:val="27"/>
        </w:numPr>
      </w:pPr>
      <w:bookmarkStart w:id="1280" w:name="_ZSP_–_Service"/>
      <w:bookmarkStart w:id="1281" w:name="_ZRD_–_Rated"/>
      <w:bookmarkStart w:id="1282" w:name="_Toc110408660"/>
      <w:bookmarkStart w:id="1283" w:name="_Toc226975175"/>
      <w:bookmarkStart w:id="1284" w:name="_Toc228789350"/>
      <w:bookmarkStart w:id="1285" w:name="_Toc232396352"/>
      <w:bookmarkStart w:id="1286" w:name="_Toc233014234"/>
      <w:bookmarkStart w:id="1287" w:name="_Toc233167521"/>
      <w:bookmarkEnd w:id="1280"/>
      <w:bookmarkEnd w:id="1281"/>
      <w:r w:rsidRPr="009D6ACF">
        <w:t>PV1 – Patient Visit Segment</w:t>
      </w:r>
      <w:bookmarkEnd w:id="1282"/>
      <w:bookmarkEnd w:id="1283"/>
      <w:bookmarkEnd w:id="1284"/>
      <w:bookmarkEnd w:id="1285"/>
      <w:bookmarkEnd w:id="1286"/>
      <w:bookmarkEnd w:id="1287"/>
    </w:p>
    <w:p w14:paraId="25C82990" w14:textId="77777777" w:rsidR="00E12C52" w:rsidRDefault="00E12C52" w:rsidP="009D7405">
      <w:pPr>
        <w:pStyle w:val="Caption"/>
      </w:pPr>
      <w:bookmarkStart w:id="1288" w:name="_Toc421631398"/>
      <w:r>
        <w:t xml:space="preserve">Table </w:t>
      </w:r>
      <w:r w:rsidR="00F317DB">
        <w:fldChar w:fldCharType="begin"/>
      </w:r>
      <w:r w:rsidR="00F317DB">
        <w:instrText xml:space="preserve"> SEQ Table \* ARABIC </w:instrText>
      </w:r>
      <w:r w:rsidR="00F317DB">
        <w:fldChar w:fldCharType="separate"/>
      </w:r>
      <w:r w:rsidR="003320F1">
        <w:rPr>
          <w:noProof/>
        </w:rPr>
        <w:t>54</w:t>
      </w:r>
      <w:r w:rsidR="00F317DB">
        <w:rPr>
          <w:noProof/>
        </w:rPr>
        <w:fldChar w:fldCharType="end"/>
      </w:r>
      <w:r>
        <w:t xml:space="preserve"> – Patient Visit Segment</w:t>
      </w:r>
      <w:bookmarkEnd w:id="12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F317DB"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F317DB"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F317DB"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F317DB"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F317DB"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F317DB"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lastRenderedPageBreak/>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F317DB"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F317DB"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F317DB"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F317DB"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lastRenderedPageBreak/>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F317DB"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4274B9">
      <w:pPr>
        <w:pStyle w:val="AH3"/>
        <w:numPr>
          <w:ilvl w:val="2"/>
          <w:numId w:val="27"/>
        </w:numPr>
        <w:tabs>
          <w:tab w:val="clear" w:pos="1728"/>
          <w:tab w:val="num" w:pos="1170"/>
        </w:tabs>
        <w:ind w:left="1170" w:hanging="1170"/>
      </w:pPr>
      <w:bookmarkStart w:id="1289" w:name="_Toc110408661"/>
      <w:bookmarkStart w:id="1290" w:name="_Toc226975176"/>
      <w:bookmarkStart w:id="1291" w:name="_Toc228789351"/>
      <w:bookmarkStart w:id="1292" w:name="_Toc232396353"/>
      <w:bookmarkStart w:id="1293" w:name="_Toc233014235"/>
      <w:bookmarkStart w:id="1294" w:name="_Toc233167522"/>
      <w:bookmarkStart w:id="1295" w:name="_Toc31771309"/>
      <w:r w:rsidRPr="009D6ACF">
        <w:t>Field Definitions</w:t>
      </w:r>
      <w:bookmarkEnd w:id="1289"/>
      <w:bookmarkEnd w:id="1290"/>
      <w:bookmarkEnd w:id="1291"/>
      <w:bookmarkEnd w:id="1292"/>
      <w:bookmarkEnd w:id="1293"/>
      <w:bookmarkEnd w:id="1294"/>
    </w:p>
    <w:p w14:paraId="25C82B6F" w14:textId="77777777" w:rsidR="00E12C52" w:rsidRDefault="00E12C52" w:rsidP="00BF4D2A">
      <w:pPr>
        <w:pStyle w:val="H4"/>
        <w:numPr>
          <w:ilvl w:val="3"/>
          <w:numId w:val="36"/>
        </w:numPr>
      </w:pPr>
      <w:bookmarkStart w:id="1296" w:name="_PV1-1_Set_ID_–_PV1"/>
      <w:bookmarkStart w:id="1297" w:name="_Toc232396354"/>
      <w:bookmarkEnd w:id="1296"/>
      <w:r w:rsidRPr="009D6ACF">
        <w:t>PV1-1 Set ID – PV1</w:t>
      </w:r>
      <w:bookmarkEnd w:id="1297"/>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298" w:name="_PV1-2_Patient_Class"/>
      <w:bookmarkStart w:id="1299" w:name="_Toc232396355"/>
      <w:bookmarkEnd w:id="1298"/>
    </w:p>
    <w:p w14:paraId="25C82B77" w14:textId="77777777" w:rsidR="00E12C52" w:rsidRDefault="00E12C52" w:rsidP="00BF4D2A">
      <w:pPr>
        <w:pStyle w:val="H4"/>
        <w:numPr>
          <w:ilvl w:val="3"/>
          <w:numId w:val="36"/>
        </w:numPr>
      </w:pPr>
      <w:r w:rsidRPr="009D6ACF">
        <w:t>PV1-2 Patient Class</w:t>
      </w:r>
      <w:bookmarkEnd w:id="1295"/>
      <w:bookmarkEnd w:id="1299"/>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BF4D2A">
      <w:pPr>
        <w:pStyle w:val="H4"/>
        <w:numPr>
          <w:ilvl w:val="3"/>
          <w:numId w:val="36"/>
        </w:numPr>
      </w:pPr>
      <w:bookmarkStart w:id="1300" w:name="_PV1-3_Assigned_Patient_Location"/>
      <w:bookmarkStart w:id="1301" w:name="_Toc31771310"/>
      <w:bookmarkStart w:id="1302" w:name="_Toc232396356"/>
      <w:bookmarkEnd w:id="1300"/>
      <w:r w:rsidRPr="009D6ACF">
        <w:t>PV1-3 Assigned Patient Location</w:t>
      </w:r>
      <w:bookmarkEnd w:id="1301"/>
      <w:bookmarkEnd w:id="13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lastRenderedPageBreak/>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BF4D2A">
      <w:pPr>
        <w:pStyle w:val="H4"/>
        <w:numPr>
          <w:ilvl w:val="3"/>
          <w:numId w:val="36"/>
        </w:numPr>
      </w:pPr>
      <w:bookmarkStart w:id="1303" w:name="_PV1-4_Admission_Type"/>
      <w:bookmarkStart w:id="1304" w:name="_Toc232396357"/>
      <w:bookmarkEnd w:id="1303"/>
      <w:r w:rsidRPr="009D6ACF">
        <w:t>PV1-4 Admission Type</w:t>
      </w:r>
      <w:bookmarkEnd w:id="1304"/>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BF4D2A">
      <w:pPr>
        <w:pStyle w:val="H4"/>
        <w:numPr>
          <w:ilvl w:val="3"/>
          <w:numId w:val="36"/>
        </w:numPr>
      </w:pPr>
      <w:bookmarkStart w:id="1305" w:name="_PV1-6_Prior_Patient_Location"/>
      <w:bookmarkStart w:id="1306" w:name="_Toc31771311"/>
      <w:bookmarkStart w:id="1307" w:name="_Toc232396358"/>
      <w:bookmarkEnd w:id="1305"/>
      <w:r w:rsidRPr="009D6ACF">
        <w:t>PV1-6 Prior Patient Location</w:t>
      </w:r>
      <w:bookmarkEnd w:id="1306"/>
      <w:bookmarkEnd w:id="13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BF4D2A">
      <w:pPr>
        <w:pStyle w:val="H4"/>
        <w:numPr>
          <w:ilvl w:val="3"/>
          <w:numId w:val="36"/>
        </w:numPr>
      </w:pPr>
      <w:bookmarkStart w:id="1308" w:name="_PV1-7_Attending_Doctor"/>
      <w:bookmarkStart w:id="1309" w:name="_Toc31771312"/>
      <w:bookmarkStart w:id="1310" w:name="_Toc232396359"/>
      <w:bookmarkEnd w:id="1308"/>
      <w:r w:rsidRPr="009D6ACF">
        <w:t>PV1-7 Attending Doctor</w:t>
      </w:r>
      <w:bookmarkEnd w:id="1309"/>
      <w:bookmarkEnd w:id="13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lastRenderedPageBreak/>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BF4D2A">
      <w:pPr>
        <w:pStyle w:val="H4"/>
        <w:numPr>
          <w:ilvl w:val="3"/>
          <w:numId w:val="36"/>
        </w:numPr>
      </w:pPr>
      <w:bookmarkStart w:id="1311" w:name="_PV1_-_19__Visit_Number"/>
      <w:bookmarkStart w:id="1312" w:name="_PV1-19_Visit_Number"/>
      <w:bookmarkStart w:id="1313" w:name="_Toc31771313"/>
      <w:bookmarkStart w:id="1314" w:name="_Toc232396360"/>
      <w:bookmarkEnd w:id="1311"/>
      <w:bookmarkEnd w:id="1312"/>
      <w:r w:rsidRPr="009D6ACF">
        <w:t>PV1-19 Visit Number</w:t>
      </w:r>
      <w:bookmarkEnd w:id="1313"/>
      <w:bookmarkEnd w:id="1314"/>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 xml:space="preserve">PTF CLOSE OUT file </w:t>
            </w:r>
            <w:r w:rsidRPr="0060425D">
              <w:rPr>
                <w:rFonts w:ascii="Courier New" w:hAnsi="Courier New" w:cs="Courier New"/>
                <w:sz w:val="22"/>
                <w:szCs w:val="22"/>
              </w:rPr>
              <w:lastRenderedPageBreak/>
              <w:t>(#45.84)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BF4D2A">
      <w:pPr>
        <w:pStyle w:val="H4"/>
        <w:numPr>
          <w:ilvl w:val="3"/>
          <w:numId w:val="36"/>
        </w:numPr>
      </w:pPr>
      <w:bookmarkStart w:id="1315" w:name="_PV1_-_36__Discharge_Disposition"/>
      <w:bookmarkStart w:id="1316" w:name="_Toc31771314"/>
      <w:bookmarkStart w:id="1317" w:name="_Toc232396361"/>
      <w:bookmarkEnd w:id="1315"/>
      <w:r w:rsidRPr="009D6ACF">
        <w:t>PV1-36 Discharge Disposition</w:t>
      </w:r>
      <w:bookmarkEnd w:id="1316"/>
      <w:bookmarkEnd w:id="13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BF4D2A">
      <w:pPr>
        <w:pStyle w:val="H4"/>
        <w:numPr>
          <w:ilvl w:val="3"/>
          <w:numId w:val="36"/>
        </w:numPr>
      </w:pPr>
      <w:bookmarkStart w:id="1318" w:name="_PV1-44_Admit_Date/Time"/>
      <w:bookmarkStart w:id="1319" w:name="_Toc31771315"/>
      <w:bookmarkStart w:id="1320" w:name="_Toc232396362"/>
      <w:bookmarkEnd w:id="1318"/>
      <w:r w:rsidRPr="001C4095">
        <w:t>PV1-44 Admit Date/Time</w:t>
      </w:r>
      <w:bookmarkEnd w:id="1319"/>
      <w:bookmarkEnd w:id="132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BF4D2A">
      <w:pPr>
        <w:pStyle w:val="H4"/>
        <w:numPr>
          <w:ilvl w:val="3"/>
          <w:numId w:val="36"/>
        </w:numPr>
      </w:pPr>
      <w:bookmarkStart w:id="1321" w:name="_PV1-45_Discharge_Date/Time"/>
      <w:bookmarkStart w:id="1322" w:name="_Toc31771316"/>
      <w:bookmarkStart w:id="1323" w:name="_Toc232396363"/>
      <w:bookmarkEnd w:id="1321"/>
      <w:r w:rsidRPr="001C4095">
        <w:t>PV1-45 Discharge Date/Time</w:t>
      </w:r>
      <w:bookmarkEnd w:id="1322"/>
      <w:bookmarkEnd w:id="132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YYYYMMDD[hhmm[ss]]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BF4D2A">
      <w:pPr>
        <w:pStyle w:val="H4"/>
        <w:numPr>
          <w:ilvl w:val="3"/>
          <w:numId w:val="36"/>
        </w:numPr>
      </w:pPr>
      <w:bookmarkStart w:id="1324" w:name="_PV1-51_Visit_Indicator"/>
      <w:bookmarkStart w:id="1325" w:name="_Toc232396364"/>
      <w:bookmarkStart w:id="1326" w:name="_Toc31771318"/>
      <w:bookmarkEnd w:id="1324"/>
      <w:r w:rsidRPr="001C4095">
        <w:t>PV1-51 Visit Indicator</w:t>
      </w:r>
      <w:bookmarkEnd w:id="132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lastRenderedPageBreak/>
              <w:t>Definition:</w:t>
            </w:r>
          </w:p>
        </w:tc>
        <w:tc>
          <w:tcPr>
            <w:tcW w:w="1086" w:type="pct"/>
            <w:vAlign w:val="center"/>
          </w:tcPr>
          <w:p w14:paraId="25C82D6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4274B9">
      <w:pPr>
        <w:pStyle w:val="AH3"/>
        <w:numPr>
          <w:ilvl w:val="2"/>
          <w:numId w:val="27"/>
        </w:numPr>
        <w:tabs>
          <w:tab w:val="clear" w:pos="1728"/>
          <w:tab w:val="num" w:pos="1170"/>
        </w:tabs>
        <w:ind w:left="1170" w:hanging="1170"/>
      </w:pPr>
      <w:bookmarkStart w:id="1327" w:name="_Toc110408662"/>
      <w:bookmarkStart w:id="1328" w:name="_Toc226975177"/>
      <w:bookmarkStart w:id="1329" w:name="_Toc228789352"/>
      <w:bookmarkStart w:id="1330" w:name="_Toc232396365"/>
      <w:bookmarkStart w:id="1331" w:name="_Toc233014236"/>
      <w:bookmarkStart w:id="1332" w:name="_Toc233167523"/>
      <w:bookmarkEnd w:id="1326"/>
      <w:r w:rsidRPr="009D6ACF">
        <w:t>Sample PV1 Segment</w:t>
      </w:r>
      <w:bookmarkEnd w:id="1327"/>
      <w:bookmarkEnd w:id="1328"/>
      <w:bookmarkEnd w:id="1329"/>
      <w:bookmarkEnd w:id="1330"/>
      <w:bookmarkEnd w:id="1331"/>
      <w:bookmarkEnd w:id="1332"/>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BF4D2A">
      <w:pPr>
        <w:pStyle w:val="AH2"/>
        <w:numPr>
          <w:ilvl w:val="1"/>
          <w:numId w:val="27"/>
        </w:numPr>
      </w:pPr>
      <w:bookmarkStart w:id="1333" w:name="_RXE_–_Pharmacy/Treatment_Encoded_Or"/>
      <w:bookmarkStart w:id="1334" w:name="_Toc110408663"/>
      <w:bookmarkStart w:id="1335" w:name="_Toc226975178"/>
      <w:bookmarkStart w:id="1336" w:name="_Toc228789353"/>
      <w:bookmarkStart w:id="1337" w:name="_Toc232396366"/>
      <w:bookmarkStart w:id="1338" w:name="_Toc233014237"/>
      <w:bookmarkStart w:id="1339" w:name="_Toc233167524"/>
      <w:bookmarkEnd w:id="1333"/>
      <w:r w:rsidRPr="009D6ACF">
        <w:t>RXE – Pharmacy/Treatment Encoded Order Segment</w:t>
      </w:r>
      <w:bookmarkEnd w:id="1334"/>
      <w:bookmarkEnd w:id="1335"/>
      <w:bookmarkEnd w:id="1336"/>
      <w:bookmarkEnd w:id="1337"/>
      <w:bookmarkEnd w:id="1338"/>
      <w:bookmarkEnd w:id="1339"/>
    </w:p>
    <w:p w14:paraId="25C82D8A" w14:textId="77777777" w:rsidR="00E12C52" w:rsidRDefault="00E12C52" w:rsidP="009D7405">
      <w:pPr>
        <w:pStyle w:val="Caption"/>
      </w:pPr>
      <w:bookmarkStart w:id="1340" w:name="_Toc421631399"/>
      <w:r>
        <w:t xml:space="preserve">Table </w:t>
      </w:r>
      <w:r w:rsidR="00F317DB">
        <w:fldChar w:fldCharType="begin"/>
      </w:r>
      <w:r w:rsidR="00F317DB">
        <w:instrText xml:space="preserve"> SEQ Table \* ARABIC </w:instrText>
      </w:r>
      <w:r w:rsidR="00F317DB">
        <w:fldChar w:fldCharType="separate"/>
      </w:r>
      <w:r w:rsidR="003320F1">
        <w:rPr>
          <w:noProof/>
        </w:rPr>
        <w:t>55</w:t>
      </w:r>
      <w:r w:rsidR="00F317DB">
        <w:rPr>
          <w:noProof/>
        </w:rPr>
        <w:fldChar w:fldCharType="end"/>
      </w:r>
      <w:r>
        <w:t xml:space="preserve"> – </w:t>
      </w:r>
      <w:r w:rsidRPr="005172EC">
        <w:t>Pharmacy/Treatment Encoded Order Segment</w:t>
      </w:r>
      <w:bookmarkEnd w:id="13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F317DB"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F317DB"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F317DB"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F317DB"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F317DB"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F317DB"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F317DB"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F317DB"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lastRenderedPageBreak/>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F317DB"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F317DB"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F317DB"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F317DB"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F317DB"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F317DB"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F317DB"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F317DB"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F317DB"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F317DB"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F317DB"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F317DB"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4274B9">
      <w:pPr>
        <w:pStyle w:val="AH3"/>
        <w:numPr>
          <w:ilvl w:val="2"/>
          <w:numId w:val="27"/>
        </w:numPr>
        <w:tabs>
          <w:tab w:val="clear" w:pos="1728"/>
          <w:tab w:val="num" w:pos="1170"/>
        </w:tabs>
        <w:ind w:left="1170" w:hanging="1170"/>
      </w:pPr>
      <w:bookmarkStart w:id="1341" w:name="_Toc110408664"/>
      <w:bookmarkStart w:id="1342" w:name="_Toc226975179"/>
      <w:bookmarkStart w:id="1343" w:name="_Toc228789354"/>
      <w:bookmarkStart w:id="1344" w:name="_Toc232396367"/>
      <w:bookmarkStart w:id="1345" w:name="_Toc233014238"/>
      <w:bookmarkStart w:id="1346" w:name="_Toc233167525"/>
      <w:r w:rsidRPr="009D6ACF">
        <w:t>Field Definitions</w:t>
      </w:r>
      <w:bookmarkEnd w:id="1341"/>
      <w:bookmarkEnd w:id="1342"/>
      <w:bookmarkEnd w:id="1343"/>
      <w:bookmarkEnd w:id="1344"/>
      <w:bookmarkEnd w:id="1345"/>
      <w:bookmarkEnd w:id="1346"/>
    </w:p>
    <w:p w14:paraId="25C82EAC" w14:textId="77777777" w:rsidR="00E12C52" w:rsidRPr="009D6ACF" w:rsidRDefault="00E12C52" w:rsidP="00BF4D2A">
      <w:pPr>
        <w:pStyle w:val="H4"/>
        <w:numPr>
          <w:ilvl w:val="3"/>
          <w:numId w:val="36"/>
        </w:numPr>
      </w:pPr>
      <w:bookmarkStart w:id="1347" w:name="_RXE-1_Quantity/Timing"/>
      <w:bookmarkStart w:id="1348" w:name="_Toc232396368"/>
      <w:bookmarkEnd w:id="1347"/>
      <w:r w:rsidRPr="009D6ACF">
        <w:t>RXE-1 Quantity/Timing</w:t>
      </w:r>
      <w:bookmarkEnd w:id="13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lastRenderedPageBreak/>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BF4D2A">
      <w:pPr>
        <w:pStyle w:val="H4"/>
        <w:numPr>
          <w:ilvl w:val="3"/>
          <w:numId w:val="36"/>
        </w:numPr>
      </w:pPr>
      <w:bookmarkStart w:id="1349" w:name="_RXE-2_Give_Code"/>
      <w:bookmarkStart w:id="1350" w:name="_Toc232396369"/>
      <w:bookmarkEnd w:id="1349"/>
      <w:r w:rsidRPr="009D6ACF">
        <w:t>RXE-2 Give Code</w:t>
      </w:r>
      <w:bookmarkEnd w:id="13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51" w:name="_RXE-3_Give_Amount_-_Minimum"/>
      <w:bookmarkStart w:id="1352" w:name="_Toc232396370"/>
      <w:bookmarkEnd w:id="13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lastRenderedPageBreak/>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BF4D2A">
      <w:pPr>
        <w:pStyle w:val="H4"/>
        <w:numPr>
          <w:ilvl w:val="3"/>
          <w:numId w:val="36"/>
        </w:numPr>
      </w:pPr>
      <w:r w:rsidRPr="001C4095">
        <w:t>RXE-3 Give Amount - Minimum</w:t>
      </w:r>
      <w:bookmarkEnd w:id="13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BF4D2A">
      <w:pPr>
        <w:pStyle w:val="H4"/>
        <w:numPr>
          <w:ilvl w:val="3"/>
          <w:numId w:val="36"/>
        </w:numPr>
      </w:pPr>
      <w:bookmarkStart w:id="1353" w:name="_RXE-4_Give_Amount_-_Maximum"/>
      <w:bookmarkStart w:id="1354" w:name="_Toc232396371"/>
      <w:bookmarkEnd w:id="1353"/>
      <w:r w:rsidRPr="001C4095">
        <w:t>RXE-4 Give Amount - Maximum</w:t>
      </w:r>
      <w:bookmarkEnd w:id="135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BF4D2A">
      <w:pPr>
        <w:pStyle w:val="H4"/>
        <w:numPr>
          <w:ilvl w:val="3"/>
          <w:numId w:val="36"/>
        </w:numPr>
      </w:pPr>
      <w:bookmarkStart w:id="1355" w:name="_RXE-5_Give_Units"/>
      <w:bookmarkStart w:id="1356" w:name="_Toc232396372"/>
      <w:bookmarkEnd w:id="1355"/>
      <w:r w:rsidRPr="009D6ACF">
        <w:t>RXE-5 Give Units</w:t>
      </w:r>
      <w:bookmarkEnd w:id="13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BF4D2A">
      <w:pPr>
        <w:pStyle w:val="H4"/>
        <w:numPr>
          <w:ilvl w:val="3"/>
          <w:numId w:val="36"/>
        </w:numPr>
      </w:pPr>
      <w:bookmarkStart w:id="1357" w:name="_RXE-6_Give_Dosage_Form"/>
      <w:bookmarkStart w:id="1358" w:name="_Toc232396373"/>
      <w:bookmarkEnd w:id="1357"/>
      <w:r w:rsidRPr="001C4095">
        <w:t>RXE-6 Give Dosage Form</w:t>
      </w:r>
      <w:bookmarkEnd w:id="135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BF4D2A">
      <w:pPr>
        <w:pStyle w:val="H4"/>
        <w:numPr>
          <w:ilvl w:val="3"/>
          <w:numId w:val="36"/>
        </w:numPr>
      </w:pPr>
      <w:bookmarkStart w:id="1359" w:name="_RXE-7_Provider’s_Administration_Ins"/>
      <w:bookmarkStart w:id="1360" w:name="_Toc232396374"/>
      <w:bookmarkEnd w:id="1359"/>
      <w:r w:rsidRPr="009D6ACF">
        <w:t>RXE-7 Provider’s Administration Instructions</w:t>
      </w:r>
      <w:bookmarkEnd w:id="13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BF4D2A">
      <w:pPr>
        <w:pStyle w:val="H4"/>
        <w:numPr>
          <w:ilvl w:val="3"/>
          <w:numId w:val="36"/>
        </w:numPr>
      </w:pPr>
      <w:bookmarkStart w:id="1361" w:name="_RXE-10_Dispense_Amount"/>
      <w:bookmarkStart w:id="1362" w:name="_Toc232396375"/>
      <w:bookmarkEnd w:id="1361"/>
      <w:r w:rsidRPr="001C4095">
        <w:t>RXE-10 Dispense Amount</w:t>
      </w:r>
      <w:bookmarkEnd w:id="136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BF4D2A">
      <w:pPr>
        <w:pStyle w:val="H4"/>
        <w:numPr>
          <w:ilvl w:val="3"/>
          <w:numId w:val="36"/>
        </w:numPr>
      </w:pPr>
      <w:bookmarkStart w:id="1363" w:name="_RXE-17_Number_of_Refills/Doses_Disp"/>
      <w:bookmarkStart w:id="1364" w:name="_RXE-15"/>
      <w:bookmarkStart w:id="1365" w:name="_Toc232396376"/>
      <w:bookmarkEnd w:id="1363"/>
      <w:bookmarkEnd w:id="1364"/>
      <w:r w:rsidRPr="001C4095">
        <w:t>RXE-15 Prescription Number</w:t>
      </w:r>
      <w:bookmarkEnd w:id="136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BF4D2A">
      <w:pPr>
        <w:pStyle w:val="H4"/>
        <w:numPr>
          <w:ilvl w:val="3"/>
          <w:numId w:val="36"/>
        </w:numPr>
      </w:pPr>
      <w:bookmarkStart w:id="1366" w:name="_RXE-17_Number_of_Refills/Doses_Disp_1"/>
      <w:bookmarkStart w:id="1367" w:name="_Toc232396377"/>
      <w:bookmarkEnd w:id="1366"/>
      <w:r w:rsidRPr="009D6ACF">
        <w:t>RXE-17 Number of Refills/Doses Dispensed</w:t>
      </w:r>
      <w:bookmarkEnd w:id="1367"/>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BF4D2A">
      <w:pPr>
        <w:pStyle w:val="H4"/>
        <w:numPr>
          <w:ilvl w:val="3"/>
          <w:numId w:val="36"/>
        </w:numPr>
      </w:pPr>
      <w:bookmarkStart w:id="1368" w:name="_RXE-18_D/T_of_Most_Recent_Refill_or"/>
      <w:bookmarkStart w:id="1369" w:name="_Toc232396378"/>
      <w:bookmarkEnd w:id="1368"/>
      <w:r w:rsidRPr="009D6ACF">
        <w:t>RXE-18 D/T of Most Recent Refill or Dose Dispensed</w:t>
      </w:r>
      <w:bookmarkEnd w:id="1369"/>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lastRenderedPageBreak/>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BF4D2A">
      <w:pPr>
        <w:pStyle w:val="H4"/>
        <w:numPr>
          <w:ilvl w:val="3"/>
          <w:numId w:val="36"/>
        </w:numPr>
      </w:pPr>
      <w:bookmarkStart w:id="1370" w:name="_RXE-19_Total_Daily_Dose"/>
      <w:bookmarkStart w:id="1371" w:name="_Toc232396379"/>
      <w:bookmarkEnd w:id="1370"/>
      <w:r w:rsidRPr="009D6ACF">
        <w:t>RXE-19 Total Daily Dose</w:t>
      </w:r>
      <w:bookmarkEnd w:id="13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BF4D2A">
      <w:pPr>
        <w:pStyle w:val="H4"/>
        <w:numPr>
          <w:ilvl w:val="3"/>
          <w:numId w:val="36"/>
        </w:numPr>
      </w:pPr>
      <w:bookmarkStart w:id="1372" w:name="_RXE-20_Needs_Human_Review"/>
      <w:bookmarkStart w:id="1373" w:name="_Toc232396380"/>
      <w:bookmarkEnd w:id="1372"/>
      <w:r w:rsidRPr="001C4095">
        <w:t>RXE-20 Needs Human Review</w:t>
      </w:r>
      <w:bookmarkEnd w:id="137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BF4D2A">
      <w:pPr>
        <w:pStyle w:val="H4"/>
        <w:numPr>
          <w:ilvl w:val="3"/>
          <w:numId w:val="36"/>
        </w:numPr>
      </w:pPr>
      <w:bookmarkStart w:id="1374" w:name="_RXE-21_Pharmacy/Treatment_Supplier’"/>
      <w:bookmarkStart w:id="1375" w:name="_Toc232396381"/>
      <w:bookmarkEnd w:id="1374"/>
      <w:r w:rsidRPr="009D6ACF">
        <w:t>RXE-21 Pharmacy/Treatment Supplier’s Special Dispensing Instructions</w:t>
      </w:r>
      <w:bookmarkEnd w:id="13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w:t>
            </w:r>
            <w:r w:rsidRPr="00180E96">
              <w:rPr>
                <w:color w:val="000000"/>
              </w:rPr>
              <w:lastRenderedPageBreak/>
              <w:t xml:space="preserve">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lastRenderedPageBreak/>
              <w:t>Format:</w:t>
            </w:r>
          </w:p>
        </w:tc>
        <w:tc>
          <w:tcPr>
            <w:tcW w:w="1086" w:type="pct"/>
            <w:shd w:val="clear" w:color="auto" w:fill="FFFF99"/>
            <w:vAlign w:val="center"/>
          </w:tcPr>
          <w:p w14:paraId="25C830A0"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BF4D2A">
      <w:pPr>
        <w:pStyle w:val="H4"/>
        <w:numPr>
          <w:ilvl w:val="3"/>
          <w:numId w:val="36"/>
        </w:numPr>
      </w:pPr>
      <w:bookmarkStart w:id="1376" w:name="_RXE-22_Give_Per_(Time_Unit)"/>
      <w:bookmarkStart w:id="1377" w:name="_Toc232396382"/>
      <w:bookmarkEnd w:id="1376"/>
      <w:r w:rsidRPr="009D6ACF">
        <w:t>RXE-22 Give Per (Time Unit)</w:t>
      </w:r>
      <w:bookmarkEnd w:id="13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BF4D2A">
      <w:pPr>
        <w:pStyle w:val="H4"/>
        <w:numPr>
          <w:ilvl w:val="3"/>
          <w:numId w:val="36"/>
        </w:numPr>
      </w:pPr>
      <w:bookmarkStart w:id="1378" w:name="_RXE-23_Give_Rate_Amount"/>
      <w:bookmarkStart w:id="1379" w:name="_Toc232396383"/>
      <w:bookmarkEnd w:id="1378"/>
      <w:r w:rsidRPr="009D6ACF">
        <w:t>RXE-23 Give Rate Amount</w:t>
      </w:r>
      <w:bookmarkEnd w:id="1379"/>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BF4D2A">
      <w:pPr>
        <w:pStyle w:val="H4"/>
        <w:numPr>
          <w:ilvl w:val="3"/>
          <w:numId w:val="36"/>
        </w:numPr>
      </w:pPr>
      <w:bookmarkStart w:id="1380" w:name="_RXE-24_Give_Rate_Units"/>
      <w:bookmarkStart w:id="1381" w:name="_Toc232396384"/>
      <w:bookmarkEnd w:id="1380"/>
      <w:r w:rsidRPr="009D6ACF">
        <w:t>RXE-24 Give Rate Units</w:t>
      </w:r>
      <w:bookmarkEnd w:id="13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lastRenderedPageBreak/>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BF4D2A">
      <w:pPr>
        <w:pStyle w:val="H4"/>
        <w:numPr>
          <w:ilvl w:val="3"/>
          <w:numId w:val="36"/>
        </w:numPr>
      </w:pPr>
      <w:bookmarkStart w:id="1382" w:name="_RXE-27_Give_Indication"/>
      <w:bookmarkStart w:id="1383" w:name="_Toc232396385"/>
      <w:bookmarkEnd w:id="1382"/>
      <w:r w:rsidRPr="009D6ACF">
        <w:t>RXE-27 Give Indication</w:t>
      </w:r>
      <w:bookmarkEnd w:id="13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BF4D2A">
      <w:pPr>
        <w:pStyle w:val="H4"/>
        <w:numPr>
          <w:ilvl w:val="3"/>
          <w:numId w:val="36"/>
        </w:numPr>
      </w:pPr>
      <w:bookmarkStart w:id="1384" w:name="_RXE-30_Dispense_Package_Method"/>
      <w:bookmarkStart w:id="1385" w:name="_Toc232396386"/>
      <w:bookmarkEnd w:id="1384"/>
      <w:r w:rsidRPr="001C4095">
        <w:t>RXE-30 Dispense Package Method</w:t>
      </w:r>
      <w:bookmarkEnd w:id="138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4274B9">
      <w:pPr>
        <w:pStyle w:val="AH3"/>
        <w:numPr>
          <w:ilvl w:val="2"/>
          <w:numId w:val="27"/>
        </w:numPr>
        <w:tabs>
          <w:tab w:val="clear" w:pos="1728"/>
          <w:tab w:val="num" w:pos="1170"/>
        </w:tabs>
        <w:ind w:left="1170" w:hanging="1170"/>
      </w:pPr>
      <w:bookmarkStart w:id="1386" w:name="_Toc110408665"/>
      <w:bookmarkStart w:id="1387" w:name="_Toc226975180"/>
      <w:bookmarkStart w:id="1388" w:name="_Toc228789355"/>
      <w:bookmarkStart w:id="1389" w:name="_Toc232396387"/>
      <w:bookmarkStart w:id="1390" w:name="_Toc233014239"/>
      <w:bookmarkStart w:id="1391" w:name="_Toc233167526"/>
      <w:r w:rsidRPr="009D6ACF">
        <w:t>Sample RXE Segments</w:t>
      </w:r>
      <w:bookmarkEnd w:id="1386"/>
      <w:bookmarkEnd w:id="1387"/>
      <w:bookmarkEnd w:id="1388"/>
      <w:bookmarkEnd w:id="1389"/>
      <w:bookmarkEnd w:id="1390"/>
      <w:bookmarkEnd w:id="1391"/>
    </w:p>
    <w:p w14:paraId="25C8315A" w14:textId="77777777" w:rsidR="00E12C52" w:rsidRPr="009D6ACF" w:rsidRDefault="00E12C52" w:rsidP="00BF4D2A">
      <w:pPr>
        <w:pStyle w:val="H4"/>
        <w:numPr>
          <w:ilvl w:val="3"/>
          <w:numId w:val="36"/>
        </w:numPr>
      </w:pPr>
      <w:bookmarkStart w:id="1392" w:name="_Toc232396388"/>
      <w:r w:rsidRPr="009D6ACF">
        <w:t>Inpatient</w:t>
      </w:r>
      <w:bookmarkEnd w:id="1392"/>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BF4D2A">
      <w:pPr>
        <w:pStyle w:val="H4"/>
        <w:numPr>
          <w:ilvl w:val="3"/>
          <w:numId w:val="36"/>
        </w:numPr>
      </w:pPr>
      <w:bookmarkStart w:id="1393" w:name="_Toc232396389"/>
      <w:r w:rsidRPr="009D6ACF">
        <w:t>Outpatient</w:t>
      </w:r>
      <w:bookmarkEnd w:id="1393"/>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lastRenderedPageBreak/>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DA04CA">
      <w:pPr>
        <w:pStyle w:val="H4"/>
        <w:numPr>
          <w:ilvl w:val="3"/>
          <w:numId w:val="36"/>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BF4D2A">
      <w:pPr>
        <w:pStyle w:val="AH2"/>
        <w:numPr>
          <w:ilvl w:val="1"/>
          <w:numId w:val="27"/>
        </w:numPr>
      </w:pPr>
      <w:bookmarkStart w:id="1394" w:name="_ZRD_–_Rated_Disabilities_Segment"/>
      <w:bookmarkStart w:id="1395" w:name="_Toc110408666"/>
      <w:bookmarkStart w:id="1396" w:name="_Toc226975181"/>
      <w:bookmarkStart w:id="1397" w:name="_Toc228789356"/>
      <w:bookmarkStart w:id="1398" w:name="_Toc232396390"/>
      <w:bookmarkStart w:id="1399" w:name="_Toc233014240"/>
      <w:bookmarkStart w:id="1400" w:name="_Toc233167527"/>
      <w:bookmarkEnd w:id="1394"/>
      <w:r w:rsidRPr="009D6ACF">
        <w:t>ZRD – Rated Disabilities Segment</w:t>
      </w:r>
      <w:bookmarkEnd w:id="1395"/>
      <w:bookmarkEnd w:id="1396"/>
      <w:bookmarkEnd w:id="1397"/>
      <w:bookmarkEnd w:id="1398"/>
      <w:bookmarkEnd w:id="1399"/>
      <w:bookmarkEnd w:id="1400"/>
    </w:p>
    <w:p w14:paraId="25C83164" w14:textId="77777777" w:rsidR="00E12C52" w:rsidRDefault="00E12C52" w:rsidP="009D7405">
      <w:pPr>
        <w:pStyle w:val="Caption"/>
      </w:pPr>
      <w:bookmarkStart w:id="1401" w:name="_Toc421631400"/>
      <w:r>
        <w:t xml:space="preserve">Table </w:t>
      </w:r>
      <w:r w:rsidR="00F317DB">
        <w:fldChar w:fldCharType="begin"/>
      </w:r>
      <w:r w:rsidR="00F317DB">
        <w:instrText xml:space="preserve"> SEQ Table \* ARABIC </w:instrText>
      </w:r>
      <w:r w:rsidR="00F317DB">
        <w:fldChar w:fldCharType="separate"/>
      </w:r>
      <w:r w:rsidR="003320F1">
        <w:rPr>
          <w:noProof/>
        </w:rPr>
        <w:t>56</w:t>
      </w:r>
      <w:r w:rsidR="00F317DB">
        <w:rPr>
          <w:noProof/>
        </w:rPr>
        <w:fldChar w:fldCharType="end"/>
      </w:r>
      <w:r>
        <w:t xml:space="preserve"> – </w:t>
      </w:r>
      <w:r w:rsidRPr="00E93D83">
        <w:t>Rated Disabilities Segment</w:t>
      </w:r>
      <w:bookmarkEnd w:id="14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F317DB"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F317DB"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F317DB"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F317DB"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F317DB"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02" w:name="_ZRD-1_Set_ID"/>
            <w:bookmarkStart w:id="1403" w:name="_Toc31771304"/>
            <w:bookmarkEnd w:id="1402"/>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4274B9">
      <w:pPr>
        <w:pStyle w:val="AH3"/>
        <w:numPr>
          <w:ilvl w:val="2"/>
          <w:numId w:val="27"/>
        </w:numPr>
        <w:tabs>
          <w:tab w:val="clear" w:pos="1728"/>
          <w:tab w:val="num" w:pos="1170"/>
        </w:tabs>
        <w:ind w:left="1170" w:hanging="1170"/>
      </w:pPr>
      <w:bookmarkStart w:id="1404" w:name="_ZRD-1_Set_ID_1"/>
      <w:bookmarkStart w:id="1405" w:name="_Toc232396391"/>
      <w:bookmarkEnd w:id="1404"/>
      <w:r w:rsidRPr="009D6ACF">
        <w:t xml:space="preserve">ZRD-1 Set ID </w:t>
      </w:r>
      <w:r>
        <w:t>–</w:t>
      </w:r>
      <w:r w:rsidRPr="009D6ACF">
        <w:t xml:space="preserve"> ZRD</w:t>
      </w:r>
      <w:bookmarkEnd w:id="1403"/>
      <w:bookmarkEnd w:id="14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4274B9">
      <w:pPr>
        <w:pStyle w:val="AH3"/>
        <w:numPr>
          <w:ilvl w:val="2"/>
          <w:numId w:val="27"/>
        </w:numPr>
        <w:tabs>
          <w:tab w:val="clear" w:pos="1728"/>
          <w:tab w:val="num" w:pos="1170"/>
        </w:tabs>
        <w:ind w:left="1170" w:hanging="1170"/>
      </w:pPr>
      <w:bookmarkStart w:id="1406" w:name="_ZRD-2_Rated_Disabilities"/>
      <w:bookmarkStart w:id="1407" w:name="_Toc31771305"/>
      <w:bookmarkStart w:id="1408" w:name="_Toc232396392"/>
      <w:bookmarkEnd w:id="1406"/>
      <w:r w:rsidRPr="009D6ACF">
        <w:t xml:space="preserve">ZRD-2 </w:t>
      </w:r>
      <w:bookmarkEnd w:id="1407"/>
      <w:r w:rsidRPr="009D6ACF">
        <w:t>Disability Condition</w:t>
      </w:r>
      <w:bookmarkEnd w:id="14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lastRenderedPageBreak/>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4274B9">
      <w:pPr>
        <w:pStyle w:val="AH3"/>
        <w:numPr>
          <w:ilvl w:val="2"/>
          <w:numId w:val="27"/>
        </w:numPr>
        <w:tabs>
          <w:tab w:val="clear" w:pos="1728"/>
          <w:tab w:val="num" w:pos="1170"/>
        </w:tabs>
        <w:ind w:left="1170" w:hanging="1170"/>
      </w:pPr>
      <w:bookmarkStart w:id="1409" w:name="_ZRD-3_Disability_%"/>
      <w:bookmarkStart w:id="1410" w:name="_Toc31771306"/>
      <w:bookmarkStart w:id="1411" w:name="_Toc232396393"/>
      <w:bookmarkEnd w:id="1409"/>
      <w:r w:rsidRPr="009D6ACF">
        <w:t>ZRD-3 Disability %</w:t>
      </w:r>
      <w:bookmarkEnd w:id="1410"/>
      <w:bookmarkEnd w:id="1411"/>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4274B9">
      <w:pPr>
        <w:pStyle w:val="AH3"/>
        <w:numPr>
          <w:ilvl w:val="2"/>
          <w:numId w:val="27"/>
        </w:numPr>
        <w:tabs>
          <w:tab w:val="clear" w:pos="1728"/>
          <w:tab w:val="num" w:pos="1170"/>
        </w:tabs>
        <w:ind w:left="1170" w:hanging="1170"/>
      </w:pPr>
      <w:bookmarkStart w:id="1412" w:name="_ZRD-4_Service_Connected"/>
      <w:bookmarkStart w:id="1413" w:name="_Toc232396394"/>
      <w:bookmarkStart w:id="1414" w:name="_Toc31771307"/>
      <w:bookmarkEnd w:id="1412"/>
      <w:r w:rsidRPr="009D6ACF">
        <w:t>ZRD-4 Service Connected</w:t>
      </w:r>
      <w:bookmarkEnd w:id="1413"/>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4274B9">
      <w:pPr>
        <w:pStyle w:val="AH3"/>
        <w:numPr>
          <w:ilvl w:val="2"/>
          <w:numId w:val="27"/>
        </w:numPr>
        <w:tabs>
          <w:tab w:val="clear" w:pos="1728"/>
          <w:tab w:val="num" w:pos="1170"/>
        </w:tabs>
        <w:ind w:left="1170" w:hanging="1170"/>
      </w:pPr>
      <w:bookmarkStart w:id="1415" w:name="_Toc110408667"/>
      <w:bookmarkStart w:id="1416" w:name="_Toc226975182"/>
      <w:bookmarkStart w:id="1417" w:name="_Toc228789357"/>
      <w:bookmarkStart w:id="1418" w:name="_Toc232396395"/>
      <w:bookmarkStart w:id="1419" w:name="_Toc233014241"/>
      <w:bookmarkStart w:id="1420" w:name="_Toc233167528"/>
      <w:r w:rsidRPr="009D6ACF">
        <w:t>Sample ZRD Segment</w:t>
      </w:r>
      <w:bookmarkEnd w:id="1414"/>
      <w:bookmarkEnd w:id="1415"/>
      <w:bookmarkEnd w:id="1416"/>
      <w:bookmarkEnd w:id="1417"/>
      <w:bookmarkEnd w:id="1418"/>
      <w:bookmarkEnd w:id="1419"/>
      <w:bookmarkEnd w:id="1420"/>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BF4D2A">
      <w:pPr>
        <w:pStyle w:val="AH2"/>
        <w:numPr>
          <w:ilvl w:val="1"/>
          <w:numId w:val="27"/>
        </w:numPr>
      </w:pPr>
      <w:bookmarkStart w:id="1421" w:name="_ZSP_–_Service_1"/>
      <w:bookmarkStart w:id="1422" w:name="_Toc110408668"/>
      <w:bookmarkStart w:id="1423" w:name="_Toc226975183"/>
      <w:bookmarkStart w:id="1424" w:name="_Toc228789358"/>
      <w:bookmarkStart w:id="1425" w:name="_Toc232396396"/>
      <w:bookmarkStart w:id="1426" w:name="_Toc233014242"/>
      <w:bookmarkStart w:id="1427" w:name="_Toc233167529"/>
      <w:bookmarkEnd w:id="1421"/>
      <w:r w:rsidRPr="009D6ACF">
        <w:t>ZSP – Service Period Segment</w:t>
      </w:r>
      <w:bookmarkEnd w:id="1422"/>
      <w:bookmarkEnd w:id="1423"/>
      <w:bookmarkEnd w:id="1424"/>
      <w:bookmarkEnd w:id="1425"/>
      <w:bookmarkEnd w:id="1426"/>
      <w:bookmarkEnd w:id="1427"/>
    </w:p>
    <w:p w14:paraId="25C8324A" w14:textId="77777777" w:rsidR="00E12C52" w:rsidRDefault="00E12C52" w:rsidP="009D7405">
      <w:pPr>
        <w:pStyle w:val="Caption"/>
      </w:pPr>
      <w:bookmarkStart w:id="1428" w:name="_Toc421631401"/>
      <w:r>
        <w:t xml:space="preserve">Table </w:t>
      </w:r>
      <w:r w:rsidR="00F317DB">
        <w:fldChar w:fldCharType="begin"/>
      </w:r>
      <w:r w:rsidR="00F317DB">
        <w:instrText xml:space="preserve"> SEQ Table \* ARABIC </w:instrText>
      </w:r>
      <w:r w:rsidR="00F317DB">
        <w:fldChar w:fldCharType="separate"/>
      </w:r>
      <w:r w:rsidR="003320F1">
        <w:rPr>
          <w:noProof/>
        </w:rPr>
        <w:t>57</w:t>
      </w:r>
      <w:r w:rsidR="00F317DB">
        <w:rPr>
          <w:noProof/>
        </w:rPr>
        <w:fldChar w:fldCharType="end"/>
      </w:r>
      <w:r>
        <w:t xml:space="preserve"> – </w:t>
      </w:r>
      <w:r w:rsidRPr="0057222E">
        <w:t>Service Period Segment</w:t>
      </w:r>
      <w:bookmarkEnd w:id="14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F317DB"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F317DB"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F317DB"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F317DB"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F317DB"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F317DB"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F317DB"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F317DB"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F317DB"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F317DB"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F317DB"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4274B9">
      <w:pPr>
        <w:pStyle w:val="AH3"/>
        <w:numPr>
          <w:ilvl w:val="2"/>
          <w:numId w:val="27"/>
        </w:numPr>
        <w:tabs>
          <w:tab w:val="clear" w:pos="1728"/>
          <w:tab w:val="num" w:pos="1170"/>
        </w:tabs>
        <w:ind w:left="1170" w:hanging="1170"/>
      </w:pPr>
      <w:bookmarkStart w:id="1429" w:name="_Toc110408669"/>
      <w:bookmarkStart w:id="1430" w:name="_Toc226975184"/>
      <w:bookmarkStart w:id="1431" w:name="_Toc228789359"/>
      <w:bookmarkStart w:id="1432" w:name="_Toc232396397"/>
      <w:bookmarkStart w:id="1433" w:name="_Toc233014243"/>
      <w:bookmarkStart w:id="1434" w:name="_Toc233167530"/>
      <w:bookmarkStart w:id="1435" w:name="_Toc31771294"/>
      <w:r w:rsidRPr="009D6ACF">
        <w:t>Field Definitions</w:t>
      </w:r>
      <w:bookmarkEnd w:id="1429"/>
      <w:bookmarkEnd w:id="1430"/>
      <w:bookmarkEnd w:id="1431"/>
      <w:bookmarkEnd w:id="1432"/>
      <w:bookmarkEnd w:id="1433"/>
      <w:bookmarkEnd w:id="1434"/>
    </w:p>
    <w:p w14:paraId="25C8329D" w14:textId="77777777" w:rsidR="00E12C52" w:rsidRDefault="00E12C52" w:rsidP="00BF4D2A">
      <w:pPr>
        <w:pStyle w:val="H4"/>
        <w:numPr>
          <w:ilvl w:val="3"/>
          <w:numId w:val="36"/>
        </w:numPr>
      </w:pPr>
      <w:bookmarkStart w:id="1436" w:name="_ZSP-1_Set_ID"/>
      <w:bookmarkStart w:id="1437" w:name="_ZSP-1_Set_ID_–_ZSP"/>
      <w:bookmarkStart w:id="1438" w:name="_Toc232396398"/>
      <w:bookmarkEnd w:id="1436"/>
      <w:bookmarkEnd w:id="1437"/>
      <w:r w:rsidRPr="009D6ACF">
        <w:t>ZSP-1 Set ID – ZSP</w:t>
      </w:r>
      <w:bookmarkEnd w:id="1435"/>
      <w:bookmarkEnd w:id="1438"/>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BF4D2A">
      <w:pPr>
        <w:pStyle w:val="H4"/>
        <w:numPr>
          <w:ilvl w:val="3"/>
          <w:numId w:val="36"/>
        </w:numPr>
      </w:pPr>
      <w:bookmarkStart w:id="1439" w:name="_ZSP-2_Service_Connected?"/>
      <w:bookmarkStart w:id="1440" w:name="_Toc31771295"/>
      <w:bookmarkStart w:id="1441" w:name="_Toc232396399"/>
      <w:bookmarkEnd w:id="1439"/>
      <w:r w:rsidRPr="009D6ACF">
        <w:t>ZSP-2 Service Connected?</w:t>
      </w:r>
      <w:bookmarkEnd w:id="1440"/>
      <w:bookmarkEnd w:id="1441"/>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BF4D2A">
      <w:pPr>
        <w:pStyle w:val="H4"/>
        <w:numPr>
          <w:ilvl w:val="3"/>
          <w:numId w:val="36"/>
        </w:numPr>
      </w:pPr>
      <w:bookmarkStart w:id="1442" w:name="_ZSP-3_Service_Connected"/>
      <w:bookmarkStart w:id="1443" w:name="_Toc31771296"/>
      <w:bookmarkStart w:id="1444" w:name="_Toc232396400"/>
      <w:bookmarkEnd w:id="1442"/>
      <w:r w:rsidRPr="009D6ACF">
        <w:t>ZSP-3 Service Connected Percentage</w:t>
      </w:r>
      <w:bookmarkEnd w:id="1443"/>
      <w:bookmarkEnd w:id="1444"/>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lastRenderedPageBreak/>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BF4D2A">
      <w:pPr>
        <w:pStyle w:val="H4"/>
        <w:numPr>
          <w:ilvl w:val="3"/>
          <w:numId w:val="36"/>
        </w:numPr>
      </w:pPr>
      <w:bookmarkStart w:id="1445" w:name="_ZSP-4_Period_of"/>
      <w:bookmarkStart w:id="1446" w:name="_Toc31771297"/>
      <w:bookmarkStart w:id="1447" w:name="_Toc232396401"/>
      <w:bookmarkEnd w:id="1445"/>
      <w:r w:rsidRPr="009D6ACF">
        <w:t>ZSP-4 Period of Service</w:t>
      </w:r>
      <w:bookmarkEnd w:id="1446"/>
      <w:bookmarkEnd w:id="1447"/>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BF4D2A">
      <w:pPr>
        <w:pStyle w:val="H4"/>
        <w:numPr>
          <w:ilvl w:val="3"/>
          <w:numId w:val="36"/>
        </w:numPr>
      </w:pPr>
      <w:bookmarkStart w:id="1448" w:name="_ZSP-5_Vietnam_Service"/>
      <w:bookmarkStart w:id="1449" w:name="_Toc31771298"/>
      <w:bookmarkStart w:id="1450" w:name="_Toc232396402"/>
      <w:bookmarkEnd w:id="1448"/>
      <w:r w:rsidRPr="009D6ACF">
        <w:t>ZSP-5 Vietnam Service Indicated</w:t>
      </w:r>
      <w:bookmarkEnd w:id="1449"/>
      <w:bookmarkEnd w:id="1450"/>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BF4D2A">
      <w:pPr>
        <w:pStyle w:val="H4"/>
        <w:numPr>
          <w:ilvl w:val="3"/>
          <w:numId w:val="36"/>
        </w:numPr>
      </w:pPr>
      <w:bookmarkStart w:id="1451" w:name="_ZSP-6_Permanent_&amp;"/>
      <w:bookmarkStart w:id="1452" w:name="_Toc31771299"/>
      <w:bookmarkStart w:id="1453" w:name="_Toc232396403"/>
      <w:bookmarkEnd w:id="1451"/>
      <w:r w:rsidRPr="009D6ACF">
        <w:t>ZSP-6 Permanent &amp; Total Disability</w:t>
      </w:r>
      <w:bookmarkEnd w:id="1452"/>
      <w:bookmarkEnd w:id="1453"/>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BF4D2A">
      <w:pPr>
        <w:pStyle w:val="H4"/>
        <w:numPr>
          <w:ilvl w:val="3"/>
          <w:numId w:val="36"/>
        </w:numPr>
      </w:pPr>
      <w:bookmarkStart w:id="1454" w:name="_ZSP-7_Unemployable"/>
      <w:bookmarkStart w:id="1455" w:name="_Toc31771300"/>
      <w:bookmarkStart w:id="1456" w:name="_Toc232396404"/>
      <w:bookmarkEnd w:id="1454"/>
      <w:r w:rsidRPr="009D6ACF">
        <w:t>ZSP-7 Unemployable</w:t>
      </w:r>
      <w:bookmarkEnd w:id="1455"/>
      <w:bookmarkEnd w:id="1456"/>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BF4D2A">
      <w:pPr>
        <w:pStyle w:val="H4"/>
        <w:numPr>
          <w:ilvl w:val="3"/>
          <w:numId w:val="36"/>
        </w:numPr>
      </w:pPr>
      <w:bookmarkStart w:id="1457" w:name="_ZSP-8_SC_Award"/>
      <w:bookmarkStart w:id="1458" w:name="_Toc31771301"/>
      <w:bookmarkStart w:id="1459" w:name="_Toc232396405"/>
      <w:bookmarkEnd w:id="1457"/>
      <w:r w:rsidRPr="009D6ACF">
        <w:t>ZSP-8 SC Award Date</w:t>
      </w:r>
      <w:bookmarkEnd w:id="1458"/>
      <w:bookmarkEnd w:id="1459"/>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4274B9">
      <w:pPr>
        <w:pStyle w:val="AH3"/>
        <w:numPr>
          <w:ilvl w:val="2"/>
          <w:numId w:val="27"/>
        </w:numPr>
        <w:tabs>
          <w:tab w:val="clear" w:pos="1728"/>
          <w:tab w:val="num" w:pos="1170"/>
        </w:tabs>
        <w:ind w:left="1170" w:hanging="1170"/>
      </w:pPr>
      <w:bookmarkStart w:id="1460" w:name="_Toc31771302"/>
      <w:bookmarkStart w:id="1461" w:name="_Toc110408670"/>
      <w:bookmarkStart w:id="1462" w:name="_Toc226975185"/>
      <w:bookmarkStart w:id="1463" w:name="_Toc228789360"/>
      <w:bookmarkStart w:id="1464" w:name="_Toc232396406"/>
      <w:bookmarkStart w:id="1465" w:name="_Toc233014244"/>
      <w:bookmarkStart w:id="1466" w:name="_Toc233167531"/>
      <w:r w:rsidRPr="009D6ACF">
        <w:t>Sample ZSP Segment</w:t>
      </w:r>
      <w:bookmarkEnd w:id="1460"/>
      <w:bookmarkEnd w:id="1461"/>
      <w:bookmarkEnd w:id="1462"/>
      <w:bookmarkEnd w:id="1463"/>
      <w:bookmarkEnd w:id="1464"/>
      <w:bookmarkEnd w:id="1465"/>
      <w:bookmarkEnd w:id="1466"/>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25C83358" w14:textId="77777777" w:rsidR="00E12C52" w:rsidRDefault="00E12C52" w:rsidP="00C34099">
      <w:pPr>
        <w:pStyle w:val="Caption"/>
      </w:pPr>
      <w:bookmarkStart w:id="1467" w:name="_Toc421631402"/>
      <w:r w:rsidRPr="00BF631E">
        <w:t xml:space="preserve">Table </w:t>
      </w:r>
      <w:r w:rsidR="00F317DB">
        <w:fldChar w:fldCharType="begin"/>
      </w:r>
      <w:r w:rsidR="00F317DB">
        <w:instrText xml:space="preserve"> SEQ Table \* ARABIC </w:instrText>
      </w:r>
      <w:r w:rsidR="00F317DB">
        <w:fldChar w:fldCharType="separate"/>
      </w:r>
      <w:r w:rsidR="003320F1">
        <w:rPr>
          <w:noProof/>
        </w:rPr>
        <w:t>58</w:t>
      </w:r>
      <w:r w:rsidR="00F317DB">
        <w:rPr>
          <w:noProof/>
        </w:rPr>
        <w:fldChar w:fldCharType="end"/>
      </w:r>
      <w:r w:rsidRPr="00BF631E">
        <w:t xml:space="preserve"> – </w:t>
      </w:r>
      <w:r>
        <w:t>Inpatient Segment</w:t>
      </w:r>
      <w:bookmarkEnd w:id="1467"/>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F317DB"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F317DB"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F317DB"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F317DB"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F317DB"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lastRenderedPageBreak/>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F317DB"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F317DB"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F317DB"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F317DB"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F317DB"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F317DB"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F317DB"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F317DB"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F317DB"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F317DB"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F317DB"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F317DB"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F317DB"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F317DB"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F317DB"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F317DB"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C34099">
      <w:pPr>
        <w:pStyle w:val="AH3"/>
        <w:numPr>
          <w:ilvl w:val="2"/>
          <w:numId w:val="27"/>
        </w:numPr>
        <w:tabs>
          <w:tab w:val="clear" w:pos="1728"/>
          <w:tab w:val="num" w:pos="1170"/>
        </w:tabs>
        <w:ind w:left="1170" w:hanging="1170"/>
      </w:pPr>
      <w:bookmarkStart w:id="1468" w:name="TOC"/>
      <w:bookmarkStart w:id="1469" w:name="FieldDef"/>
      <w:r w:rsidRPr="009D6ACF">
        <w:t>Field Definitions</w:t>
      </w:r>
    </w:p>
    <w:p w14:paraId="25C83421" w14:textId="77777777" w:rsidR="00E12C52" w:rsidRDefault="00E12C52" w:rsidP="00C34099">
      <w:pPr>
        <w:pStyle w:val="H4"/>
        <w:numPr>
          <w:ilvl w:val="3"/>
          <w:numId w:val="36"/>
        </w:numPr>
      </w:pPr>
      <w:bookmarkStart w:id="1470" w:name="ZIN01"/>
      <w:bookmarkEnd w:id="1468"/>
      <w:bookmarkEnd w:id="1469"/>
      <w:bookmarkEnd w:id="1470"/>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C34099">
      <w:pPr>
        <w:pStyle w:val="H4"/>
        <w:numPr>
          <w:ilvl w:val="3"/>
          <w:numId w:val="36"/>
        </w:numPr>
      </w:pPr>
      <w:bookmarkStart w:id="1471" w:name="ZIN02"/>
      <w:bookmarkEnd w:id="1471"/>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lastRenderedPageBreak/>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C34099">
      <w:pPr>
        <w:pStyle w:val="H4"/>
        <w:numPr>
          <w:ilvl w:val="3"/>
          <w:numId w:val="36"/>
        </w:numPr>
      </w:pPr>
      <w:bookmarkStart w:id="1472" w:name="ZIN04"/>
      <w:bookmarkEnd w:id="1472"/>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C34099">
      <w:pPr>
        <w:pStyle w:val="H4"/>
        <w:numPr>
          <w:ilvl w:val="3"/>
          <w:numId w:val="36"/>
        </w:numPr>
      </w:pPr>
      <w:bookmarkStart w:id="1473" w:name="ZIN05"/>
      <w:bookmarkEnd w:id="1473"/>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C34099">
      <w:pPr>
        <w:pStyle w:val="H4"/>
        <w:numPr>
          <w:ilvl w:val="3"/>
          <w:numId w:val="36"/>
        </w:numPr>
      </w:pPr>
      <w:bookmarkStart w:id="1474" w:name="ZIN06"/>
      <w:bookmarkEnd w:id="1474"/>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C34099">
      <w:pPr>
        <w:pStyle w:val="H4"/>
        <w:numPr>
          <w:ilvl w:val="3"/>
          <w:numId w:val="36"/>
        </w:numPr>
      </w:pPr>
      <w:bookmarkStart w:id="1475" w:name="ZIN07"/>
      <w:bookmarkEnd w:id="1475"/>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lastRenderedPageBreak/>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C34099">
      <w:pPr>
        <w:pStyle w:val="H4"/>
        <w:numPr>
          <w:ilvl w:val="3"/>
          <w:numId w:val="36"/>
        </w:numPr>
      </w:pPr>
      <w:bookmarkStart w:id="1476" w:name="ZIN08"/>
      <w:bookmarkEnd w:id="1476"/>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C34099">
      <w:pPr>
        <w:pStyle w:val="H4"/>
        <w:numPr>
          <w:ilvl w:val="3"/>
          <w:numId w:val="36"/>
        </w:numPr>
      </w:pPr>
      <w:bookmarkStart w:id="1477" w:name="ZIN09"/>
      <w:bookmarkEnd w:id="1477"/>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C34099">
      <w:pPr>
        <w:pStyle w:val="H4"/>
        <w:numPr>
          <w:ilvl w:val="3"/>
          <w:numId w:val="36"/>
        </w:numPr>
      </w:pPr>
      <w:bookmarkStart w:id="1478" w:name="ZIN10"/>
      <w:bookmarkEnd w:id="1478"/>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C34099">
      <w:pPr>
        <w:pStyle w:val="H4"/>
        <w:numPr>
          <w:ilvl w:val="3"/>
          <w:numId w:val="36"/>
        </w:numPr>
      </w:pPr>
      <w:bookmarkStart w:id="1479" w:name="ZIN11"/>
      <w:bookmarkEnd w:id="1479"/>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C34099">
      <w:pPr>
        <w:pStyle w:val="H4"/>
        <w:numPr>
          <w:ilvl w:val="3"/>
          <w:numId w:val="36"/>
        </w:numPr>
      </w:pPr>
      <w:bookmarkStart w:id="1480" w:name="ZIN12"/>
      <w:bookmarkEnd w:id="1480"/>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C34099">
      <w:pPr>
        <w:pStyle w:val="H4"/>
        <w:numPr>
          <w:ilvl w:val="3"/>
          <w:numId w:val="36"/>
        </w:numPr>
      </w:pPr>
      <w:bookmarkStart w:id="1481" w:name="ZIN13"/>
      <w:bookmarkEnd w:id="1481"/>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lastRenderedPageBreak/>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C34099">
      <w:pPr>
        <w:pStyle w:val="H4"/>
        <w:numPr>
          <w:ilvl w:val="3"/>
          <w:numId w:val="36"/>
        </w:numPr>
      </w:pPr>
      <w:bookmarkStart w:id="1482" w:name="ZIN14"/>
      <w:bookmarkEnd w:id="1482"/>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C34099">
      <w:pPr>
        <w:pStyle w:val="H4"/>
        <w:numPr>
          <w:ilvl w:val="3"/>
          <w:numId w:val="36"/>
        </w:numPr>
      </w:pPr>
      <w:bookmarkStart w:id="1483" w:name="ZIN15"/>
      <w:bookmarkEnd w:id="1483"/>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C34099">
      <w:pPr>
        <w:pStyle w:val="H4"/>
        <w:numPr>
          <w:ilvl w:val="3"/>
          <w:numId w:val="36"/>
        </w:numPr>
      </w:pPr>
      <w:bookmarkStart w:id="1484" w:name="ZIN16"/>
      <w:bookmarkEnd w:id="1484"/>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C34099">
      <w:pPr>
        <w:pStyle w:val="H4"/>
        <w:numPr>
          <w:ilvl w:val="3"/>
          <w:numId w:val="36"/>
        </w:numPr>
      </w:pPr>
      <w:bookmarkStart w:id="1485" w:name="ZIN17"/>
      <w:bookmarkEnd w:id="1485"/>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C34099">
      <w:pPr>
        <w:pStyle w:val="H4"/>
        <w:numPr>
          <w:ilvl w:val="3"/>
          <w:numId w:val="36"/>
        </w:numPr>
      </w:pPr>
      <w:bookmarkStart w:id="1486" w:name="ZIN18"/>
      <w:bookmarkEnd w:id="1486"/>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C34099">
      <w:pPr>
        <w:pStyle w:val="H4"/>
        <w:numPr>
          <w:ilvl w:val="3"/>
          <w:numId w:val="36"/>
        </w:numPr>
      </w:pPr>
      <w:bookmarkStart w:id="1487" w:name="ZIN19"/>
      <w:bookmarkEnd w:id="1487"/>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w:t>
            </w:r>
            <w:r>
              <w:rPr>
                <w:rFonts w:ascii="TimesNewRomanPSMT" w:hAnsi="TimesNewRomanPSMT"/>
              </w:rPr>
              <w:lastRenderedPageBreak/>
              <w:t>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lastRenderedPageBreak/>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C34099">
      <w:pPr>
        <w:pStyle w:val="H4"/>
        <w:numPr>
          <w:ilvl w:val="3"/>
          <w:numId w:val="36"/>
        </w:numPr>
      </w:pPr>
      <w:bookmarkStart w:id="1488" w:name="ZIN20"/>
      <w:bookmarkEnd w:id="1488"/>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C34099">
      <w:pPr>
        <w:pStyle w:val="H4"/>
        <w:numPr>
          <w:ilvl w:val="3"/>
          <w:numId w:val="36"/>
        </w:numPr>
      </w:pPr>
      <w:bookmarkStart w:id="1489" w:name="ZIN21"/>
      <w:bookmarkEnd w:id="1489"/>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25C834F3" w14:textId="77777777" w:rsidR="00E12C52" w:rsidRDefault="00E12C52" w:rsidP="00C34099">
      <w:pPr>
        <w:pStyle w:val="Caption"/>
      </w:pPr>
      <w:bookmarkStart w:id="1490" w:name="_Toc421631403"/>
      <w:r w:rsidRPr="00BF631E">
        <w:t xml:space="preserve">Table </w:t>
      </w:r>
      <w:r w:rsidR="00F317DB">
        <w:fldChar w:fldCharType="begin"/>
      </w:r>
      <w:r w:rsidR="00F317DB">
        <w:instrText xml:space="preserve"> SEQ Table \* ARABIC </w:instrText>
      </w:r>
      <w:r w:rsidR="00F317DB">
        <w:fldChar w:fldCharType="separate"/>
      </w:r>
      <w:r w:rsidR="003320F1">
        <w:rPr>
          <w:noProof/>
        </w:rPr>
        <w:t>59</w:t>
      </w:r>
      <w:r w:rsidR="00F317DB">
        <w:rPr>
          <w:noProof/>
        </w:rPr>
        <w:fldChar w:fldCharType="end"/>
      </w:r>
      <w:r w:rsidRPr="00BF631E">
        <w:t xml:space="preserve"> – </w:t>
      </w:r>
      <w:r>
        <w:t>Outpatient Segment</w:t>
      </w:r>
      <w:bookmarkEnd w:id="149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F317DB"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F317DB"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F317DB"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F317DB"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F317DB"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F317DB"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F317DB"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25C8353E" w14:textId="77777777" w:rsidR="00E12C52" w:rsidRDefault="00E12C52" w:rsidP="00C34099">
      <w:pPr>
        <w:pStyle w:val="H4"/>
        <w:numPr>
          <w:ilvl w:val="3"/>
          <w:numId w:val="36"/>
        </w:numPr>
      </w:pPr>
      <w:bookmarkStart w:id="1491" w:name="ZSV01"/>
      <w:bookmarkEnd w:id="1491"/>
      <w:r>
        <w:lastRenderedPageBreak/>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C34099">
      <w:pPr>
        <w:pStyle w:val="H4"/>
        <w:numPr>
          <w:ilvl w:val="3"/>
          <w:numId w:val="36"/>
        </w:numPr>
      </w:pPr>
      <w:bookmarkStart w:id="1492" w:name="ZSV02"/>
      <w:bookmarkEnd w:id="1492"/>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C34099">
      <w:pPr>
        <w:pStyle w:val="H4"/>
        <w:numPr>
          <w:ilvl w:val="3"/>
          <w:numId w:val="36"/>
        </w:numPr>
      </w:pPr>
      <w:bookmarkStart w:id="1493" w:name="ZSV03"/>
      <w:bookmarkEnd w:id="1493"/>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C34099">
      <w:pPr>
        <w:pStyle w:val="H4"/>
        <w:numPr>
          <w:ilvl w:val="3"/>
          <w:numId w:val="36"/>
        </w:numPr>
      </w:pPr>
      <w:bookmarkStart w:id="1494" w:name="ZSV04"/>
      <w:bookmarkEnd w:id="1494"/>
      <w:r w:rsidRPr="009D6ACF">
        <w:lastRenderedPageBreak/>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C34099">
      <w:pPr>
        <w:pStyle w:val="H4"/>
        <w:numPr>
          <w:ilvl w:val="3"/>
          <w:numId w:val="36"/>
        </w:numPr>
      </w:pPr>
      <w:bookmarkStart w:id="1495" w:name="ZSV05"/>
      <w:bookmarkEnd w:id="1495"/>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C34099">
      <w:pPr>
        <w:pStyle w:val="H4"/>
        <w:numPr>
          <w:ilvl w:val="3"/>
          <w:numId w:val="36"/>
        </w:numPr>
      </w:pPr>
      <w:bookmarkStart w:id="1496" w:name="ZSV06"/>
      <w:bookmarkEnd w:id="1496"/>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C34099">
      <w:pPr>
        <w:pStyle w:val="H4"/>
        <w:numPr>
          <w:ilvl w:val="3"/>
          <w:numId w:val="36"/>
        </w:numPr>
      </w:pPr>
      <w:bookmarkStart w:id="1497" w:name="ZSV07"/>
      <w:bookmarkEnd w:id="1497"/>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5C835B6" w14:textId="77777777" w:rsidR="00E12C52" w:rsidRDefault="00E12C52" w:rsidP="000301BA">
      <w:pPr>
        <w:pStyle w:val="Caption"/>
      </w:pPr>
      <w:bookmarkStart w:id="1498" w:name="_Toc421631404"/>
      <w:r w:rsidRPr="00BF631E">
        <w:lastRenderedPageBreak/>
        <w:t xml:space="preserve">Table </w:t>
      </w:r>
      <w:r w:rsidR="00F317DB">
        <w:fldChar w:fldCharType="begin"/>
      </w:r>
      <w:r w:rsidR="00F317DB">
        <w:instrText xml:space="preserve"> SEQ Table \* ARABIC </w:instrText>
      </w:r>
      <w:r w:rsidR="00F317DB">
        <w:fldChar w:fldCharType="separate"/>
      </w:r>
      <w:r w:rsidR="003320F1">
        <w:rPr>
          <w:noProof/>
        </w:rPr>
        <w:t>60</w:t>
      </w:r>
      <w:r w:rsidR="00F317DB">
        <w:rPr>
          <w:noProof/>
        </w:rPr>
        <w:fldChar w:fldCharType="end"/>
      </w:r>
      <w:r w:rsidRPr="00BF631E">
        <w:t xml:space="preserve"> – </w:t>
      </w:r>
      <w:r>
        <w:t>Drug Segment</w:t>
      </w:r>
      <w:bookmarkEnd w:id="1498"/>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F317DB"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F317DB"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F317DB"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F317DB"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F317DB"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F317DB"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F317DB"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5C83601" w14:textId="77777777" w:rsidR="00E12C52" w:rsidRDefault="00E12C52" w:rsidP="000301BA">
      <w:pPr>
        <w:pStyle w:val="H4"/>
        <w:numPr>
          <w:ilvl w:val="3"/>
          <w:numId w:val="36"/>
        </w:numPr>
      </w:pPr>
      <w:bookmarkStart w:id="1499" w:name="ZRX01"/>
      <w:bookmarkEnd w:id="1499"/>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0301BA">
      <w:pPr>
        <w:pStyle w:val="H4"/>
        <w:numPr>
          <w:ilvl w:val="3"/>
          <w:numId w:val="36"/>
        </w:numPr>
      </w:pPr>
      <w:bookmarkStart w:id="1500" w:name="ZRX02"/>
      <w:bookmarkEnd w:id="1500"/>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0301BA">
      <w:pPr>
        <w:pStyle w:val="H4"/>
        <w:numPr>
          <w:ilvl w:val="3"/>
          <w:numId w:val="36"/>
        </w:numPr>
      </w:pPr>
      <w:bookmarkStart w:id="1501" w:name="ZRX03"/>
      <w:bookmarkEnd w:id="1501"/>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0301BA">
      <w:pPr>
        <w:pStyle w:val="H4"/>
        <w:numPr>
          <w:ilvl w:val="3"/>
          <w:numId w:val="36"/>
        </w:numPr>
      </w:pPr>
      <w:bookmarkStart w:id="1502" w:name="ZRX04"/>
      <w:bookmarkEnd w:id="1502"/>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 xml:space="preserve">This is the DRUG NAME field (#1) in the FEE BASIS PHARMACY </w:t>
            </w:r>
            <w:r>
              <w:rPr>
                <w:rFonts w:ascii="TimesNewRomanPSMT" w:hAnsi="TimesNewRomanPSMT"/>
              </w:rPr>
              <w:lastRenderedPageBreak/>
              <w:t>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lastRenderedPageBreak/>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0301BA">
      <w:pPr>
        <w:pStyle w:val="H4"/>
        <w:numPr>
          <w:ilvl w:val="3"/>
          <w:numId w:val="36"/>
        </w:numPr>
      </w:pPr>
      <w:bookmarkStart w:id="1503" w:name="ZRX05"/>
      <w:bookmarkEnd w:id="1503"/>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0301BA">
      <w:pPr>
        <w:pStyle w:val="H4"/>
        <w:numPr>
          <w:ilvl w:val="3"/>
          <w:numId w:val="36"/>
        </w:numPr>
      </w:pPr>
      <w:bookmarkStart w:id="1504" w:name="ZRX06"/>
      <w:bookmarkEnd w:id="1504"/>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0301BA">
      <w:pPr>
        <w:pStyle w:val="H4"/>
        <w:numPr>
          <w:ilvl w:val="3"/>
          <w:numId w:val="36"/>
        </w:numPr>
      </w:pPr>
      <w:bookmarkStart w:id="1505" w:name="ZRX07"/>
      <w:bookmarkEnd w:id="1505"/>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BF4D2A">
      <w:pPr>
        <w:pStyle w:val="AH2"/>
        <w:numPr>
          <w:ilvl w:val="1"/>
          <w:numId w:val="27"/>
        </w:numPr>
      </w:pPr>
      <w:bookmarkStart w:id="1506" w:name="_PV1_–_Patient_Visit_Segment"/>
      <w:bookmarkStart w:id="1507" w:name="_Toc110408671"/>
      <w:bookmarkStart w:id="1508" w:name="_Toc226975186"/>
      <w:bookmarkStart w:id="1509" w:name="_Toc228789361"/>
      <w:bookmarkStart w:id="1510" w:name="_Toc232396407"/>
      <w:bookmarkStart w:id="1511" w:name="_Toc233014245"/>
      <w:bookmarkStart w:id="1512" w:name="_Toc233167532"/>
      <w:bookmarkEnd w:id="1506"/>
      <w:r w:rsidRPr="00ED0F49">
        <w:t>HL7</w:t>
      </w:r>
      <w:r w:rsidRPr="009D6ACF">
        <w:t xml:space="preserve"> Tables</w:t>
      </w:r>
      <w:bookmarkEnd w:id="1507"/>
      <w:bookmarkEnd w:id="1508"/>
      <w:bookmarkEnd w:id="1509"/>
      <w:bookmarkEnd w:id="1510"/>
      <w:bookmarkEnd w:id="1511"/>
      <w:bookmarkEnd w:id="1512"/>
    </w:p>
    <w:p w14:paraId="25C8363D" w14:textId="77777777" w:rsidR="00E12C52" w:rsidRDefault="00E12C52" w:rsidP="009D7405">
      <w:pPr>
        <w:pStyle w:val="Caption"/>
      </w:pPr>
      <w:bookmarkStart w:id="1513" w:name="_Toc421631405"/>
      <w:r w:rsidRPr="00BF631E">
        <w:t xml:space="preserve">Table </w:t>
      </w:r>
      <w:r w:rsidR="00F317DB">
        <w:fldChar w:fldCharType="begin"/>
      </w:r>
      <w:r w:rsidR="00F317DB">
        <w:instrText xml:space="preserve"> SEQ Table \* ARABIC </w:instrText>
      </w:r>
      <w:r w:rsidR="00F317DB">
        <w:fldChar w:fldCharType="separate"/>
      </w:r>
      <w:r w:rsidR="003320F1">
        <w:rPr>
          <w:noProof/>
        </w:rPr>
        <w:t>61</w:t>
      </w:r>
      <w:r w:rsidR="00F317DB">
        <w:rPr>
          <w:noProof/>
        </w:rPr>
        <w:fldChar w:fldCharType="end"/>
      </w:r>
      <w:r w:rsidRPr="00BF631E">
        <w:t xml:space="preserve"> – HL-7 Tables</w:t>
      </w:r>
      <w:bookmarkEnd w:id="15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14" w:name="T0001"/>
            <w:bookmarkEnd w:id="1514"/>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15" w:name="T0004"/>
            <w:bookmarkEnd w:id="1515"/>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16" w:name="T0005"/>
            <w:bookmarkEnd w:id="1516"/>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17" w:name="T0008"/>
            <w:bookmarkEnd w:id="1517"/>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18" w:name="T0061"/>
            <w:bookmarkEnd w:id="1518"/>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19" w:name="T0078"/>
            <w:bookmarkEnd w:id="1519"/>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20" w:name="T0085"/>
            <w:r>
              <w:rPr>
                <w:b/>
              </w:rPr>
              <w:lastRenderedPageBreak/>
              <w:t>0085</w:t>
            </w:r>
            <w:bookmarkEnd w:id="1520"/>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21" w:name="T0103"/>
            <w:bookmarkEnd w:id="1521"/>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22" w:name="T0125"/>
            <w:bookmarkEnd w:id="1522"/>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23" w:name="T0136"/>
            <w:bookmarkEnd w:id="1523"/>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24" w:name="T0155"/>
            <w:bookmarkEnd w:id="1524"/>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25" w:name="T0203"/>
            <w:bookmarkEnd w:id="1525"/>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r w:rsidRPr="009D6ACF">
              <w:t>NNxxx</w:t>
            </w:r>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26" w:name="T0207"/>
            <w:bookmarkEnd w:id="1526"/>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27" w:name="T0301"/>
            <w:bookmarkEnd w:id="1527"/>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string  </w:t>
            </w:r>
            <w:r>
              <w:t>“</w:t>
            </w:r>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28" w:name="T0362"/>
            <w:bookmarkEnd w:id="1528"/>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29" w:name="TVA001"/>
            <w:bookmarkEnd w:id="1529"/>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30" w:name="_Toc228789362"/>
      <w:bookmarkEnd w:id="683"/>
      <w:bookmarkEnd w:id="684"/>
      <w:bookmarkEnd w:id="685"/>
      <w:bookmarkEnd w:id="686"/>
      <w:bookmarkEnd w:id="687"/>
      <w:bookmarkEnd w:id="1530"/>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BF4D2A">
      <w:pPr>
        <w:pStyle w:val="H8"/>
        <w:numPr>
          <w:ilvl w:val="7"/>
          <w:numId w:val="38"/>
        </w:numPr>
      </w:pPr>
      <w:bookmarkStart w:id="1531" w:name="G_contents"/>
      <w:bookmarkStart w:id="1532" w:name="_Toc232301463"/>
      <w:bookmarkStart w:id="1533" w:name="Glossary"/>
      <w:bookmarkStart w:id="1534" w:name="_Toc226975187"/>
      <w:bookmarkStart w:id="1535" w:name="_Toc228789363"/>
      <w:bookmarkStart w:id="1536" w:name="_Toc232396408"/>
      <w:bookmarkStart w:id="1537" w:name="_Toc233014246"/>
      <w:bookmarkStart w:id="1538" w:name="_Toc233167533"/>
      <w:r w:rsidRPr="00404915">
        <w:lastRenderedPageBreak/>
        <w:t>Glossary</w:t>
      </w:r>
      <w:bookmarkEnd w:id="1531"/>
      <w:r w:rsidRPr="00404915">
        <w:rPr>
          <w:rStyle w:val="FootnoteReference"/>
          <w:rFonts w:cs="Arial"/>
          <w:sz w:val="20"/>
        </w:rPr>
        <w:footnoteReference w:id="3"/>
      </w:r>
      <w:bookmarkEnd w:id="1532"/>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33"/>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F317DB"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F317DB"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F317DB"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F317DB"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F317DB"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F317DB"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F317DB"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F317DB"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F317DB"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F317DB"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F317DB"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F317DB"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F317DB"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F317DB"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F317DB"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F317DB"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F317DB"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F317DB"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F317DB"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F317DB"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F317DB"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39" w:name="G_09"/>
            <w:r w:rsidRPr="00404915">
              <w:rPr>
                <w:rFonts w:ascii="Arial Rounded MT Bold" w:hAnsi="Arial Rounded MT Bold" w:cs="Arial"/>
                <w:b/>
                <w:color w:val="666699"/>
                <w:sz w:val="28"/>
                <w:szCs w:val="28"/>
              </w:rPr>
              <w:t>0 - 9</w:t>
            </w:r>
            <w:bookmarkEnd w:id="1539"/>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40" w:name="G_A"/>
            <w:r w:rsidRPr="00404915">
              <w:rPr>
                <w:rFonts w:ascii="Arial Rounded MT Bold" w:hAnsi="Arial Rounded MT Bold" w:cs="Arial"/>
                <w:b/>
                <w:color w:val="666699"/>
                <w:sz w:val="28"/>
                <w:szCs w:val="28"/>
              </w:rPr>
              <w:t>A</w:t>
            </w:r>
            <w:bookmarkEnd w:id="1540"/>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41" w:name="Glos_AccessCode"/>
            <w:r w:rsidRPr="00F557B1">
              <w:rPr>
                <w:bCs/>
                <w:sz w:val="24"/>
              </w:rPr>
              <w:t>Access Code</w:t>
            </w:r>
            <w:bookmarkEnd w:id="1541"/>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42" w:name="Glos_AIDS"/>
            <w:r w:rsidRPr="00F557B1">
              <w:rPr>
                <w:sz w:val="24"/>
              </w:rPr>
              <w:t>Acquired Immunodeficiency Syndrome (AIDS)</w:t>
            </w:r>
            <w:bookmarkEnd w:id="1542"/>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43" w:name="Glos_ARV"/>
            <w:r w:rsidRPr="00F557B1">
              <w:rPr>
                <w:sz w:val="24"/>
              </w:rPr>
              <w:t>Antiretroviral (medications)</w:t>
            </w:r>
            <w:bookmarkEnd w:id="1543"/>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44" w:name="Glos_API"/>
            <w:r w:rsidRPr="00F557B1">
              <w:rPr>
                <w:sz w:val="24"/>
              </w:rPr>
              <w:lastRenderedPageBreak/>
              <w:t>Application Program Interface (API)</w:t>
            </w:r>
            <w:bookmarkEnd w:id="1544"/>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3320F1" w:rsidRPr="003320F1">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3320F1" w:rsidRPr="003320F1">
              <w:rPr>
                <w:rStyle w:val="IHyperlink"/>
                <w:b/>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45" w:name="Glos_AITC"/>
            <w:r w:rsidRPr="00F557B1">
              <w:rPr>
                <w:sz w:val="24"/>
              </w:rPr>
              <w:t>Austin Automation Center (AAC)</w:t>
            </w:r>
            <w:bookmarkEnd w:id="1545"/>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46" w:name="Glos_ADPAC"/>
            <w:r w:rsidRPr="00F557B1">
              <w:rPr>
                <w:sz w:val="24"/>
              </w:rPr>
              <w:t>Automated Data Processing Application Coordinator (ADPAC)</w:t>
            </w:r>
            <w:bookmarkEnd w:id="1546"/>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47" w:name="Glos_AMIS"/>
            <w:r w:rsidRPr="00F557B1">
              <w:rPr>
                <w:sz w:val="24"/>
              </w:rPr>
              <w:t>Automated Management Information System (AMIS)</w:t>
            </w:r>
            <w:bookmarkEnd w:id="1547"/>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48" w:name="G_B"/>
            <w:r w:rsidRPr="00404915">
              <w:rPr>
                <w:rFonts w:ascii="Arial Rounded MT Bold" w:hAnsi="Arial Rounded MT Bold" w:cs="Arial"/>
                <w:b/>
                <w:color w:val="666699"/>
                <w:sz w:val="28"/>
                <w:szCs w:val="28"/>
              </w:rPr>
              <w:t>B</w:t>
            </w:r>
            <w:bookmarkEnd w:id="1548"/>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49" w:name="G_C"/>
            <w:r w:rsidRPr="00404915">
              <w:rPr>
                <w:rFonts w:ascii="Arial Rounded MT Bold" w:hAnsi="Arial Rounded MT Bold" w:cs="Arial"/>
                <w:b/>
                <w:color w:val="666699"/>
                <w:sz w:val="28"/>
                <w:szCs w:val="28"/>
              </w:rPr>
              <w:t>C</w:t>
            </w:r>
            <w:bookmarkEnd w:id="1549"/>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E" w14:textId="77777777" w:rsidR="00E12C52" w:rsidRPr="00F557B1" w:rsidRDefault="00E12C52" w:rsidP="005C7836">
            <w:pPr>
              <w:pStyle w:val="TableText0"/>
              <w:rPr>
                <w:sz w:val="24"/>
                <w:szCs w:val="24"/>
              </w:rPr>
            </w:pPr>
            <w:bookmarkStart w:id="1550" w:name="Glos_CQM"/>
            <w:r w:rsidRPr="00F557B1">
              <w:rPr>
                <w:sz w:val="24"/>
                <w:szCs w:val="24"/>
              </w:rPr>
              <w:t>Center for Quality Management in Public Health (CQM)</w:t>
            </w:r>
            <w:bookmarkEnd w:id="1550"/>
          </w:p>
        </w:tc>
        <w:tc>
          <w:tcPr>
            <w:tcW w:w="7656" w:type="dxa"/>
            <w:tcBorders>
              <w:top w:val="single" w:sz="4" w:space="0" w:color="auto"/>
              <w:left w:val="single" w:sz="4" w:space="0" w:color="auto"/>
              <w:bottom w:val="single" w:sz="4" w:space="0" w:color="auto"/>
              <w:right w:val="single" w:sz="4" w:space="0" w:color="auto"/>
            </w:tcBorders>
          </w:tcPr>
          <w:p w14:paraId="25C83A8F"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51" w:name="Glos_CDC"/>
            <w:r w:rsidRPr="00F557B1">
              <w:rPr>
                <w:sz w:val="24"/>
                <w:szCs w:val="24"/>
              </w:rPr>
              <w:t>Centers for Disease Control and Prevention (CDC)</w:t>
            </w:r>
            <w:bookmarkEnd w:id="1551"/>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6"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52" w:name="Glos_CCR"/>
            <w:r w:rsidRPr="00F557B1">
              <w:rPr>
                <w:sz w:val="24"/>
                <w:szCs w:val="24"/>
              </w:rPr>
              <w:t xml:space="preserve">Clinical Case </w:t>
            </w:r>
            <w:r w:rsidRPr="00F557B1">
              <w:rPr>
                <w:sz w:val="24"/>
                <w:szCs w:val="24"/>
              </w:rPr>
              <w:lastRenderedPageBreak/>
              <w:t>Registries (CCR)</w:t>
            </w:r>
            <w:bookmarkEnd w:id="1552"/>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lastRenderedPageBreak/>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w:t>
            </w:r>
            <w:r w:rsidRPr="00F557B1">
              <w:rPr>
                <w:szCs w:val="24"/>
              </w:rPr>
              <w:lastRenderedPageBreak/>
              <w:t xml:space="preserve">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53" w:name="Glos_CCOW"/>
            <w:r w:rsidRPr="00F557B1">
              <w:rPr>
                <w:sz w:val="24"/>
                <w:szCs w:val="24"/>
              </w:rPr>
              <w:lastRenderedPageBreak/>
              <w:t>Clinical Context Object Workgroup (CCOW)</w:t>
            </w:r>
            <w:bookmarkEnd w:id="1553"/>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54" w:name="Glos_CSV"/>
            <w:r w:rsidRPr="00F557B1">
              <w:rPr>
                <w:bCs/>
                <w:sz w:val="24"/>
                <w:szCs w:val="24"/>
              </w:rPr>
              <w:t>Comma-Separated Values (CSV)</w:t>
            </w:r>
            <w:bookmarkEnd w:id="1554"/>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55" w:name="Glos_CPRS"/>
            <w:r w:rsidRPr="00F557B1">
              <w:rPr>
                <w:sz w:val="24"/>
                <w:szCs w:val="24"/>
              </w:rPr>
              <w:t>Computerized Patient Record System (CPRS)</w:t>
            </w:r>
            <w:bookmarkEnd w:id="1555"/>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r w:rsidRPr="00F557B1">
              <w:rPr>
                <w:i/>
                <w:sz w:val="24"/>
                <w:szCs w:val="24"/>
              </w:rPr>
              <w:lastRenderedPageBreak/>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Development-only version of Sentillion Context Manager</w:t>
            </w:r>
          </w:p>
          <w:p w14:paraId="25C83AAE"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 tools for simulating and observing the behavior of a context-enabled desktop</w:t>
            </w:r>
          </w:p>
          <w:p w14:paraId="25C83AAF"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56" w:name="Glos_CDCO"/>
            <w:r w:rsidRPr="00F557B1">
              <w:rPr>
                <w:sz w:val="24"/>
                <w:szCs w:val="24"/>
              </w:rPr>
              <w:t>Corporate Data Center Operations (CDCO)</w:t>
            </w:r>
            <w:bookmarkEnd w:id="1556"/>
          </w:p>
        </w:tc>
        <w:tc>
          <w:tcPr>
            <w:tcW w:w="7656" w:type="dxa"/>
          </w:tcPr>
          <w:p w14:paraId="25C83AB2" w14:textId="77777777" w:rsidR="00E12C52" w:rsidRPr="00F557B1" w:rsidRDefault="00E12C52" w:rsidP="005C7836">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p w14:paraId="25C83AB3" w14:textId="77777777" w:rsidR="00E12C52" w:rsidRPr="00F557B1" w:rsidRDefault="008D3A02" w:rsidP="008D3A02">
            <w:pPr>
              <w:pStyle w:val="TableText0"/>
              <w:rPr>
                <w:sz w:val="24"/>
                <w:szCs w:val="24"/>
              </w:rPr>
            </w:pPr>
            <w:r w:rsidRPr="00916ADD">
              <w:rPr>
                <w:i/>
                <w:sz w:val="24"/>
                <w:szCs w:val="24"/>
              </w:rPr>
              <w:t>See</w:t>
            </w:r>
            <w:r w:rsidRPr="00916ADD">
              <w:rPr>
                <w:rStyle w:val="Hyperlink"/>
                <w:sz w:val="24"/>
                <w:szCs w:val="24"/>
              </w:rPr>
              <w:t xml:space="preserve"> </w:t>
            </w:r>
            <w:hyperlink r:id="rId77" w:tooltip="Web address for Corporate Data Center Operations" w:history="1">
              <w:r w:rsidRPr="00916ADD">
                <w:rPr>
                  <w:rStyle w:val="Hyperlink"/>
                  <w:sz w:val="24"/>
                  <w:szCs w:val="24"/>
                </w:rPr>
                <w:t>http://www.cdco.va.gov/</w:t>
              </w:r>
            </w:hyperlink>
            <w:r w:rsidRPr="00916ADD">
              <w:rPr>
                <w:sz w:val="24"/>
                <w:szCs w:val="24"/>
              </w:rPr>
              <w:t>.</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B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B" w14:textId="77777777" w:rsidR="00E12C52" w:rsidRPr="00F557B1" w:rsidRDefault="00E12C52" w:rsidP="005C7836">
            <w:pPr>
              <w:pStyle w:val="TableText0"/>
              <w:rPr>
                <w:bCs/>
                <w:sz w:val="24"/>
                <w:szCs w:val="24"/>
              </w:rPr>
            </w:pPr>
            <w:r w:rsidRPr="00F557B1">
              <w:rPr>
                <w:bCs/>
                <w:sz w:val="24"/>
                <w:szCs w:val="24"/>
              </w:rPr>
              <w:t>CQM</w:t>
            </w:r>
          </w:p>
        </w:tc>
        <w:tc>
          <w:tcPr>
            <w:tcW w:w="7656" w:type="dxa"/>
            <w:tcBorders>
              <w:top w:val="single" w:sz="4" w:space="0" w:color="auto"/>
              <w:left w:val="single" w:sz="4" w:space="0" w:color="auto"/>
              <w:bottom w:val="single" w:sz="4" w:space="0" w:color="auto"/>
              <w:right w:val="single" w:sz="4" w:space="0" w:color="auto"/>
            </w:tcBorders>
          </w:tcPr>
          <w:p w14:paraId="25C83ABC" w14:textId="77777777" w:rsidR="00E12C52" w:rsidRPr="00F557B1" w:rsidRDefault="00E12C52" w:rsidP="005C7836">
            <w:pPr>
              <w:pStyle w:val="TableText0"/>
              <w:rPr>
                <w:i/>
                <w:sz w:val="24"/>
                <w:szCs w:val="24"/>
              </w:rPr>
            </w:pPr>
            <w:r w:rsidRPr="00F557B1">
              <w:rPr>
                <w:i/>
                <w:sz w:val="24"/>
                <w:szCs w:val="24"/>
              </w:rPr>
              <w:t xml:space="preserve">See </w:t>
            </w:r>
            <w:hyperlink w:anchor="Glos_CQM" w:history="1">
              <w:r w:rsidRPr="00F557B1">
                <w:rPr>
                  <w:rStyle w:val="IHyperlink"/>
                  <w:sz w:val="24"/>
                  <w:szCs w:val="24"/>
                </w:rPr>
                <w:t>Center</w:t>
              </w:r>
            </w:hyperlink>
            <w:r w:rsidRPr="00F557B1">
              <w:rPr>
                <w:rStyle w:val="IHyperlink"/>
                <w:sz w:val="24"/>
                <w:szCs w:val="24"/>
              </w:rPr>
              <w:t xml:space="preserve"> for Quality Management in Public Health</w:t>
            </w:r>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57" w:name="Glos_CPT"/>
            <w:r w:rsidRPr="00F557B1">
              <w:rPr>
                <w:sz w:val="24"/>
                <w:szCs w:val="24"/>
              </w:rPr>
              <w:t>Current Procedural Terminology (CPT)</w:t>
            </w:r>
            <w:bookmarkEnd w:id="1557"/>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58" w:name="G_D"/>
            <w:r w:rsidRPr="00404915">
              <w:rPr>
                <w:rFonts w:ascii="Arial Rounded MT Bold" w:hAnsi="Arial Rounded MT Bold" w:cs="Arial"/>
                <w:b/>
                <w:color w:val="666699"/>
                <w:sz w:val="28"/>
                <w:szCs w:val="28"/>
              </w:rPr>
              <w:t>D</w:t>
            </w:r>
            <w:bookmarkEnd w:id="1558"/>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59" w:name="Glos_DBIA"/>
            <w:r w:rsidRPr="00F557B1">
              <w:rPr>
                <w:sz w:val="24"/>
              </w:rPr>
              <w:t>Database Integration Agreement (DBIA)</w:t>
            </w:r>
            <w:bookmarkEnd w:id="1559"/>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lastRenderedPageBreak/>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60" w:name="Glos_Delphi"/>
            <w:r w:rsidRPr="00F557B1">
              <w:rPr>
                <w:bCs/>
                <w:sz w:val="24"/>
              </w:rPr>
              <w:t>Delphi</w:t>
            </w:r>
            <w:bookmarkEnd w:id="1560"/>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Technologies.®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t xml:space="preserve">See also </w:t>
            </w:r>
            <w:hyperlink r:id="rId78"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61" w:name="Glos_DFN"/>
            <w:r w:rsidRPr="00F557B1">
              <w:rPr>
                <w:color w:val="000000"/>
                <w:sz w:val="24"/>
              </w:rPr>
              <w:t>DFN</w:t>
            </w:r>
            <w:bookmarkEnd w:id="1561"/>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62" w:name="G_E"/>
            <w:r w:rsidRPr="00404915">
              <w:rPr>
                <w:rFonts w:ascii="Arial Rounded MT Bold" w:hAnsi="Arial Rounded MT Bold" w:cs="Arial"/>
                <w:b/>
                <w:color w:val="666699"/>
                <w:sz w:val="28"/>
                <w:szCs w:val="28"/>
              </w:rPr>
              <w:t>E</w:t>
            </w:r>
            <w:bookmarkEnd w:id="1562"/>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63" w:name="Glos_Epoetin"/>
            <w:r w:rsidRPr="00F557B1">
              <w:rPr>
                <w:color w:val="000000"/>
                <w:sz w:val="24"/>
              </w:rPr>
              <w:t>Epoetin</w:t>
            </w:r>
            <w:bookmarkEnd w:id="1563"/>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64" w:name="Glos_XML"/>
            <w:r w:rsidRPr="00F557B1">
              <w:rPr>
                <w:sz w:val="24"/>
              </w:rPr>
              <w:t>Extensible Mark-up Language (XML)</w:t>
            </w:r>
            <w:bookmarkEnd w:id="1564"/>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565" w:name="Glos_ExtractDataDefinition"/>
            <w:r w:rsidRPr="00F557B1">
              <w:rPr>
                <w:color w:val="000000"/>
                <w:sz w:val="24"/>
              </w:rPr>
              <w:t>Extract Data Definition</w:t>
            </w:r>
            <w:bookmarkEnd w:id="1565"/>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566" w:name="Glos_ExtractProcess"/>
            <w:r w:rsidRPr="00F557B1">
              <w:rPr>
                <w:color w:val="000000"/>
                <w:sz w:val="24"/>
              </w:rPr>
              <w:t>Extract Process</w:t>
            </w:r>
            <w:bookmarkEnd w:id="1566"/>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567" w:name="G_F"/>
            <w:r w:rsidRPr="00404915">
              <w:rPr>
                <w:rFonts w:ascii="Arial Rounded MT Bold" w:hAnsi="Arial Rounded MT Bold" w:cs="Arial"/>
                <w:b/>
                <w:color w:val="666699"/>
                <w:sz w:val="28"/>
                <w:szCs w:val="28"/>
              </w:rPr>
              <w:t>F</w:t>
            </w:r>
            <w:bookmarkEnd w:id="1567"/>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568" w:name="Glos_FileNumber"/>
            <w:r w:rsidRPr="00F557B1">
              <w:rPr>
                <w:bCs/>
                <w:sz w:val="24"/>
              </w:rPr>
              <w:t>File Number</w:t>
            </w:r>
            <w:bookmarkEnd w:id="1568"/>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569" w:name="Glos_FileMan"/>
            <w:r w:rsidRPr="00F557B1">
              <w:rPr>
                <w:bCs/>
                <w:sz w:val="24"/>
              </w:rPr>
              <w:t>FileMan</w:t>
            </w:r>
            <w:bookmarkEnd w:id="1569"/>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lastRenderedPageBreak/>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570" w:name="Glos_FTP"/>
            <w:r w:rsidRPr="00F557B1">
              <w:rPr>
                <w:color w:val="000000"/>
                <w:sz w:val="24"/>
              </w:rPr>
              <w:lastRenderedPageBreak/>
              <w:t>File Transfer Protocol (FTP)</w:t>
            </w:r>
            <w:bookmarkEnd w:id="1570"/>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9"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571" w:name="Glos_FDA"/>
            <w:r w:rsidRPr="00F557B1">
              <w:rPr>
                <w:color w:val="000000"/>
                <w:sz w:val="24"/>
              </w:rPr>
              <w:t>Food and Drug Administration (FDA)</w:t>
            </w:r>
            <w:bookmarkEnd w:id="1571"/>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572" w:name="Glos_FuncKey"/>
            <w:r w:rsidRPr="00F557B1">
              <w:rPr>
                <w:bCs/>
                <w:sz w:val="24"/>
              </w:rPr>
              <w:t>Function key</w:t>
            </w:r>
            <w:bookmarkEnd w:id="1572"/>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573" w:name="G_G"/>
            <w:r w:rsidRPr="00404915">
              <w:rPr>
                <w:rFonts w:ascii="Arial Rounded MT Bold" w:hAnsi="Arial Rounded MT Bold" w:cs="Arial"/>
                <w:b/>
                <w:color w:val="666699"/>
                <w:sz w:val="28"/>
                <w:szCs w:val="28"/>
              </w:rPr>
              <w:t>G</w:t>
            </w:r>
            <w:bookmarkEnd w:id="1573"/>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574" w:name="Glos_Globals"/>
            <w:r w:rsidRPr="00F557B1">
              <w:rPr>
                <w:bCs/>
                <w:sz w:val="24"/>
              </w:rPr>
              <w:t>Globals</w:t>
            </w:r>
            <w:bookmarkEnd w:id="1574"/>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F317DB"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w:t>
            </w:r>
            <w:r w:rsidRPr="00F557B1">
              <w:rPr>
                <w:szCs w:val="20"/>
              </w:rPr>
              <w:lastRenderedPageBreak/>
              <w:t xml:space="preserve">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575" w:name="Glos_GUI"/>
            <w:r w:rsidRPr="00F557B1">
              <w:rPr>
                <w:bCs/>
                <w:sz w:val="24"/>
              </w:rPr>
              <w:lastRenderedPageBreak/>
              <w:t>Graphical User Interface (</w:t>
            </w:r>
            <w:r w:rsidRPr="00F557B1">
              <w:rPr>
                <w:rFonts w:ascii="Microsoft Sans Serif" w:hAnsi="Microsoft Sans Serif"/>
                <w:bCs/>
                <w:sz w:val="24"/>
              </w:rPr>
              <w:t>GUI</w:t>
            </w:r>
            <w:r w:rsidRPr="00F557B1">
              <w:rPr>
                <w:bCs/>
                <w:sz w:val="24"/>
              </w:rPr>
              <w:t>)</w:t>
            </w:r>
            <w:bookmarkEnd w:id="1575"/>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t xml:space="preserve">Sources: </w:t>
            </w:r>
          </w:p>
          <w:p w14:paraId="25C83B26" w14:textId="77777777" w:rsidR="00E12C52" w:rsidRPr="00F557B1" w:rsidRDefault="00F317DB" w:rsidP="005C7836">
            <w:pPr>
              <w:pStyle w:val="Default"/>
              <w:rPr>
                <w:szCs w:val="20"/>
                <w:lang w:val="fr-FR"/>
              </w:rPr>
            </w:pPr>
            <w:hyperlink r:id="rId80"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F317DB" w:rsidP="005C7836">
            <w:pPr>
              <w:pStyle w:val="Default"/>
              <w:rPr>
                <w:szCs w:val="20"/>
                <w:lang w:val="fr-FR"/>
              </w:rPr>
            </w:pPr>
            <w:hyperlink r:id="rId81"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576" w:name="G_H"/>
            <w:r w:rsidRPr="00404915">
              <w:rPr>
                <w:rFonts w:ascii="Arial Rounded MT Bold" w:hAnsi="Arial Rounded MT Bold" w:cs="Arial"/>
                <w:b/>
                <w:color w:val="666699"/>
                <w:sz w:val="28"/>
                <w:szCs w:val="28"/>
              </w:rPr>
              <w:t>H</w:t>
            </w:r>
            <w:bookmarkEnd w:id="1576"/>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577" w:name="Glos_HL7"/>
            <w:r w:rsidRPr="00F557B1">
              <w:rPr>
                <w:sz w:val="24"/>
              </w:rPr>
              <w:t>Health Level 7 (HL7)</w:t>
            </w:r>
            <w:bookmarkEnd w:id="1577"/>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82"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F317DB"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578" w:name="Glos_HepatitisC"/>
            <w:r w:rsidRPr="00F557B1">
              <w:rPr>
                <w:sz w:val="24"/>
              </w:rPr>
              <w:t>Hepatitis C</w:t>
            </w:r>
            <w:bookmarkEnd w:id="1578"/>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3"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579" w:name="Glos_HAART"/>
            <w:r w:rsidRPr="00F557B1">
              <w:rPr>
                <w:sz w:val="24"/>
              </w:rPr>
              <w:lastRenderedPageBreak/>
              <w:t>Highly Active Antiretroviral Treatment (HAART)</w:t>
            </w:r>
            <w:bookmarkEnd w:id="1579"/>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580" w:name="Glos_HIV"/>
            <w:r w:rsidRPr="00F557B1">
              <w:rPr>
                <w:sz w:val="24"/>
              </w:rPr>
              <w:t>Human Immunodeficiency Virus (HIV)</w:t>
            </w:r>
            <w:bookmarkEnd w:id="1580"/>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77777777" w:rsidR="00E12C52" w:rsidRPr="00F557B1" w:rsidRDefault="00E12C52" w:rsidP="005C7836">
            <w:pPr>
              <w:pStyle w:val="TableText0"/>
              <w:rPr>
                <w:sz w:val="24"/>
              </w:rPr>
            </w:pPr>
            <w:r w:rsidRPr="00F557B1">
              <w:rPr>
                <w:sz w:val="24"/>
              </w:rPr>
              <w:t xml:space="preserve">See </w:t>
            </w:r>
            <w:hyperlink r:id="rId84" w:tooltip="HIV on CDC web site" w:history="1">
              <w:r w:rsidRPr="00F557B1">
                <w:rPr>
                  <w:rStyle w:val="Hyperlink"/>
                  <w:sz w:val="24"/>
                </w:rPr>
                <w:t>http://www.cdc.gov/hiv/topics/basic/index.htm</w:t>
              </w:r>
            </w:hyperlink>
            <w:r w:rsidRPr="00F557B1">
              <w:rPr>
                <w:sz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581" w:name="Glos_hypertext"/>
            <w:r w:rsidRPr="00F557B1">
              <w:rPr>
                <w:sz w:val="24"/>
              </w:rPr>
              <w:t>hypertext</w:t>
            </w:r>
            <w:bookmarkEnd w:id="1581"/>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582" w:name="Glos_HTML"/>
            <w:r w:rsidRPr="00F557B1">
              <w:rPr>
                <w:sz w:val="24"/>
              </w:rPr>
              <w:t>Hypertext Mark-up Language (HTML)</w:t>
            </w:r>
            <w:bookmarkEnd w:id="1582"/>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583" w:name="G_I"/>
            <w:r w:rsidRPr="00404915">
              <w:rPr>
                <w:rFonts w:ascii="Arial Rounded MT Bold" w:hAnsi="Arial Rounded MT Bold" w:cs="Arial"/>
                <w:b/>
                <w:color w:val="666699"/>
                <w:sz w:val="28"/>
                <w:szCs w:val="28"/>
              </w:rPr>
              <w:t>I</w:t>
            </w:r>
            <w:bookmarkEnd w:id="1583"/>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584" w:name="Glos_ICD9"/>
            <w:r w:rsidRPr="00F557B1">
              <w:rPr>
                <w:color w:val="000000"/>
                <w:sz w:val="24"/>
              </w:rPr>
              <w:t>ICD-9</w:t>
            </w:r>
            <w:bookmarkEnd w:id="1584"/>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585" w:name="Glos_ICD10"/>
            <w:bookmarkEnd w:id="1585"/>
            <w:r w:rsidRPr="0049684B">
              <w:rPr>
                <w:color w:val="000000"/>
                <w:sz w:val="24"/>
              </w:rPr>
              <w:lastRenderedPageBreak/>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586" w:name="Glos_ICR"/>
            <w:r w:rsidRPr="00F557B1">
              <w:rPr>
                <w:color w:val="000000"/>
                <w:sz w:val="24"/>
              </w:rPr>
              <w:t>Immunology Case Registry (ICR)</w:t>
            </w:r>
            <w:bookmarkEnd w:id="1586"/>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CCR:HIV</w:t>
            </w:r>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587" w:name="Glos_IRM"/>
            <w:r w:rsidRPr="00F557B1">
              <w:rPr>
                <w:bCs/>
                <w:sz w:val="24"/>
              </w:rPr>
              <w:t>Information Resources Management (IRM)</w:t>
            </w:r>
            <w:bookmarkEnd w:id="1587"/>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588" w:name="Glos_ICN"/>
            <w:r w:rsidRPr="00F557B1">
              <w:rPr>
                <w:sz w:val="24"/>
              </w:rPr>
              <w:t>Integration Control Number (ICN)</w:t>
            </w:r>
            <w:bookmarkEnd w:id="1588"/>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589" w:name="Glos_IEN"/>
            <w:r w:rsidRPr="00F557B1">
              <w:rPr>
                <w:bCs/>
                <w:sz w:val="24"/>
              </w:rPr>
              <w:t>Internal Entry Number (IEN)</w:t>
            </w:r>
            <w:bookmarkEnd w:id="1589"/>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590" w:name="Glos_Iterator"/>
            <w:r w:rsidRPr="00F557B1">
              <w:t>iterator</w:t>
            </w:r>
            <w:bookmarkEnd w:id="1590"/>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591" w:name="G_K"/>
            <w:r w:rsidRPr="00404915">
              <w:rPr>
                <w:rFonts w:ascii="Arial Rounded MT Bold" w:hAnsi="Arial Rounded MT Bold" w:cs="Arial"/>
                <w:b/>
                <w:sz w:val="28"/>
                <w:szCs w:val="28"/>
              </w:rPr>
              <w:t>K</w:t>
            </w:r>
            <w:bookmarkEnd w:id="1591"/>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592" w:name="Glos_Kernel"/>
            <w:r w:rsidRPr="00F557B1">
              <w:rPr>
                <w:bCs/>
              </w:rPr>
              <w:t>Kernel</w:t>
            </w:r>
            <w:bookmarkEnd w:id="1592"/>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lastRenderedPageBreak/>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593" w:name="G_L"/>
            <w:r w:rsidRPr="00404915">
              <w:rPr>
                <w:rFonts w:ascii="Arial Rounded MT Bold" w:hAnsi="Arial Rounded MT Bold" w:cs="Arial"/>
                <w:b/>
                <w:color w:val="666699"/>
                <w:sz w:val="28"/>
                <w:szCs w:val="28"/>
              </w:rPr>
              <w:t>L</w:t>
            </w:r>
            <w:bookmarkEnd w:id="1593"/>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594" w:name="Glos_LIM"/>
            <w:r w:rsidRPr="00F557B1">
              <w:rPr>
                <w:color w:val="000000"/>
                <w:sz w:val="24"/>
              </w:rPr>
              <w:t>Laboratory Information Manager (LIM)</w:t>
            </w:r>
            <w:bookmarkEnd w:id="1594"/>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595" w:name="Glos_LocalRegistry"/>
            <w:r w:rsidRPr="00F557B1">
              <w:rPr>
                <w:color w:val="000000"/>
                <w:sz w:val="24"/>
              </w:rPr>
              <w:t xml:space="preserve">Local Registry </w:t>
            </w:r>
            <w:bookmarkEnd w:id="1595"/>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596" w:name="Glos_Local_registry_Update"/>
            <w:r w:rsidRPr="00F557B1">
              <w:rPr>
                <w:color w:val="000000"/>
                <w:sz w:val="24"/>
              </w:rPr>
              <w:t>Local Registry Update</w:t>
            </w:r>
            <w:bookmarkEnd w:id="1596"/>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597"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597"/>
          </w:p>
        </w:tc>
        <w:tc>
          <w:tcPr>
            <w:tcW w:w="7692" w:type="dxa"/>
            <w:gridSpan w:val="3"/>
          </w:tcPr>
          <w:p w14:paraId="25C83BAD"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5"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598" w:name="G_M"/>
            <w:r w:rsidRPr="00404915">
              <w:rPr>
                <w:rFonts w:ascii="Arial Rounded MT Bold" w:hAnsi="Arial Rounded MT Bold" w:cs="Arial"/>
                <w:b/>
                <w:color w:val="666699"/>
                <w:sz w:val="28"/>
                <w:szCs w:val="28"/>
              </w:rPr>
              <w:t>M</w:t>
            </w:r>
            <w:bookmarkEnd w:id="1598"/>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599" w:name="Glos_M"/>
            <w:r w:rsidRPr="00F557B1">
              <w:rPr>
                <w:bCs/>
                <w:sz w:val="24"/>
              </w:rPr>
              <w:t>M</w:t>
            </w:r>
            <w:bookmarkEnd w:id="1599"/>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00" w:name="Glos_MessageHL7"/>
            <w:r w:rsidRPr="00F557B1">
              <w:rPr>
                <w:bCs/>
                <w:sz w:val="24"/>
              </w:rPr>
              <w:t>Message (HL7)</w:t>
            </w:r>
            <w:bookmarkEnd w:id="1600"/>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w:t>
            </w:r>
            <w:r w:rsidRPr="00F557B1">
              <w:rPr>
                <w:bCs/>
                <w:color w:val="000000"/>
              </w:rPr>
              <w:lastRenderedPageBreak/>
              <w:t xml:space="preserve">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The standard also allows, however, the notion of a logical message, whose 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6"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7"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8"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01" w:name="Glos_MDI"/>
            <w:r w:rsidRPr="00F557B1">
              <w:rPr>
                <w:bCs/>
                <w:sz w:val="24"/>
              </w:rPr>
              <w:t>Multiple Document Interface (MDI)</w:t>
            </w:r>
            <w:bookmarkEnd w:id="1601"/>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lastRenderedPageBreak/>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02" w:name="G_N"/>
            <w:r w:rsidRPr="00404915">
              <w:rPr>
                <w:rFonts w:ascii="Arial Rounded MT Bold" w:hAnsi="Arial Rounded MT Bold" w:cs="Arial"/>
                <w:b/>
                <w:color w:val="666699"/>
                <w:sz w:val="28"/>
                <w:szCs w:val="28"/>
              </w:rPr>
              <w:t>N</w:t>
            </w:r>
            <w:bookmarkEnd w:id="1602"/>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03" w:name="Glos_Namespace"/>
            <w:r w:rsidRPr="00F557B1">
              <w:rPr>
                <w:bCs/>
                <w:sz w:val="24"/>
              </w:rPr>
              <w:t>Namespace</w:t>
            </w:r>
            <w:bookmarkEnd w:id="1603"/>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04" w:name="Glos_NCR"/>
            <w:r w:rsidRPr="00F557B1">
              <w:rPr>
                <w:color w:val="000000"/>
                <w:sz w:val="24"/>
              </w:rPr>
              <w:t>National Case Registry (NCR)</w:t>
            </w:r>
            <w:bookmarkEnd w:id="1604"/>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05" w:name="Glos_NPCD"/>
            <w:r w:rsidRPr="00F557B1">
              <w:rPr>
                <w:color w:val="000000"/>
                <w:sz w:val="24"/>
              </w:rPr>
              <w:t>National Patient Care Database (NPCD)</w:t>
            </w:r>
            <w:bookmarkEnd w:id="1605"/>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06" w:name="G_O"/>
            <w:r w:rsidRPr="00404915">
              <w:rPr>
                <w:rFonts w:ascii="Arial Rounded MT Bold" w:hAnsi="Arial Rounded MT Bold" w:cs="Arial"/>
                <w:b/>
                <w:color w:val="666699"/>
                <w:sz w:val="28"/>
                <w:szCs w:val="28"/>
              </w:rPr>
              <w:t>O</w:t>
            </w:r>
            <w:bookmarkEnd w:id="1606"/>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07" w:name="Glos_OITFO"/>
            <w:r w:rsidRPr="00F557B1">
              <w:t>Office of Information and Technology Field Office (OI&amp;TFO)</w:t>
            </w:r>
            <w:bookmarkEnd w:id="1607"/>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08" w:name="OLE_LINK27"/>
            <w:bookmarkStart w:id="1609" w:name="OLE_LINK30"/>
            <w:r w:rsidRPr="00F557B1">
              <w:rPr>
                <w:i/>
              </w:rPr>
              <w:t xml:space="preserve">See </w:t>
            </w:r>
            <w:hyperlink w:anchor="Glos_OITFO" w:history="1">
              <w:r w:rsidRPr="00F557B1">
                <w:rPr>
                  <w:rStyle w:val="IHyperlink"/>
                </w:rPr>
                <w:t>Office of Information and Technology Field Office</w:t>
              </w:r>
            </w:hyperlink>
            <w:bookmarkEnd w:id="1608"/>
            <w:bookmarkEnd w:id="1609"/>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10" w:name="G_P"/>
            <w:r w:rsidRPr="00404915">
              <w:rPr>
                <w:rFonts w:ascii="Arial Rounded MT Bold" w:hAnsi="Arial Rounded MT Bold" w:cs="Arial"/>
                <w:b/>
                <w:color w:val="666699"/>
                <w:sz w:val="28"/>
                <w:szCs w:val="28"/>
              </w:rPr>
              <w:t>P</w:t>
            </w:r>
            <w:bookmarkEnd w:id="1610"/>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11" w:name="Glos_Peginterferon"/>
            <w:r w:rsidRPr="00F557B1">
              <w:rPr>
                <w:bCs/>
                <w:sz w:val="24"/>
              </w:rPr>
              <w:t>peginterferon</w:t>
            </w:r>
            <w:bookmarkEnd w:id="1611"/>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12" w:name="Glos_Protocol"/>
            <w:r w:rsidRPr="00F557B1">
              <w:rPr>
                <w:bCs/>
                <w:sz w:val="24"/>
              </w:rPr>
              <w:t>Protocol</w:t>
            </w:r>
            <w:bookmarkEnd w:id="1612"/>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13" w:name="G_R"/>
            <w:r w:rsidRPr="00404915">
              <w:rPr>
                <w:rFonts w:ascii="Arial Rounded MT Bold" w:hAnsi="Arial Rounded MT Bold" w:cs="Arial"/>
                <w:b/>
                <w:color w:val="666699"/>
                <w:sz w:val="28"/>
                <w:szCs w:val="28"/>
              </w:rPr>
              <w:t>R</w:t>
            </w:r>
            <w:bookmarkEnd w:id="1613"/>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14" w:name="Glos_RegistryMedication"/>
            <w:r w:rsidRPr="00F557B1">
              <w:rPr>
                <w:color w:val="000000"/>
                <w:sz w:val="24"/>
              </w:rPr>
              <w:t>Registry Medication</w:t>
            </w:r>
            <w:bookmarkEnd w:id="1614"/>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15" w:name="Glos_RPC"/>
            <w:r w:rsidRPr="00F557B1">
              <w:rPr>
                <w:bCs/>
                <w:sz w:val="24"/>
              </w:rPr>
              <w:t>Remote Procedure Call (RPC)</w:t>
            </w:r>
            <w:bookmarkEnd w:id="1615"/>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16" w:name="Glos_RPCBroker"/>
            <w:r w:rsidRPr="00F557B1">
              <w:rPr>
                <w:bCs/>
                <w:sz w:val="24"/>
              </w:rPr>
              <w:t>Remote Procedure Call (RPC) Broker</w:t>
            </w:r>
            <w:bookmarkEnd w:id="1616"/>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w:t>
            </w:r>
            <w:r w:rsidRPr="00F557B1">
              <w:rPr>
                <w:szCs w:val="20"/>
              </w:rPr>
              <w:lastRenderedPageBreak/>
              <w:t xml:space="preserve">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17" w:name="Glos_retrovirus"/>
            <w:bookmarkStart w:id="1618" w:name="OLE_LINK4"/>
            <w:r w:rsidRPr="00F557B1">
              <w:rPr>
                <w:sz w:val="24"/>
              </w:rPr>
              <w:lastRenderedPageBreak/>
              <w:t>Retrovirus</w:t>
            </w:r>
            <w:bookmarkEnd w:id="1617"/>
            <w:bookmarkEnd w:id="1618"/>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19" w:name="Glos_Ribavirin"/>
            <w:r w:rsidRPr="00F557B1">
              <w:rPr>
                <w:sz w:val="24"/>
              </w:rPr>
              <w:t>ribavirin</w:t>
            </w:r>
            <w:bookmarkEnd w:id="1619"/>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20" w:name="Glos_RollScroll"/>
            <w:r w:rsidRPr="00F557B1">
              <w:rPr>
                <w:bCs/>
                <w:sz w:val="24"/>
              </w:rPr>
              <w:t>Roll-and-scroll, roll’n’scroll</w:t>
            </w:r>
            <w:bookmarkEnd w:id="1620"/>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21" w:name="Glos_ROR"/>
            <w:r w:rsidRPr="00F557B1">
              <w:rPr>
                <w:bCs/>
                <w:sz w:val="24"/>
              </w:rPr>
              <w:t>ROR</w:t>
            </w:r>
            <w:bookmarkEnd w:id="1621"/>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22" w:name="Glos_Routine"/>
            <w:r w:rsidRPr="00F557B1">
              <w:rPr>
                <w:bCs/>
                <w:sz w:val="24"/>
              </w:rPr>
              <w:t>Routine</w:t>
            </w:r>
            <w:bookmarkEnd w:id="1622"/>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23" w:name="G_S"/>
            <w:r w:rsidRPr="00404915">
              <w:rPr>
                <w:rFonts w:ascii="Arial Rounded MT Bold" w:hAnsi="Arial Rounded MT Bold" w:cs="Arial"/>
                <w:b/>
                <w:color w:val="666699"/>
                <w:sz w:val="28"/>
                <w:szCs w:val="28"/>
              </w:rPr>
              <w:t>S</w:t>
            </w:r>
            <w:bookmarkEnd w:id="1623"/>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24" w:name="Glos_508"/>
            <w:r w:rsidRPr="00F557B1">
              <w:rPr>
                <w:bCs/>
                <w:sz w:val="24"/>
              </w:rPr>
              <w:t>Section 508</w:t>
            </w:r>
            <w:bookmarkEnd w:id="1624"/>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9" w:history="1">
              <w:r w:rsidRPr="00F557B1">
                <w:rPr>
                  <w:rStyle w:val="Hyperlink"/>
                  <w:szCs w:val="20"/>
                </w:rPr>
                <w:t>29 U.S.C. Section 794(d)</w:t>
              </w:r>
            </w:hyperlink>
            <w:r w:rsidRPr="00F557B1">
              <w:rPr>
                <w:szCs w:val="20"/>
              </w:rPr>
              <w:t xml:space="preserve">,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w:t>
            </w:r>
            <w:r w:rsidRPr="00F557B1">
              <w:rPr>
                <w:szCs w:val="20"/>
              </w:rPr>
              <w:lastRenderedPageBreak/>
              <w:t>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25" w:name="Glos_SecurityKeys"/>
            <w:r w:rsidRPr="00F557B1">
              <w:rPr>
                <w:color w:val="000000"/>
                <w:sz w:val="24"/>
              </w:rPr>
              <w:lastRenderedPageBreak/>
              <w:t>Security Keys</w:t>
            </w:r>
            <w:bookmarkEnd w:id="1625"/>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used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26" w:name="Glos_SelectionRules"/>
            <w:r w:rsidRPr="00F557B1">
              <w:rPr>
                <w:color w:val="000000"/>
                <w:sz w:val="24"/>
              </w:rPr>
              <w:t>Selection Rules</w:t>
            </w:r>
            <w:bookmarkEnd w:id="1626"/>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27" w:name="Glos_SensitiveInfo"/>
            <w:r w:rsidRPr="00F557B1">
              <w:rPr>
                <w:sz w:val="24"/>
              </w:rPr>
              <w:t>Sensitive Information</w:t>
            </w:r>
            <w:bookmarkEnd w:id="1627"/>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28" w:name="Glos_SSO"/>
            <w:r w:rsidRPr="00F557B1">
              <w:rPr>
                <w:sz w:val="24"/>
              </w:rPr>
              <w:t>Single Sign On (SSO)</w:t>
            </w:r>
            <w:bookmarkEnd w:id="1628"/>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29" w:name="Glos_SiteConfigurable"/>
            <w:r w:rsidRPr="00F557B1">
              <w:rPr>
                <w:sz w:val="24"/>
              </w:rPr>
              <w:t>Site Configurable</w:t>
            </w:r>
            <w:bookmarkEnd w:id="1629"/>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30" w:name="Glos_SGML"/>
            <w:r w:rsidRPr="00F557B1">
              <w:rPr>
                <w:sz w:val="24"/>
              </w:rPr>
              <w:t>Standardized Generic Markup Language (SGML)</w:t>
            </w:r>
            <w:bookmarkEnd w:id="1630"/>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31" w:name="Glos_SQL"/>
            <w:r w:rsidRPr="00F557B1">
              <w:rPr>
                <w:sz w:val="24"/>
              </w:rPr>
              <w:t>Structured Query Language (SQL)</w:t>
            </w:r>
            <w:bookmarkEnd w:id="1631"/>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32" w:name="Glos_SNOMED"/>
            <w:r w:rsidRPr="00F557B1">
              <w:rPr>
                <w:sz w:val="24"/>
              </w:rPr>
              <w:t>Systematized Nomenclature of Medicine (SNOMED)</w:t>
            </w:r>
            <w:bookmarkEnd w:id="1632"/>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 xml:space="preserve">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w:t>
            </w:r>
            <w:r w:rsidRPr="00F557B1">
              <w:rPr>
                <w:szCs w:val="20"/>
              </w:rPr>
              <w:lastRenderedPageBreak/>
              <w:t>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33" w:name="G_T"/>
            <w:r w:rsidRPr="00404915">
              <w:rPr>
                <w:rFonts w:ascii="Arial Rounded MT Bold" w:hAnsi="Arial Rounded MT Bold" w:cs="Arial"/>
                <w:b/>
                <w:color w:val="666699"/>
                <w:sz w:val="28"/>
                <w:szCs w:val="28"/>
              </w:rPr>
              <w:t>T</w:t>
            </w:r>
            <w:bookmarkEnd w:id="1633"/>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34" w:name="Glos_TSPR"/>
            <w:r w:rsidRPr="00F557B1">
              <w:rPr>
                <w:bCs/>
                <w:sz w:val="24"/>
                <w:szCs w:val="22"/>
              </w:rPr>
              <w:t>Technical Services Project Repository (TSPR)</w:t>
            </w:r>
            <w:bookmarkEnd w:id="1634"/>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90"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35" w:name="Glos_ToolTips"/>
            <w:r w:rsidRPr="00F557B1">
              <w:rPr>
                <w:bCs/>
                <w:sz w:val="24"/>
                <w:szCs w:val="22"/>
              </w:rPr>
              <w:t>Tool tips</w:t>
            </w:r>
            <w:bookmarkEnd w:id="1635"/>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36" w:name="G_U"/>
            <w:r w:rsidRPr="00404915">
              <w:rPr>
                <w:rFonts w:ascii="Arial Rounded MT Bold" w:hAnsi="Arial Rounded MT Bold" w:cs="Arial"/>
                <w:b/>
                <w:color w:val="666699"/>
                <w:sz w:val="28"/>
                <w:szCs w:val="28"/>
              </w:rPr>
              <w:t>U</w:t>
            </w:r>
            <w:bookmarkEnd w:id="1636"/>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37" w:name="Glos_UpdateProcess"/>
            <w:r w:rsidRPr="00F557B1">
              <w:rPr>
                <w:bCs/>
                <w:sz w:val="24"/>
                <w:szCs w:val="22"/>
              </w:rPr>
              <w:t>Update Process</w:t>
            </w:r>
            <w:bookmarkEnd w:id="1637"/>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38" w:name="Glos_UI"/>
            <w:r w:rsidRPr="00F557B1">
              <w:rPr>
                <w:bCs/>
                <w:sz w:val="24"/>
                <w:szCs w:val="22"/>
              </w:rPr>
              <w:t>User Interface (UI)</w:t>
            </w:r>
            <w:bookmarkEnd w:id="1638"/>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w:t>
            </w:r>
            <w:r w:rsidRPr="00F557B1">
              <w:rPr>
                <w:szCs w:val="22"/>
              </w:rPr>
              <w:lastRenderedPageBreak/>
              <w:t xml:space="preserve">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39" w:name="G_V"/>
            <w:r w:rsidRPr="00893065">
              <w:rPr>
                <w:rFonts w:ascii="Arial Rounded MT Bold" w:hAnsi="Arial Rounded MT Bold" w:cs="Arial"/>
                <w:b/>
                <w:color w:val="666699"/>
                <w:sz w:val="28"/>
                <w:szCs w:val="28"/>
              </w:rPr>
              <w:t>V</w:t>
            </w:r>
            <w:bookmarkEnd w:id="1639"/>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40" w:name="Glos_Vergence"/>
            <w:r w:rsidRPr="00F557B1">
              <w:rPr>
                <w:bCs/>
                <w:sz w:val="24"/>
                <w:szCs w:val="22"/>
              </w:rPr>
              <w:t>Vergence</w:t>
            </w:r>
            <w:bookmarkEnd w:id="1640"/>
          </w:p>
        </w:tc>
        <w:tc>
          <w:tcPr>
            <w:tcW w:w="7708" w:type="dxa"/>
            <w:gridSpan w:val="3"/>
            <w:tcBorders>
              <w:top w:val="single" w:sz="4" w:space="0" w:color="auto"/>
              <w:left w:val="single" w:sz="4" w:space="0" w:color="auto"/>
              <w:bottom w:val="single" w:sz="4" w:space="0" w:color="auto"/>
              <w:right w:val="single" w:sz="4" w:space="0" w:color="auto"/>
            </w:tcBorders>
          </w:tcPr>
          <w:p w14:paraId="25C83CAC" w14:textId="77777777" w:rsidR="00E12C52" w:rsidRPr="00F557B1" w:rsidRDefault="00E12C52" w:rsidP="0072420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p w14:paraId="25C83CAD"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1" w:tooltip="Web address for overview of Vergence by Sentillion corporation" w:history="1">
              <w:r w:rsidRPr="00F557B1">
                <w:rPr>
                  <w:rStyle w:val="Hyperlink"/>
                  <w:szCs w:val="22"/>
                </w:rPr>
                <w:t>http://www.sentillion.com/solutions/datasheets/Vergence-Overview.pdf</w:t>
              </w:r>
            </w:hyperlink>
            <w:r w:rsidRPr="00F557B1">
              <w:rPr>
                <w:szCs w:val="22"/>
              </w:rPr>
              <w:t>.</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41" w:name="Glos_VerifyCode"/>
            <w:r w:rsidRPr="00F557B1">
              <w:rPr>
                <w:bCs/>
                <w:sz w:val="24"/>
                <w:szCs w:val="22"/>
              </w:rPr>
              <w:t>Verify Code</w:t>
            </w:r>
            <w:bookmarkEnd w:id="1641"/>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42" w:name="Glos_VERA"/>
            <w:r w:rsidRPr="00F557B1">
              <w:rPr>
                <w:bCs/>
                <w:sz w:val="24"/>
                <w:szCs w:val="22"/>
              </w:rPr>
              <w:t>Veterans Equitable Resource Allocation (VERA)</w:t>
            </w:r>
            <w:bookmarkEnd w:id="1642"/>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2"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43"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43"/>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7777777" w:rsidR="00E12C52" w:rsidRPr="00F557B1" w:rsidRDefault="00E12C52" w:rsidP="0072420A">
            <w:pPr>
              <w:pStyle w:val="Default"/>
              <w:rPr>
                <w:szCs w:val="22"/>
              </w:rPr>
            </w:pPr>
            <w:r w:rsidRPr="00F557B1">
              <w:rPr>
                <w:i/>
                <w:szCs w:val="22"/>
              </w:rPr>
              <w:t>S</w:t>
            </w:r>
            <w:r w:rsidRPr="00F557B1">
              <w:rPr>
                <w:i/>
                <w:iCs/>
                <w:szCs w:val="22"/>
              </w:rPr>
              <w:t xml:space="preserve">ee </w:t>
            </w:r>
            <w:hyperlink r:id="rId93" w:history="1">
              <w:r w:rsidRPr="00F557B1">
                <w:rPr>
                  <w:rStyle w:val="Hyperlink"/>
                  <w:szCs w:val="18"/>
                </w:rPr>
                <w:t>http://www.va.gov/VistA_monograph/docs/2008VistAHealtheVet_Monograph.pdf</w:t>
              </w:r>
            </w:hyperlink>
            <w:r w:rsidRPr="00F557B1">
              <w:rPr>
                <w:szCs w:val="22"/>
              </w:rPr>
              <w:t xml:space="preserve"> and </w:t>
            </w:r>
            <w:hyperlink r:id="rId94" w:tooltip="Web address for VistA information" w:history="1">
              <w:r w:rsidRPr="00F557B1">
                <w:rPr>
                  <w:rStyle w:val="Hyperlink"/>
                  <w:szCs w:val="18"/>
                </w:rPr>
                <w:t>http://www.virec.research.va.gov/DataSourcesName/VISTA/VISTA.htm</w:t>
              </w:r>
            </w:hyperlink>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44" w:name="Glos_VHA"/>
            <w:r w:rsidRPr="00F557B1">
              <w:rPr>
                <w:bCs/>
                <w:sz w:val="24"/>
                <w:szCs w:val="22"/>
              </w:rPr>
              <w:t>Veterans Health Administration (VHA)</w:t>
            </w:r>
            <w:bookmarkEnd w:id="1644"/>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45" w:name="Glos_VISN"/>
            <w:r w:rsidRPr="00F557B1">
              <w:rPr>
                <w:sz w:val="24"/>
                <w:szCs w:val="22"/>
              </w:rPr>
              <w:t xml:space="preserve">Veterans Integrated Service Network </w:t>
            </w:r>
            <w:r w:rsidRPr="00F557B1">
              <w:rPr>
                <w:sz w:val="24"/>
                <w:szCs w:val="22"/>
              </w:rPr>
              <w:lastRenderedPageBreak/>
              <w:t>(VISN)</w:t>
            </w:r>
            <w:bookmarkEnd w:id="1645"/>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F317DB"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w:t>
            </w:r>
            <w:r w:rsidR="00E12C52" w:rsidRPr="00F557B1">
              <w:rPr>
                <w:sz w:val="24"/>
                <w:szCs w:val="22"/>
              </w:rPr>
              <w:lastRenderedPageBreak/>
              <w:t>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lastRenderedPageBreak/>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F317DB"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46" w:name="G_X"/>
            <w:r w:rsidRPr="00404915">
              <w:rPr>
                <w:rFonts w:ascii="Arial Rounded MT Bold" w:hAnsi="Arial Rounded MT Bold" w:cs="Arial"/>
                <w:b/>
                <w:color w:val="666699"/>
                <w:sz w:val="28"/>
                <w:szCs w:val="28"/>
              </w:rPr>
              <w:t>X</w:t>
            </w:r>
            <w:bookmarkEnd w:id="1646"/>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F317DB"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34"/>
      <w:bookmarkEnd w:id="1535"/>
      <w:bookmarkEnd w:id="1536"/>
      <w:bookmarkEnd w:id="1537"/>
      <w:bookmarkEnd w:id="1538"/>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lastRenderedPageBreak/>
        <w:br w:type="page"/>
      </w:r>
      <w:r>
        <w:lastRenderedPageBreak/>
        <w:t>THIS PAGE INTENTIONALLY LEFT BLANK</w:t>
      </w:r>
    </w:p>
    <w:p w14:paraId="25C83CDC" w14:textId="77777777" w:rsidR="00E12C52" w:rsidRDefault="00E12C52" w:rsidP="00642156">
      <w:pPr>
        <w:pStyle w:val="H1NoNum"/>
      </w:pPr>
      <w:bookmarkStart w:id="1647" w:name="_Toc421631510"/>
      <w:r>
        <w:lastRenderedPageBreak/>
        <w:t>Index</w:t>
      </w:r>
      <w:bookmarkEnd w:id="1647"/>
    </w:p>
    <w:p w14:paraId="25C83CDD" w14:textId="77777777" w:rsidR="003320F1" w:rsidRDefault="00FD210E" w:rsidP="00623871">
      <w:pPr>
        <w:pStyle w:val="BodyText"/>
        <w:spacing w:before="0" w:after="0"/>
        <w:rPr>
          <w:noProof/>
        </w:rPr>
        <w:sectPr w:rsidR="003320F1" w:rsidSect="003320F1">
          <w:headerReference w:type="even" r:id="rId95"/>
          <w:headerReference w:type="default" r:id="rId96"/>
          <w:headerReference w:type="first" r:id="rId97"/>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lastRenderedPageBreak/>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lastRenderedPageBreak/>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lastRenderedPageBreak/>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lastRenderedPageBreak/>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lastRenderedPageBreak/>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lastRenderedPageBreak/>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lastRenderedPageBreak/>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83EC0" w14:textId="77777777" w:rsidR="009C412E" w:rsidRDefault="009C412E">
      <w:r>
        <w:separator/>
      </w:r>
    </w:p>
    <w:p w14:paraId="25C83EC1" w14:textId="77777777" w:rsidR="009C412E" w:rsidRDefault="009C412E"/>
  </w:endnote>
  <w:endnote w:type="continuationSeparator" w:id="0">
    <w:p w14:paraId="25C83EC2" w14:textId="77777777" w:rsidR="009C412E" w:rsidRDefault="009C412E">
      <w:r>
        <w:continuationSeparator/>
      </w:r>
    </w:p>
    <w:p w14:paraId="25C83EC3" w14:textId="77777777" w:rsidR="009C412E" w:rsidRDefault="009C41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PsfASCII"/>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4" w14:textId="77777777" w:rsidR="00CF6D68" w:rsidRPr="005014C3" w:rsidRDefault="00CF6D68"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CF6D68" w:rsidRDefault="00CF6D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9" w14:textId="77777777" w:rsidR="00CF6D68" w:rsidRDefault="00CF6D68" w:rsidP="001D1611">
    <w:pPr>
      <w:spacing w:before="0" w:after="0"/>
    </w:pPr>
  </w:p>
  <w:tbl>
    <w:tblPr>
      <w:tblW w:w="0" w:type="auto"/>
      <w:tblLook w:val="01E0" w:firstRow="1" w:lastRow="1" w:firstColumn="1" w:lastColumn="1" w:noHBand="0" w:noVBand="0"/>
    </w:tblPr>
    <w:tblGrid>
      <w:gridCol w:w="1440"/>
      <w:gridCol w:w="6318"/>
      <w:gridCol w:w="1616"/>
    </w:tblGrid>
    <w:tr w:rsidR="00CF6D68" w:rsidRPr="00510F99" w14:paraId="25C83ECE" w14:textId="77777777" w:rsidTr="00F00C69">
      <w:tc>
        <w:tcPr>
          <w:tcW w:w="1440" w:type="dxa"/>
        </w:tcPr>
        <w:p w14:paraId="25C83ECA" w14:textId="77777777" w:rsidR="00CF6D68" w:rsidRPr="00510F99" w:rsidRDefault="00CF6D68"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F317DB">
            <w:rPr>
              <w:rStyle w:val="PageNumber"/>
              <w:noProof/>
              <w:sz w:val="20"/>
            </w:rPr>
            <w:t>222</w:t>
          </w:r>
          <w:r w:rsidRPr="00510F99">
            <w:rPr>
              <w:rStyle w:val="PageNumber"/>
              <w:sz w:val="20"/>
            </w:rPr>
            <w:fldChar w:fldCharType="end"/>
          </w:r>
        </w:p>
      </w:tc>
      <w:tc>
        <w:tcPr>
          <w:tcW w:w="6318" w:type="dxa"/>
        </w:tcPr>
        <w:p w14:paraId="25C83ECB" w14:textId="77777777" w:rsidR="00CF6D68" w:rsidRPr="009D7C1E" w:rsidRDefault="00CF6D68"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*26</w:t>
          </w:r>
        </w:p>
        <w:p w14:paraId="25C83ECC" w14:textId="77777777" w:rsidR="00CF6D68" w:rsidRPr="00510F99" w:rsidRDefault="00CF6D68" w:rsidP="004F1991">
          <w:pPr>
            <w:pStyle w:val="Footer"/>
            <w:spacing w:before="0" w:after="0"/>
            <w:jc w:val="center"/>
            <w:rPr>
              <w:sz w:val="20"/>
            </w:rPr>
          </w:pPr>
          <w:r w:rsidRPr="00510F99">
            <w:rPr>
              <w:sz w:val="20"/>
            </w:rPr>
            <w:t>Technical Manual / Security Guide</w:t>
          </w:r>
        </w:p>
      </w:tc>
      <w:tc>
        <w:tcPr>
          <w:tcW w:w="1616" w:type="dxa"/>
        </w:tcPr>
        <w:p w14:paraId="25C83ECD" w14:textId="77777777" w:rsidR="00CF6D68" w:rsidRPr="00510F99" w:rsidRDefault="00CF6D68" w:rsidP="0012342A">
          <w:pPr>
            <w:pStyle w:val="Footer"/>
            <w:jc w:val="right"/>
            <w:rPr>
              <w:sz w:val="20"/>
            </w:rPr>
          </w:pPr>
          <w:r>
            <w:rPr>
              <w:sz w:val="20"/>
            </w:rPr>
            <w:t>June 2015</w:t>
          </w:r>
        </w:p>
      </w:tc>
    </w:tr>
  </w:tbl>
  <w:p w14:paraId="25C83ECF" w14:textId="77777777" w:rsidR="00CF6D68" w:rsidRPr="00516606" w:rsidRDefault="00CF6D68"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0" w14:textId="77777777" w:rsidR="00CF6D68" w:rsidRDefault="00CF6D68" w:rsidP="001D1611">
    <w:pPr>
      <w:spacing w:before="0" w:after="0"/>
    </w:pPr>
  </w:p>
  <w:tbl>
    <w:tblPr>
      <w:tblW w:w="0" w:type="auto"/>
      <w:tblLook w:val="01E0" w:firstRow="1" w:lastRow="1" w:firstColumn="1" w:lastColumn="1" w:noHBand="0" w:noVBand="0"/>
    </w:tblPr>
    <w:tblGrid>
      <w:gridCol w:w="1548"/>
      <w:gridCol w:w="6382"/>
      <w:gridCol w:w="1438"/>
    </w:tblGrid>
    <w:tr w:rsidR="00CF6D68" w:rsidRPr="00510F99" w14:paraId="25C83ED5" w14:textId="77777777" w:rsidTr="00F00C69">
      <w:tc>
        <w:tcPr>
          <w:tcW w:w="1548" w:type="dxa"/>
        </w:tcPr>
        <w:p w14:paraId="25C83ED1" w14:textId="77777777" w:rsidR="00CF6D68" w:rsidRPr="00510F99" w:rsidRDefault="00CF6D68" w:rsidP="0012342A">
          <w:pPr>
            <w:pStyle w:val="Footer"/>
            <w:rPr>
              <w:sz w:val="20"/>
            </w:rPr>
          </w:pPr>
          <w:r>
            <w:rPr>
              <w:sz w:val="20"/>
            </w:rPr>
            <w:t>June 2015</w:t>
          </w:r>
        </w:p>
      </w:tc>
      <w:tc>
        <w:tcPr>
          <w:tcW w:w="6382" w:type="dxa"/>
        </w:tcPr>
        <w:p w14:paraId="25C83ED2" w14:textId="77777777" w:rsidR="00CF6D68" w:rsidRPr="009D7C1E" w:rsidRDefault="00CF6D68"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*26</w:t>
          </w:r>
        </w:p>
        <w:p w14:paraId="25C83ED3" w14:textId="77777777" w:rsidR="00CF6D68" w:rsidRPr="00510F99" w:rsidRDefault="00CF6D68" w:rsidP="00AA1002">
          <w:pPr>
            <w:pStyle w:val="Footer"/>
            <w:spacing w:before="0" w:after="0"/>
            <w:jc w:val="center"/>
            <w:rPr>
              <w:sz w:val="20"/>
            </w:rPr>
          </w:pPr>
          <w:r w:rsidRPr="00510F99">
            <w:rPr>
              <w:sz w:val="20"/>
            </w:rPr>
            <w:t>Technical Manual / Security Guide</w:t>
          </w:r>
        </w:p>
      </w:tc>
      <w:tc>
        <w:tcPr>
          <w:tcW w:w="1438" w:type="dxa"/>
        </w:tcPr>
        <w:p w14:paraId="25C83ED4" w14:textId="77777777" w:rsidR="00CF6D68" w:rsidRPr="00510F99" w:rsidRDefault="00CF6D68"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F317DB">
            <w:rPr>
              <w:rStyle w:val="PageNumber"/>
              <w:noProof/>
              <w:sz w:val="20"/>
            </w:rPr>
            <w:t>xi</w:t>
          </w:r>
          <w:r w:rsidRPr="00510F99">
            <w:rPr>
              <w:rStyle w:val="PageNumber"/>
              <w:sz w:val="20"/>
            </w:rPr>
            <w:fldChar w:fldCharType="end"/>
          </w:r>
        </w:p>
      </w:tc>
    </w:tr>
  </w:tbl>
  <w:p w14:paraId="25C83ED6" w14:textId="77777777" w:rsidR="00CF6D68" w:rsidRDefault="00CF6D68"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A" w14:textId="77777777" w:rsidR="00CF6D68" w:rsidRDefault="00CF6D68"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CF6D68" w:rsidRPr="00DB025B" w14:paraId="25C83EDF" w14:textId="77777777" w:rsidTr="00F00C69">
      <w:tc>
        <w:tcPr>
          <w:tcW w:w="1555" w:type="dxa"/>
        </w:tcPr>
        <w:p w14:paraId="25C83EDB" w14:textId="77777777" w:rsidR="00CF6D68" w:rsidRPr="00DB025B" w:rsidRDefault="00CF6D68" w:rsidP="0012342A">
          <w:pPr>
            <w:pStyle w:val="Footer"/>
            <w:rPr>
              <w:sz w:val="20"/>
            </w:rPr>
          </w:pPr>
          <w:r>
            <w:rPr>
              <w:sz w:val="20"/>
            </w:rPr>
            <w:t>June 2015</w:t>
          </w:r>
        </w:p>
      </w:tc>
      <w:tc>
        <w:tcPr>
          <w:tcW w:w="6494" w:type="dxa"/>
        </w:tcPr>
        <w:p w14:paraId="25C83EDC" w14:textId="77777777" w:rsidR="00CF6D68" w:rsidRPr="009D7C1E" w:rsidRDefault="00CF6D68"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*26</w:t>
          </w:r>
        </w:p>
        <w:p w14:paraId="25C83EDD" w14:textId="77777777" w:rsidR="00CF6D68" w:rsidRPr="00DB025B" w:rsidRDefault="00CF6D68" w:rsidP="004F1991">
          <w:pPr>
            <w:pStyle w:val="Footer"/>
            <w:spacing w:before="0" w:after="0"/>
            <w:jc w:val="center"/>
            <w:rPr>
              <w:sz w:val="20"/>
            </w:rPr>
          </w:pPr>
          <w:r w:rsidRPr="00510F99">
            <w:rPr>
              <w:sz w:val="20"/>
            </w:rPr>
            <w:t>Technical Manual / Security Guide</w:t>
          </w:r>
        </w:p>
      </w:tc>
      <w:tc>
        <w:tcPr>
          <w:tcW w:w="1440" w:type="dxa"/>
        </w:tcPr>
        <w:p w14:paraId="25C83EDE" w14:textId="77777777" w:rsidR="00CF6D68" w:rsidRPr="00DB025B" w:rsidRDefault="00CF6D68"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F317DB">
            <w:rPr>
              <w:rStyle w:val="PageNumber"/>
              <w:noProof/>
              <w:sz w:val="20"/>
            </w:rPr>
            <w:t>223</w:t>
          </w:r>
          <w:r w:rsidRPr="00DB025B">
            <w:rPr>
              <w:rStyle w:val="PageNumber"/>
              <w:sz w:val="20"/>
            </w:rPr>
            <w:fldChar w:fldCharType="end"/>
          </w:r>
        </w:p>
      </w:tc>
    </w:tr>
  </w:tbl>
  <w:p w14:paraId="25C83EE0" w14:textId="77777777" w:rsidR="00CF6D68" w:rsidRDefault="00CF6D68"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C83EBC" w14:textId="77777777" w:rsidR="009C412E" w:rsidRDefault="009C412E">
      <w:r>
        <w:separator/>
      </w:r>
    </w:p>
    <w:p w14:paraId="25C83EBD" w14:textId="77777777" w:rsidR="009C412E" w:rsidRDefault="009C412E"/>
  </w:footnote>
  <w:footnote w:type="continuationSeparator" w:id="0">
    <w:p w14:paraId="25C83EBE" w14:textId="77777777" w:rsidR="009C412E" w:rsidRDefault="009C412E">
      <w:r>
        <w:continuationSeparator/>
      </w:r>
    </w:p>
    <w:p w14:paraId="25C83EBF" w14:textId="77777777" w:rsidR="009C412E" w:rsidRDefault="009C412E"/>
  </w:footnote>
  <w:footnote w:id="1">
    <w:p w14:paraId="25C83EE9" w14:textId="77777777" w:rsidR="00CF6D68" w:rsidRDefault="00CF6D68"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CF6D68" w:rsidRPr="00D14C0F" w:rsidRDefault="00CF6D68" w:rsidP="009607AA">
      <w:pPr>
        <w:pStyle w:val="FootnoteText"/>
      </w:pPr>
      <w:r>
        <w:rPr>
          <w:rStyle w:val="FootnoteReference"/>
        </w:rPr>
        <w:footnoteRef/>
      </w:r>
      <w:r>
        <w:t xml:space="preserve"> </w:t>
      </w:r>
      <w:r w:rsidR="00F317DB">
        <w:fldChar w:fldCharType="begin"/>
      </w:r>
      <w:r w:rsidR="00F317DB">
        <w:instrText xml:space="preserve"> DOCPROPERTY  Category  \* MERGEFORMAT </w:instrText>
      </w:r>
      <w:r w:rsidR="00F317DB">
        <w:fldChar w:fldCharType="separate"/>
      </w:r>
      <w:r>
        <w:t>Patch ROR*1.5*20 March 2013</w:t>
      </w:r>
      <w:r w:rsidR="00F317DB">
        <w:fldChar w:fldCharType="end"/>
      </w:r>
      <w:r>
        <w:t xml:space="preserve"> added code changes/fixes for Section 508 compliance.  Reference Clinical Case Registry Interim Test Report 10209 March 13 2013.</w:t>
      </w:r>
    </w:p>
  </w:footnote>
  <w:footnote w:id="3">
    <w:p w14:paraId="25C83EEB" w14:textId="77777777" w:rsidR="00CF6D68" w:rsidRDefault="00CF6D68"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6" w14:textId="77777777" w:rsidR="00CF6D68" w:rsidRDefault="00F317DB">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4" w14:textId="77777777" w:rsidR="00CF6D68" w:rsidRDefault="00F317DB">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7" w14:textId="77777777" w:rsidR="00CF6D68" w:rsidRDefault="00CF6D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8" w14:textId="77777777" w:rsidR="00CF6D68" w:rsidRDefault="00CF6D6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7" w14:textId="77777777" w:rsidR="00CF6D68" w:rsidRDefault="00F317DB">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8" w14:textId="77777777" w:rsidR="00CF6D68" w:rsidRDefault="00CF6D6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9" w14:textId="77777777" w:rsidR="00CF6D68" w:rsidRDefault="00CF6D6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1" w14:textId="77777777" w:rsidR="00CF6D68" w:rsidRDefault="00F317DB">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2" w14:textId="77777777" w:rsidR="00CF6D68" w:rsidRDefault="00CF6D6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3" w14:textId="77777777" w:rsidR="00CF6D68" w:rsidRDefault="00CF6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5">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2">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9"/>
  </w:num>
  <w:num w:numId="13">
    <w:abstractNumId w:val="13"/>
  </w:num>
  <w:num w:numId="14">
    <w:abstractNumId w:val="12"/>
  </w:num>
  <w:num w:numId="15">
    <w:abstractNumId w:val="34"/>
  </w:num>
  <w:num w:numId="16">
    <w:abstractNumId w:val="33"/>
  </w:num>
  <w:num w:numId="17">
    <w:abstractNumId w:val="39"/>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2"/>
  </w:num>
  <w:num w:numId="27">
    <w:abstractNumId w:val="41"/>
  </w:num>
  <w:num w:numId="28">
    <w:abstractNumId w:val="11"/>
  </w:num>
  <w:num w:numId="29">
    <w:abstractNumId w:val="10"/>
  </w:num>
  <w:num w:numId="30">
    <w:abstractNumId w:val="24"/>
  </w:num>
  <w:num w:numId="31">
    <w:abstractNumId w:val="15"/>
  </w:num>
  <w:num w:numId="32">
    <w:abstractNumId w:val="36"/>
  </w:num>
  <w:num w:numId="33">
    <w:abstractNumId w:val="30"/>
  </w:num>
  <w:num w:numId="34">
    <w:abstractNumId w:val="37"/>
  </w:num>
  <w:num w:numId="35">
    <w:abstractNumId w:val="18"/>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 w:numId="45">
    <w:abstractNumId w:val="38"/>
  </w:num>
  <w:num w:numId="46">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51DF"/>
    <w:rsid w:val="00046F8E"/>
    <w:rsid w:val="00047C1C"/>
    <w:rsid w:val="00047E22"/>
    <w:rsid w:val="000516C3"/>
    <w:rsid w:val="00051E1F"/>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CB5"/>
    <w:rsid w:val="00083D6D"/>
    <w:rsid w:val="00084347"/>
    <w:rsid w:val="00084AF3"/>
    <w:rsid w:val="00086490"/>
    <w:rsid w:val="000868C4"/>
    <w:rsid w:val="00091AF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57F3"/>
    <w:rsid w:val="000B66E0"/>
    <w:rsid w:val="000B717F"/>
    <w:rsid w:val="000B785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DD"/>
    <w:rsid w:val="001B2097"/>
    <w:rsid w:val="001B256B"/>
    <w:rsid w:val="001B25AB"/>
    <w:rsid w:val="001B2B5C"/>
    <w:rsid w:val="001B32CF"/>
    <w:rsid w:val="001B66FC"/>
    <w:rsid w:val="001B6896"/>
    <w:rsid w:val="001C0424"/>
    <w:rsid w:val="001C2259"/>
    <w:rsid w:val="001C2D3F"/>
    <w:rsid w:val="001C3014"/>
    <w:rsid w:val="001C4095"/>
    <w:rsid w:val="001C53F5"/>
    <w:rsid w:val="001C5544"/>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EE1"/>
    <w:rsid w:val="00204FEC"/>
    <w:rsid w:val="0021043B"/>
    <w:rsid w:val="00212E08"/>
    <w:rsid w:val="0021335D"/>
    <w:rsid w:val="0021336F"/>
    <w:rsid w:val="0021376E"/>
    <w:rsid w:val="0021553E"/>
    <w:rsid w:val="0021587C"/>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5BA6"/>
    <w:rsid w:val="002467ED"/>
    <w:rsid w:val="002506A9"/>
    <w:rsid w:val="002507F1"/>
    <w:rsid w:val="002510A4"/>
    <w:rsid w:val="00251DE3"/>
    <w:rsid w:val="0025290B"/>
    <w:rsid w:val="00253A5B"/>
    <w:rsid w:val="002548AC"/>
    <w:rsid w:val="00254F9D"/>
    <w:rsid w:val="0026036D"/>
    <w:rsid w:val="00262494"/>
    <w:rsid w:val="002625E4"/>
    <w:rsid w:val="00262BD4"/>
    <w:rsid w:val="00264AC4"/>
    <w:rsid w:val="00264FCC"/>
    <w:rsid w:val="0026584B"/>
    <w:rsid w:val="00266762"/>
    <w:rsid w:val="00266E87"/>
    <w:rsid w:val="0026730C"/>
    <w:rsid w:val="0026732C"/>
    <w:rsid w:val="00267481"/>
    <w:rsid w:val="00267E8E"/>
    <w:rsid w:val="0027574B"/>
    <w:rsid w:val="00275AC5"/>
    <w:rsid w:val="002760A9"/>
    <w:rsid w:val="002768F2"/>
    <w:rsid w:val="00282613"/>
    <w:rsid w:val="00283C89"/>
    <w:rsid w:val="00284BD6"/>
    <w:rsid w:val="00284E2A"/>
    <w:rsid w:val="002876DE"/>
    <w:rsid w:val="00290EBD"/>
    <w:rsid w:val="002913D8"/>
    <w:rsid w:val="00291630"/>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6C99"/>
    <w:rsid w:val="00310587"/>
    <w:rsid w:val="003111BB"/>
    <w:rsid w:val="003117DD"/>
    <w:rsid w:val="00312FCF"/>
    <w:rsid w:val="00313DEF"/>
    <w:rsid w:val="00315590"/>
    <w:rsid w:val="003155E2"/>
    <w:rsid w:val="00316C0C"/>
    <w:rsid w:val="00323F24"/>
    <w:rsid w:val="00324892"/>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77D0"/>
    <w:rsid w:val="0035224F"/>
    <w:rsid w:val="003527BA"/>
    <w:rsid w:val="00352FC9"/>
    <w:rsid w:val="00354132"/>
    <w:rsid w:val="003564B1"/>
    <w:rsid w:val="003573F5"/>
    <w:rsid w:val="00360411"/>
    <w:rsid w:val="003611BF"/>
    <w:rsid w:val="00362CA4"/>
    <w:rsid w:val="00363116"/>
    <w:rsid w:val="003645BC"/>
    <w:rsid w:val="003666E2"/>
    <w:rsid w:val="0036713E"/>
    <w:rsid w:val="00367777"/>
    <w:rsid w:val="003703AC"/>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5D0"/>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EC7"/>
    <w:rsid w:val="003D7437"/>
    <w:rsid w:val="003D7728"/>
    <w:rsid w:val="003D7BD9"/>
    <w:rsid w:val="003D7D2E"/>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B1B82"/>
    <w:rsid w:val="004B1C05"/>
    <w:rsid w:val="004B1EAE"/>
    <w:rsid w:val="004B3A0B"/>
    <w:rsid w:val="004B7B33"/>
    <w:rsid w:val="004C003D"/>
    <w:rsid w:val="004C09A5"/>
    <w:rsid w:val="004C1620"/>
    <w:rsid w:val="004C7C4D"/>
    <w:rsid w:val="004D1D50"/>
    <w:rsid w:val="004D328F"/>
    <w:rsid w:val="004D4082"/>
    <w:rsid w:val="004D4BB3"/>
    <w:rsid w:val="004D5F8A"/>
    <w:rsid w:val="004D6221"/>
    <w:rsid w:val="004E51C7"/>
    <w:rsid w:val="004E56C3"/>
    <w:rsid w:val="004E6841"/>
    <w:rsid w:val="004E6C34"/>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36AF"/>
    <w:rsid w:val="005842AB"/>
    <w:rsid w:val="0058598D"/>
    <w:rsid w:val="00586304"/>
    <w:rsid w:val="00591754"/>
    <w:rsid w:val="00592BF7"/>
    <w:rsid w:val="0059593D"/>
    <w:rsid w:val="00595AD1"/>
    <w:rsid w:val="005A0082"/>
    <w:rsid w:val="005A1CD2"/>
    <w:rsid w:val="005A1D5A"/>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2B48"/>
    <w:rsid w:val="00623162"/>
    <w:rsid w:val="00623871"/>
    <w:rsid w:val="006238DF"/>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4DB2"/>
    <w:rsid w:val="006B4DFD"/>
    <w:rsid w:val="006B557F"/>
    <w:rsid w:val="006B5B92"/>
    <w:rsid w:val="006C1E3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C69"/>
    <w:rsid w:val="00765854"/>
    <w:rsid w:val="00766122"/>
    <w:rsid w:val="00766A5C"/>
    <w:rsid w:val="00767994"/>
    <w:rsid w:val="00767E2B"/>
    <w:rsid w:val="00773A0F"/>
    <w:rsid w:val="00773D9C"/>
    <w:rsid w:val="007761F9"/>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B0955"/>
    <w:rsid w:val="007B1AE8"/>
    <w:rsid w:val="007B3941"/>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6D42"/>
    <w:rsid w:val="00806D80"/>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1769"/>
    <w:rsid w:val="008749D1"/>
    <w:rsid w:val="00874F18"/>
    <w:rsid w:val="0087586D"/>
    <w:rsid w:val="008760CA"/>
    <w:rsid w:val="008767B4"/>
    <w:rsid w:val="00877171"/>
    <w:rsid w:val="008802FA"/>
    <w:rsid w:val="008819C1"/>
    <w:rsid w:val="00884635"/>
    <w:rsid w:val="008850B4"/>
    <w:rsid w:val="00887089"/>
    <w:rsid w:val="00893065"/>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3B20"/>
    <w:rsid w:val="00930483"/>
    <w:rsid w:val="0093056C"/>
    <w:rsid w:val="0093057D"/>
    <w:rsid w:val="0093072B"/>
    <w:rsid w:val="00931054"/>
    <w:rsid w:val="00931173"/>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72BF"/>
    <w:rsid w:val="00947E9E"/>
    <w:rsid w:val="00947EA4"/>
    <w:rsid w:val="009503CD"/>
    <w:rsid w:val="009507A4"/>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6B20"/>
    <w:rsid w:val="00A673D1"/>
    <w:rsid w:val="00A70198"/>
    <w:rsid w:val="00A70804"/>
    <w:rsid w:val="00A70E74"/>
    <w:rsid w:val="00A7168C"/>
    <w:rsid w:val="00A74765"/>
    <w:rsid w:val="00A74FC1"/>
    <w:rsid w:val="00A7547D"/>
    <w:rsid w:val="00A76822"/>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4A64"/>
    <w:rsid w:val="00AF56A0"/>
    <w:rsid w:val="00AF628D"/>
    <w:rsid w:val="00B011E6"/>
    <w:rsid w:val="00B025DD"/>
    <w:rsid w:val="00B02F00"/>
    <w:rsid w:val="00B03406"/>
    <w:rsid w:val="00B03764"/>
    <w:rsid w:val="00B0402C"/>
    <w:rsid w:val="00B06665"/>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425F"/>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53ED"/>
    <w:rsid w:val="00B763A1"/>
    <w:rsid w:val="00B76663"/>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40E"/>
    <w:rsid w:val="00BB484F"/>
    <w:rsid w:val="00BB4FF1"/>
    <w:rsid w:val="00BB5B36"/>
    <w:rsid w:val="00BB5BD2"/>
    <w:rsid w:val="00BB744D"/>
    <w:rsid w:val="00BB77E5"/>
    <w:rsid w:val="00BB7DF8"/>
    <w:rsid w:val="00BC0340"/>
    <w:rsid w:val="00BC3504"/>
    <w:rsid w:val="00BC3999"/>
    <w:rsid w:val="00BC4128"/>
    <w:rsid w:val="00BC4CB5"/>
    <w:rsid w:val="00BC523D"/>
    <w:rsid w:val="00BC638A"/>
    <w:rsid w:val="00BC78A7"/>
    <w:rsid w:val="00BD03F3"/>
    <w:rsid w:val="00BD2AC5"/>
    <w:rsid w:val="00BD3400"/>
    <w:rsid w:val="00BD7570"/>
    <w:rsid w:val="00BE1B47"/>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22FD"/>
    <w:rsid w:val="00C42FCC"/>
    <w:rsid w:val="00C432F5"/>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FF7"/>
    <w:rsid w:val="00C66894"/>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3F0C"/>
    <w:rsid w:val="00C94018"/>
    <w:rsid w:val="00C94D1A"/>
    <w:rsid w:val="00C97154"/>
    <w:rsid w:val="00C974C7"/>
    <w:rsid w:val="00C97C8B"/>
    <w:rsid w:val="00CA0417"/>
    <w:rsid w:val="00CA0C10"/>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751E"/>
    <w:rsid w:val="00DD0150"/>
    <w:rsid w:val="00DD0E8E"/>
    <w:rsid w:val="00DD13D3"/>
    <w:rsid w:val="00DD1FF2"/>
    <w:rsid w:val="00DD258A"/>
    <w:rsid w:val="00DD3A3F"/>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536B"/>
    <w:rsid w:val="00E05370"/>
    <w:rsid w:val="00E05E91"/>
    <w:rsid w:val="00E06B7D"/>
    <w:rsid w:val="00E110BB"/>
    <w:rsid w:val="00E111C4"/>
    <w:rsid w:val="00E1219E"/>
    <w:rsid w:val="00E12C52"/>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4287"/>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17DB"/>
    <w:rsid w:val="00F330F6"/>
    <w:rsid w:val="00F34DDD"/>
    <w:rsid w:val="00F37416"/>
    <w:rsid w:val="00F37E0B"/>
    <w:rsid w:val="00F41449"/>
    <w:rsid w:val="00F42115"/>
    <w:rsid w:val="00F42142"/>
    <w:rsid w:val="00F44502"/>
    <w:rsid w:val="00F456D2"/>
    <w:rsid w:val="00F45720"/>
    <w:rsid w:val="00F50B00"/>
    <w:rsid w:val="00F516D2"/>
    <w:rsid w:val="00F51E26"/>
    <w:rsid w:val="00F521E4"/>
    <w:rsid w:val="00F52FDE"/>
    <w:rsid w:val="00F533D9"/>
    <w:rsid w:val="00F5341A"/>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10E"/>
    <w:rsid w:val="00FD2913"/>
    <w:rsid w:val="00FD40E2"/>
    <w:rsid w:val="00FD478A"/>
    <w:rsid w:val="00FD483F"/>
    <w:rsid w:val="00FD6B5F"/>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www.cdc.gov/about/organization/cio.htm" TargetMode="External"/><Relationship Id="rId84" Type="http://schemas.openxmlformats.org/officeDocument/2006/relationships/hyperlink" Target="http://www.cdc.gov/hiv/topics/basic/index.htm" TargetMode="External"/><Relationship Id="rId89" Type="http://schemas.openxmlformats.org/officeDocument/2006/relationships/hyperlink" Target="http://frwebgate.access.gpo.gov/cgi-bin/getdoc.cgi?dbname=browse_usc&amp;docid=Cite:+29USC794d" TargetMode="External"/><Relationship Id="rId97" Type="http://schemas.openxmlformats.org/officeDocument/2006/relationships/header" Target="header10.xml"/><Relationship Id="rId7" Type="http://schemas.openxmlformats.org/officeDocument/2006/relationships/numbering" Target="numbering.xml"/><Relationship Id="rId71" Type="http://schemas.openxmlformats.org/officeDocument/2006/relationships/image" Target="media/image35.png"/><Relationship Id="rId92" Type="http://schemas.openxmlformats.org/officeDocument/2006/relationships/hyperlink" Target="http://www.rand.org/pubs/monograph_reports/MR1419/"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ftp://ftp.fo-slc.med.va.gov/" TargetMode="External"/><Relationship Id="rId40" Type="http://schemas.openxmlformats.org/officeDocument/2006/relationships/hyperlink" Target="http://vaww.vistau.med.va.gov/vistau/cc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www.ietf.org/rfc/rfc959.txt" TargetMode="External"/><Relationship Id="rId87" Type="http://schemas.openxmlformats.org/officeDocument/2006/relationships/hyperlink" Target="http://www.hl-7.org/HL7-messages.asp" TargetMode="External"/><Relationship Id="rId5" Type="http://schemas.openxmlformats.org/officeDocument/2006/relationships/customXml" Target="../customXml/item5.xml"/><Relationship Id="rId61" Type="http://schemas.openxmlformats.org/officeDocument/2006/relationships/oleObject" Target="embeddings/oleObject1.bin"/><Relationship Id="rId82" Type="http://schemas.openxmlformats.org/officeDocument/2006/relationships/hyperlink" Target="http://www.hl7.org/about/index.cfm" TargetMode="External"/><Relationship Id="rId90" Type="http://schemas.openxmlformats.org/officeDocument/2006/relationships/hyperlink" Target="http://tspr.vista.med.va.gov/tspr/default.htm" TargetMode="External"/><Relationship Id="rId95" Type="http://schemas.openxmlformats.org/officeDocument/2006/relationships/header" Target="header8.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albany.med.va.gov/"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www.cdco.va.gov/" TargetMode="External"/><Relationship Id="rId8" Type="http://schemas.openxmlformats.org/officeDocument/2006/relationships/styles" Target="styles.xm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hyperlink" Target="http://en.wikipedia.org/wiki/GUI" TargetMode="External"/><Relationship Id="rId85" Type="http://schemas.openxmlformats.org/officeDocument/2006/relationships/hyperlink" Target="http://loinc.org/" TargetMode="External"/><Relationship Id="rId93" Type="http://schemas.openxmlformats.org/officeDocument/2006/relationships/hyperlink" Target="http://www.va.gov/vista_monograph/docs/2008VistAHealtheVet_Monograph.pdf"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www.va.gov/vdl/application.asp?appid=126" TargetMode="External"/><Relationship Id="rId46" Type="http://schemas.openxmlformats.org/officeDocument/2006/relationships/image" Target="media/image11.png"/><Relationship Id="rId59" Type="http://schemas.openxmlformats.org/officeDocument/2006/relationships/image" Target="media/image24.emf"/><Relationship Id="rId67" Type="http://schemas.openxmlformats.org/officeDocument/2006/relationships/image" Target="media/image31.png"/><Relationship Id="rId20" Type="http://schemas.openxmlformats.org/officeDocument/2006/relationships/footer" Target="footer2.xml"/><Relationship Id="rId41" Type="http://schemas.openxmlformats.org/officeDocument/2006/relationships/hyperlink" Target="http://www.va.gov/vdl/application.asp?appid=126" TargetMode="External"/><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3" Type="http://schemas.openxmlformats.org/officeDocument/2006/relationships/hyperlink" Target="http://www.cdc.gov/hepatitis/index.htm" TargetMode="External"/><Relationship Id="rId88" Type="http://schemas.openxmlformats.org/officeDocument/2006/relationships/hyperlink" Target="http://www.va.gov/vdl/VistA_Lib/Infrastructure/Health_Level_7_(HL7)/hl71_6p93sp.doc" TargetMode="External"/><Relationship Id="rId91" Type="http://schemas.openxmlformats.org/officeDocument/2006/relationships/hyperlink" Target="http://www.sentillion.com/solutions/datasheets/Vergence-Overview.pdf" TargetMode="Externa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ftp://ftp.fo-hines.med.va.gov/"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wmf"/><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ww.embarcadero.com/products/delphi" TargetMode="External"/><Relationship Id="rId81" Type="http://schemas.openxmlformats.org/officeDocument/2006/relationships/hyperlink" Target="http://www.webopedia.com/TERM/G/Graphical_User_Interface_GUI.html" TargetMode="External"/><Relationship Id="rId86" Type="http://schemas.openxmlformats.org/officeDocument/2006/relationships/hyperlink" Target="http://publib.boulder.ibm.com/infocenter/wbihelp/v6rxmx/index.jsp?topic=/com.ibm.wbia_adapters.doc/doc/healthcare/hl7mst34.htm" TargetMode="External"/><Relationship Id="rId94" Type="http://schemas.openxmlformats.org/officeDocument/2006/relationships/hyperlink" Target="http://www.virec.research.va.gov/DataSourcesName/VISTA/VISTA.htm"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2.xml"/><Relationship Id="rId39" Type="http://schemas.openxmlformats.org/officeDocument/2006/relationships/hyperlink" Target="http://vista.med.va.gov/ClinicalSpecialties/CC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2.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3.xml><?xml version="1.0" encoding="utf-8"?>
<ds:datastoreItem xmlns:ds="http://schemas.openxmlformats.org/officeDocument/2006/customXml" ds:itemID="{71955D4A-7292-4B47-80B8-78B85F50C9EE}">
  <ds:schemaRefs>
    <ds:schemaRef ds:uri="http://schemas.microsoft.com/office/2006/documentManagement/types"/>
    <ds:schemaRef ds:uri="cdd665a5-4d39-4c80-990a-8a3abca4f55f"/>
    <ds:schemaRef ds:uri="http://purl.org/dc/dcmitype/"/>
    <ds:schemaRef ds:uri="http://purl.org/dc/terms/"/>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cc14083f-a7ee-44be-aaa1-f9d805cb8442"/>
    <ds:schemaRef ds:uri="http://www.w3.org/XML/1998/namespace"/>
  </ds:schemaRefs>
</ds:datastoreItem>
</file>

<file path=customXml/itemProps4.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5.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9E5BB7B-5094-419D-8C09-AF924455A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Template>
  <TotalTime>1</TotalTime>
  <Pages>233</Pages>
  <Words>51890</Words>
  <Characters>295776</Characters>
  <Application>Microsoft Office Word</Application>
  <DocSecurity>0</DocSecurity>
  <Lines>2464</Lines>
  <Paragraphs>693</Paragraphs>
  <ScaleCrop>false</ScaleCrop>
  <HeadingPairs>
    <vt:vector size="2" baseType="variant">
      <vt:variant>
        <vt:lpstr>Title</vt:lpstr>
      </vt:variant>
      <vt:variant>
        <vt:i4>1</vt:i4>
      </vt:variant>
    </vt:vector>
  </HeadingPairs>
  <TitlesOfParts>
    <vt:vector size="1" baseType="lpstr">
      <vt:lpstr>ROR*1.5*26 Technical Manual</vt:lpstr>
    </vt:vector>
  </TitlesOfParts>
  <Manager>Health Systems Design &amp; Development</Manager>
  <Company>Department of Veterans Affairs</Company>
  <LinksUpToDate>false</LinksUpToDate>
  <CharactersWithSpaces>346973</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ROR*1.5*26 Technical Manual</dc:title>
  <dc:subject>Clinical Case Registries 1.5.27</dc:subject>
  <dc:creator>Provider Systems</dc:creator>
  <cp:keywords>CCR, HIV, Hep C</cp:keywords>
  <cp:lastModifiedBy>Sanders, John</cp:lastModifiedBy>
  <cp:revision>2</cp:revision>
  <cp:lastPrinted>2013-03-01T14:21:00Z</cp:lastPrinted>
  <dcterms:created xsi:type="dcterms:W3CDTF">2015-06-22T17:44:00Z</dcterms:created>
  <dcterms:modified xsi:type="dcterms:W3CDTF">2015-06-22T17:44:00Z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