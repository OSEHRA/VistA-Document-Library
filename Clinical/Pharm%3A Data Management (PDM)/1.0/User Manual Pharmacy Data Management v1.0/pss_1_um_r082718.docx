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E6A0D5" w14:textId="77777777" w:rsidR="00B85436" w:rsidRDefault="00B85436" w:rsidP="00791A90">
      <w:pPr>
        <w:jc w:val="center"/>
        <w:rPr>
          <w:rFonts w:ascii="Arial" w:hAnsi="Arial" w:cs="Arial"/>
          <w:b/>
          <w:sz w:val="36"/>
        </w:rPr>
      </w:pPr>
    </w:p>
    <w:p w14:paraId="60E6A0D6" w14:textId="77777777" w:rsidR="00B85436" w:rsidRDefault="00B85436" w:rsidP="00791A90">
      <w:pPr>
        <w:jc w:val="center"/>
        <w:rPr>
          <w:rFonts w:ascii="Arial" w:hAnsi="Arial" w:cs="Arial"/>
          <w:b/>
          <w:sz w:val="36"/>
        </w:rPr>
      </w:pPr>
    </w:p>
    <w:p w14:paraId="60E6A0D7" w14:textId="77777777" w:rsidR="00D9305E" w:rsidRDefault="00D9305E" w:rsidP="00791A90">
      <w:pPr>
        <w:jc w:val="center"/>
        <w:rPr>
          <w:rFonts w:ascii="Arial" w:hAnsi="Arial" w:cs="Arial"/>
          <w:b/>
          <w:sz w:val="36"/>
        </w:rPr>
      </w:pPr>
    </w:p>
    <w:p w14:paraId="60E6A0D8" w14:textId="77777777" w:rsidR="00FC2E74" w:rsidRDefault="00791A90" w:rsidP="00791A90">
      <w:pPr>
        <w:jc w:val="center"/>
        <w:rPr>
          <w:rFonts w:ascii="Arial" w:hAnsi="Arial" w:cs="Arial"/>
          <w:b/>
          <w:sz w:val="36"/>
        </w:rPr>
      </w:pPr>
      <w:r>
        <w:rPr>
          <w:rFonts w:ascii="Arial" w:hAnsi="Arial" w:cs="Arial"/>
          <w:b/>
          <w:sz w:val="36"/>
        </w:rPr>
        <w:t xml:space="preserve">Pharmacy Data Management </w:t>
      </w:r>
      <w:bookmarkStart w:id="0" w:name="_GoBack"/>
      <w:bookmarkEnd w:id="0"/>
    </w:p>
    <w:p w14:paraId="60E6A0D9" w14:textId="77777777"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DA" w14:textId="77777777" w:rsidR="00791A90" w:rsidRDefault="00791A90" w:rsidP="00791A90">
      <w:pPr>
        <w:jc w:val="center"/>
        <w:rPr>
          <w:rFonts w:ascii="Arial" w:hAnsi="Arial" w:cs="Arial"/>
          <w:b/>
          <w:bCs/>
          <w:color w:val="000000"/>
          <w:sz w:val="36"/>
          <w:szCs w:val="36"/>
        </w:rPr>
      </w:pPr>
    </w:p>
    <w:p w14:paraId="60E6A0DB" w14:textId="77777777" w:rsidR="00D9305E" w:rsidRDefault="00D9305E" w:rsidP="00791A90">
      <w:pPr>
        <w:jc w:val="center"/>
        <w:rPr>
          <w:rFonts w:ascii="Arial" w:hAnsi="Arial" w:cs="Arial"/>
          <w:b/>
          <w:bCs/>
          <w:color w:val="000000"/>
          <w:sz w:val="36"/>
          <w:szCs w:val="36"/>
        </w:rPr>
      </w:pPr>
    </w:p>
    <w:p w14:paraId="60E6A0DC" w14:textId="77777777" w:rsidR="00791A90" w:rsidRDefault="00791A90" w:rsidP="00791A90">
      <w:pPr>
        <w:jc w:val="center"/>
        <w:rPr>
          <w:rFonts w:ascii="Arial" w:hAnsi="Arial" w:cs="Arial"/>
          <w:b/>
          <w:bCs/>
          <w:color w:val="000000"/>
          <w:sz w:val="36"/>
          <w:szCs w:val="36"/>
        </w:rPr>
      </w:pPr>
    </w:p>
    <w:p w14:paraId="60E6A0DD" w14:textId="77777777" w:rsidR="00791A90" w:rsidRDefault="0076180B" w:rsidP="00791A90">
      <w:pPr>
        <w:jc w:val="center"/>
        <w:rPr>
          <w:rFonts w:ascii="Arial" w:hAnsi="Arial" w:cs="Arial"/>
          <w:b/>
          <w:bCs/>
          <w:color w:val="000000"/>
          <w:sz w:val="36"/>
          <w:szCs w:val="36"/>
        </w:rPr>
      </w:pPr>
      <w:r>
        <w:rPr>
          <w:noProof/>
        </w:rPr>
        <w:drawing>
          <wp:inline distT="0" distB="0" distL="0" distR="0" wp14:anchorId="60E6DD15" wp14:editId="60E6DD16">
            <wp:extent cx="2120900" cy="2057400"/>
            <wp:effectExtent l="0" t="0" r="0" b="0"/>
            <wp:docPr id="1" name="Picture 1" descr="Title: Department of Veterans Affairs official seal - 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Department of Veterans Affairs official seal - Description: Department of Veterans Affairs official seal"/>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120900" cy="2057400"/>
                    </a:xfrm>
                    <a:prstGeom prst="rect">
                      <a:avLst/>
                    </a:prstGeom>
                    <a:noFill/>
                    <a:ln>
                      <a:noFill/>
                    </a:ln>
                  </pic:spPr>
                </pic:pic>
              </a:graphicData>
            </a:graphic>
          </wp:inline>
        </w:drawing>
      </w:r>
    </w:p>
    <w:p w14:paraId="60E6A0DE" w14:textId="77777777" w:rsidR="00791A90" w:rsidRDefault="00791A90" w:rsidP="00791A90">
      <w:pPr>
        <w:jc w:val="center"/>
        <w:rPr>
          <w:rFonts w:ascii="Arial" w:hAnsi="Arial" w:cs="Arial"/>
          <w:b/>
          <w:bCs/>
          <w:color w:val="000000"/>
          <w:sz w:val="36"/>
          <w:szCs w:val="36"/>
        </w:rPr>
      </w:pPr>
    </w:p>
    <w:p w14:paraId="60E6A0DF" w14:textId="77777777" w:rsidR="00791A90" w:rsidRDefault="00791A90" w:rsidP="00791A90">
      <w:pPr>
        <w:jc w:val="center"/>
        <w:rPr>
          <w:rFonts w:ascii="Arial" w:hAnsi="Arial" w:cs="Arial"/>
          <w:b/>
          <w:bCs/>
          <w:color w:val="000000"/>
          <w:sz w:val="36"/>
          <w:szCs w:val="36"/>
        </w:rPr>
      </w:pPr>
    </w:p>
    <w:p w14:paraId="60E6A0E0" w14:textId="77777777" w:rsidR="00791A90" w:rsidRDefault="00791A90" w:rsidP="00791A90">
      <w:pPr>
        <w:jc w:val="center"/>
        <w:rPr>
          <w:rFonts w:ascii="Arial" w:hAnsi="Arial" w:cs="Arial"/>
          <w:b/>
          <w:bCs/>
          <w:color w:val="000000"/>
          <w:sz w:val="36"/>
          <w:szCs w:val="36"/>
        </w:rPr>
      </w:pPr>
    </w:p>
    <w:p w14:paraId="60E6A0E1"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14:paraId="60E6A0E2"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14:paraId="60E6A0E3" w14:textId="77777777" w:rsidR="00FB1696" w:rsidRPr="00EA77BC" w:rsidRDefault="00FB1696" w:rsidP="00FB1696">
      <w:pPr>
        <w:jc w:val="center"/>
        <w:rPr>
          <w:rFonts w:ascii="Arial" w:hAnsi="Arial"/>
          <w:bCs/>
          <w:sz w:val="36"/>
        </w:rPr>
      </w:pPr>
      <w:r w:rsidRPr="00EA77BC">
        <w:rPr>
          <w:rFonts w:ascii="Arial" w:hAnsi="Arial"/>
          <w:bCs/>
          <w:sz w:val="36"/>
        </w:rPr>
        <w:t xml:space="preserve"> </w:t>
      </w:r>
    </w:p>
    <w:p w14:paraId="60E6A0E4" w14:textId="77777777" w:rsidR="00FB1696" w:rsidRPr="00EA77BC" w:rsidRDefault="00FB1696" w:rsidP="00FB1696">
      <w:pPr>
        <w:pStyle w:val="RevHistory"/>
        <w:pageBreakBefore w:val="0"/>
        <w:widowControl/>
        <w:spacing w:before="0"/>
        <w:rPr>
          <w:rFonts w:ascii="Arial" w:hAnsi="Arial"/>
          <w:bCs/>
          <w:sz w:val="24"/>
          <w:szCs w:val="24"/>
        </w:rPr>
      </w:pPr>
      <w:bookmarkStart w:id="1" w:name="TitlePage"/>
      <w:bookmarkEnd w:id="1"/>
      <w:r w:rsidRPr="008F69DF">
        <w:rPr>
          <w:rFonts w:ascii="Arial" w:hAnsi="Arial"/>
          <w:bCs/>
          <w:sz w:val="24"/>
          <w:szCs w:val="24"/>
        </w:rPr>
        <w:t>(</w:t>
      </w:r>
      <w:bookmarkStart w:id="2" w:name="TitlePage_2_18"/>
      <w:bookmarkEnd w:id="2"/>
      <w:r w:rsidRPr="008F69DF">
        <w:rPr>
          <w:rFonts w:ascii="Arial" w:hAnsi="Arial"/>
          <w:bCs/>
          <w:sz w:val="24"/>
          <w:szCs w:val="24"/>
        </w:rPr>
        <w:t xml:space="preserve">Revised </w:t>
      </w:r>
      <w:r w:rsidR="00E02180" w:rsidRPr="008F69DF">
        <w:rPr>
          <w:rFonts w:ascii="Arial" w:hAnsi="Arial"/>
          <w:bCs/>
          <w:sz w:val="24"/>
          <w:szCs w:val="24"/>
        </w:rPr>
        <w:t>August 2018</w:t>
      </w:r>
      <w:r w:rsidR="005420F0" w:rsidRPr="008F69DF">
        <w:rPr>
          <w:rFonts w:ascii="Arial" w:hAnsi="Arial"/>
          <w:bCs/>
          <w:sz w:val="24"/>
          <w:szCs w:val="24"/>
        </w:rPr>
        <w:t>)</w:t>
      </w:r>
    </w:p>
    <w:p w14:paraId="60E6A0E5" w14:textId="77777777" w:rsidR="00791A90" w:rsidRPr="00791A90" w:rsidRDefault="00791A90" w:rsidP="00791A90">
      <w:pPr>
        <w:jc w:val="center"/>
        <w:rPr>
          <w:rFonts w:ascii="Arial" w:hAnsi="Arial" w:cs="Arial"/>
          <w:b/>
          <w:bCs/>
          <w:color w:val="000000"/>
          <w:sz w:val="28"/>
          <w:szCs w:val="28"/>
        </w:rPr>
      </w:pPr>
    </w:p>
    <w:p w14:paraId="60E6A0E6" w14:textId="77777777" w:rsidR="00791A90" w:rsidRPr="00791A90" w:rsidRDefault="00791A90" w:rsidP="00791A90">
      <w:pPr>
        <w:jc w:val="center"/>
        <w:rPr>
          <w:rFonts w:ascii="Arial" w:hAnsi="Arial" w:cs="Arial"/>
          <w:b/>
          <w:bCs/>
          <w:color w:val="000000"/>
          <w:sz w:val="28"/>
          <w:szCs w:val="28"/>
        </w:rPr>
      </w:pPr>
    </w:p>
    <w:p w14:paraId="60E6A0E7" w14:textId="77777777" w:rsidR="00791A90" w:rsidRPr="00C0174A" w:rsidRDefault="00791A90" w:rsidP="00791A90">
      <w:pPr>
        <w:jc w:val="center"/>
        <w:rPr>
          <w:rFonts w:ascii="Arial" w:hAnsi="Arial" w:cs="Arial"/>
          <w:b/>
          <w:bCs/>
          <w:color w:val="000000"/>
          <w:sz w:val="28"/>
          <w:szCs w:val="28"/>
        </w:rPr>
      </w:pPr>
    </w:p>
    <w:p w14:paraId="60E6A0E8" w14:textId="77777777" w:rsidR="00791A90" w:rsidRPr="00C0174A" w:rsidRDefault="00791A90" w:rsidP="00791A90">
      <w:pPr>
        <w:jc w:val="center"/>
        <w:rPr>
          <w:rFonts w:ascii="Arial" w:hAnsi="Arial" w:cs="Arial"/>
          <w:b/>
          <w:bCs/>
          <w:color w:val="000000"/>
          <w:sz w:val="28"/>
          <w:szCs w:val="28"/>
        </w:rPr>
      </w:pPr>
    </w:p>
    <w:p w14:paraId="60E6A0E9" w14:textId="77777777" w:rsidR="00791A90" w:rsidRPr="002B454D" w:rsidRDefault="00791A90" w:rsidP="00791A90">
      <w:pPr>
        <w:rPr>
          <w:rFonts w:ascii="Arial" w:hAnsi="Arial" w:cs="Arial"/>
          <w:color w:val="1F497D"/>
          <w:sz w:val="28"/>
          <w:szCs w:val="28"/>
        </w:rPr>
      </w:pPr>
    </w:p>
    <w:p w14:paraId="60E6A0EA" w14:textId="77777777" w:rsidR="00791A90" w:rsidRPr="00791A90" w:rsidRDefault="00791A90" w:rsidP="00791A90">
      <w:pPr>
        <w:pStyle w:val="Title2"/>
        <w:rPr>
          <w:szCs w:val="28"/>
        </w:rPr>
      </w:pPr>
      <w:r w:rsidRPr="00791A90">
        <w:rPr>
          <w:szCs w:val="28"/>
        </w:rPr>
        <w:t>Department of Veterans Affairs</w:t>
      </w:r>
    </w:p>
    <w:p w14:paraId="60E6A0EB" w14:textId="77777777" w:rsidR="00857BC4" w:rsidRPr="002B454D" w:rsidRDefault="00791A90" w:rsidP="002B454D">
      <w:pPr>
        <w:jc w:val="center"/>
        <w:rPr>
          <w:rFonts w:ascii="Arial" w:hAnsi="Arial" w:cs="Arial"/>
          <w:bCs/>
          <w:sz w:val="28"/>
          <w:szCs w:val="28"/>
        </w:rPr>
        <w:sectPr w:rsidR="00857BC4" w:rsidRPr="002B454D" w:rsidSect="00F15396">
          <w:footerReference w:type="first" r:id="rId15"/>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14:paraId="60E6A0EC" w14:textId="77777777"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14:paraId="60E6A0EE" w14:textId="77777777" w:rsidTr="00E746D9">
        <w:trPr>
          <w:trHeight w:val="720"/>
        </w:trPr>
        <w:tc>
          <w:tcPr>
            <w:tcW w:w="9540" w:type="dxa"/>
            <w:shd w:val="clear" w:color="auto" w:fill="000000"/>
          </w:tcPr>
          <w:p w14:paraId="60E6A0ED" w14:textId="77777777" w:rsidR="00595E65" w:rsidRPr="00EA77BC" w:rsidRDefault="00595E65" w:rsidP="000C5921">
            <w:pPr>
              <w:pStyle w:val="RevHistoryHeading"/>
            </w:pPr>
            <w:r w:rsidRPr="00EA77BC">
              <w:br w:type="page"/>
            </w:r>
            <w:bookmarkStart w:id="3" w:name="revhis_i"/>
            <w:bookmarkEnd w:id="3"/>
            <w:r w:rsidRPr="00EA77BC">
              <w:t>Revision History</w:t>
            </w:r>
            <w:r w:rsidRPr="00EA77BC">
              <w:fldChar w:fldCharType="begin"/>
            </w:r>
            <w:r w:rsidRPr="00EA77BC">
              <w:instrText xml:space="preserve"> XE "Revision History" \b </w:instrText>
            </w:r>
            <w:r w:rsidRPr="00EA77BC">
              <w:fldChar w:fldCharType="end"/>
            </w:r>
          </w:p>
        </w:tc>
      </w:tr>
    </w:tbl>
    <w:p w14:paraId="60E6A0EF" w14:textId="77777777"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14:paraId="60E6A0F4" w14:textId="77777777"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0"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1"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2"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3"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EA12BD" w:rsidRPr="00EA77BC" w14:paraId="60E6A101" w14:textId="77777777" w:rsidTr="00EA12BD">
        <w:tc>
          <w:tcPr>
            <w:tcW w:w="863" w:type="dxa"/>
          </w:tcPr>
          <w:p w14:paraId="60E6A0F5" w14:textId="77777777" w:rsidR="00EA12BD" w:rsidRPr="008F69DF" w:rsidRDefault="00EA12BD" w:rsidP="00EA12BD">
            <w:pPr>
              <w:spacing w:before="40" w:after="40"/>
              <w:rPr>
                <w:sz w:val="22"/>
                <w:szCs w:val="22"/>
              </w:rPr>
            </w:pPr>
            <w:r w:rsidRPr="008F69DF">
              <w:rPr>
                <w:sz w:val="22"/>
                <w:szCs w:val="22"/>
              </w:rPr>
              <w:t>08/18</w:t>
            </w:r>
          </w:p>
          <w:p w14:paraId="60E6A0F6" w14:textId="77777777" w:rsidR="00EA12BD" w:rsidRPr="008F69DF" w:rsidRDefault="00EA12BD" w:rsidP="00EA12BD">
            <w:pPr>
              <w:spacing w:before="40"/>
              <w:rPr>
                <w:sz w:val="22"/>
                <w:szCs w:val="22"/>
              </w:rPr>
            </w:pPr>
          </w:p>
        </w:tc>
        <w:tc>
          <w:tcPr>
            <w:tcW w:w="1837" w:type="dxa"/>
          </w:tcPr>
          <w:p w14:paraId="60E6A0F7" w14:textId="77777777" w:rsidR="00EA12BD" w:rsidRPr="008F69DF" w:rsidRDefault="006F10D7" w:rsidP="00EA12BD">
            <w:pPr>
              <w:pStyle w:val="TableText"/>
              <w:jc w:val="center"/>
              <w:rPr>
                <w:color w:val="0000FF"/>
                <w:sz w:val="22"/>
                <w:szCs w:val="22"/>
                <w:u w:val="single"/>
              </w:rPr>
            </w:pPr>
            <w:hyperlink w:anchor="PSS_1_227a" w:history="1">
              <w:r w:rsidR="00851FCA" w:rsidRPr="008F69DF">
                <w:rPr>
                  <w:rStyle w:val="Hyperlink"/>
                  <w:sz w:val="22"/>
                  <w:szCs w:val="22"/>
                </w:rPr>
                <w:t>68-71</w:t>
              </w:r>
            </w:hyperlink>
            <w:r w:rsidR="00EA12BD" w:rsidRPr="008F69DF">
              <w:rPr>
                <w:color w:val="0000FF"/>
                <w:sz w:val="22"/>
                <w:szCs w:val="22"/>
              </w:rPr>
              <w:br/>
            </w:r>
          </w:p>
          <w:p w14:paraId="60E6A0F8" w14:textId="77777777" w:rsidR="00EA12BD" w:rsidRPr="008F69DF" w:rsidRDefault="00EA12BD" w:rsidP="00EA12BD">
            <w:pPr>
              <w:pStyle w:val="TableText"/>
              <w:jc w:val="center"/>
              <w:rPr>
                <w:color w:val="0000FF"/>
                <w:sz w:val="22"/>
                <w:szCs w:val="22"/>
                <w:u w:val="single"/>
              </w:rPr>
            </w:pPr>
          </w:p>
          <w:p w14:paraId="60E6A0F9" w14:textId="77777777" w:rsidR="00EA12BD" w:rsidRPr="008F69DF" w:rsidRDefault="006F10D7" w:rsidP="00EA12BD">
            <w:pPr>
              <w:pStyle w:val="TableText"/>
              <w:jc w:val="center"/>
              <w:rPr>
                <w:sz w:val="22"/>
                <w:szCs w:val="22"/>
              </w:rPr>
            </w:pPr>
            <w:hyperlink w:anchor="PSS_1_227b" w:history="1">
              <w:r w:rsidR="00851FCA" w:rsidRPr="008F69DF">
                <w:rPr>
                  <w:rStyle w:val="Hyperlink"/>
                  <w:sz w:val="22"/>
                  <w:szCs w:val="22"/>
                </w:rPr>
                <w:t>77-78</w:t>
              </w:r>
            </w:hyperlink>
          </w:p>
          <w:p w14:paraId="60E6A0FA" w14:textId="77777777" w:rsidR="00EA12BD" w:rsidRPr="008F69DF" w:rsidRDefault="00EA12BD" w:rsidP="00EA12BD">
            <w:pPr>
              <w:pStyle w:val="TableText"/>
              <w:jc w:val="center"/>
              <w:rPr>
                <w:sz w:val="22"/>
                <w:szCs w:val="22"/>
              </w:rPr>
            </w:pPr>
          </w:p>
        </w:tc>
        <w:tc>
          <w:tcPr>
            <w:tcW w:w="1403" w:type="dxa"/>
          </w:tcPr>
          <w:p w14:paraId="60E6A0FB" w14:textId="77777777" w:rsidR="00EA12BD" w:rsidRPr="008F69DF" w:rsidRDefault="00EA12BD" w:rsidP="00EA12BD">
            <w:pPr>
              <w:pStyle w:val="TableText"/>
              <w:jc w:val="center"/>
              <w:rPr>
                <w:sz w:val="22"/>
                <w:szCs w:val="22"/>
              </w:rPr>
            </w:pPr>
            <w:r w:rsidRPr="008F69DF">
              <w:rPr>
                <w:sz w:val="22"/>
                <w:szCs w:val="22"/>
              </w:rPr>
              <w:t>PSS*1*227</w:t>
            </w:r>
          </w:p>
        </w:tc>
        <w:tc>
          <w:tcPr>
            <w:tcW w:w="5437" w:type="dxa"/>
          </w:tcPr>
          <w:p w14:paraId="60E6A0FC" w14:textId="48E72DD6" w:rsidR="00EA12BD" w:rsidRPr="008F69DF" w:rsidRDefault="00EA12BD" w:rsidP="00EA12BD">
            <w:pPr>
              <w:tabs>
                <w:tab w:val="left" w:pos="289"/>
              </w:tabs>
              <w:spacing w:before="40" w:after="40"/>
              <w:rPr>
                <w:sz w:val="22"/>
                <w:szCs w:val="22"/>
              </w:rPr>
            </w:pPr>
            <w:r w:rsidRPr="008F69DF">
              <w:rPr>
                <w:sz w:val="22"/>
                <w:szCs w:val="22"/>
              </w:rPr>
              <w:t>Added section</w:t>
            </w:r>
            <w:r w:rsidR="00890910" w:rsidRPr="008F69DF">
              <w:rPr>
                <w:sz w:val="22"/>
                <w:szCs w:val="22"/>
              </w:rPr>
              <w:t>s</w:t>
            </w:r>
            <w:r w:rsidRPr="008F69DF">
              <w:rPr>
                <w:sz w:val="22"/>
                <w:szCs w:val="22"/>
              </w:rPr>
              <w:t xml:space="preserve"> to describe DRUG file (#50) audit notifications and price change history.</w:t>
            </w:r>
          </w:p>
          <w:p w14:paraId="60E6A0FD" w14:textId="77777777" w:rsidR="00EA12BD" w:rsidRPr="008F69DF" w:rsidRDefault="00EA12BD" w:rsidP="00EA12BD">
            <w:pPr>
              <w:tabs>
                <w:tab w:val="left" w:pos="289"/>
              </w:tabs>
              <w:spacing w:before="40" w:after="40"/>
              <w:rPr>
                <w:sz w:val="22"/>
                <w:szCs w:val="22"/>
              </w:rPr>
            </w:pPr>
          </w:p>
          <w:p w14:paraId="60E6A0FE" w14:textId="2530F5DA" w:rsidR="00EA12BD" w:rsidRPr="008F69DF" w:rsidRDefault="00EA12BD" w:rsidP="00EA12BD">
            <w:pPr>
              <w:tabs>
                <w:tab w:val="left" w:pos="289"/>
              </w:tabs>
              <w:spacing w:before="40" w:after="40"/>
              <w:rPr>
                <w:sz w:val="22"/>
                <w:szCs w:val="22"/>
              </w:rPr>
            </w:pPr>
            <w:r w:rsidRPr="008F69DF">
              <w:rPr>
                <w:sz w:val="22"/>
                <w:szCs w:val="22"/>
              </w:rPr>
              <w:t>Described changes to</w:t>
            </w:r>
            <w:r w:rsidR="002D66E2" w:rsidRPr="008F69DF">
              <w:rPr>
                <w:sz w:val="22"/>
                <w:szCs w:val="22"/>
              </w:rPr>
              <w:t xml:space="preserve"> </w:t>
            </w:r>
            <w:r w:rsidR="00890910" w:rsidRPr="008F69DF">
              <w:rPr>
                <w:sz w:val="22"/>
                <w:szCs w:val="22"/>
              </w:rPr>
              <w:t xml:space="preserve">the </w:t>
            </w:r>
            <w:r w:rsidRPr="008F69DF">
              <w:rPr>
                <w:sz w:val="22"/>
                <w:szCs w:val="22"/>
              </w:rPr>
              <w:t>[PSS LOOK] option resulting from DRUG file price changes.</w:t>
            </w:r>
          </w:p>
          <w:p w14:paraId="60E6A0FF" w14:textId="77777777" w:rsidR="00EA12BD" w:rsidRPr="008F69DF" w:rsidRDefault="00EA12BD" w:rsidP="00EA12BD">
            <w:pPr>
              <w:tabs>
                <w:tab w:val="left" w:pos="289"/>
              </w:tabs>
              <w:spacing w:before="40" w:after="40"/>
              <w:rPr>
                <w:sz w:val="22"/>
                <w:szCs w:val="22"/>
              </w:rPr>
            </w:pPr>
          </w:p>
          <w:p w14:paraId="60E6A100" w14:textId="77777777" w:rsidR="00EA12BD" w:rsidRPr="00EF471E" w:rsidRDefault="00EA12BD" w:rsidP="00EA12BD">
            <w:pPr>
              <w:tabs>
                <w:tab w:val="left" w:pos="289"/>
              </w:tabs>
              <w:spacing w:before="40" w:after="40"/>
              <w:rPr>
                <w:sz w:val="22"/>
                <w:szCs w:val="22"/>
              </w:rPr>
            </w:pPr>
            <w:r w:rsidRPr="008F69DF">
              <w:rPr>
                <w:sz w:val="22"/>
                <w:szCs w:val="22"/>
              </w:rPr>
              <w:t xml:space="preserve"> (R. Beltran-West, PM; E. Weaver, Tech Writer)</w:t>
            </w:r>
          </w:p>
        </w:tc>
      </w:tr>
      <w:tr w:rsidR="00E02180" w:rsidRPr="00EA77BC" w14:paraId="60E6A106" w14:textId="77777777" w:rsidTr="0074345F">
        <w:tc>
          <w:tcPr>
            <w:tcW w:w="863" w:type="dxa"/>
          </w:tcPr>
          <w:p w14:paraId="60E6A102" w14:textId="77777777" w:rsidR="00E02180" w:rsidRDefault="00E02180" w:rsidP="00A34ECE">
            <w:pPr>
              <w:spacing w:before="40"/>
              <w:rPr>
                <w:sz w:val="22"/>
                <w:szCs w:val="22"/>
              </w:rPr>
            </w:pPr>
            <w:r>
              <w:rPr>
                <w:sz w:val="22"/>
                <w:szCs w:val="22"/>
              </w:rPr>
              <w:t>08/18</w:t>
            </w:r>
          </w:p>
        </w:tc>
        <w:tc>
          <w:tcPr>
            <w:tcW w:w="1837" w:type="dxa"/>
          </w:tcPr>
          <w:p w14:paraId="60E6A103" w14:textId="77777777" w:rsidR="00E02180" w:rsidRDefault="00E02180" w:rsidP="00E330D7">
            <w:pPr>
              <w:pStyle w:val="TableText"/>
              <w:jc w:val="center"/>
              <w:rPr>
                <w:color w:val="3D24F4"/>
                <w:sz w:val="22"/>
                <w:szCs w:val="22"/>
                <w:u w:val="single"/>
              </w:rPr>
            </w:pPr>
            <w:r w:rsidRPr="00EA12BD">
              <w:rPr>
                <w:sz w:val="22"/>
                <w:szCs w:val="22"/>
              </w:rPr>
              <w:t>30-31</w:t>
            </w:r>
          </w:p>
        </w:tc>
        <w:tc>
          <w:tcPr>
            <w:tcW w:w="1403" w:type="dxa"/>
          </w:tcPr>
          <w:p w14:paraId="60E6A104" w14:textId="77777777" w:rsidR="00E02180" w:rsidRDefault="00E02180" w:rsidP="0074345F">
            <w:pPr>
              <w:pStyle w:val="TableText"/>
              <w:jc w:val="center"/>
              <w:rPr>
                <w:sz w:val="22"/>
                <w:szCs w:val="22"/>
              </w:rPr>
            </w:pPr>
            <w:r>
              <w:rPr>
                <w:sz w:val="22"/>
                <w:szCs w:val="22"/>
              </w:rPr>
              <w:t>PSS*1*219</w:t>
            </w:r>
          </w:p>
        </w:tc>
        <w:tc>
          <w:tcPr>
            <w:tcW w:w="5437" w:type="dxa"/>
          </w:tcPr>
          <w:p w14:paraId="60E6A105" w14:textId="77777777"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14:paraId="60E6A10C" w14:textId="77777777" w:rsidTr="0074345F">
        <w:tc>
          <w:tcPr>
            <w:tcW w:w="863" w:type="dxa"/>
          </w:tcPr>
          <w:p w14:paraId="60E6A107" w14:textId="77777777" w:rsidR="00E330D7" w:rsidRDefault="00E330D7" w:rsidP="00A34ECE">
            <w:pPr>
              <w:spacing w:before="40"/>
              <w:rPr>
                <w:sz w:val="22"/>
                <w:szCs w:val="22"/>
              </w:rPr>
            </w:pPr>
            <w:r>
              <w:rPr>
                <w:sz w:val="22"/>
                <w:szCs w:val="22"/>
              </w:rPr>
              <w:t>03/18</w:t>
            </w:r>
          </w:p>
        </w:tc>
        <w:tc>
          <w:tcPr>
            <w:tcW w:w="1837" w:type="dxa"/>
          </w:tcPr>
          <w:p w14:paraId="60E6A108" w14:textId="77777777"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14:paraId="60E6A109" w14:textId="77777777" w:rsidR="00E330D7" w:rsidRDefault="00E330D7" w:rsidP="0074345F">
            <w:pPr>
              <w:pStyle w:val="TableText"/>
              <w:jc w:val="center"/>
              <w:rPr>
                <w:sz w:val="22"/>
                <w:szCs w:val="22"/>
              </w:rPr>
            </w:pPr>
            <w:r>
              <w:rPr>
                <w:sz w:val="22"/>
                <w:szCs w:val="22"/>
              </w:rPr>
              <w:t>PSS*1*211</w:t>
            </w:r>
          </w:p>
        </w:tc>
        <w:tc>
          <w:tcPr>
            <w:tcW w:w="5437" w:type="dxa"/>
          </w:tcPr>
          <w:p w14:paraId="60E6A10A" w14:textId="77777777" w:rsidR="00E330D7" w:rsidRDefault="00E330D7" w:rsidP="00484DEB">
            <w:pPr>
              <w:tabs>
                <w:tab w:val="left" w:pos="289"/>
              </w:tabs>
              <w:rPr>
                <w:sz w:val="22"/>
                <w:szCs w:val="22"/>
              </w:rPr>
            </w:pPr>
            <w:r>
              <w:rPr>
                <w:sz w:val="22"/>
                <w:szCs w:val="22"/>
              </w:rPr>
              <w:t xml:space="preserve">Modified the example for the noun/dosage report in section1.2.5. </w:t>
            </w:r>
          </w:p>
          <w:p w14:paraId="60E6A10B" w14:textId="77777777" w:rsidR="00E330D7" w:rsidRDefault="00E330D7" w:rsidP="0051065C">
            <w:pPr>
              <w:tabs>
                <w:tab w:val="left" w:pos="289"/>
              </w:tabs>
            </w:pPr>
            <w:r>
              <w:rPr>
                <w:sz w:val="22"/>
                <w:szCs w:val="22"/>
              </w:rPr>
              <w:t>(N. Boston Analyst  CTT &amp; DM NDS Medications Dosage Form)</w:t>
            </w:r>
          </w:p>
        </w:tc>
      </w:tr>
      <w:tr w:rsidR="00E330D7" w:rsidRPr="00EA77BC" w14:paraId="60E6A11F" w14:textId="77777777" w:rsidTr="0074345F">
        <w:tc>
          <w:tcPr>
            <w:tcW w:w="863" w:type="dxa"/>
          </w:tcPr>
          <w:p w14:paraId="60E6A10D" w14:textId="77777777" w:rsidR="00E330D7" w:rsidRDefault="00E330D7" w:rsidP="00E330D7">
            <w:pPr>
              <w:spacing w:before="40"/>
              <w:rPr>
                <w:sz w:val="22"/>
                <w:szCs w:val="22"/>
              </w:rPr>
            </w:pPr>
            <w:r>
              <w:rPr>
                <w:sz w:val="22"/>
                <w:szCs w:val="22"/>
              </w:rPr>
              <w:t>03/18</w:t>
            </w:r>
          </w:p>
        </w:tc>
        <w:tc>
          <w:tcPr>
            <w:tcW w:w="1837" w:type="dxa"/>
          </w:tcPr>
          <w:p w14:paraId="60E6A10E" w14:textId="77777777"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14:paraId="60E6A10F" w14:textId="77777777" w:rsidR="00E330D7" w:rsidRDefault="00E330D7" w:rsidP="00665C64">
            <w:pPr>
              <w:pStyle w:val="TableText"/>
              <w:jc w:val="center"/>
              <w:rPr>
                <w:sz w:val="22"/>
                <w:szCs w:val="22"/>
              </w:rPr>
            </w:pPr>
          </w:p>
          <w:p w14:paraId="60E6A110" w14:textId="77777777"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14:paraId="60E6A111" w14:textId="77777777" w:rsidR="00E330D7" w:rsidRDefault="00E330D7" w:rsidP="00665C64">
            <w:pPr>
              <w:pStyle w:val="TableText"/>
              <w:jc w:val="center"/>
              <w:rPr>
                <w:sz w:val="22"/>
                <w:szCs w:val="22"/>
              </w:rPr>
            </w:pPr>
          </w:p>
          <w:p w14:paraId="60E6A112" w14:textId="77777777" w:rsidR="00E330D7" w:rsidRDefault="00E330D7" w:rsidP="00665C64">
            <w:pPr>
              <w:pStyle w:val="TableText"/>
              <w:jc w:val="center"/>
              <w:rPr>
                <w:sz w:val="22"/>
                <w:szCs w:val="22"/>
              </w:rPr>
            </w:pPr>
          </w:p>
          <w:p w14:paraId="60E6A113" w14:textId="77777777" w:rsidR="00E330D7" w:rsidRDefault="00E330D7" w:rsidP="00665C64">
            <w:pPr>
              <w:pStyle w:val="TableText"/>
              <w:jc w:val="center"/>
              <w:rPr>
                <w:sz w:val="22"/>
                <w:szCs w:val="22"/>
              </w:rPr>
            </w:pPr>
          </w:p>
          <w:p w14:paraId="60E6A114" w14:textId="77777777" w:rsidR="00E330D7" w:rsidRDefault="00E330D7" w:rsidP="00665C64">
            <w:pPr>
              <w:pStyle w:val="TableText"/>
              <w:jc w:val="center"/>
              <w:rPr>
                <w:sz w:val="22"/>
                <w:szCs w:val="22"/>
              </w:rPr>
            </w:pPr>
          </w:p>
          <w:p w14:paraId="60E6A115" w14:textId="77777777" w:rsidR="00E330D7" w:rsidRDefault="00E330D7" w:rsidP="00665C64">
            <w:pPr>
              <w:pStyle w:val="TableText"/>
              <w:jc w:val="center"/>
              <w:rPr>
                <w:sz w:val="22"/>
                <w:szCs w:val="22"/>
              </w:rPr>
            </w:pPr>
            <w:r w:rsidRPr="008D74F7">
              <w:rPr>
                <w:color w:val="1F497D"/>
              </w:rPr>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14:paraId="60E6A116" w14:textId="77777777" w:rsidR="00E330D7" w:rsidRDefault="00E330D7" w:rsidP="008D7FF8">
            <w:pPr>
              <w:pStyle w:val="TableText"/>
              <w:jc w:val="center"/>
              <w:rPr>
                <w:sz w:val="22"/>
                <w:szCs w:val="22"/>
              </w:rPr>
            </w:pPr>
            <w:r>
              <w:rPr>
                <w:sz w:val="22"/>
                <w:szCs w:val="22"/>
              </w:rPr>
              <w:t>PSS*1*204</w:t>
            </w:r>
          </w:p>
        </w:tc>
        <w:tc>
          <w:tcPr>
            <w:tcW w:w="5437" w:type="dxa"/>
          </w:tcPr>
          <w:p w14:paraId="60E6A117" w14:textId="77777777" w:rsidR="00E330D7" w:rsidRDefault="00E330D7" w:rsidP="0051065C">
            <w:pPr>
              <w:tabs>
                <w:tab w:val="left" w:pos="289"/>
              </w:tabs>
              <w:rPr>
                <w:sz w:val="20"/>
              </w:rPr>
            </w:pPr>
            <w:r>
              <w:t>Updated the Title Page, Revision History, and Table of Contents.</w:t>
            </w:r>
          </w:p>
          <w:p w14:paraId="60E6A118" w14:textId="77777777" w:rsidR="00E330D7" w:rsidRDefault="00E330D7" w:rsidP="0051065C">
            <w:pPr>
              <w:tabs>
                <w:tab w:val="left" w:pos="289"/>
              </w:tabs>
              <w:rPr>
                <w:sz w:val="20"/>
              </w:rPr>
            </w:pPr>
          </w:p>
          <w:p w14:paraId="60E6A119" w14:textId="77777777" w:rsidR="00E330D7" w:rsidRDefault="00E330D7" w:rsidP="0051065C">
            <w:pPr>
              <w:tabs>
                <w:tab w:val="left" w:pos="289"/>
              </w:tabs>
              <w:rPr>
                <w:sz w:val="20"/>
              </w:rPr>
            </w:pPr>
          </w:p>
          <w:p w14:paraId="60E6A11A" w14:textId="77777777"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14:paraId="60E6A11B" w14:textId="77777777" w:rsidR="00E330D7" w:rsidRDefault="00E330D7" w:rsidP="0051065C">
            <w:pPr>
              <w:tabs>
                <w:tab w:val="left" w:pos="289"/>
              </w:tabs>
            </w:pPr>
          </w:p>
          <w:p w14:paraId="60E6A11C" w14:textId="77777777" w:rsidR="00E330D7" w:rsidRPr="00EB4F14" w:rsidRDefault="00E330D7" w:rsidP="0051065C">
            <w:pPr>
              <w:tabs>
                <w:tab w:val="left" w:pos="289"/>
              </w:tabs>
            </w:pPr>
          </w:p>
          <w:p w14:paraId="60E6A11D" w14:textId="77777777" w:rsidR="00E330D7" w:rsidRDefault="00E330D7" w:rsidP="0051065C">
            <w:pPr>
              <w:tabs>
                <w:tab w:val="left" w:pos="289"/>
              </w:tabs>
            </w:pPr>
            <w:r w:rsidRPr="00EB4F14">
              <w:t>Made formatting changes throughout the document.</w:t>
            </w:r>
          </w:p>
          <w:p w14:paraId="60E6A11E" w14:textId="77777777" w:rsidR="00E330D7" w:rsidRDefault="00E330D7" w:rsidP="0051065C">
            <w:pPr>
              <w:tabs>
                <w:tab w:val="left" w:pos="289"/>
              </w:tabs>
              <w:rPr>
                <w:sz w:val="22"/>
                <w:szCs w:val="22"/>
              </w:rPr>
            </w:pPr>
            <w:r>
              <w:t>(Craig Hinton, PM; Blair Sanders, TW)</w:t>
            </w:r>
          </w:p>
        </w:tc>
      </w:tr>
      <w:tr w:rsidR="00E330D7" w:rsidRPr="00EA77BC" w14:paraId="60E6A126" w14:textId="77777777" w:rsidTr="0074345F">
        <w:tc>
          <w:tcPr>
            <w:tcW w:w="863" w:type="dxa"/>
          </w:tcPr>
          <w:p w14:paraId="60E6A120" w14:textId="77777777" w:rsidR="00E330D7" w:rsidRDefault="00E330D7" w:rsidP="00A34ECE">
            <w:pPr>
              <w:spacing w:before="40"/>
              <w:rPr>
                <w:sz w:val="22"/>
                <w:szCs w:val="22"/>
              </w:rPr>
            </w:pPr>
            <w:r>
              <w:rPr>
                <w:sz w:val="22"/>
                <w:szCs w:val="22"/>
              </w:rPr>
              <w:t>02/18</w:t>
            </w:r>
          </w:p>
        </w:tc>
        <w:tc>
          <w:tcPr>
            <w:tcW w:w="1837" w:type="dxa"/>
          </w:tcPr>
          <w:p w14:paraId="60E6A121" w14:textId="77777777" w:rsidR="00E330D7" w:rsidRPr="0047592B" w:rsidRDefault="00E330D7" w:rsidP="00DA2E3C">
            <w:pPr>
              <w:pStyle w:val="TableText"/>
              <w:jc w:val="center"/>
              <w:rPr>
                <w:sz w:val="22"/>
                <w:szCs w:val="22"/>
              </w:rPr>
            </w:pPr>
            <w:r w:rsidRPr="0047592B">
              <w:rPr>
                <w:sz w:val="22"/>
                <w:szCs w:val="22"/>
              </w:rPr>
              <w:t>Title page</w:t>
            </w:r>
          </w:p>
          <w:p w14:paraId="60E6A122" w14:textId="77777777" w:rsidR="00E330D7" w:rsidRDefault="00E330D7" w:rsidP="008F02DF">
            <w:pPr>
              <w:pStyle w:val="TableText"/>
              <w:spacing w:before="0" w:after="0"/>
              <w:jc w:val="center"/>
              <w:rPr>
                <w:color w:val="244061"/>
                <w:sz w:val="22"/>
                <w:szCs w:val="22"/>
                <w:u w:val="single"/>
              </w:rPr>
            </w:pPr>
            <w:r w:rsidRPr="0047592B">
              <w:rPr>
                <w:sz w:val="22"/>
                <w:szCs w:val="22"/>
              </w:rPr>
              <w:t>153-154</w:t>
            </w:r>
          </w:p>
        </w:tc>
        <w:tc>
          <w:tcPr>
            <w:tcW w:w="1403" w:type="dxa"/>
          </w:tcPr>
          <w:p w14:paraId="60E6A123" w14:textId="77777777" w:rsidR="00E330D7" w:rsidRDefault="00E330D7" w:rsidP="0074345F">
            <w:pPr>
              <w:pStyle w:val="TableText"/>
              <w:jc w:val="center"/>
              <w:rPr>
                <w:sz w:val="22"/>
                <w:szCs w:val="22"/>
              </w:rPr>
            </w:pPr>
            <w:r>
              <w:rPr>
                <w:sz w:val="22"/>
                <w:szCs w:val="22"/>
              </w:rPr>
              <w:t>PSS*1*178</w:t>
            </w:r>
          </w:p>
        </w:tc>
        <w:tc>
          <w:tcPr>
            <w:tcW w:w="5437" w:type="dxa"/>
          </w:tcPr>
          <w:p w14:paraId="60E6A124" w14:textId="77777777" w:rsidR="00E330D7" w:rsidRDefault="00E330D7" w:rsidP="00867270">
            <w:pPr>
              <w:tabs>
                <w:tab w:val="left" w:pos="289"/>
              </w:tabs>
              <w:rPr>
                <w:sz w:val="22"/>
                <w:szCs w:val="22"/>
              </w:rPr>
            </w:pPr>
            <w:r>
              <w:rPr>
                <w:sz w:val="22"/>
                <w:szCs w:val="22"/>
              </w:rPr>
              <w:t>Updated title page to reflect month of release</w:t>
            </w:r>
          </w:p>
          <w:p w14:paraId="60E6A125" w14:textId="77777777" w:rsidR="00E330D7" w:rsidRPr="00DA2E3C" w:rsidRDefault="00E330D7" w:rsidP="00867270">
            <w:pPr>
              <w:tabs>
                <w:tab w:val="left" w:pos="289"/>
              </w:tabs>
              <w:rPr>
                <w:sz w:val="22"/>
                <w:szCs w:val="22"/>
              </w:rPr>
            </w:pPr>
            <w:r>
              <w:rPr>
                <w:sz w:val="22"/>
                <w:szCs w:val="22"/>
              </w:rPr>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14:paraId="60E6A12B" w14:textId="77777777" w:rsidTr="0074345F">
        <w:tc>
          <w:tcPr>
            <w:tcW w:w="863" w:type="dxa"/>
          </w:tcPr>
          <w:p w14:paraId="60E6A127" w14:textId="77777777" w:rsidR="00E330D7" w:rsidRDefault="00E330D7" w:rsidP="00A34ECE">
            <w:pPr>
              <w:spacing w:before="40"/>
              <w:rPr>
                <w:sz w:val="22"/>
                <w:szCs w:val="22"/>
              </w:rPr>
            </w:pPr>
            <w:r>
              <w:rPr>
                <w:sz w:val="22"/>
                <w:szCs w:val="22"/>
              </w:rPr>
              <w:t>01/18</w:t>
            </w:r>
          </w:p>
        </w:tc>
        <w:tc>
          <w:tcPr>
            <w:tcW w:w="1837" w:type="dxa"/>
          </w:tcPr>
          <w:p w14:paraId="60E6A128" w14:textId="77777777"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14:paraId="60E6A129" w14:textId="77777777" w:rsidR="00E330D7" w:rsidRDefault="00E330D7" w:rsidP="0074345F">
            <w:pPr>
              <w:pStyle w:val="TableText"/>
              <w:jc w:val="center"/>
              <w:rPr>
                <w:sz w:val="22"/>
                <w:szCs w:val="22"/>
              </w:rPr>
            </w:pPr>
            <w:r>
              <w:rPr>
                <w:sz w:val="22"/>
                <w:szCs w:val="22"/>
              </w:rPr>
              <w:t>PSS*1*212</w:t>
            </w:r>
          </w:p>
        </w:tc>
        <w:tc>
          <w:tcPr>
            <w:tcW w:w="5437" w:type="dxa"/>
          </w:tcPr>
          <w:p w14:paraId="60E6A12A" w14:textId="77777777" w:rsidR="00E330D7" w:rsidRDefault="00E330D7" w:rsidP="00867270">
            <w:pPr>
              <w:ind w:left="19"/>
              <w:rPr>
                <w:sz w:val="22"/>
                <w:szCs w:val="22"/>
              </w:rPr>
            </w:pPr>
            <w:r>
              <w:rPr>
                <w:sz w:val="22"/>
                <w:szCs w:val="22"/>
              </w:rPr>
              <w:t>Updated Pharmacy System Parameters Edit option</w:t>
            </w:r>
          </w:p>
        </w:tc>
      </w:tr>
      <w:tr w:rsidR="00E330D7" w:rsidRPr="00EA77BC" w14:paraId="60E6A13E" w14:textId="77777777" w:rsidTr="0074345F">
        <w:tc>
          <w:tcPr>
            <w:tcW w:w="863" w:type="dxa"/>
          </w:tcPr>
          <w:p w14:paraId="60E6A12C" w14:textId="77777777" w:rsidR="00E330D7" w:rsidRDefault="00E330D7" w:rsidP="00A34ECE">
            <w:pPr>
              <w:spacing w:before="40"/>
              <w:rPr>
                <w:sz w:val="22"/>
                <w:szCs w:val="22"/>
              </w:rPr>
            </w:pPr>
            <w:r>
              <w:rPr>
                <w:sz w:val="22"/>
                <w:szCs w:val="22"/>
              </w:rPr>
              <w:t>05/17</w:t>
            </w:r>
          </w:p>
        </w:tc>
        <w:tc>
          <w:tcPr>
            <w:tcW w:w="1837" w:type="dxa"/>
          </w:tcPr>
          <w:p w14:paraId="60E6A12D" w14:textId="77777777"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Pr>
                <w:noProof/>
                <w:color w:val="244061"/>
                <w:sz w:val="22"/>
                <w:szCs w:val="22"/>
                <w:u w:val="single"/>
              </w:rPr>
              <w:t>4</w:t>
            </w:r>
            <w:r>
              <w:rPr>
                <w:color w:val="244061"/>
                <w:sz w:val="22"/>
                <w:szCs w:val="22"/>
                <w:u w:val="single"/>
              </w:rPr>
              <w:fldChar w:fldCharType="end"/>
            </w:r>
          </w:p>
          <w:p w14:paraId="60E6A12E" w14:textId="77777777"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Pr>
                <w:noProof/>
                <w:color w:val="244061"/>
                <w:sz w:val="22"/>
                <w:szCs w:val="22"/>
                <w:u w:val="single"/>
              </w:rPr>
              <w:t>76</w:t>
            </w:r>
            <w:r>
              <w:rPr>
                <w:color w:val="244061"/>
                <w:sz w:val="22"/>
                <w:szCs w:val="22"/>
                <w:u w:val="single"/>
              </w:rPr>
              <w:fldChar w:fldCharType="end"/>
            </w:r>
            <w:r>
              <w:rPr>
                <w:color w:val="244061"/>
                <w:sz w:val="22"/>
                <w:szCs w:val="22"/>
                <w:u w:val="single"/>
              </w:rPr>
              <w:t>-81</w:t>
            </w:r>
          </w:p>
          <w:p w14:paraId="60E6A12F" w14:textId="77777777" w:rsidR="00E330D7" w:rsidRDefault="00E330D7" w:rsidP="000C7478">
            <w:pPr>
              <w:pStyle w:val="TableText"/>
              <w:spacing w:before="0" w:after="0"/>
              <w:jc w:val="center"/>
              <w:rPr>
                <w:color w:val="244061"/>
                <w:sz w:val="22"/>
                <w:szCs w:val="22"/>
                <w:u w:val="single"/>
              </w:rPr>
            </w:pPr>
          </w:p>
          <w:p w14:paraId="60E6A130" w14:textId="77777777" w:rsidR="00E330D7" w:rsidRPr="002E3973" w:rsidRDefault="00E330D7" w:rsidP="000C7478">
            <w:pPr>
              <w:pStyle w:val="TableText"/>
              <w:spacing w:before="0" w:after="0"/>
              <w:jc w:val="center"/>
              <w:rPr>
                <w:sz w:val="22"/>
                <w:szCs w:val="22"/>
              </w:rPr>
            </w:pPr>
            <w:r w:rsidRPr="002E3973">
              <w:rPr>
                <w:sz w:val="22"/>
                <w:szCs w:val="22"/>
              </w:rPr>
              <w:t>82-85</w:t>
            </w:r>
          </w:p>
          <w:p w14:paraId="60E6A131" w14:textId="77777777" w:rsidR="00E330D7" w:rsidRDefault="00E330D7" w:rsidP="000C7478">
            <w:pPr>
              <w:pStyle w:val="TableText"/>
              <w:spacing w:before="0" w:after="0"/>
              <w:jc w:val="center"/>
              <w:rPr>
                <w:sz w:val="22"/>
                <w:szCs w:val="22"/>
              </w:rPr>
            </w:pPr>
          </w:p>
          <w:p w14:paraId="60E6A132" w14:textId="77777777" w:rsidR="00E330D7" w:rsidRPr="002E3973" w:rsidRDefault="00E330D7" w:rsidP="000C7478">
            <w:pPr>
              <w:pStyle w:val="TableText"/>
              <w:spacing w:before="0" w:after="0"/>
              <w:jc w:val="center"/>
              <w:rPr>
                <w:sz w:val="22"/>
                <w:szCs w:val="22"/>
              </w:rPr>
            </w:pPr>
            <w:r w:rsidRPr="002E3973">
              <w:rPr>
                <w:sz w:val="22"/>
                <w:szCs w:val="22"/>
              </w:rPr>
              <w:t>129-134</w:t>
            </w:r>
          </w:p>
          <w:p w14:paraId="60E6A133" w14:textId="77777777" w:rsidR="00E330D7" w:rsidRPr="002E3973" w:rsidRDefault="00E330D7" w:rsidP="000C7478">
            <w:pPr>
              <w:pStyle w:val="TableText"/>
              <w:spacing w:before="0" w:after="0"/>
              <w:jc w:val="center"/>
              <w:rPr>
                <w:sz w:val="22"/>
                <w:szCs w:val="22"/>
              </w:rPr>
            </w:pPr>
            <w:r w:rsidRPr="002E3973">
              <w:rPr>
                <w:sz w:val="22"/>
                <w:szCs w:val="22"/>
              </w:rPr>
              <w:t>136-137</w:t>
            </w:r>
          </w:p>
          <w:p w14:paraId="60E6A134" w14:textId="77777777" w:rsidR="00E330D7" w:rsidRDefault="00E330D7" w:rsidP="000C7478">
            <w:pPr>
              <w:pStyle w:val="TableText"/>
              <w:spacing w:before="0" w:after="0"/>
              <w:jc w:val="center"/>
              <w:rPr>
                <w:sz w:val="22"/>
                <w:szCs w:val="22"/>
              </w:rPr>
            </w:pPr>
          </w:p>
          <w:p w14:paraId="60E6A135" w14:textId="77777777" w:rsidR="00E330D7" w:rsidRDefault="00E330D7" w:rsidP="003B55E3">
            <w:pPr>
              <w:pStyle w:val="TableText"/>
              <w:spacing w:before="0" w:after="0"/>
              <w:jc w:val="center"/>
              <w:rPr>
                <w:sz w:val="22"/>
                <w:szCs w:val="22"/>
              </w:rPr>
            </w:pPr>
            <w:r w:rsidRPr="002E3973">
              <w:rPr>
                <w:sz w:val="22"/>
                <w:szCs w:val="22"/>
              </w:rPr>
              <w:t>197</w:t>
            </w:r>
          </w:p>
        </w:tc>
        <w:tc>
          <w:tcPr>
            <w:tcW w:w="1403" w:type="dxa"/>
          </w:tcPr>
          <w:p w14:paraId="60E6A136" w14:textId="77777777" w:rsidR="00E330D7" w:rsidRDefault="00E330D7" w:rsidP="0074345F">
            <w:pPr>
              <w:pStyle w:val="TableText"/>
              <w:jc w:val="center"/>
              <w:rPr>
                <w:sz w:val="22"/>
                <w:szCs w:val="22"/>
              </w:rPr>
            </w:pPr>
            <w:r>
              <w:rPr>
                <w:sz w:val="22"/>
                <w:szCs w:val="22"/>
              </w:rPr>
              <w:lastRenderedPageBreak/>
              <w:t>PSS*1*201</w:t>
            </w:r>
          </w:p>
          <w:p w14:paraId="60E6A137" w14:textId="77777777" w:rsidR="00E330D7" w:rsidRDefault="00E330D7" w:rsidP="0074345F">
            <w:pPr>
              <w:pStyle w:val="TableText"/>
              <w:jc w:val="center"/>
              <w:rPr>
                <w:sz w:val="22"/>
                <w:szCs w:val="22"/>
              </w:rPr>
            </w:pPr>
          </w:p>
        </w:tc>
        <w:tc>
          <w:tcPr>
            <w:tcW w:w="5437" w:type="dxa"/>
          </w:tcPr>
          <w:p w14:paraId="60E6A138" w14:textId="77777777" w:rsidR="00E330D7" w:rsidRDefault="00E330D7" w:rsidP="00867270">
            <w:pPr>
              <w:ind w:left="19"/>
              <w:rPr>
                <w:sz w:val="22"/>
                <w:szCs w:val="22"/>
              </w:rPr>
            </w:pPr>
            <w:r>
              <w:rPr>
                <w:sz w:val="22"/>
                <w:szCs w:val="22"/>
              </w:rPr>
              <w:t>Updated Pharmacy Data Management options</w:t>
            </w:r>
          </w:p>
          <w:p w14:paraId="60E6A139" w14:textId="77777777" w:rsidR="00E330D7" w:rsidRDefault="00E330D7" w:rsidP="00867270">
            <w:pPr>
              <w:ind w:left="19"/>
              <w:rPr>
                <w:sz w:val="22"/>
                <w:szCs w:val="22"/>
              </w:rPr>
            </w:pPr>
            <w:r>
              <w:rPr>
                <w:sz w:val="22"/>
                <w:szCs w:val="22"/>
              </w:rPr>
              <w:t xml:space="preserve">Updated Section 1.7.1 Medication Instruction File </w:t>
            </w:r>
            <w:r>
              <w:rPr>
                <w:sz w:val="22"/>
                <w:szCs w:val="22"/>
              </w:rPr>
              <w:lastRenderedPageBreak/>
              <w:t>Add/Edit</w:t>
            </w:r>
          </w:p>
          <w:p w14:paraId="60E6A13A" w14:textId="77777777" w:rsidR="00E330D7" w:rsidRDefault="00E330D7" w:rsidP="00867270">
            <w:pPr>
              <w:ind w:left="19"/>
              <w:rPr>
                <w:sz w:val="22"/>
                <w:szCs w:val="22"/>
              </w:rPr>
            </w:pPr>
            <w:r>
              <w:rPr>
                <w:sz w:val="22"/>
                <w:szCs w:val="22"/>
              </w:rPr>
              <w:t>Updated Section 1.7.2 Medication Instruction File Report</w:t>
            </w:r>
          </w:p>
          <w:p w14:paraId="60E6A13B" w14:textId="77777777" w:rsidR="00E330D7" w:rsidRDefault="00E330D7" w:rsidP="00867270">
            <w:pPr>
              <w:ind w:left="19"/>
              <w:rPr>
                <w:sz w:val="22"/>
                <w:szCs w:val="22"/>
              </w:rPr>
            </w:pPr>
            <w:r>
              <w:rPr>
                <w:sz w:val="22"/>
                <w:szCs w:val="22"/>
              </w:rPr>
              <w:t>Updated Section 1.13.1 Standard Schedule Edit</w:t>
            </w:r>
          </w:p>
          <w:p w14:paraId="60E6A13C" w14:textId="77777777" w:rsidR="00E330D7" w:rsidRDefault="00E330D7" w:rsidP="00867270">
            <w:pPr>
              <w:ind w:left="19"/>
              <w:rPr>
                <w:sz w:val="22"/>
                <w:szCs w:val="22"/>
              </w:rPr>
            </w:pPr>
            <w:r>
              <w:rPr>
                <w:sz w:val="22"/>
                <w:szCs w:val="22"/>
              </w:rPr>
              <w:t>Updated Section 1.13.2 Administration Schedule File Report</w:t>
            </w:r>
          </w:p>
          <w:p w14:paraId="60E6A13D" w14:textId="77777777" w:rsidR="00E330D7" w:rsidRDefault="00E330D7" w:rsidP="00867270">
            <w:pPr>
              <w:ind w:left="19"/>
              <w:rPr>
                <w:sz w:val="22"/>
                <w:szCs w:val="22"/>
              </w:rPr>
            </w:pPr>
            <w:r>
              <w:rPr>
                <w:sz w:val="22"/>
                <w:szCs w:val="22"/>
              </w:rPr>
              <w:t>Added/Modified Glossary Terms</w:t>
            </w:r>
          </w:p>
        </w:tc>
      </w:tr>
      <w:tr w:rsidR="00E330D7" w:rsidRPr="00EA77BC" w14:paraId="60E6A14E" w14:textId="77777777" w:rsidTr="0074345F">
        <w:tc>
          <w:tcPr>
            <w:tcW w:w="863" w:type="dxa"/>
          </w:tcPr>
          <w:p w14:paraId="60E6A13F" w14:textId="77777777" w:rsidR="00E330D7" w:rsidRDefault="00E330D7" w:rsidP="00A533A2">
            <w:pPr>
              <w:spacing w:before="40"/>
              <w:rPr>
                <w:sz w:val="22"/>
                <w:szCs w:val="22"/>
              </w:rPr>
            </w:pPr>
            <w:r>
              <w:rPr>
                <w:sz w:val="22"/>
                <w:szCs w:val="22"/>
              </w:rPr>
              <w:lastRenderedPageBreak/>
              <w:t>11/16</w:t>
            </w:r>
          </w:p>
        </w:tc>
        <w:tc>
          <w:tcPr>
            <w:tcW w:w="1837" w:type="dxa"/>
          </w:tcPr>
          <w:p w14:paraId="60E6A140" w14:textId="77777777"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14:paraId="60E6A141" w14:textId="77777777" w:rsidR="00E330D7" w:rsidRDefault="00E330D7" w:rsidP="00A95C76">
            <w:pPr>
              <w:pStyle w:val="TableText"/>
              <w:jc w:val="center"/>
              <w:rPr>
                <w:sz w:val="22"/>
                <w:szCs w:val="22"/>
              </w:rPr>
            </w:pPr>
          </w:p>
          <w:p w14:paraId="60E6A142" w14:textId="77777777"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14:paraId="60E6A143" w14:textId="77777777" w:rsidR="00E330D7" w:rsidRDefault="00E330D7" w:rsidP="00A95C76">
            <w:pPr>
              <w:pStyle w:val="TableText"/>
              <w:jc w:val="center"/>
              <w:rPr>
                <w:sz w:val="22"/>
                <w:szCs w:val="22"/>
              </w:rPr>
            </w:pPr>
            <w:r w:rsidRPr="00B353FE">
              <w:rPr>
                <w:sz w:val="22"/>
                <w:szCs w:val="22"/>
              </w:rPr>
              <w:t>75</w:t>
            </w:r>
          </w:p>
          <w:p w14:paraId="60E6A144" w14:textId="77777777" w:rsidR="00E330D7" w:rsidRPr="00FB1696" w:rsidRDefault="00E330D7" w:rsidP="00A95C76">
            <w:pPr>
              <w:pStyle w:val="TableText"/>
              <w:jc w:val="center"/>
              <w:rPr>
                <w:sz w:val="22"/>
                <w:szCs w:val="22"/>
              </w:rPr>
            </w:pPr>
            <w:r w:rsidRPr="00B353FE">
              <w:rPr>
                <w:sz w:val="22"/>
                <w:szCs w:val="22"/>
              </w:rPr>
              <w:t>77</w:t>
            </w:r>
          </w:p>
        </w:tc>
        <w:tc>
          <w:tcPr>
            <w:tcW w:w="1403" w:type="dxa"/>
          </w:tcPr>
          <w:p w14:paraId="60E6A145" w14:textId="77777777" w:rsidR="00E330D7" w:rsidRPr="00FB1696" w:rsidRDefault="00E330D7" w:rsidP="0074345F">
            <w:pPr>
              <w:pStyle w:val="TableText"/>
              <w:jc w:val="center"/>
              <w:rPr>
                <w:sz w:val="22"/>
                <w:szCs w:val="22"/>
              </w:rPr>
            </w:pPr>
            <w:r>
              <w:rPr>
                <w:sz w:val="22"/>
                <w:szCs w:val="22"/>
              </w:rPr>
              <w:t>PSS*1*200</w:t>
            </w:r>
          </w:p>
        </w:tc>
        <w:tc>
          <w:tcPr>
            <w:tcW w:w="5437" w:type="dxa"/>
          </w:tcPr>
          <w:p w14:paraId="60E6A146" w14:textId="77777777" w:rsidR="00E330D7" w:rsidRDefault="00E330D7" w:rsidP="00867270">
            <w:pPr>
              <w:ind w:left="19"/>
              <w:rPr>
                <w:sz w:val="22"/>
                <w:szCs w:val="22"/>
              </w:rPr>
            </w:pPr>
            <w:r>
              <w:rPr>
                <w:sz w:val="22"/>
                <w:szCs w:val="22"/>
              </w:rPr>
              <w:t>Updated Section 1.3 – Drug Enter/Edit</w:t>
            </w:r>
          </w:p>
          <w:p w14:paraId="60E6A147" w14:textId="77777777" w:rsidR="00E330D7" w:rsidRDefault="00E330D7" w:rsidP="00867270">
            <w:pPr>
              <w:ind w:left="19"/>
              <w:rPr>
                <w:sz w:val="22"/>
                <w:szCs w:val="22"/>
              </w:rPr>
            </w:pPr>
          </w:p>
          <w:p w14:paraId="60E6A148" w14:textId="77777777" w:rsidR="00E330D7" w:rsidRDefault="00E330D7" w:rsidP="00867270">
            <w:pPr>
              <w:ind w:left="19"/>
              <w:rPr>
                <w:sz w:val="22"/>
                <w:szCs w:val="22"/>
              </w:rPr>
            </w:pPr>
          </w:p>
          <w:p w14:paraId="60E6A149" w14:textId="77777777" w:rsidR="00E330D7" w:rsidRDefault="00E330D7" w:rsidP="00867270">
            <w:pPr>
              <w:pStyle w:val="ListParagraph"/>
              <w:ind w:left="19"/>
              <w:rPr>
                <w:sz w:val="22"/>
                <w:szCs w:val="22"/>
              </w:rPr>
            </w:pPr>
          </w:p>
          <w:p w14:paraId="60E6A14A" w14:textId="77777777" w:rsidR="00E330D7" w:rsidRDefault="00E330D7" w:rsidP="00867270">
            <w:pPr>
              <w:ind w:left="19"/>
              <w:rPr>
                <w:sz w:val="22"/>
                <w:szCs w:val="22"/>
              </w:rPr>
            </w:pPr>
            <w:r>
              <w:rPr>
                <w:sz w:val="22"/>
                <w:szCs w:val="22"/>
              </w:rPr>
              <w:t>Updated Section 1.6 – PSSLOOK</w:t>
            </w:r>
          </w:p>
          <w:p w14:paraId="60E6A14B" w14:textId="77777777" w:rsidR="00E330D7" w:rsidRDefault="00E330D7" w:rsidP="00867270">
            <w:pPr>
              <w:ind w:left="19"/>
              <w:rPr>
                <w:sz w:val="22"/>
                <w:szCs w:val="22"/>
              </w:rPr>
            </w:pPr>
            <w:r>
              <w:rPr>
                <w:sz w:val="22"/>
                <w:szCs w:val="22"/>
              </w:rPr>
              <w:t>Updated Section 1.6 – PSNLOOK</w:t>
            </w:r>
          </w:p>
          <w:p w14:paraId="60E6A14C" w14:textId="77777777" w:rsidR="00E330D7" w:rsidRDefault="00E330D7" w:rsidP="00867270">
            <w:pPr>
              <w:ind w:left="19"/>
              <w:rPr>
                <w:sz w:val="22"/>
                <w:szCs w:val="22"/>
              </w:rPr>
            </w:pPr>
            <w:r>
              <w:rPr>
                <w:sz w:val="22"/>
                <w:szCs w:val="22"/>
              </w:rPr>
              <w:t>Updated Section 1.6 – PSNACT</w:t>
            </w:r>
          </w:p>
          <w:p w14:paraId="60E6A14D" w14:textId="77777777" w:rsidR="00E330D7" w:rsidRPr="00C667E5" w:rsidRDefault="00E330D7" w:rsidP="00867270">
            <w:pPr>
              <w:ind w:left="19"/>
              <w:rPr>
                <w:sz w:val="22"/>
                <w:szCs w:val="22"/>
              </w:rPr>
            </w:pPr>
            <w:r>
              <w:rPr>
                <w:szCs w:val="22"/>
              </w:rPr>
              <w:t>(S. Pelchar PM; P. Crossman, Developer)</w:t>
            </w:r>
          </w:p>
        </w:tc>
      </w:tr>
      <w:tr w:rsidR="00E330D7" w:rsidRPr="00EA77BC" w14:paraId="60E6A154" w14:textId="77777777" w:rsidTr="0074345F">
        <w:tc>
          <w:tcPr>
            <w:tcW w:w="863" w:type="dxa"/>
          </w:tcPr>
          <w:p w14:paraId="60E6A14F" w14:textId="77777777" w:rsidR="00E330D7" w:rsidRDefault="00E330D7" w:rsidP="00A533A2">
            <w:pPr>
              <w:spacing w:before="40"/>
              <w:rPr>
                <w:sz w:val="22"/>
                <w:szCs w:val="22"/>
              </w:rPr>
            </w:pPr>
            <w:r>
              <w:rPr>
                <w:sz w:val="22"/>
                <w:szCs w:val="22"/>
              </w:rPr>
              <w:t>10/16</w:t>
            </w:r>
          </w:p>
        </w:tc>
        <w:tc>
          <w:tcPr>
            <w:tcW w:w="1837" w:type="dxa"/>
          </w:tcPr>
          <w:p w14:paraId="60E6A150" w14:textId="77777777"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14:paraId="60E6A151" w14:textId="77777777" w:rsidR="00E330D7" w:rsidRPr="00FB1696" w:rsidRDefault="00E330D7" w:rsidP="0074345F">
            <w:pPr>
              <w:pStyle w:val="TableText"/>
              <w:jc w:val="center"/>
              <w:rPr>
                <w:sz w:val="22"/>
                <w:szCs w:val="22"/>
              </w:rPr>
            </w:pPr>
            <w:r w:rsidRPr="00FB1696">
              <w:rPr>
                <w:sz w:val="22"/>
                <w:szCs w:val="22"/>
              </w:rPr>
              <w:t>PSS*1*193</w:t>
            </w:r>
          </w:p>
        </w:tc>
        <w:tc>
          <w:tcPr>
            <w:tcW w:w="5437" w:type="dxa"/>
          </w:tcPr>
          <w:p w14:paraId="60E6A152" w14:textId="77777777" w:rsidR="00E330D7" w:rsidRPr="00FB1696" w:rsidRDefault="00E330D7" w:rsidP="00867270">
            <w:pPr>
              <w:tabs>
                <w:tab w:val="left" w:pos="289"/>
              </w:tabs>
              <w:rPr>
                <w:sz w:val="22"/>
                <w:szCs w:val="22"/>
              </w:rPr>
            </w:pPr>
            <w:r w:rsidRPr="00FB1696">
              <w:rPr>
                <w:sz w:val="22"/>
                <w:szCs w:val="22"/>
              </w:rPr>
              <w:t>Updated Section 1.3 – Drug Enter/Edit.</w:t>
            </w:r>
          </w:p>
          <w:p w14:paraId="60E6A153" w14:textId="77777777"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14:paraId="60E6A15C" w14:textId="77777777" w:rsidTr="0074345F">
        <w:tc>
          <w:tcPr>
            <w:tcW w:w="863" w:type="dxa"/>
          </w:tcPr>
          <w:p w14:paraId="60E6A155" w14:textId="77777777" w:rsidR="00E330D7" w:rsidRPr="00EA77BC" w:rsidRDefault="00E330D7" w:rsidP="00A533A2">
            <w:pPr>
              <w:spacing w:before="40"/>
              <w:rPr>
                <w:sz w:val="22"/>
                <w:szCs w:val="22"/>
              </w:rPr>
            </w:pPr>
            <w:r>
              <w:rPr>
                <w:sz w:val="22"/>
                <w:szCs w:val="22"/>
              </w:rPr>
              <w:t>08/16</w:t>
            </w:r>
          </w:p>
        </w:tc>
        <w:tc>
          <w:tcPr>
            <w:tcW w:w="1837" w:type="dxa"/>
          </w:tcPr>
          <w:p w14:paraId="60E6A156" w14:textId="77777777"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14:paraId="60E6A157" w14:textId="77777777" w:rsidR="00E330D7" w:rsidRPr="00EA77BC" w:rsidRDefault="00E330D7" w:rsidP="0074345F">
            <w:pPr>
              <w:pStyle w:val="TableText"/>
              <w:jc w:val="center"/>
              <w:rPr>
                <w:sz w:val="22"/>
                <w:szCs w:val="22"/>
              </w:rPr>
            </w:pPr>
            <w:r>
              <w:rPr>
                <w:sz w:val="22"/>
                <w:szCs w:val="22"/>
              </w:rPr>
              <w:t>PSS*1*192</w:t>
            </w:r>
          </w:p>
        </w:tc>
        <w:tc>
          <w:tcPr>
            <w:tcW w:w="5437" w:type="dxa"/>
          </w:tcPr>
          <w:p w14:paraId="60E6A158" w14:textId="77777777" w:rsidR="00E330D7" w:rsidRDefault="00E330D7" w:rsidP="00867270">
            <w:pPr>
              <w:tabs>
                <w:tab w:val="left" w:pos="289"/>
              </w:tabs>
              <w:rPr>
                <w:sz w:val="22"/>
                <w:szCs w:val="22"/>
              </w:rPr>
            </w:pPr>
            <w:r>
              <w:rPr>
                <w:sz w:val="22"/>
                <w:szCs w:val="22"/>
              </w:rPr>
              <w:t>Updated Title Page to current OI&amp;T standards</w:t>
            </w:r>
          </w:p>
          <w:p w14:paraId="60E6A159" w14:textId="77777777" w:rsidR="00E330D7" w:rsidRDefault="00E330D7" w:rsidP="00867270">
            <w:pPr>
              <w:tabs>
                <w:tab w:val="left" w:pos="289"/>
              </w:tabs>
              <w:rPr>
                <w:sz w:val="22"/>
                <w:szCs w:val="22"/>
              </w:rPr>
            </w:pPr>
            <w:r>
              <w:rPr>
                <w:sz w:val="22"/>
                <w:szCs w:val="22"/>
              </w:rPr>
              <w:t>Add fields to drug file for electronic billable determination</w:t>
            </w:r>
          </w:p>
          <w:p w14:paraId="60E6A15A" w14:textId="77777777" w:rsidR="00E330D7" w:rsidRDefault="00E330D7" w:rsidP="00867270">
            <w:pPr>
              <w:tabs>
                <w:tab w:val="left" w:pos="289"/>
              </w:tabs>
              <w:rPr>
                <w:sz w:val="22"/>
                <w:szCs w:val="22"/>
              </w:rPr>
            </w:pPr>
            <w:r>
              <w:rPr>
                <w:sz w:val="22"/>
                <w:szCs w:val="22"/>
              </w:rPr>
              <w:t>Add field to drug file for sensitive diagnosis drug</w:t>
            </w:r>
          </w:p>
          <w:p w14:paraId="60E6A15B" w14:textId="77777777"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14:paraId="60E6A189" w14:textId="77777777" w:rsidTr="00987AE8">
        <w:tc>
          <w:tcPr>
            <w:tcW w:w="863" w:type="dxa"/>
          </w:tcPr>
          <w:p w14:paraId="60E6A15D" w14:textId="77777777" w:rsidR="00E330D7" w:rsidRPr="00BD5AD6" w:rsidRDefault="00E330D7" w:rsidP="00987AE8">
            <w:pPr>
              <w:spacing w:before="40"/>
              <w:rPr>
                <w:sz w:val="22"/>
                <w:szCs w:val="22"/>
              </w:rPr>
            </w:pPr>
            <w:r w:rsidRPr="00BD5AD6">
              <w:rPr>
                <w:sz w:val="22"/>
                <w:szCs w:val="22"/>
              </w:rPr>
              <w:t>06/16</w:t>
            </w:r>
          </w:p>
        </w:tc>
        <w:tc>
          <w:tcPr>
            <w:tcW w:w="1837" w:type="dxa"/>
          </w:tcPr>
          <w:p w14:paraId="60E6A15E" w14:textId="77777777"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14:paraId="60E6A15F" w14:textId="77777777" w:rsidR="00E330D7" w:rsidRPr="000C16F6" w:rsidRDefault="00E330D7" w:rsidP="00987AE8">
            <w:pPr>
              <w:pStyle w:val="TableText"/>
              <w:jc w:val="center"/>
              <w:rPr>
                <w:sz w:val="22"/>
                <w:szCs w:val="22"/>
              </w:rPr>
            </w:pPr>
            <w:r w:rsidRPr="000C16F6">
              <w:rPr>
                <w:sz w:val="22"/>
                <w:szCs w:val="22"/>
              </w:rPr>
              <w:t>11</w:t>
            </w:r>
          </w:p>
          <w:p w14:paraId="60E6A160" w14:textId="77777777" w:rsidR="00E330D7" w:rsidRPr="000C16F6" w:rsidRDefault="00E330D7" w:rsidP="00987AE8">
            <w:pPr>
              <w:pStyle w:val="TableText"/>
              <w:jc w:val="center"/>
              <w:rPr>
                <w:sz w:val="22"/>
                <w:szCs w:val="22"/>
              </w:rPr>
            </w:pPr>
            <w:r w:rsidRPr="000C16F6">
              <w:rPr>
                <w:sz w:val="22"/>
                <w:szCs w:val="22"/>
              </w:rPr>
              <w:t>40-41</w:t>
            </w:r>
          </w:p>
          <w:p w14:paraId="60E6A161" w14:textId="77777777" w:rsidR="00E330D7" w:rsidRPr="00BD5AD6" w:rsidRDefault="00E330D7" w:rsidP="00987AE8">
            <w:pPr>
              <w:pStyle w:val="TableText"/>
              <w:jc w:val="center"/>
              <w:rPr>
                <w:sz w:val="22"/>
                <w:szCs w:val="22"/>
              </w:rPr>
            </w:pPr>
          </w:p>
          <w:p w14:paraId="60E6A162" w14:textId="77777777" w:rsidR="00E330D7" w:rsidRPr="00BD5AD6" w:rsidRDefault="00E330D7" w:rsidP="00987AE8">
            <w:pPr>
              <w:pStyle w:val="TableText"/>
              <w:jc w:val="center"/>
              <w:rPr>
                <w:sz w:val="22"/>
                <w:szCs w:val="22"/>
              </w:rPr>
            </w:pPr>
          </w:p>
          <w:p w14:paraId="60E6A163" w14:textId="77777777" w:rsidR="00E330D7" w:rsidRPr="00BD5AD6" w:rsidRDefault="00E330D7" w:rsidP="00987AE8">
            <w:pPr>
              <w:pStyle w:val="TableText"/>
              <w:jc w:val="center"/>
              <w:rPr>
                <w:sz w:val="22"/>
                <w:szCs w:val="22"/>
              </w:rPr>
            </w:pPr>
          </w:p>
          <w:p w14:paraId="60E6A164" w14:textId="77777777" w:rsidR="00E330D7" w:rsidRPr="000C16F6" w:rsidRDefault="00E330D7" w:rsidP="00987AE8">
            <w:pPr>
              <w:pStyle w:val="TableText"/>
              <w:jc w:val="center"/>
              <w:rPr>
                <w:sz w:val="22"/>
                <w:szCs w:val="22"/>
              </w:rPr>
            </w:pPr>
            <w:r w:rsidRPr="000C16F6">
              <w:rPr>
                <w:sz w:val="22"/>
                <w:szCs w:val="22"/>
              </w:rPr>
              <w:t>43</w:t>
            </w:r>
          </w:p>
          <w:p w14:paraId="60E6A165" w14:textId="77777777" w:rsidR="00E330D7" w:rsidRPr="000C16F6" w:rsidRDefault="00E330D7" w:rsidP="00987AE8">
            <w:pPr>
              <w:pStyle w:val="TableText"/>
              <w:jc w:val="center"/>
              <w:rPr>
                <w:sz w:val="22"/>
                <w:szCs w:val="22"/>
              </w:rPr>
            </w:pPr>
            <w:r w:rsidRPr="000C16F6">
              <w:rPr>
                <w:sz w:val="22"/>
                <w:szCs w:val="22"/>
              </w:rPr>
              <w:t>49</w:t>
            </w:r>
          </w:p>
          <w:p w14:paraId="60E6A166" w14:textId="77777777" w:rsidR="00E330D7" w:rsidRPr="000C16F6" w:rsidRDefault="00E330D7" w:rsidP="00987AE8">
            <w:pPr>
              <w:pStyle w:val="TableText"/>
              <w:ind w:left="720" w:hanging="161"/>
              <w:rPr>
                <w:sz w:val="22"/>
                <w:szCs w:val="22"/>
              </w:rPr>
            </w:pPr>
            <w:r w:rsidRPr="000C16F6">
              <w:rPr>
                <w:sz w:val="22"/>
                <w:szCs w:val="22"/>
              </w:rPr>
              <w:t>72-73</w:t>
            </w:r>
          </w:p>
          <w:p w14:paraId="60E6A167" w14:textId="77777777" w:rsidR="00E330D7" w:rsidRPr="00BD5AD6" w:rsidRDefault="00E330D7" w:rsidP="00987AE8">
            <w:pPr>
              <w:pStyle w:val="TableText"/>
              <w:jc w:val="center"/>
              <w:rPr>
                <w:sz w:val="22"/>
                <w:szCs w:val="22"/>
              </w:rPr>
            </w:pPr>
          </w:p>
          <w:p w14:paraId="60E6A168" w14:textId="77777777" w:rsidR="00E330D7" w:rsidRPr="00BD5AD6" w:rsidRDefault="00E330D7" w:rsidP="00987AE8">
            <w:pPr>
              <w:pStyle w:val="TableText"/>
              <w:jc w:val="center"/>
              <w:rPr>
                <w:sz w:val="22"/>
                <w:szCs w:val="22"/>
              </w:rPr>
            </w:pPr>
          </w:p>
          <w:p w14:paraId="60E6A169" w14:textId="77777777" w:rsidR="00E330D7" w:rsidRPr="00BD5AD6" w:rsidRDefault="00E330D7" w:rsidP="00987AE8">
            <w:pPr>
              <w:pStyle w:val="TableText"/>
              <w:jc w:val="center"/>
              <w:rPr>
                <w:sz w:val="22"/>
                <w:szCs w:val="22"/>
              </w:rPr>
            </w:pPr>
          </w:p>
          <w:p w14:paraId="60E6A16A" w14:textId="77777777" w:rsidR="00E330D7" w:rsidRPr="00BD5AD6" w:rsidRDefault="00E330D7" w:rsidP="00987AE8">
            <w:pPr>
              <w:pStyle w:val="TableText"/>
              <w:jc w:val="center"/>
              <w:rPr>
                <w:sz w:val="22"/>
                <w:szCs w:val="22"/>
              </w:rPr>
            </w:pPr>
          </w:p>
          <w:p w14:paraId="60E6A16B" w14:textId="77777777" w:rsidR="00E330D7" w:rsidRPr="00BD5AD6" w:rsidRDefault="00E330D7" w:rsidP="00987AE8">
            <w:pPr>
              <w:pStyle w:val="TableText"/>
              <w:jc w:val="center"/>
              <w:rPr>
                <w:sz w:val="22"/>
                <w:szCs w:val="22"/>
              </w:rPr>
            </w:pPr>
          </w:p>
          <w:p w14:paraId="60E6A16C" w14:textId="77777777" w:rsidR="00E330D7" w:rsidRPr="00BD5AD6" w:rsidRDefault="00E330D7" w:rsidP="00987AE8">
            <w:pPr>
              <w:pStyle w:val="TableText"/>
              <w:jc w:val="center"/>
              <w:rPr>
                <w:sz w:val="22"/>
                <w:szCs w:val="22"/>
              </w:rPr>
            </w:pPr>
          </w:p>
          <w:p w14:paraId="60E6A16D" w14:textId="77777777" w:rsidR="00E330D7" w:rsidRPr="000C16F6" w:rsidRDefault="00E330D7" w:rsidP="00987AE8">
            <w:pPr>
              <w:pStyle w:val="TableText"/>
              <w:jc w:val="center"/>
              <w:rPr>
                <w:sz w:val="22"/>
                <w:szCs w:val="22"/>
              </w:rPr>
            </w:pPr>
            <w:r w:rsidRPr="000C16F6">
              <w:rPr>
                <w:sz w:val="22"/>
                <w:szCs w:val="22"/>
              </w:rPr>
              <w:t>121-122</w:t>
            </w:r>
          </w:p>
          <w:p w14:paraId="60E6A16E" w14:textId="77777777" w:rsidR="00E330D7" w:rsidRPr="00BD5AD6" w:rsidRDefault="00E330D7" w:rsidP="00987AE8">
            <w:pPr>
              <w:pStyle w:val="TableText"/>
              <w:jc w:val="center"/>
              <w:rPr>
                <w:sz w:val="22"/>
                <w:szCs w:val="22"/>
              </w:rPr>
            </w:pPr>
          </w:p>
          <w:p w14:paraId="60E6A16F" w14:textId="77777777" w:rsidR="00E330D7" w:rsidRPr="00BD5AD6" w:rsidRDefault="00E330D7" w:rsidP="00987AE8">
            <w:pPr>
              <w:pStyle w:val="TableText"/>
              <w:jc w:val="center"/>
              <w:rPr>
                <w:sz w:val="22"/>
                <w:szCs w:val="22"/>
              </w:rPr>
            </w:pPr>
          </w:p>
          <w:p w14:paraId="60E6A170" w14:textId="77777777" w:rsidR="00E330D7" w:rsidRPr="000C16F6" w:rsidRDefault="00E330D7" w:rsidP="00987AE8">
            <w:pPr>
              <w:pStyle w:val="TableText"/>
              <w:jc w:val="center"/>
              <w:rPr>
                <w:sz w:val="22"/>
                <w:szCs w:val="22"/>
              </w:rPr>
            </w:pPr>
            <w:r w:rsidRPr="000C16F6">
              <w:rPr>
                <w:sz w:val="22"/>
                <w:szCs w:val="22"/>
              </w:rPr>
              <w:t>123</w:t>
            </w:r>
          </w:p>
          <w:p w14:paraId="60E6A171" w14:textId="77777777" w:rsidR="00E330D7" w:rsidRPr="00BD5AD6" w:rsidRDefault="00E330D7" w:rsidP="00987AE8">
            <w:pPr>
              <w:pStyle w:val="TableText"/>
              <w:jc w:val="center"/>
              <w:rPr>
                <w:sz w:val="22"/>
                <w:szCs w:val="22"/>
              </w:rPr>
            </w:pPr>
          </w:p>
          <w:p w14:paraId="60E6A172" w14:textId="77777777" w:rsidR="00E330D7" w:rsidRPr="000C16F6" w:rsidRDefault="00E330D7" w:rsidP="00987AE8">
            <w:pPr>
              <w:pStyle w:val="TableText"/>
              <w:jc w:val="center"/>
              <w:rPr>
                <w:sz w:val="22"/>
                <w:szCs w:val="22"/>
              </w:rPr>
            </w:pPr>
            <w:r w:rsidRPr="000C16F6">
              <w:rPr>
                <w:sz w:val="22"/>
                <w:szCs w:val="22"/>
              </w:rPr>
              <w:t>144</w:t>
            </w:r>
          </w:p>
          <w:p w14:paraId="60E6A173" w14:textId="77777777" w:rsidR="00E330D7" w:rsidRPr="00BD5AD6" w:rsidRDefault="00E330D7" w:rsidP="00987AE8">
            <w:pPr>
              <w:pStyle w:val="TableText"/>
              <w:jc w:val="center"/>
              <w:rPr>
                <w:sz w:val="22"/>
                <w:szCs w:val="22"/>
              </w:rPr>
            </w:pPr>
          </w:p>
          <w:p w14:paraId="60E6A174" w14:textId="77777777" w:rsidR="00E330D7" w:rsidRPr="00BD5AD6" w:rsidRDefault="00E330D7" w:rsidP="00DB7440">
            <w:pPr>
              <w:pStyle w:val="TableText"/>
              <w:jc w:val="center"/>
              <w:rPr>
                <w:sz w:val="22"/>
                <w:szCs w:val="22"/>
              </w:rPr>
            </w:pPr>
            <w:r w:rsidRPr="000C16F6">
              <w:rPr>
                <w:sz w:val="22"/>
                <w:szCs w:val="22"/>
              </w:rPr>
              <w:t>146-147</w:t>
            </w:r>
          </w:p>
        </w:tc>
        <w:tc>
          <w:tcPr>
            <w:tcW w:w="1403" w:type="dxa"/>
          </w:tcPr>
          <w:p w14:paraId="60E6A175" w14:textId="77777777" w:rsidR="00E330D7" w:rsidRPr="00BD5AD6" w:rsidRDefault="00E330D7" w:rsidP="00987AE8">
            <w:pPr>
              <w:pStyle w:val="TableText"/>
              <w:jc w:val="center"/>
              <w:rPr>
                <w:sz w:val="22"/>
                <w:szCs w:val="22"/>
              </w:rPr>
            </w:pPr>
            <w:r w:rsidRPr="00BD5AD6">
              <w:rPr>
                <w:sz w:val="22"/>
                <w:szCs w:val="22"/>
              </w:rPr>
              <w:t>PSS*1*189</w:t>
            </w:r>
          </w:p>
        </w:tc>
        <w:tc>
          <w:tcPr>
            <w:tcW w:w="5437" w:type="dxa"/>
          </w:tcPr>
          <w:p w14:paraId="60E6A176" w14:textId="77777777" w:rsidR="00E330D7" w:rsidRPr="00BD5AD6" w:rsidRDefault="00E330D7" w:rsidP="00867270">
            <w:pPr>
              <w:tabs>
                <w:tab w:val="left" w:pos="289"/>
              </w:tabs>
              <w:rPr>
                <w:sz w:val="22"/>
                <w:szCs w:val="22"/>
              </w:rPr>
            </w:pPr>
            <w:r w:rsidRPr="00BD5AD6">
              <w:rPr>
                <w:sz w:val="22"/>
                <w:szCs w:val="22"/>
              </w:rPr>
              <w:t>Updated Revision History and Table of Contents.</w:t>
            </w:r>
          </w:p>
          <w:p w14:paraId="60E6A177" w14:textId="77777777" w:rsidR="00E330D7" w:rsidRPr="00BD5AD6" w:rsidRDefault="00E330D7" w:rsidP="00867270">
            <w:pPr>
              <w:tabs>
                <w:tab w:val="left" w:pos="289"/>
              </w:tabs>
              <w:rPr>
                <w:sz w:val="22"/>
                <w:szCs w:val="22"/>
              </w:rPr>
            </w:pPr>
            <w:r w:rsidRPr="00BD5AD6">
              <w:rPr>
                <w:sz w:val="22"/>
                <w:szCs w:val="22"/>
              </w:rPr>
              <w:t>Added MAXIMUM DAYS SUPPLY to example</w:t>
            </w:r>
          </w:p>
          <w:p w14:paraId="60E6A178" w14:textId="77777777" w:rsidR="00E330D7" w:rsidRPr="00BD5AD6" w:rsidRDefault="00E330D7" w:rsidP="00867270">
            <w:pPr>
              <w:tabs>
                <w:tab w:val="left" w:pos="289"/>
              </w:tabs>
              <w:rPr>
                <w:sz w:val="22"/>
                <w:szCs w:val="22"/>
              </w:rPr>
            </w:pPr>
            <w:r w:rsidRPr="00BD5AD6">
              <w:rPr>
                <w:sz w:val="22"/>
                <w:szCs w:val="22"/>
              </w:rPr>
              <w:t>Revised Section 1.3 - Drug Enter Edit Option</w:t>
            </w:r>
          </w:p>
          <w:p w14:paraId="60E6A179" w14:textId="77777777" w:rsidR="00E330D7" w:rsidRPr="00BD5AD6" w:rsidRDefault="00E330D7" w:rsidP="00867270">
            <w:pPr>
              <w:tabs>
                <w:tab w:val="left" w:pos="289"/>
              </w:tabs>
              <w:rPr>
                <w:sz w:val="22"/>
                <w:szCs w:val="22"/>
              </w:rPr>
            </w:pPr>
            <w:r w:rsidRPr="00BD5AD6">
              <w:rPr>
                <w:sz w:val="22"/>
                <w:szCs w:val="22"/>
              </w:rPr>
              <w:t xml:space="preserve">Added paragraph on Max days supply </w:t>
            </w:r>
          </w:p>
          <w:p w14:paraId="60E6A17A" w14:textId="77777777"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14:paraId="60E6A17B"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w:t>
            </w:r>
          </w:p>
          <w:p w14:paraId="60E6A17C" w14:textId="77777777" w:rsidR="00E330D7" w:rsidRPr="00BD5AD6" w:rsidRDefault="00E330D7" w:rsidP="00867270">
            <w:pPr>
              <w:tabs>
                <w:tab w:val="left" w:pos="289"/>
              </w:tabs>
              <w:rPr>
                <w:sz w:val="22"/>
                <w:szCs w:val="22"/>
              </w:rPr>
            </w:pPr>
            <w:r w:rsidRPr="00BD5AD6">
              <w:rPr>
                <w:sz w:val="22"/>
                <w:szCs w:val="22"/>
              </w:rPr>
              <w:t>Added MAXIMUM DAYS Supply field in example</w:t>
            </w:r>
          </w:p>
          <w:p w14:paraId="60E6A17D" w14:textId="77777777" w:rsidR="00E330D7" w:rsidRPr="00BD5AD6" w:rsidRDefault="00E330D7" w:rsidP="00867270">
            <w:pPr>
              <w:tabs>
                <w:tab w:val="left" w:pos="289"/>
              </w:tabs>
              <w:rPr>
                <w:sz w:val="22"/>
                <w:szCs w:val="22"/>
              </w:rPr>
            </w:pPr>
            <w:r w:rsidRPr="00BD5AD6">
              <w:rPr>
                <w:sz w:val="22"/>
                <w:szCs w:val="22"/>
              </w:rPr>
              <w:t>Added MAXIMUM DAYS SUPPLY field in example for [PSS LOOK]  option</w:t>
            </w:r>
          </w:p>
          <w:p w14:paraId="60E6A17E" w14:textId="77777777"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14:paraId="60E6A17F" w14:textId="77777777"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14:paraId="60E6A180" w14:textId="77777777" w:rsidR="00E330D7" w:rsidRPr="00BD5AD6" w:rsidRDefault="00E330D7" w:rsidP="00867270">
            <w:pPr>
              <w:tabs>
                <w:tab w:val="left" w:pos="289"/>
              </w:tabs>
              <w:rPr>
                <w:sz w:val="22"/>
                <w:szCs w:val="22"/>
              </w:rPr>
            </w:pPr>
            <w:r w:rsidRPr="00BD5AD6">
              <w:rPr>
                <w:sz w:val="22"/>
                <w:szCs w:val="22"/>
              </w:rPr>
              <w:t xml:space="preserve">Updated Section 1.9.2 </w:t>
            </w:r>
            <w:r w:rsidRPr="00BD5AD6">
              <w:rPr>
                <w:bCs/>
                <w:sz w:val="22"/>
                <w:szCs w:val="22"/>
              </w:rPr>
              <w:t>Dispense Drug/Orderable Item Maintenance</w:t>
            </w:r>
          </w:p>
          <w:p w14:paraId="60E6A181" w14:textId="77777777"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14:paraId="60E6A182" w14:textId="77777777"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Schedule File Report. </w:t>
            </w:r>
            <w:r w:rsidRPr="00BD5AD6">
              <w:rPr>
                <w:sz w:val="22"/>
                <w:szCs w:val="22"/>
              </w:rPr>
              <w:t>Added Example: Administration Schedule File Report</w:t>
            </w:r>
          </w:p>
          <w:p w14:paraId="60E6A183" w14:textId="77777777" w:rsidR="00E330D7" w:rsidRPr="00BD5AD6" w:rsidRDefault="00E330D7" w:rsidP="00867270">
            <w:pPr>
              <w:tabs>
                <w:tab w:val="left" w:pos="289"/>
              </w:tabs>
              <w:rPr>
                <w:sz w:val="22"/>
                <w:szCs w:val="22"/>
              </w:rPr>
            </w:pPr>
            <w:r w:rsidRPr="00BD5AD6">
              <w:rPr>
                <w:sz w:val="22"/>
                <w:szCs w:val="22"/>
              </w:rPr>
              <w:t>Added inactivation date for IV Additive</w:t>
            </w:r>
          </w:p>
          <w:p w14:paraId="60E6A184" w14:textId="77777777" w:rsidR="00E330D7" w:rsidRPr="00BD5AD6" w:rsidRDefault="00E330D7" w:rsidP="00867270">
            <w:pPr>
              <w:tabs>
                <w:tab w:val="left" w:pos="289"/>
              </w:tabs>
              <w:rPr>
                <w:sz w:val="22"/>
                <w:szCs w:val="22"/>
              </w:rPr>
            </w:pPr>
            <w:r w:rsidRPr="00BD5AD6">
              <w:rPr>
                <w:sz w:val="22"/>
                <w:szCs w:val="22"/>
              </w:rPr>
              <w:t>Added inactivation date for IV Solutions</w:t>
            </w:r>
          </w:p>
          <w:p w14:paraId="60E6A185" w14:textId="77777777" w:rsidR="00E330D7" w:rsidRPr="00BD5AD6" w:rsidRDefault="00E330D7" w:rsidP="00867270">
            <w:pPr>
              <w:tabs>
                <w:tab w:val="left" w:pos="289"/>
              </w:tabs>
              <w:rPr>
                <w:sz w:val="22"/>
                <w:szCs w:val="22"/>
              </w:rPr>
            </w:pPr>
            <w:r w:rsidRPr="00BD5AD6">
              <w:rPr>
                <w:sz w:val="22"/>
                <w:szCs w:val="22"/>
              </w:rPr>
              <w:t xml:space="preserve">Added new rule regarding IV solutions matched to an Orderable. Added Example: Exclusion of duplicate </w:t>
            </w:r>
            <w:r w:rsidRPr="00BD5AD6">
              <w:rPr>
                <w:sz w:val="22"/>
                <w:szCs w:val="22"/>
              </w:rPr>
              <w:lastRenderedPageBreak/>
              <w:t>volumes within an Orderable Item</w:t>
            </w:r>
          </w:p>
          <w:p w14:paraId="60E6A186" w14:textId="77777777" w:rsidR="00E330D7" w:rsidRPr="00BD5AD6" w:rsidRDefault="00E330D7" w:rsidP="00867270">
            <w:pPr>
              <w:pStyle w:val="ListParagraph"/>
              <w:rPr>
                <w:sz w:val="22"/>
                <w:szCs w:val="22"/>
              </w:rPr>
            </w:pPr>
          </w:p>
          <w:p w14:paraId="60E6A187" w14:textId="77777777" w:rsidR="00E330D7" w:rsidRPr="00BD5AD6" w:rsidRDefault="00E330D7" w:rsidP="00867270">
            <w:pPr>
              <w:tabs>
                <w:tab w:val="left" w:pos="289"/>
              </w:tabs>
              <w:rPr>
                <w:sz w:val="22"/>
                <w:szCs w:val="22"/>
              </w:rPr>
            </w:pPr>
            <w:r w:rsidRPr="00BD5AD6">
              <w:rPr>
                <w:sz w:val="22"/>
                <w:szCs w:val="22"/>
              </w:rPr>
              <w:t>A, Zak, T, Nixon, L. Ramos, Tech Writer)</w:t>
            </w:r>
          </w:p>
          <w:p w14:paraId="60E6A188" w14:textId="77777777" w:rsidR="00E330D7" w:rsidRPr="00BD5AD6" w:rsidRDefault="00E330D7" w:rsidP="00867270">
            <w:pPr>
              <w:rPr>
                <w:sz w:val="22"/>
                <w:szCs w:val="22"/>
              </w:rPr>
            </w:pPr>
          </w:p>
        </w:tc>
      </w:tr>
      <w:tr w:rsidR="00E330D7" w:rsidRPr="00707BC0" w14:paraId="60E6A1A3" w14:textId="77777777" w:rsidTr="00775CEB">
        <w:tc>
          <w:tcPr>
            <w:tcW w:w="863" w:type="dxa"/>
          </w:tcPr>
          <w:p w14:paraId="60E6A18A" w14:textId="77777777" w:rsidR="00E330D7" w:rsidRPr="00707BC0" w:rsidRDefault="00E330D7" w:rsidP="00775CEB">
            <w:pPr>
              <w:spacing w:before="40"/>
              <w:rPr>
                <w:sz w:val="22"/>
                <w:szCs w:val="22"/>
              </w:rPr>
            </w:pPr>
            <w:r w:rsidRPr="00707BC0">
              <w:rPr>
                <w:sz w:val="22"/>
                <w:szCs w:val="22"/>
              </w:rPr>
              <w:lastRenderedPageBreak/>
              <w:t>03/16</w:t>
            </w:r>
          </w:p>
        </w:tc>
        <w:tc>
          <w:tcPr>
            <w:tcW w:w="1837" w:type="dxa"/>
          </w:tcPr>
          <w:p w14:paraId="60E6A18B" w14:textId="77777777" w:rsidR="00E330D7" w:rsidRPr="00707BC0" w:rsidRDefault="00E330D7" w:rsidP="00775CEB">
            <w:pPr>
              <w:pStyle w:val="TableText"/>
              <w:spacing w:before="0" w:after="0"/>
              <w:jc w:val="center"/>
              <w:rPr>
                <w:sz w:val="22"/>
                <w:szCs w:val="22"/>
              </w:rPr>
            </w:pPr>
            <w:r w:rsidRPr="00707BC0">
              <w:rPr>
                <w:sz w:val="22"/>
                <w:szCs w:val="22"/>
              </w:rPr>
              <w:t xml:space="preserve">i-viii, </w:t>
            </w:r>
          </w:p>
          <w:p w14:paraId="60E6A18C" w14:textId="77777777"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14:paraId="60E6A18D" w14:textId="77777777" w:rsidR="00E330D7" w:rsidRPr="00707BC0" w:rsidRDefault="00E330D7" w:rsidP="00775CEB">
            <w:pPr>
              <w:pStyle w:val="TableText"/>
              <w:spacing w:before="0" w:after="0"/>
              <w:jc w:val="center"/>
              <w:rPr>
                <w:sz w:val="22"/>
                <w:szCs w:val="22"/>
              </w:rPr>
            </w:pPr>
          </w:p>
          <w:p w14:paraId="60E6A18E" w14:textId="77777777"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14:paraId="60E6A18F" w14:textId="77777777" w:rsidR="00E330D7" w:rsidRPr="00707BC0" w:rsidRDefault="00E330D7" w:rsidP="00775CEB">
            <w:pPr>
              <w:pStyle w:val="TableText"/>
              <w:spacing w:before="0" w:after="0"/>
              <w:jc w:val="center"/>
              <w:rPr>
                <w:sz w:val="22"/>
                <w:szCs w:val="22"/>
              </w:rPr>
            </w:pPr>
          </w:p>
          <w:p w14:paraId="60E6A190" w14:textId="77777777" w:rsidR="00E330D7" w:rsidRPr="00707BC0" w:rsidRDefault="00E330D7" w:rsidP="00775CEB">
            <w:pPr>
              <w:pStyle w:val="TableText"/>
              <w:spacing w:before="0" w:after="0"/>
              <w:jc w:val="center"/>
              <w:rPr>
                <w:sz w:val="22"/>
                <w:szCs w:val="22"/>
              </w:rPr>
            </w:pPr>
          </w:p>
          <w:p w14:paraId="60E6A191" w14:textId="77777777"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14:paraId="60E6A192" w14:textId="77777777" w:rsidR="00E330D7" w:rsidRPr="00707BC0" w:rsidRDefault="00E330D7" w:rsidP="00775CEB">
            <w:pPr>
              <w:pStyle w:val="TableText"/>
              <w:spacing w:before="0" w:after="0"/>
              <w:jc w:val="center"/>
              <w:rPr>
                <w:sz w:val="18"/>
                <w:szCs w:val="18"/>
              </w:rPr>
            </w:pPr>
          </w:p>
          <w:p w14:paraId="60E6A193" w14:textId="77777777" w:rsidR="00E330D7" w:rsidRPr="00707BC0" w:rsidRDefault="00E330D7" w:rsidP="00775CEB">
            <w:pPr>
              <w:pStyle w:val="TableText"/>
              <w:spacing w:before="0" w:after="0"/>
              <w:jc w:val="center"/>
              <w:rPr>
                <w:sz w:val="22"/>
                <w:szCs w:val="22"/>
              </w:rPr>
            </w:pPr>
          </w:p>
          <w:p w14:paraId="60E6A194" w14:textId="77777777" w:rsidR="00E330D7" w:rsidRPr="00707BC0" w:rsidRDefault="00E330D7" w:rsidP="00775CEB">
            <w:pPr>
              <w:pStyle w:val="TableText"/>
              <w:spacing w:before="0" w:after="0"/>
              <w:jc w:val="center"/>
              <w:rPr>
                <w:sz w:val="22"/>
                <w:szCs w:val="22"/>
              </w:rPr>
            </w:pPr>
          </w:p>
          <w:p w14:paraId="60E6A195" w14:textId="77777777" w:rsidR="00E330D7" w:rsidRPr="00707BC0" w:rsidRDefault="00E330D7" w:rsidP="00775CEB">
            <w:pPr>
              <w:pStyle w:val="TableText"/>
              <w:spacing w:before="0" w:after="0"/>
              <w:jc w:val="center"/>
              <w:rPr>
                <w:sz w:val="22"/>
                <w:szCs w:val="22"/>
              </w:rPr>
            </w:pPr>
          </w:p>
          <w:p w14:paraId="60E6A196" w14:textId="77777777"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14:paraId="60E6A197" w14:textId="77777777" w:rsidR="00E330D7" w:rsidRPr="00707BC0" w:rsidRDefault="00E330D7" w:rsidP="00775CEB">
            <w:pPr>
              <w:pStyle w:val="TableText"/>
              <w:spacing w:before="0" w:after="0"/>
              <w:jc w:val="center"/>
              <w:rPr>
                <w:sz w:val="22"/>
                <w:szCs w:val="22"/>
              </w:rPr>
            </w:pPr>
          </w:p>
          <w:p w14:paraId="60E6A198" w14:textId="77777777" w:rsidR="00E330D7" w:rsidRPr="00707BC0" w:rsidRDefault="00E330D7" w:rsidP="00775CEB">
            <w:pPr>
              <w:pStyle w:val="TableText"/>
              <w:spacing w:before="0" w:after="0"/>
              <w:jc w:val="center"/>
              <w:rPr>
                <w:sz w:val="22"/>
                <w:szCs w:val="22"/>
              </w:rPr>
            </w:pPr>
          </w:p>
          <w:p w14:paraId="60E6A199" w14:textId="77777777" w:rsidR="00E330D7" w:rsidRPr="00707BC0" w:rsidRDefault="00E330D7" w:rsidP="00775CEB">
            <w:pPr>
              <w:pStyle w:val="TableText"/>
              <w:spacing w:before="0" w:after="0"/>
              <w:jc w:val="center"/>
              <w:rPr>
                <w:sz w:val="22"/>
                <w:szCs w:val="22"/>
              </w:rPr>
            </w:pPr>
          </w:p>
          <w:p w14:paraId="60E6A19A" w14:textId="77777777"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14:paraId="60E6A19B" w14:textId="77777777" w:rsidR="00E330D7" w:rsidRPr="00707BC0" w:rsidRDefault="00E330D7" w:rsidP="00775CEB">
            <w:pPr>
              <w:pStyle w:val="TableText"/>
              <w:jc w:val="center"/>
              <w:rPr>
                <w:sz w:val="22"/>
                <w:szCs w:val="22"/>
              </w:rPr>
            </w:pPr>
            <w:r w:rsidRPr="00707BC0">
              <w:rPr>
                <w:sz w:val="22"/>
                <w:szCs w:val="22"/>
              </w:rPr>
              <w:t>PSS*1*191</w:t>
            </w:r>
          </w:p>
        </w:tc>
        <w:tc>
          <w:tcPr>
            <w:tcW w:w="5437" w:type="dxa"/>
          </w:tcPr>
          <w:p w14:paraId="60E6A19C" w14:textId="77777777" w:rsidR="00E330D7" w:rsidRPr="00707BC0" w:rsidRDefault="00E330D7" w:rsidP="00867270">
            <w:pPr>
              <w:ind w:left="19"/>
              <w:rPr>
                <w:sz w:val="22"/>
                <w:szCs w:val="22"/>
              </w:rPr>
            </w:pPr>
            <w:r w:rsidRPr="00707BC0">
              <w:rPr>
                <w:sz w:val="22"/>
                <w:szCs w:val="22"/>
              </w:rPr>
              <w:t>Updated TOC</w:t>
            </w:r>
          </w:p>
          <w:p w14:paraId="60E6A19D" w14:textId="77777777" w:rsidR="00E330D7" w:rsidRPr="00707BC0" w:rsidRDefault="00E330D7" w:rsidP="00867270">
            <w:pPr>
              <w:ind w:left="19"/>
              <w:rPr>
                <w:sz w:val="22"/>
                <w:szCs w:val="22"/>
              </w:rPr>
            </w:pPr>
            <w:r w:rsidRPr="00707BC0">
              <w:rPr>
                <w:sz w:val="22"/>
                <w:szCs w:val="22"/>
              </w:rPr>
              <w:t>Added HIGH RISK/HIGH ALERT and PROMPT FOR REMOVAL IN BCMA to several example screens.</w:t>
            </w:r>
          </w:p>
          <w:p w14:paraId="60E6A19E" w14:textId="77777777" w:rsidR="00E330D7" w:rsidRPr="00707BC0" w:rsidRDefault="00E330D7" w:rsidP="00867270">
            <w:pPr>
              <w:ind w:left="1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14:paraId="60E6A19F" w14:textId="77777777"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14:paraId="60E6A1A0" w14:textId="77777777"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14:paraId="60E6A1A1" w14:textId="77777777"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14:paraId="60E6A1C4" w14:textId="77777777" w:rsidTr="00FF4AAC">
        <w:tc>
          <w:tcPr>
            <w:tcW w:w="863" w:type="dxa"/>
          </w:tcPr>
          <w:p w14:paraId="60E6A1A4" w14:textId="77777777" w:rsidR="00E330D7" w:rsidRPr="00EA77BC" w:rsidRDefault="00E330D7" w:rsidP="00E20947">
            <w:pPr>
              <w:spacing w:before="40"/>
              <w:rPr>
                <w:sz w:val="22"/>
                <w:szCs w:val="22"/>
              </w:rPr>
            </w:pPr>
            <w:r w:rsidRPr="00EA77BC">
              <w:rPr>
                <w:sz w:val="22"/>
                <w:szCs w:val="22"/>
              </w:rPr>
              <w:t>03/14</w:t>
            </w:r>
          </w:p>
        </w:tc>
        <w:tc>
          <w:tcPr>
            <w:tcW w:w="1837" w:type="dxa"/>
          </w:tcPr>
          <w:p w14:paraId="60E6A1A5" w14:textId="77777777" w:rsidR="00E330D7" w:rsidRPr="00EA77BC" w:rsidRDefault="00E330D7" w:rsidP="00E20947">
            <w:pPr>
              <w:pStyle w:val="TableText"/>
              <w:jc w:val="center"/>
              <w:rPr>
                <w:sz w:val="22"/>
                <w:szCs w:val="22"/>
              </w:rPr>
            </w:pPr>
            <w:r w:rsidRPr="00EA77BC">
              <w:rPr>
                <w:sz w:val="22"/>
                <w:szCs w:val="22"/>
              </w:rPr>
              <w:t>All</w:t>
            </w:r>
          </w:p>
          <w:p w14:paraId="60E6A1A6" w14:textId="77777777"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14:paraId="60E6A1A7" w14:textId="77777777"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14:paraId="60E6A1A8" w14:textId="77777777" w:rsidR="00E330D7" w:rsidRPr="00EA77BC" w:rsidRDefault="00E330D7" w:rsidP="005C4F1E">
            <w:pPr>
              <w:pStyle w:val="TableText"/>
              <w:jc w:val="center"/>
              <w:rPr>
                <w:sz w:val="22"/>
                <w:szCs w:val="22"/>
              </w:rPr>
            </w:pPr>
            <w:r w:rsidRPr="000C16F6">
              <w:rPr>
                <w:sz w:val="22"/>
                <w:szCs w:val="22"/>
              </w:rPr>
              <w:t>221-222</w:t>
            </w:r>
          </w:p>
        </w:tc>
        <w:tc>
          <w:tcPr>
            <w:tcW w:w="1403" w:type="dxa"/>
          </w:tcPr>
          <w:p w14:paraId="60E6A1A9" w14:textId="77777777" w:rsidR="00E330D7" w:rsidRPr="00EA77BC" w:rsidRDefault="00E330D7" w:rsidP="00E20947">
            <w:pPr>
              <w:pStyle w:val="TableText"/>
              <w:jc w:val="center"/>
              <w:rPr>
                <w:sz w:val="22"/>
                <w:szCs w:val="22"/>
              </w:rPr>
            </w:pPr>
            <w:r w:rsidRPr="00EA77BC">
              <w:rPr>
                <w:sz w:val="22"/>
                <w:szCs w:val="22"/>
              </w:rPr>
              <w:t>PSS*1*161</w:t>
            </w:r>
          </w:p>
        </w:tc>
        <w:tc>
          <w:tcPr>
            <w:tcW w:w="5437" w:type="dxa"/>
          </w:tcPr>
          <w:p w14:paraId="60E6A1AA" w14:textId="77777777" w:rsidR="00E330D7" w:rsidRPr="00EA77BC" w:rsidRDefault="00E330D7" w:rsidP="00867270">
            <w:pPr>
              <w:ind w:left="19"/>
              <w:rPr>
                <w:sz w:val="22"/>
                <w:szCs w:val="22"/>
              </w:rPr>
            </w:pPr>
            <w:r w:rsidRPr="00EA77BC">
              <w:rPr>
                <w:sz w:val="22"/>
                <w:szCs w:val="22"/>
              </w:rPr>
              <w:t>Renumbered all pages</w:t>
            </w:r>
          </w:p>
          <w:p w14:paraId="60E6A1AB" w14:textId="77777777" w:rsidR="00E330D7" w:rsidRPr="00EA77BC" w:rsidRDefault="00E330D7" w:rsidP="00867270">
            <w:pPr>
              <w:ind w:left="19"/>
              <w:rPr>
                <w:sz w:val="22"/>
                <w:szCs w:val="22"/>
              </w:rPr>
            </w:pPr>
            <w:r w:rsidRPr="00EA77BC">
              <w:rPr>
                <w:sz w:val="22"/>
                <w:szCs w:val="22"/>
              </w:rPr>
              <w:t>Update TOC</w:t>
            </w:r>
          </w:p>
          <w:p w14:paraId="60E6A1AC" w14:textId="77777777" w:rsidR="00E330D7" w:rsidRPr="00EA77BC" w:rsidRDefault="00E330D7" w:rsidP="00867270">
            <w:pPr>
              <w:ind w:left="19"/>
              <w:rPr>
                <w:sz w:val="22"/>
                <w:szCs w:val="22"/>
              </w:rPr>
            </w:pPr>
            <w:r w:rsidRPr="00EA77BC">
              <w:rPr>
                <w:sz w:val="22"/>
                <w:szCs w:val="22"/>
              </w:rPr>
              <w:t>Corrected menu option display text format throughout document</w:t>
            </w:r>
          </w:p>
          <w:p w14:paraId="60E6A1AD" w14:textId="77777777" w:rsidR="00E330D7" w:rsidRPr="00EA77BC" w:rsidRDefault="00E330D7" w:rsidP="00867270">
            <w:pPr>
              <w:ind w:left="19"/>
              <w:rPr>
                <w:sz w:val="22"/>
                <w:szCs w:val="22"/>
              </w:rPr>
            </w:pPr>
            <w:r w:rsidRPr="00EA77BC">
              <w:rPr>
                <w:sz w:val="22"/>
                <w:szCs w:val="22"/>
              </w:rPr>
              <w:t>Added the numbers for all file and field entries throughout document</w:t>
            </w:r>
          </w:p>
          <w:p w14:paraId="60E6A1AE"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14:paraId="60E6A1AF"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14:paraId="60E6A1B0" w14:textId="77777777"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14:paraId="60E6A1B1" w14:textId="77777777" w:rsidR="00E330D7" w:rsidRPr="00EA77BC" w:rsidRDefault="00E330D7" w:rsidP="00867270">
            <w:pPr>
              <w:ind w:left="19"/>
              <w:rPr>
                <w:sz w:val="22"/>
                <w:szCs w:val="22"/>
              </w:rPr>
            </w:pPr>
            <w:r w:rsidRPr="00EA77BC">
              <w:rPr>
                <w:sz w:val="22"/>
                <w:szCs w:val="22"/>
              </w:rPr>
              <w:t>Removed section on daily dose range check</w:t>
            </w:r>
          </w:p>
          <w:p w14:paraId="60E6A1B2" w14:textId="77777777" w:rsidR="00E330D7" w:rsidRPr="00EA77BC" w:rsidRDefault="00E330D7" w:rsidP="00867270">
            <w:pPr>
              <w:ind w:left="19"/>
              <w:rPr>
                <w:sz w:val="22"/>
                <w:szCs w:val="22"/>
              </w:rPr>
            </w:pPr>
            <w:r w:rsidRPr="00EA77BC">
              <w:rPr>
                <w:sz w:val="22"/>
                <w:szCs w:val="22"/>
              </w:rPr>
              <w:t>Removed daily dose range check information from section 1.13.1</w:t>
            </w:r>
          </w:p>
          <w:p w14:paraId="60E6A1B3" w14:textId="77777777" w:rsidR="00E330D7" w:rsidRPr="00EA77BC" w:rsidRDefault="00E330D7" w:rsidP="00867270">
            <w:pPr>
              <w:ind w:left="19"/>
              <w:rPr>
                <w:sz w:val="22"/>
                <w:szCs w:val="22"/>
              </w:rPr>
            </w:pPr>
            <w:r w:rsidRPr="00EA77BC">
              <w:rPr>
                <w:sz w:val="22"/>
                <w:szCs w:val="22"/>
              </w:rPr>
              <w:t>Added PSS*1*160 enhancement information to section 1.13.1</w:t>
            </w:r>
          </w:p>
          <w:p w14:paraId="60E6A1B4" w14:textId="77777777" w:rsidR="00E330D7" w:rsidRPr="00EA77BC" w:rsidRDefault="00E330D7" w:rsidP="00867270">
            <w:pPr>
              <w:ind w:left="19"/>
              <w:rPr>
                <w:sz w:val="22"/>
                <w:szCs w:val="22"/>
              </w:rPr>
            </w:pPr>
            <w:r w:rsidRPr="00EA77BC">
              <w:rPr>
                <w:sz w:val="22"/>
                <w:szCs w:val="22"/>
              </w:rPr>
              <w:t>Added PSS*1*173 reference regarding MOCHA server display to section 1.20.1</w:t>
            </w:r>
          </w:p>
          <w:p w14:paraId="60E6A1B5" w14:textId="77777777"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14:paraId="60E6A1B6" w14:textId="77777777" w:rsidR="00E330D7" w:rsidRPr="00EA77BC" w:rsidRDefault="00E330D7" w:rsidP="00867270">
            <w:pPr>
              <w:ind w:left="19"/>
              <w:rPr>
                <w:sz w:val="22"/>
                <w:szCs w:val="22"/>
              </w:rPr>
            </w:pPr>
            <w:r w:rsidRPr="00EA77BC">
              <w:rPr>
                <w:sz w:val="22"/>
                <w:szCs w:val="22"/>
              </w:rPr>
              <w:t>Added Domain Name Service for MOCHA server information to section 1.20.1</w:t>
            </w:r>
          </w:p>
          <w:p w14:paraId="60E6A1B7" w14:textId="77777777"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14:paraId="60E6A1B8" w14:textId="77777777" w:rsidR="00E330D7" w:rsidRPr="00EA77BC" w:rsidRDefault="00E330D7" w:rsidP="00867270">
            <w:pPr>
              <w:ind w:left="19"/>
              <w:rPr>
                <w:sz w:val="22"/>
                <w:szCs w:val="22"/>
              </w:rPr>
            </w:pPr>
            <w:r w:rsidRPr="00EA77BC">
              <w:rPr>
                <w:sz w:val="22"/>
                <w:szCs w:val="22"/>
              </w:rPr>
              <w:t>All Stand-Alone Menu Items section is now 1.24.5</w:t>
            </w:r>
          </w:p>
          <w:p w14:paraId="60E6A1B9"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14:paraId="60E6A1BA" w14:textId="77777777" w:rsidR="00E330D7" w:rsidRPr="00EA77BC" w:rsidRDefault="00E330D7" w:rsidP="00867270">
            <w:pPr>
              <w:ind w:left="19"/>
              <w:rPr>
                <w:sz w:val="22"/>
                <w:szCs w:val="22"/>
              </w:rPr>
            </w:pPr>
            <w:r w:rsidRPr="00EA77BC">
              <w:rPr>
                <w:sz w:val="22"/>
                <w:szCs w:val="22"/>
              </w:rPr>
              <w:t>Added Note: The Dosage Checks are exported as turned ON in patch PSS*1*160</w:t>
            </w:r>
          </w:p>
          <w:p w14:paraId="60E6A1BB" w14:textId="77777777" w:rsidR="00E330D7" w:rsidRPr="00EA77BC" w:rsidRDefault="00E330D7" w:rsidP="00867270">
            <w:pPr>
              <w:ind w:left="19"/>
              <w:rPr>
                <w:sz w:val="22"/>
                <w:szCs w:val="22"/>
              </w:rPr>
            </w:pPr>
            <w:r w:rsidRPr="00EA77BC">
              <w:rPr>
                <w:sz w:val="22"/>
                <w:szCs w:val="22"/>
              </w:rPr>
              <w:t>Removed incorrectly attributed Patch from 1/13 Revision History entry</w:t>
            </w:r>
          </w:p>
          <w:p w14:paraId="60E6A1BC" w14:textId="77777777" w:rsidR="00E330D7" w:rsidRPr="00EA77BC" w:rsidRDefault="00E330D7" w:rsidP="00867270">
            <w:pPr>
              <w:ind w:left="19"/>
              <w:rPr>
                <w:sz w:val="22"/>
                <w:szCs w:val="22"/>
              </w:rPr>
            </w:pPr>
            <w:r w:rsidRPr="00EA77BC">
              <w:rPr>
                <w:sz w:val="22"/>
                <w:szCs w:val="22"/>
              </w:rPr>
              <w:t>Corrected formatting, typographical, and spelling errors</w:t>
            </w:r>
          </w:p>
          <w:p w14:paraId="60E6A1BD" w14:textId="77777777" w:rsidR="00E330D7" w:rsidRPr="00EA77BC" w:rsidRDefault="00E330D7" w:rsidP="00867270">
            <w:pPr>
              <w:ind w:left="19"/>
              <w:rPr>
                <w:sz w:val="22"/>
                <w:szCs w:val="22"/>
              </w:rPr>
            </w:pPr>
            <w:r w:rsidRPr="00EA77BC">
              <w:rPr>
                <w:sz w:val="22"/>
                <w:szCs w:val="22"/>
              </w:rPr>
              <w:t>Corrected File number for CREATE POSSIBLE DOSAGE field</w:t>
            </w:r>
          </w:p>
          <w:p w14:paraId="60E6A1BE" w14:textId="77777777" w:rsidR="00E330D7" w:rsidRPr="00EA77BC" w:rsidRDefault="00E330D7" w:rsidP="00867270">
            <w:pPr>
              <w:ind w:left="19"/>
              <w:rPr>
                <w:sz w:val="22"/>
                <w:szCs w:val="22"/>
              </w:rPr>
            </w:pPr>
            <w:r w:rsidRPr="00EA77BC">
              <w:rPr>
                <w:sz w:val="22"/>
                <w:szCs w:val="22"/>
              </w:rPr>
              <w:t>Removed un-needed screen captures</w:t>
            </w:r>
          </w:p>
          <w:p w14:paraId="60E6A1BF" w14:textId="77777777" w:rsidR="00E330D7" w:rsidRPr="00EA77BC" w:rsidRDefault="00E330D7" w:rsidP="00867270">
            <w:pPr>
              <w:ind w:left="19"/>
              <w:rPr>
                <w:sz w:val="22"/>
                <w:szCs w:val="22"/>
              </w:rPr>
            </w:pPr>
            <w:r w:rsidRPr="00EA77BC">
              <w:rPr>
                <w:sz w:val="22"/>
                <w:szCs w:val="22"/>
              </w:rPr>
              <w:t>Corrected File references</w:t>
            </w:r>
          </w:p>
          <w:p w14:paraId="60E6A1C0" w14:textId="77777777" w:rsidR="00E330D7" w:rsidRPr="00EA77BC" w:rsidRDefault="00E330D7" w:rsidP="00867270">
            <w:pPr>
              <w:ind w:left="19"/>
              <w:rPr>
                <w:sz w:val="22"/>
                <w:szCs w:val="22"/>
              </w:rPr>
            </w:pPr>
            <w:r w:rsidRPr="00EA77BC">
              <w:rPr>
                <w:sz w:val="22"/>
                <w:szCs w:val="22"/>
              </w:rPr>
              <w:t>Removed references to Test Accounts</w:t>
            </w:r>
          </w:p>
          <w:p w14:paraId="60E6A1C1" w14:textId="77777777" w:rsidR="00E330D7" w:rsidRPr="00EA77BC" w:rsidRDefault="00E330D7" w:rsidP="00867270">
            <w:pPr>
              <w:ind w:left="19"/>
              <w:rPr>
                <w:sz w:val="22"/>
                <w:szCs w:val="22"/>
              </w:rPr>
            </w:pPr>
            <w:r w:rsidRPr="00EA77BC">
              <w:rPr>
                <w:sz w:val="22"/>
                <w:szCs w:val="22"/>
              </w:rPr>
              <w:t>Updated Glossary</w:t>
            </w:r>
          </w:p>
          <w:p w14:paraId="60E6A1C2" w14:textId="77777777" w:rsidR="00E330D7" w:rsidRPr="00EA77BC" w:rsidRDefault="00E330D7" w:rsidP="00867270">
            <w:pPr>
              <w:ind w:left="19"/>
              <w:rPr>
                <w:sz w:val="22"/>
                <w:szCs w:val="22"/>
              </w:rPr>
            </w:pPr>
            <w:r w:rsidRPr="00EA77BC">
              <w:rPr>
                <w:sz w:val="22"/>
                <w:szCs w:val="22"/>
              </w:rPr>
              <w:t>Updated Index</w:t>
            </w:r>
          </w:p>
          <w:p w14:paraId="60E6A1C3" w14:textId="77777777"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14:paraId="60E6A1D3" w14:textId="77777777" w:rsidTr="00FF4AAC">
        <w:tc>
          <w:tcPr>
            <w:tcW w:w="863" w:type="dxa"/>
          </w:tcPr>
          <w:p w14:paraId="60E6A1C5" w14:textId="77777777" w:rsidR="00E330D7" w:rsidRPr="00EA77BC" w:rsidRDefault="00E330D7" w:rsidP="00E20947">
            <w:pPr>
              <w:spacing w:before="40"/>
              <w:rPr>
                <w:sz w:val="22"/>
                <w:szCs w:val="22"/>
              </w:rPr>
            </w:pPr>
            <w:r w:rsidRPr="00EA77BC">
              <w:rPr>
                <w:sz w:val="22"/>
                <w:szCs w:val="22"/>
              </w:rPr>
              <w:t>12/13</w:t>
            </w:r>
          </w:p>
        </w:tc>
        <w:tc>
          <w:tcPr>
            <w:tcW w:w="1837" w:type="dxa"/>
          </w:tcPr>
          <w:p w14:paraId="60E6A1C6" w14:textId="77777777" w:rsidR="00E330D7" w:rsidRPr="00EA77BC" w:rsidRDefault="00E330D7" w:rsidP="00E20947">
            <w:pPr>
              <w:pStyle w:val="TableText"/>
              <w:jc w:val="center"/>
              <w:rPr>
                <w:sz w:val="22"/>
                <w:szCs w:val="22"/>
              </w:rPr>
            </w:pPr>
            <w:r w:rsidRPr="00EA77BC">
              <w:rPr>
                <w:sz w:val="22"/>
                <w:szCs w:val="22"/>
              </w:rPr>
              <w:t>i-vi, 4,  44j-44l</w:t>
            </w:r>
          </w:p>
          <w:p w14:paraId="60E6A1C7" w14:textId="77777777" w:rsidR="00E330D7" w:rsidRPr="00EA77BC" w:rsidRDefault="00E330D7" w:rsidP="00E20947">
            <w:pPr>
              <w:pStyle w:val="TableText"/>
              <w:jc w:val="center"/>
              <w:rPr>
                <w:sz w:val="22"/>
                <w:szCs w:val="22"/>
              </w:rPr>
            </w:pPr>
            <w:r w:rsidRPr="00EA77BC">
              <w:rPr>
                <w:sz w:val="22"/>
                <w:szCs w:val="22"/>
              </w:rPr>
              <w:t>102g-102h,</w:t>
            </w:r>
          </w:p>
          <w:p w14:paraId="60E6A1C8" w14:textId="77777777" w:rsidR="00E330D7" w:rsidRPr="00EA77BC" w:rsidRDefault="00E330D7" w:rsidP="00E20947">
            <w:pPr>
              <w:pStyle w:val="TableText"/>
              <w:jc w:val="center"/>
              <w:rPr>
                <w:sz w:val="22"/>
                <w:szCs w:val="22"/>
              </w:rPr>
            </w:pPr>
            <w:r w:rsidRPr="00EA77BC">
              <w:rPr>
                <w:sz w:val="22"/>
                <w:szCs w:val="22"/>
              </w:rPr>
              <w:t>103-104,</w:t>
            </w:r>
          </w:p>
          <w:p w14:paraId="60E6A1C9" w14:textId="77777777" w:rsidR="00E330D7" w:rsidRPr="00EA77BC" w:rsidRDefault="00E330D7" w:rsidP="00E20947">
            <w:pPr>
              <w:pStyle w:val="TableText"/>
              <w:jc w:val="center"/>
              <w:rPr>
                <w:sz w:val="22"/>
                <w:szCs w:val="22"/>
              </w:rPr>
            </w:pPr>
            <w:r w:rsidRPr="00EA77BC">
              <w:rPr>
                <w:sz w:val="22"/>
                <w:szCs w:val="22"/>
              </w:rPr>
              <w:t>105,</w:t>
            </w:r>
          </w:p>
          <w:p w14:paraId="60E6A1CA" w14:textId="77777777" w:rsidR="00E330D7" w:rsidRPr="00EA77BC" w:rsidRDefault="00E330D7" w:rsidP="00E20947">
            <w:pPr>
              <w:pStyle w:val="TableText"/>
              <w:jc w:val="center"/>
              <w:rPr>
                <w:sz w:val="22"/>
                <w:szCs w:val="22"/>
              </w:rPr>
            </w:pPr>
            <w:r w:rsidRPr="00EA77BC">
              <w:rPr>
                <w:sz w:val="22"/>
                <w:szCs w:val="22"/>
              </w:rPr>
              <w:t>152-153,</w:t>
            </w:r>
          </w:p>
          <w:p w14:paraId="60E6A1CB" w14:textId="77777777" w:rsidR="00E330D7" w:rsidRPr="00EA77BC" w:rsidRDefault="00E330D7" w:rsidP="00E20947">
            <w:pPr>
              <w:pStyle w:val="TableText"/>
              <w:jc w:val="center"/>
              <w:rPr>
                <w:sz w:val="22"/>
                <w:szCs w:val="22"/>
              </w:rPr>
            </w:pPr>
            <w:r w:rsidRPr="00EA77BC">
              <w:rPr>
                <w:sz w:val="22"/>
                <w:szCs w:val="22"/>
              </w:rPr>
              <w:t>204-206</w:t>
            </w:r>
          </w:p>
        </w:tc>
        <w:tc>
          <w:tcPr>
            <w:tcW w:w="1403" w:type="dxa"/>
          </w:tcPr>
          <w:p w14:paraId="60E6A1CC" w14:textId="77777777" w:rsidR="00E330D7" w:rsidRPr="00EA77BC" w:rsidRDefault="00E330D7" w:rsidP="00E20947">
            <w:pPr>
              <w:pStyle w:val="TableText"/>
              <w:jc w:val="center"/>
              <w:rPr>
                <w:sz w:val="22"/>
                <w:szCs w:val="22"/>
              </w:rPr>
            </w:pPr>
            <w:r w:rsidRPr="00EA77BC">
              <w:rPr>
                <w:sz w:val="22"/>
                <w:szCs w:val="22"/>
              </w:rPr>
              <w:t>PSS*1*172</w:t>
            </w:r>
          </w:p>
        </w:tc>
        <w:tc>
          <w:tcPr>
            <w:tcW w:w="5437" w:type="dxa"/>
          </w:tcPr>
          <w:p w14:paraId="60E6A1CD" w14:textId="77777777"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14:paraId="60E6A1CE" w14:textId="77777777"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14:paraId="60E6A1CF" w14:textId="77777777" w:rsidR="00E330D7" w:rsidRPr="00EA77BC" w:rsidRDefault="00E330D7" w:rsidP="00E20947">
            <w:pPr>
              <w:pStyle w:val="TableText"/>
              <w:spacing w:after="0"/>
              <w:rPr>
                <w:sz w:val="22"/>
                <w:szCs w:val="22"/>
              </w:rPr>
            </w:pPr>
            <w:r w:rsidRPr="00EA77BC">
              <w:rPr>
                <w:sz w:val="22"/>
                <w:szCs w:val="22"/>
              </w:rPr>
              <w:t>Renumbered pages</w:t>
            </w:r>
          </w:p>
          <w:p w14:paraId="60E6A1D0" w14:textId="77777777" w:rsidR="00E330D7" w:rsidRPr="00EA77BC" w:rsidRDefault="00E330D7" w:rsidP="00E20947">
            <w:pPr>
              <w:pStyle w:val="TableText"/>
              <w:spacing w:after="0"/>
              <w:rPr>
                <w:sz w:val="22"/>
                <w:szCs w:val="22"/>
              </w:rPr>
            </w:pPr>
            <w:r w:rsidRPr="00EA77BC">
              <w:rPr>
                <w:sz w:val="22"/>
                <w:szCs w:val="22"/>
              </w:rPr>
              <w:t>Updated Glossary</w:t>
            </w:r>
          </w:p>
          <w:p w14:paraId="60E6A1D1" w14:textId="77777777" w:rsidR="00E330D7" w:rsidRPr="00EA77BC" w:rsidRDefault="00E330D7" w:rsidP="00E20947">
            <w:pPr>
              <w:pStyle w:val="TableText"/>
              <w:spacing w:after="0"/>
              <w:rPr>
                <w:sz w:val="22"/>
                <w:szCs w:val="22"/>
              </w:rPr>
            </w:pPr>
            <w:r w:rsidRPr="00EA77BC">
              <w:rPr>
                <w:sz w:val="22"/>
                <w:szCs w:val="22"/>
              </w:rPr>
              <w:t>Updated Index</w:t>
            </w:r>
          </w:p>
          <w:p w14:paraId="60E6A1D2" w14:textId="77777777"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14:paraId="60E6A1DE" w14:textId="77777777" w:rsidTr="00FF4AAC">
        <w:tc>
          <w:tcPr>
            <w:tcW w:w="863" w:type="dxa"/>
          </w:tcPr>
          <w:p w14:paraId="60E6A1D4" w14:textId="77777777" w:rsidR="00E330D7" w:rsidRPr="00EA77BC" w:rsidRDefault="00E330D7" w:rsidP="00E20947">
            <w:pPr>
              <w:spacing w:before="40"/>
              <w:rPr>
                <w:sz w:val="22"/>
                <w:szCs w:val="22"/>
              </w:rPr>
            </w:pPr>
            <w:r w:rsidRPr="00EA77BC">
              <w:rPr>
                <w:sz w:val="22"/>
                <w:szCs w:val="22"/>
              </w:rPr>
              <w:t>11/13</w:t>
            </w:r>
          </w:p>
        </w:tc>
        <w:tc>
          <w:tcPr>
            <w:tcW w:w="1837" w:type="dxa"/>
          </w:tcPr>
          <w:p w14:paraId="60E6A1D5" w14:textId="77777777" w:rsidR="00E330D7" w:rsidRPr="00EA77BC" w:rsidRDefault="00E330D7" w:rsidP="00E20947">
            <w:pPr>
              <w:pStyle w:val="TableText"/>
              <w:jc w:val="center"/>
              <w:rPr>
                <w:sz w:val="22"/>
                <w:szCs w:val="22"/>
              </w:rPr>
            </w:pPr>
            <w:r w:rsidRPr="00EA77BC">
              <w:rPr>
                <w:sz w:val="22"/>
                <w:szCs w:val="22"/>
              </w:rPr>
              <w:t>i-iv, v-vi,</w:t>
            </w:r>
          </w:p>
          <w:p w14:paraId="60E6A1D6" w14:textId="77777777" w:rsidR="00E330D7" w:rsidRPr="00EA77BC" w:rsidRDefault="00E330D7" w:rsidP="00E20947">
            <w:pPr>
              <w:pStyle w:val="TableText"/>
              <w:jc w:val="center"/>
              <w:rPr>
                <w:sz w:val="22"/>
                <w:szCs w:val="22"/>
              </w:rPr>
            </w:pPr>
            <w:r w:rsidRPr="00EA77BC">
              <w:rPr>
                <w:sz w:val="22"/>
                <w:szCs w:val="22"/>
              </w:rPr>
              <w:t>26a-26b,</w:t>
            </w:r>
          </w:p>
          <w:p w14:paraId="60E6A1D7" w14:textId="77777777" w:rsidR="00E330D7" w:rsidRPr="00EA77BC" w:rsidRDefault="00E330D7" w:rsidP="00E20947">
            <w:pPr>
              <w:pStyle w:val="TableText"/>
              <w:jc w:val="center"/>
              <w:rPr>
                <w:sz w:val="22"/>
                <w:szCs w:val="22"/>
              </w:rPr>
            </w:pPr>
            <w:r w:rsidRPr="00EA77BC">
              <w:rPr>
                <w:sz w:val="22"/>
                <w:szCs w:val="22"/>
              </w:rPr>
              <w:t>102a-102f</w:t>
            </w:r>
          </w:p>
        </w:tc>
        <w:tc>
          <w:tcPr>
            <w:tcW w:w="1403" w:type="dxa"/>
          </w:tcPr>
          <w:p w14:paraId="60E6A1D8" w14:textId="77777777" w:rsidR="00E330D7" w:rsidRPr="00EA77BC" w:rsidRDefault="00E330D7" w:rsidP="00E20947">
            <w:pPr>
              <w:pStyle w:val="TableText"/>
              <w:jc w:val="center"/>
              <w:rPr>
                <w:sz w:val="22"/>
                <w:szCs w:val="22"/>
              </w:rPr>
            </w:pPr>
            <w:r w:rsidRPr="00EA77BC">
              <w:rPr>
                <w:sz w:val="22"/>
                <w:szCs w:val="22"/>
              </w:rPr>
              <w:t>PSS*1*174</w:t>
            </w:r>
          </w:p>
        </w:tc>
        <w:tc>
          <w:tcPr>
            <w:tcW w:w="5437" w:type="dxa"/>
          </w:tcPr>
          <w:p w14:paraId="60E6A1D9" w14:textId="77777777" w:rsidR="00E330D7" w:rsidRPr="00EA77BC" w:rsidRDefault="00E330D7" w:rsidP="00867270">
            <w:pPr>
              <w:pStyle w:val="TableText"/>
              <w:spacing w:before="20" w:after="20"/>
              <w:ind w:left="19"/>
              <w:rPr>
                <w:sz w:val="22"/>
                <w:szCs w:val="22"/>
              </w:rPr>
            </w:pPr>
            <w:r w:rsidRPr="00EA77BC">
              <w:rPr>
                <w:sz w:val="22"/>
                <w:szCs w:val="22"/>
              </w:rPr>
              <w:t>Update TOC</w:t>
            </w:r>
          </w:p>
          <w:p w14:paraId="60E6A1DA" w14:textId="77777777" w:rsidR="00E330D7" w:rsidRPr="00EA77BC" w:rsidRDefault="00E330D7" w:rsidP="00867270">
            <w:pPr>
              <w:pStyle w:val="TableText"/>
              <w:spacing w:before="20" w:after="20"/>
              <w:ind w:left="19"/>
              <w:rPr>
                <w:sz w:val="22"/>
                <w:szCs w:val="22"/>
              </w:rPr>
            </w:pPr>
            <w:r w:rsidRPr="00EA77BC">
              <w:rPr>
                <w:sz w:val="22"/>
                <w:szCs w:val="22"/>
              </w:rPr>
              <w:t>Identical additives and solutions</w:t>
            </w:r>
          </w:p>
          <w:p w14:paraId="60E6A1DB"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14:paraId="60E6A1DC"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 Solution Strength, and Quick Codes</w:t>
            </w:r>
          </w:p>
          <w:p w14:paraId="60E6A1DD" w14:textId="77777777"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14:paraId="60E6A1EC" w14:textId="77777777" w:rsidTr="00FF4AAC">
        <w:tc>
          <w:tcPr>
            <w:tcW w:w="863" w:type="dxa"/>
          </w:tcPr>
          <w:p w14:paraId="60E6A1DF" w14:textId="77777777" w:rsidR="00E330D7" w:rsidRPr="00EA77BC" w:rsidRDefault="00E330D7" w:rsidP="00E20947">
            <w:pPr>
              <w:spacing w:before="40"/>
              <w:rPr>
                <w:sz w:val="22"/>
                <w:szCs w:val="22"/>
              </w:rPr>
            </w:pPr>
            <w:r w:rsidRPr="00EA77BC">
              <w:rPr>
                <w:sz w:val="22"/>
                <w:szCs w:val="22"/>
              </w:rPr>
              <w:t>01/13</w:t>
            </w:r>
          </w:p>
        </w:tc>
        <w:tc>
          <w:tcPr>
            <w:tcW w:w="1837" w:type="dxa"/>
          </w:tcPr>
          <w:p w14:paraId="60E6A1E0" w14:textId="77777777" w:rsidR="00E330D7" w:rsidRPr="00EA77BC" w:rsidRDefault="00E330D7" w:rsidP="00E20947">
            <w:pPr>
              <w:pStyle w:val="TableText"/>
              <w:jc w:val="center"/>
              <w:rPr>
                <w:sz w:val="22"/>
                <w:szCs w:val="22"/>
              </w:rPr>
            </w:pPr>
            <w:r w:rsidRPr="00EA77BC">
              <w:rPr>
                <w:sz w:val="22"/>
                <w:szCs w:val="22"/>
              </w:rPr>
              <w:t>i - vi, 4 - 4a, 26 – 26b, 100 - 100b, 101a – 101b, 102a – 102f, 103, 104-104d, 105, 205 - 208</w:t>
            </w:r>
          </w:p>
        </w:tc>
        <w:tc>
          <w:tcPr>
            <w:tcW w:w="1403" w:type="dxa"/>
          </w:tcPr>
          <w:p w14:paraId="60E6A1E1" w14:textId="77777777" w:rsidR="00E330D7" w:rsidRPr="00EA77BC" w:rsidRDefault="00E330D7" w:rsidP="00E20947">
            <w:pPr>
              <w:pStyle w:val="TableText"/>
              <w:jc w:val="center"/>
              <w:rPr>
                <w:sz w:val="22"/>
                <w:szCs w:val="22"/>
              </w:rPr>
            </w:pPr>
            <w:r w:rsidRPr="00EA77BC">
              <w:rPr>
                <w:sz w:val="22"/>
                <w:szCs w:val="22"/>
              </w:rPr>
              <w:t>PSS*1*164 &amp; PSS*1*169</w:t>
            </w:r>
          </w:p>
        </w:tc>
        <w:tc>
          <w:tcPr>
            <w:tcW w:w="5437" w:type="dxa"/>
          </w:tcPr>
          <w:p w14:paraId="60E6A1E2" w14:textId="77777777"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14:paraId="60E6A1E3" w14:textId="77777777"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14:paraId="60E6A1E4" w14:textId="77777777"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14:paraId="60E6A1E5" w14:textId="77777777" w:rsidR="00E330D7" w:rsidRPr="00EA77BC" w:rsidRDefault="00E330D7" w:rsidP="00867270">
            <w:pPr>
              <w:pStyle w:val="TableText"/>
              <w:spacing w:before="20" w:after="20"/>
              <w:ind w:left="19"/>
              <w:rPr>
                <w:sz w:val="22"/>
                <w:szCs w:val="22"/>
              </w:rPr>
            </w:pPr>
            <w:r w:rsidRPr="00EA77BC">
              <w:rPr>
                <w:sz w:val="22"/>
                <w:szCs w:val="22"/>
              </w:rPr>
              <w:t>Added Print Interface Data File option</w:t>
            </w:r>
          </w:p>
          <w:p w14:paraId="60E6A1E6" w14:textId="77777777"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14:paraId="60E6A1E7" w14:textId="77777777"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14:paraId="60E6A1E8" w14:textId="77777777"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14:paraId="60E6A1E9" w14:textId="77777777"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14:paraId="60E6A1EA" w14:textId="77777777" w:rsidR="00E330D7" w:rsidRPr="00EA77BC" w:rsidRDefault="00E330D7" w:rsidP="00867270">
            <w:pPr>
              <w:pStyle w:val="TableText"/>
              <w:spacing w:before="20" w:after="20"/>
              <w:ind w:left="19"/>
              <w:rPr>
                <w:sz w:val="22"/>
                <w:szCs w:val="22"/>
              </w:rPr>
            </w:pPr>
            <w:r w:rsidRPr="00EA77BC">
              <w:rPr>
                <w:sz w:val="22"/>
                <w:szCs w:val="22"/>
              </w:rPr>
              <w:t>Updated Index</w:t>
            </w:r>
          </w:p>
          <w:p w14:paraId="60E6A1EB" w14:textId="77777777"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14:paraId="60E6A1F2" w14:textId="77777777" w:rsidTr="00FF4AAC">
        <w:trPr>
          <w:cantSplit/>
        </w:trPr>
        <w:tc>
          <w:tcPr>
            <w:tcW w:w="863" w:type="dxa"/>
          </w:tcPr>
          <w:p w14:paraId="60E6A1ED" w14:textId="77777777" w:rsidR="00E330D7" w:rsidRPr="00EA77BC" w:rsidRDefault="00E330D7" w:rsidP="00E20947">
            <w:pPr>
              <w:spacing w:before="40"/>
              <w:rPr>
                <w:sz w:val="22"/>
                <w:szCs w:val="22"/>
              </w:rPr>
            </w:pPr>
            <w:r w:rsidRPr="00EA77BC">
              <w:rPr>
                <w:sz w:val="22"/>
                <w:szCs w:val="22"/>
              </w:rPr>
              <w:t>06/12</w:t>
            </w:r>
          </w:p>
        </w:tc>
        <w:tc>
          <w:tcPr>
            <w:tcW w:w="1837" w:type="dxa"/>
          </w:tcPr>
          <w:p w14:paraId="60E6A1EE" w14:textId="77777777"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14:paraId="60E6A1EF" w14:textId="77777777" w:rsidR="00E330D7" w:rsidRPr="00EA77BC" w:rsidRDefault="00E330D7" w:rsidP="00E20947">
            <w:pPr>
              <w:pStyle w:val="TableText"/>
              <w:jc w:val="center"/>
              <w:rPr>
                <w:sz w:val="22"/>
                <w:szCs w:val="22"/>
              </w:rPr>
            </w:pPr>
            <w:r w:rsidRPr="00EA77BC">
              <w:rPr>
                <w:sz w:val="22"/>
                <w:szCs w:val="22"/>
              </w:rPr>
              <w:t>PSS*1*146</w:t>
            </w:r>
          </w:p>
        </w:tc>
        <w:tc>
          <w:tcPr>
            <w:tcW w:w="5437" w:type="dxa"/>
          </w:tcPr>
          <w:p w14:paraId="60E6A1F0" w14:textId="77777777"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14:paraId="60E6A1F1" w14:textId="77777777"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14:paraId="60E6A1F8" w14:textId="77777777" w:rsidTr="00FF4AAC">
        <w:tc>
          <w:tcPr>
            <w:tcW w:w="863" w:type="dxa"/>
          </w:tcPr>
          <w:p w14:paraId="60E6A1F3" w14:textId="77777777" w:rsidR="00E330D7" w:rsidRPr="00EA77BC" w:rsidRDefault="00E330D7" w:rsidP="00E20947">
            <w:pPr>
              <w:spacing w:before="40"/>
              <w:rPr>
                <w:sz w:val="22"/>
                <w:szCs w:val="22"/>
              </w:rPr>
            </w:pPr>
            <w:r w:rsidRPr="00EA77BC">
              <w:rPr>
                <w:sz w:val="22"/>
                <w:szCs w:val="22"/>
              </w:rPr>
              <w:t>01/12</w:t>
            </w:r>
          </w:p>
        </w:tc>
        <w:tc>
          <w:tcPr>
            <w:tcW w:w="1837" w:type="dxa"/>
          </w:tcPr>
          <w:p w14:paraId="60E6A1F4" w14:textId="77777777"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14:paraId="60E6A1F5" w14:textId="77777777" w:rsidR="00E330D7" w:rsidRPr="00EA77BC" w:rsidRDefault="00E330D7" w:rsidP="00E20947">
            <w:pPr>
              <w:pStyle w:val="TableText"/>
              <w:jc w:val="center"/>
              <w:rPr>
                <w:sz w:val="22"/>
                <w:szCs w:val="22"/>
              </w:rPr>
            </w:pPr>
            <w:r w:rsidRPr="00EA77BC">
              <w:rPr>
                <w:sz w:val="22"/>
                <w:szCs w:val="22"/>
              </w:rPr>
              <w:t>PSS*1*156</w:t>
            </w:r>
          </w:p>
        </w:tc>
        <w:tc>
          <w:tcPr>
            <w:tcW w:w="5437" w:type="dxa"/>
          </w:tcPr>
          <w:p w14:paraId="60E6A1F6" w14:textId="77777777"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14:paraId="60E6A1F7" w14:textId="77777777"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14:paraId="60E6A1FF" w14:textId="77777777" w:rsidTr="00FF4AAC">
        <w:tc>
          <w:tcPr>
            <w:tcW w:w="863" w:type="dxa"/>
          </w:tcPr>
          <w:p w14:paraId="60E6A1F9" w14:textId="77777777" w:rsidR="00E330D7" w:rsidRPr="00EA77BC" w:rsidRDefault="00E330D7" w:rsidP="00E20947">
            <w:pPr>
              <w:spacing w:before="40"/>
              <w:rPr>
                <w:sz w:val="22"/>
                <w:szCs w:val="22"/>
              </w:rPr>
            </w:pPr>
            <w:r w:rsidRPr="00EA77BC">
              <w:rPr>
                <w:sz w:val="22"/>
                <w:szCs w:val="22"/>
              </w:rPr>
              <w:t>12/11</w:t>
            </w:r>
          </w:p>
        </w:tc>
        <w:tc>
          <w:tcPr>
            <w:tcW w:w="1837" w:type="dxa"/>
          </w:tcPr>
          <w:p w14:paraId="60E6A1FA" w14:textId="77777777" w:rsidR="00E330D7" w:rsidRPr="00EA77BC" w:rsidRDefault="00E330D7" w:rsidP="00E20947">
            <w:pPr>
              <w:pStyle w:val="TableText"/>
              <w:jc w:val="center"/>
              <w:rPr>
                <w:sz w:val="22"/>
                <w:szCs w:val="22"/>
              </w:rPr>
            </w:pPr>
            <w:r w:rsidRPr="00EA77BC">
              <w:rPr>
                <w:sz w:val="22"/>
                <w:szCs w:val="22"/>
              </w:rPr>
              <w:t>i, ii, iii, 38-40b,</w:t>
            </w:r>
          </w:p>
          <w:p w14:paraId="60E6A1FB" w14:textId="77777777" w:rsidR="00E330D7" w:rsidRPr="00EA77BC" w:rsidRDefault="00E330D7" w:rsidP="00E20947">
            <w:pPr>
              <w:pStyle w:val="TableText"/>
              <w:jc w:val="center"/>
              <w:rPr>
                <w:sz w:val="22"/>
                <w:szCs w:val="22"/>
              </w:rPr>
            </w:pPr>
            <w:r w:rsidRPr="00EA77BC">
              <w:rPr>
                <w:sz w:val="22"/>
                <w:szCs w:val="22"/>
              </w:rPr>
              <w:t>62d-64d</w:t>
            </w:r>
          </w:p>
          <w:p w14:paraId="60E6A1FC" w14:textId="77777777" w:rsidR="00E330D7" w:rsidRPr="00EA77BC" w:rsidRDefault="00E330D7" w:rsidP="00E20947">
            <w:pPr>
              <w:pStyle w:val="TableText"/>
              <w:jc w:val="center"/>
              <w:rPr>
                <w:sz w:val="22"/>
                <w:szCs w:val="22"/>
              </w:rPr>
            </w:pPr>
          </w:p>
        </w:tc>
        <w:tc>
          <w:tcPr>
            <w:tcW w:w="1403" w:type="dxa"/>
          </w:tcPr>
          <w:p w14:paraId="60E6A1FD" w14:textId="77777777" w:rsidR="00E330D7" w:rsidRPr="00EA77BC" w:rsidRDefault="00E330D7" w:rsidP="00E20947">
            <w:pPr>
              <w:pStyle w:val="TableText"/>
              <w:jc w:val="center"/>
              <w:rPr>
                <w:sz w:val="22"/>
                <w:szCs w:val="22"/>
              </w:rPr>
            </w:pPr>
            <w:r w:rsidRPr="00EA77BC">
              <w:rPr>
                <w:sz w:val="22"/>
                <w:szCs w:val="22"/>
              </w:rPr>
              <w:t>PSS*1*159</w:t>
            </w:r>
          </w:p>
        </w:tc>
        <w:tc>
          <w:tcPr>
            <w:tcW w:w="5437" w:type="dxa"/>
          </w:tcPr>
          <w:p w14:paraId="60E6A1FE" w14:textId="77777777"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14:paraId="60E6A209" w14:textId="77777777" w:rsidTr="00FF4AAC">
        <w:tc>
          <w:tcPr>
            <w:tcW w:w="863" w:type="dxa"/>
          </w:tcPr>
          <w:p w14:paraId="60E6A200" w14:textId="77777777" w:rsidR="00E330D7" w:rsidRPr="00EA77BC" w:rsidRDefault="00E330D7" w:rsidP="00E20947">
            <w:pPr>
              <w:spacing w:before="40"/>
              <w:rPr>
                <w:sz w:val="22"/>
                <w:szCs w:val="22"/>
              </w:rPr>
            </w:pPr>
            <w:r w:rsidRPr="00EA77BC">
              <w:rPr>
                <w:sz w:val="22"/>
                <w:szCs w:val="22"/>
              </w:rPr>
              <w:t>08/11</w:t>
            </w:r>
          </w:p>
        </w:tc>
        <w:tc>
          <w:tcPr>
            <w:tcW w:w="1837" w:type="dxa"/>
          </w:tcPr>
          <w:p w14:paraId="60E6A201" w14:textId="77777777" w:rsidR="00E330D7" w:rsidRPr="00EA77BC" w:rsidRDefault="00E330D7" w:rsidP="00E20947">
            <w:pPr>
              <w:pStyle w:val="TableText"/>
              <w:jc w:val="center"/>
              <w:rPr>
                <w:sz w:val="22"/>
                <w:szCs w:val="22"/>
              </w:rPr>
            </w:pPr>
            <w:r w:rsidRPr="00EA77BC">
              <w:rPr>
                <w:sz w:val="22"/>
                <w:szCs w:val="22"/>
              </w:rPr>
              <w:t>i-iii, 101- 101b, 102</w:t>
            </w:r>
          </w:p>
        </w:tc>
        <w:tc>
          <w:tcPr>
            <w:tcW w:w="1403" w:type="dxa"/>
          </w:tcPr>
          <w:p w14:paraId="60E6A202" w14:textId="77777777" w:rsidR="00E330D7" w:rsidRPr="00EA77BC" w:rsidRDefault="00E330D7" w:rsidP="00E20947">
            <w:pPr>
              <w:pStyle w:val="TableText"/>
              <w:jc w:val="center"/>
              <w:rPr>
                <w:sz w:val="22"/>
                <w:szCs w:val="22"/>
              </w:rPr>
            </w:pPr>
            <w:r w:rsidRPr="00EA77BC">
              <w:rPr>
                <w:sz w:val="22"/>
                <w:szCs w:val="22"/>
              </w:rPr>
              <w:t>PSS*1*163</w:t>
            </w:r>
          </w:p>
        </w:tc>
        <w:tc>
          <w:tcPr>
            <w:tcW w:w="5437" w:type="dxa"/>
          </w:tcPr>
          <w:p w14:paraId="60E6A203" w14:textId="77777777"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14:paraId="60E6A204"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14:paraId="60E6A205"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14:paraId="60E6A206"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14:paraId="60E6A207" w14:textId="77777777"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14:paraId="60E6A208" w14:textId="77777777"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14:paraId="60E6A210" w14:textId="77777777" w:rsidTr="00FF4AAC">
        <w:tc>
          <w:tcPr>
            <w:tcW w:w="863" w:type="dxa"/>
          </w:tcPr>
          <w:p w14:paraId="60E6A20A" w14:textId="77777777" w:rsidR="00E330D7" w:rsidRPr="00EA77BC" w:rsidRDefault="00E330D7" w:rsidP="00E20947">
            <w:pPr>
              <w:spacing w:before="40"/>
              <w:rPr>
                <w:sz w:val="22"/>
                <w:szCs w:val="22"/>
              </w:rPr>
            </w:pPr>
            <w:r w:rsidRPr="00EA77BC">
              <w:rPr>
                <w:sz w:val="22"/>
                <w:szCs w:val="22"/>
              </w:rPr>
              <w:t>04/11</w:t>
            </w:r>
          </w:p>
        </w:tc>
        <w:tc>
          <w:tcPr>
            <w:tcW w:w="1837" w:type="dxa"/>
          </w:tcPr>
          <w:p w14:paraId="60E6A20B" w14:textId="77777777"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14:paraId="60E6A20C" w14:textId="77777777" w:rsidR="00E330D7" w:rsidRPr="00EA77BC" w:rsidRDefault="00E330D7" w:rsidP="00E20947">
            <w:pPr>
              <w:pStyle w:val="TableText"/>
              <w:jc w:val="center"/>
              <w:rPr>
                <w:sz w:val="22"/>
                <w:szCs w:val="22"/>
              </w:rPr>
            </w:pPr>
            <w:r w:rsidRPr="00EA77BC">
              <w:rPr>
                <w:sz w:val="22"/>
                <w:szCs w:val="22"/>
              </w:rPr>
              <w:t>PSS*1*155</w:t>
            </w:r>
          </w:p>
        </w:tc>
        <w:tc>
          <w:tcPr>
            <w:tcW w:w="5437" w:type="dxa"/>
          </w:tcPr>
          <w:p w14:paraId="60E6A20D" w14:textId="77777777"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whether possible dosages should be auto-created for supra-therapeutic drugs.</w:t>
            </w:r>
          </w:p>
          <w:p w14:paraId="60E6A20E" w14:textId="77777777"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14:paraId="60E6A20F" w14:textId="77777777"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14:paraId="60E6A223" w14:textId="77777777" w:rsidTr="00FF4AAC">
        <w:tc>
          <w:tcPr>
            <w:tcW w:w="863" w:type="dxa"/>
          </w:tcPr>
          <w:p w14:paraId="60E6A211" w14:textId="77777777" w:rsidR="00E330D7" w:rsidRPr="00EA77BC" w:rsidRDefault="00E330D7" w:rsidP="00E20947">
            <w:pPr>
              <w:spacing w:before="40"/>
              <w:rPr>
                <w:sz w:val="22"/>
                <w:szCs w:val="22"/>
              </w:rPr>
            </w:pPr>
            <w:r w:rsidRPr="00EA77BC">
              <w:rPr>
                <w:sz w:val="22"/>
                <w:szCs w:val="22"/>
              </w:rPr>
              <w:t>04/11</w:t>
            </w:r>
          </w:p>
        </w:tc>
        <w:tc>
          <w:tcPr>
            <w:tcW w:w="1837" w:type="dxa"/>
          </w:tcPr>
          <w:p w14:paraId="60E6A212" w14:textId="77777777" w:rsidR="00E330D7" w:rsidRPr="00EA77BC" w:rsidRDefault="00E330D7" w:rsidP="00E20947">
            <w:pPr>
              <w:pStyle w:val="TableText"/>
              <w:jc w:val="center"/>
              <w:rPr>
                <w:sz w:val="22"/>
                <w:szCs w:val="22"/>
              </w:rPr>
            </w:pPr>
            <w:r w:rsidRPr="00EA77BC">
              <w:rPr>
                <w:sz w:val="22"/>
                <w:szCs w:val="22"/>
              </w:rPr>
              <w:t>i, ii, iii, added iv, v; changed 3, 4, 45, 46; added 46a-46d, re-numbered all sections starting on page 87 and ending with page 106; changed page. 89; added 90e and 90f; changed 99-106; added 106a-b; deleted 107-112; changed 151,</w:t>
            </w:r>
          </w:p>
          <w:p w14:paraId="60E6A213" w14:textId="77777777" w:rsidR="00E330D7" w:rsidRPr="00EA77BC" w:rsidRDefault="00E330D7" w:rsidP="00E20947">
            <w:pPr>
              <w:pStyle w:val="TableText"/>
              <w:jc w:val="center"/>
              <w:rPr>
                <w:sz w:val="22"/>
                <w:szCs w:val="22"/>
              </w:rPr>
            </w:pPr>
            <w:r w:rsidRPr="00EA77BC">
              <w:rPr>
                <w:sz w:val="22"/>
                <w:szCs w:val="22"/>
              </w:rPr>
              <w:t>153, 154; added</w:t>
            </w:r>
          </w:p>
          <w:p w14:paraId="60E6A214" w14:textId="77777777" w:rsidR="00E330D7" w:rsidRPr="00EA77BC" w:rsidRDefault="00E330D7" w:rsidP="00E20947">
            <w:pPr>
              <w:pStyle w:val="TableText"/>
              <w:jc w:val="center"/>
              <w:rPr>
                <w:sz w:val="22"/>
                <w:szCs w:val="22"/>
              </w:rPr>
            </w:pPr>
            <w:r w:rsidRPr="00EA77BC">
              <w:rPr>
                <w:sz w:val="22"/>
                <w:szCs w:val="22"/>
              </w:rPr>
              <w:t>154a-b; updated index;</w:t>
            </w:r>
          </w:p>
        </w:tc>
        <w:tc>
          <w:tcPr>
            <w:tcW w:w="1403" w:type="dxa"/>
          </w:tcPr>
          <w:p w14:paraId="60E6A215" w14:textId="77777777" w:rsidR="00E330D7" w:rsidRPr="00EA77BC" w:rsidRDefault="00E330D7" w:rsidP="00E20947">
            <w:pPr>
              <w:pStyle w:val="TableText"/>
              <w:jc w:val="center"/>
              <w:rPr>
                <w:sz w:val="22"/>
                <w:szCs w:val="22"/>
              </w:rPr>
            </w:pPr>
            <w:r w:rsidRPr="00EA77BC">
              <w:rPr>
                <w:sz w:val="22"/>
                <w:szCs w:val="22"/>
              </w:rPr>
              <w:t>PSS*1*136 &amp; PSS*1*117</w:t>
            </w:r>
          </w:p>
        </w:tc>
        <w:tc>
          <w:tcPr>
            <w:tcW w:w="5437" w:type="dxa"/>
          </w:tcPr>
          <w:p w14:paraId="60E6A216" w14:textId="77777777" w:rsidR="00E330D7" w:rsidRPr="00EA77BC" w:rsidRDefault="00E330D7" w:rsidP="00E20947">
            <w:pPr>
              <w:pStyle w:val="TableText"/>
              <w:spacing w:before="20" w:after="20"/>
              <w:rPr>
                <w:sz w:val="22"/>
                <w:szCs w:val="22"/>
              </w:rPr>
            </w:pPr>
            <w:r w:rsidRPr="00EA77BC">
              <w:rPr>
                <w:sz w:val="22"/>
                <w:szCs w:val="22"/>
              </w:rPr>
              <w:t xml:space="preserve">Besides the developer’s changes, this document incorporates the comments from Lina Bertuzis and colleagues for the PRE functionality included with patch PSS*1*117 (a combined patch with PSS*1*136). </w:t>
            </w:r>
          </w:p>
          <w:p w14:paraId="60E6A217" w14:textId="77777777" w:rsidR="00E330D7" w:rsidRPr="00EA77BC" w:rsidRDefault="00E330D7" w:rsidP="00E20947">
            <w:pPr>
              <w:pStyle w:val="TableText"/>
              <w:spacing w:before="20" w:after="20"/>
              <w:rPr>
                <w:sz w:val="22"/>
                <w:szCs w:val="22"/>
              </w:rPr>
            </w:pPr>
            <w:r w:rsidRPr="00EA77BC">
              <w:rPr>
                <w:sz w:val="22"/>
                <w:szCs w:val="22"/>
              </w:rPr>
              <w:t>Sections changed are:</w:t>
            </w:r>
          </w:p>
          <w:p w14:paraId="60E6A218"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14:paraId="60E6A219"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14:paraId="60E6A21A"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14:paraId="60E6A21B" w14:textId="77777777" w:rsidR="00E330D7" w:rsidRPr="00EA77BC" w:rsidRDefault="00E330D7" w:rsidP="00EB4F14">
            <w:pPr>
              <w:pStyle w:val="TableText"/>
              <w:numPr>
                <w:ilvl w:val="0"/>
                <w:numId w:val="51"/>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14:paraId="60E6A21C" w14:textId="77777777" w:rsidR="00E330D7" w:rsidRPr="00EA77BC" w:rsidRDefault="00E330D7" w:rsidP="00E20947">
            <w:pPr>
              <w:pStyle w:val="TableText"/>
              <w:spacing w:before="20" w:after="20"/>
              <w:rPr>
                <w:sz w:val="22"/>
                <w:szCs w:val="22"/>
              </w:rPr>
            </w:pPr>
            <w:r w:rsidRPr="00EA77BC">
              <w:rPr>
                <w:sz w:val="22"/>
                <w:szCs w:val="22"/>
              </w:rPr>
              <w:t>Section deleted:</w:t>
            </w:r>
          </w:p>
          <w:p w14:paraId="60E6A21D" w14:textId="77777777"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14:paraId="60E6A21E" w14:textId="77777777"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14:paraId="60E6A21F" w14:textId="77777777"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14:paraId="60E6A220" w14:textId="77777777"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option and a short description for the </w:t>
            </w:r>
            <w:r w:rsidRPr="00EA77BC">
              <w:rPr>
                <w:i/>
                <w:sz w:val="22"/>
                <w:szCs w:val="22"/>
              </w:rPr>
              <w:t xml:space="preserve">Other Language Translation Setup </w:t>
            </w:r>
            <w:r w:rsidRPr="00EA77BC">
              <w:rPr>
                <w:sz w:val="22"/>
                <w:szCs w:val="22"/>
              </w:rPr>
              <w:t>option.</w:t>
            </w:r>
          </w:p>
          <w:p w14:paraId="60E6A221" w14:textId="77777777"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14:paraId="60E6A222" w14:textId="77777777"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14:paraId="60E6A229" w14:textId="77777777" w:rsidTr="00FF4AAC">
        <w:tc>
          <w:tcPr>
            <w:tcW w:w="863" w:type="dxa"/>
          </w:tcPr>
          <w:p w14:paraId="60E6A224" w14:textId="77777777" w:rsidR="00E330D7" w:rsidRPr="00EA77BC" w:rsidRDefault="00E330D7" w:rsidP="00E20947">
            <w:pPr>
              <w:spacing w:before="40"/>
              <w:rPr>
                <w:sz w:val="22"/>
                <w:szCs w:val="22"/>
              </w:rPr>
            </w:pPr>
            <w:r w:rsidRPr="00EA77BC">
              <w:rPr>
                <w:sz w:val="22"/>
                <w:szCs w:val="22"/>
              </w:rPr>
              <w:t>04/11</w:t>
            </w:r>
          </w:p>
        </w:tc>
        <w:tc>
          <w:tcPr>
            <w:tcW w:w="1837" w:type="dxa"/>
          </w:tcPr>
          <w:p w14:paraId="60E6A225" w14:textId="77777777"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14:paraId="60E6A226" w14:textId="77777777" w:rsidR="00E330D7" w:rsidRPr="00EA77BC" w:rsidRDefault="00E330D7" w:rsidP="00E20947">
            <w:pPr>
              <w:pStyle w:val="TableText"/>
              <w:jc w:val="center"/>
              <w:rPr>
                <w:sz w:val="22"/>
                <w:szCs w:val="22"/>
              </w:rPr>
            </w:pPr>
            <w:r w:rsidRPr="00EA77BC">
              <w:rPr>
                <w:sz w:val="22"/>
                <w:szCs w:val="22"/>
              </w:rPr>
              <w:t>PSS*1*153</w:t>
            </w:r>
          </w:p>
        </w:tc>
        <w:tc>
          <w:tcPr>
            <w:tcW w:w="5437" w:type="dxa"/>
          </w:tcPr>
          <w:p w14:paraId="60E6A227" w14:textId="77777777"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option.</w:t>
            </w:r>
          </w:p>
          <w:p w14:paraId="60E6A228" w14:textId="77777777"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14:paraId="60E6A22F" w14:textId="77777777" w:rsidTr="00FF4AAC">
        <w:tc>
          <w:tcPr>
            <w:tcW w:w="863" w:type="dxa"/>
          </w:tcPr>
          <w:p w14:paraId="60E6A22A" w14:textId="77777777" w:rsidR="00E330D7" w:rsidRPr="00EA77BC" w:rsidRDefault="00E330D7" w:rsidP="005C4F1E">
            <w:pPr>
              <w:pStyle w:val="TableText"/>
              <w:keepNext/>
              <w:rPr>
                <w:sz w:val="22"/>
                <w:szCs w:val="22"/>
              </w:rPr>
            </w:pPr>
            <w:r w:rsidRPr="00EA77BC">
              <w:rPr>
                <w:sz w:val="22"/>
                <w:szCs w:val="22"/>
              </w:rPr>
              <w:t>02/11</w:t>
            </w:r>
          </w:p>
        </w:tc>
        <w:tc>
          <w:tcPr>
            <w:tcW w:w="1837" w:type="dxa"/>
          </w:tcPr>
          <w:p w14:paraId="60E6A22B" w14:textId="77777777" w:rsidR="00E330D7" w:rsidRPr="00EA77BC" w:rsidRDefault="00E330D7" w:rsidP="005C4F1E">
            <w:pPr>
              <w:pStyle w:val="TableText"/>
              <w:jc w:val="center"/>
              <w:rPr>
                <w:sz w:val="22"/>
                <w:szCs w:val="22"/>
              </w:rPr>
            </w:pPr>
            <w:r w:rsidRPr="00EA77BC">
              <w:rPr>
                <w:sz w:val="22"/>
                <w:szCs w:val="22"/>
              </w:rPr>
              <w:t>i, 63</w:t>
            </w:r>
          </w:p>
        </w:tc>
        <w:tc>
          <w:tcPr>
            <w:tcW w:w="1403" w:type="dxa"/>
          </w:tcPr>
          <w:p w14:paraId="60E6A22C" w14:textId="77777777" w:rsidR="00E330D7" w:rsidRPr="00EA77BC" w:rsidRDefault="00E330D7" w:rsidP="005C4F1E">
            <w:pPr>
              <w:pStyle w:val="TableText"/>
              <w:jc w:val="center"/>
              <w:rPr>
                <w:sz w:val="22"/>
                <w:szCs w:val="22"/>
              </w:rPr>
            </w:pPr>
            <w:r w:rsidRPr="00EA77BC">
              <w:rPr>
                <w:sz w:val="22"/>
                <w:szCs w:val="22"/>
              </w:rPr>
              <w:t>PSS*1*142</w:t>
            </w:r>
          </w:p>
        </w:tc>
        <w:tc>
          <w:tcPr>
            <w:tcW w:w="5437" w:type="dxa"/>
          </w:tcPr>
          <w:p w14:paraId="60E6A22D" w14:textId="77777777"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14:paraId="60E6A22E" w14:textId="77777777"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14:paraId="60E6A235" w14:textId="77777777" w:rsidTr="00FF4AAC">
        <w:tc>
          <w:tcPr>
            <w:tcW w:w="863" w:type="dxa"/>
          </w:tcPr>
          <w:p w14:paraId="60E6A230" w14:textId="77777777" w:rsidR="00E330D7" w:rsidRPr="00EA77BC" w:rsidRDefault="00E330D7" w:rsidP="00E20947">
            <w:pPr>
              <w:spacing w:before="40"/>
              <w:rPr>
                <w:sz w:val="22"/>
                <w:szCs w:val="22"/>
              </w:rPr>
            </w:pPr>
            <w:r w:rsidRPr="00EA77BC">
              <w:rPr>
                <w:sz w:val="22"/>
                <w:szCs w:val="22"/>
              </w:rPr>
              <w:t>06/10</w:t>
            </w:r>
          </w:p>
        </w:tc>
        <w:tc>
          <w:tcPr>
            <w:tcW w:w="1837" w:type="dxa"/>
          </w:tcPr>
          <w:p w14:paraId="60E6A231" w14:textId="77777777"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14:paraId="60E6A232" w14:textId="77777777" w:rsidR="00E330D7" w:rsidRPr="00EA77BC" w:rsidRDefault="00E330D7" w:rsidP="00E20947">
            <w:pPr>
              <w:pStyle w:val="TableText"/>
              <w:jc w:val="center"/>
              <w:rPr>
                <w:sz w:val="22"/>
                <w:szCs w:val="22"/>
              </w:rPr>
            </w:pPr>
            <w:r w:rsidRPr="00EA77BC">
              <w:rPr>
                <w:sz w:val="22"/>
                <w:szCs w:val="22"/>
              </w:rPr>
              <w:t>PSS*1*143</w:t>
            </w:r>
          </w:p>
        </w:tc>
        <w:tc>
          <w:tcPr>
            <w:tcW w:w="5437" w:type="dxa"/>
          </w:tcPr>
          <w:p w14:paraId="60E6A233" w14:textId="77777777"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14:paraId="60E6A234" w14:textId="77777777"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14:paraId="60E6A242" w14:textId="77777777" w:rsidTr="00FF4AAC">
        <w:trPr>
          <w:trHeight w:val="957"/>
        </w:trPr>
        <w:tc>
          <w:tcPr>
            <w:tcW w:w="863" w:type="dxa"/>
          </w:tcPr>
          <w:p w14:paraId="60E6A236" w14:textId="77777777" w:rsidR="00E330D7" w:rsidRPr="00EA77BC" w:rsidRDefault="00E330D7" w:rsidP="00E20947">
            <w:pPr>
              <w:spacing w:before="40"/>
              <w:rPr>
                <w:sz w:val="22"/>
                <w:szCs w:val="22"/>
              </w:rPr>
            </w:pPr>
            <w:r w:rsidRPr="00EA77BC">
              <w:rPr>
                <w:sz w:val="22"/>
                <w:szCs w:val="22"/>
              </w:rPr>
              <w:t>02/10</w:t>
            </w:r>
          </w:p>
          <w:p w14:paraId="60E6A237" w14:textId="77777777" w:rsidR="00E330D7" w:rsidRPr="00EA77BC" w:rsidRDefault="00E330D7" w:rsidP="00E20947">
            <w:pPr>
              <w:spacing w:before="40"/>
              <w:rPr>
                <w:sz w:val="22"/>
                <w:szCs w:val="22"/>
              </w:rPr>
            </w:pPr>
          </w:p>
        </w:tc>
        <w:tc>
          <w:tcPr>
            <w:tcW w:w="1837" w:type="dxa"/>
          </w:tcPr>
          <w:p w14:paraId="60E6A238" w14:textId="77777777"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14:paraId="60E6A239" w14:textId="77777777" w:rsidR="00E330D7" w:rsidRPr="00EA77BC" w:rsidRDefault="00E330D7" w:rsidP="00E20947">
            <w:pPr>
              <w:pStyle w:val="TableText"/>
              <w:jc w:val="center"/>
              <w:rPr>
                <w:sz w:val="22"/>
                <w:szCs w:val="22"/>
              </w:rPr>
            </w:pPr>
            <w:r w:rsidRPr="00EA77BC">
              <w:rPr>
                <w:sz w:val="22"/>
                <w:szCs w:val="22"/>
              </w:rPr>
              <w:t>PSS*1*147</w:t>
            </w:r>
          </w:p>
        </w:tc>
        <w:tc>
          <w:tcPr>
            <w:tcW w:w="5437" w:type="dxa"/>
          </w:tcPr>
          <w:p w14:paraId="60E6A23A" w14:textId="77777777"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14:paraId="60E6A23B" w14:textId="77777777"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14:paraId="60E6A23C" w14:textId="77777777"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14:paraId="60E6A23D" w14:textId="77777777"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14:paraId="60E6A23E" w14:textId="77777777"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14:paraId="60E6A23F" w14:textId="77777777"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14:paraId="60E6A240" w14:textId="77777777" w:rsidR="00E330D7" w:rsidRPr="00EA77BC" w:rsidRDefault="00E330D7" w:rsidP="005C4F1E">
            <w:pPr>
              <w:spacing w:before="60"/>
              <w:rPr>
                <w:i/>
                <w:sz w:val="22"/>
                <w:szCs w:val="22"/>
              </w:rPr>
            </w:pPr>
            <w:r w:rsidRPr="00EA77BC">
              <w:rPr>
                <w:sz w:val="22"/>
                <w:szCs w:val="22"/>
              </w:rPr>
              <w:t>Updated Table of Contents and Index</w:t>
            </w:r>
          </w:p>
          <w:p w14:paraId="60E6A241" w14:textId="77777777"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14:paraId="60E6A248" w14:textId="77777777" w:rsidTr="00FF4AAC">
        <w:tc>
          <w:tcPr>
            <w:tcW w:w="863" w:type="dxa"/>
          </w:tcPr>
          <w:p w14:paraId="60E6A243" w14:textId="77777777" w:rsidR="00E330D7" w:rsidRPr="00EA77BC" w:rsidRDefault="00E330D7" w:rsidP="00E20947">
            <w:pPr>
              <w:spacing w:before="40"/>
              <w:rPr>
                <w:sz w:val="22"/>
                <w:szCs w:val="22"/>
              </w:rPr>
            </w:pPr>
            <w:r w:rsidRPr="00EA77BC">
              <w:rPr>
                <w:sz w:val="22"/>
                <w:szCs w:val="22"/>
              </w:rPr>
              <w:t>10/09</w:t>
            </w:r>
          </w:p>
        </w:tc>
        <w:tc>
          <w:tcPr>
            <w:tcW w:w="1837" w:type="dxa"/>
          </w:tcPr>
          <w:p w14:paraId="60E6A244" w14:textId="77777777" w:rsidR="00E330D7" w:rsidRPr="00EA77BC" w:rsidRDefault="006F10D7"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14:paraId="60E6A245" w14:textId="77777777" w:rsidR="00E330D7" w:rsidRPr="00EA77BC" w:rsidRDefault="00E330D7" w:rsidP="00E20947">
            <w:pPr>
              <w:pStyle w:val="TableText"/>
              <w:jc w:val="center"/>
              <w:rPr>
                <w:sz w:val="22"/>
                <w:szCs w:val="22"/>
              </w:rPr>
            </w:pPr>
            <w:r w:rsidRPr="00EA77BC">
              <w:rPr>
                <w:sz w:val="22"/>
                <w:szCs w:val="22"/>
              </w:rPr>
              <w:t>PSS*1*141</w:t>
            </w:r>
          </w:p>
        </w:tc>
        <w:tc>
          <w:tcPr>
            <w:tcW w:w="5437" w:type="dxa"/>
          </w:tcPr>
          <w:p w14:paraId="60E6A246" w14:textId="77777777"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14:paraId="60E6A247" w14:textId="77777777"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14:paraId="60E6A24F" w14:textId="77777777" w:rsidTr="00FF4AAC">
        <w:tc>
          <w:tcPr>
            <w:tcW w:w="863" w:type="dxa"/>
          </w:tcPr>
          <w:p w14:paraId="60E6A249" w14:textId="77777777" w:rsidR="00E330D7" w:rsidRPr="00EA77BC" w:rsidRDefault="00E330D7" w:rsidP="00E20947">
            <w:pPr>
              <w:spacing w:before="40"/>
              <w:rPr>
                <w:sz w:val="22"/>
                <w:szCs w:val="22"/>
              </w:rPr>
            </w:pPr>
            <w:r w:rsidRPr="00EA77BC">
              <w:rPr>
                <w:sz w:val="22"/>
                <w:szCs w:val="22"/>
              </w:rPr>
              <w:t>08/09</w:t>
            </w:r>
          </w:p>
        </w:tc>
        <w:tc>
          <w:tcPr>
            <w:tcW w:w="1837" w:type="dxa"/>
          </w:tcPr>
          <w:p w14:paraId="60E6A24A" w14:textId="77777777" w:rsidR="00E330D7" w:rsidRPr="00EA77BC" w:rsidRDefault="00E330D7" w:rsidP="00E20947">
            <w:pPr>
              <w:pStyle w:val="TableText"/>
              <w:jc w:val="center"/>
              <w:rPr>
                <w:sz w:val="22"/>
                <w:szCs w:val="22"/>
              </w:rPr>
            </w:pPr>
            <w:r w:rsidRPr="00EA77BC">
              <w:rPr>
                <w:sz w:val="22"/>
                <w:szCs w:val="22"/>
              </w:rPr>
              <w:t>iii-iv, 53,</w:t>
            </w:r>
          </w:p>
          <w:p w14:paraId="60E6A24B" w14:textId="77777777" w:rsidR="00E330D7" w:rsidRPr="00EA77BC" w:rsidRDefault="00E330D7" w:rsidP="00E20947">
            <w:pPr>
              <w:pStyle w:val="TableText"/>
              <w:jc w:val="center"/>
              <w:rPr>
                <w:sz w:val="22"/>
                <w:szCs w:val="22"/>
              </w:rPr>
            </w:pPr>
            <w:r w:rsidRPr="00EA77BC">
              <w:rPr>
                <w:sz w:val="22"/>
                <w:szCs w:val="22"/>
              </w:rPr>
              <w:t>62a-b,  63, 81, 203</w:t>
            </w:r>
          </w:p>
        </w:tc>
        <w:tc>
          <w:tcPr>
            <w:tcW w:w="1403" w:type="dxa"/>
          </w:tcPr>
          <w:p w14:paraId="60E6A24C" w14:textId="77777777" w:rsidR="00E330D7" w:rsidRPr="00EA77BC" w:rsidRDefault="00E330D7" w:rsidP="00E20947">
            <w:pPr>
              <w:pStyle w:val="TableText"/>
              <w:jc w:val="center"/>
              <w:rPr>
                <w:sz w:val="22"/>
                <w:szCs w:val="22"/>
              </w:rPr>
            </w:pPr>
            <w:r w:rsidRPr="00EA77BC">
              <w:rPr>
                <w:sz w:val="22"/>
                <w:szCs w:val="22"/>
              </w:rPr>
              <w:t>PSS*1*140</w:t>
            </w:r>
          </w:p>
        </w:tc>
        <w:tc>
          <w:tcPr>
            <w:tcW w:w="5437" w:type="dxa"/>
          </w:tcPr>
          <w:p w14:paraId="60E6A24D" w14:textId="77777777"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ROUTE OI RPT] option for the enhancement of default medication route being defined for an orderable item.</w:t>
            </w:r>
          </w:p>
          <w:p w14:paraId="60E6A24E"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55" w14:textId="77777777" w:rsidTr="00FF4AAC">
        <w:tc>
          <w:tcPr>
            <w:tcW w:w="863" w:type="dxa"/>
          </w:tcPr>
          <w:p w14:paraId="60E6A250" w14:textId="77777777" w:rsidR="00E330D7" w:rsidRPr="00EA77BC" w:rsidRDefault="00E330D7" w:rsidP="00E20947">
            <w:pPr>
              <w:spacing w:before="40"/>
              <w:rPr>
                <w:sz w:val="22"/>
                <w:szCs w:val="22"/>
              </w:rPr>
            </w:pPr>
            <w:r w:rsidRPr="00EA77BC">
              <w:rPr>
                <w:sz w:val="22"/>
                <w:szCs w:val="22"/>
              </w:rPr>
              <w:t>07/09</w:t>
            </w:r>
          </w:p>
        </w:tc>
        <w:tc>
          <w:tcPr>
            <w:tcW w:w="1837" w:type="dxa"/>
          </w:tcPr>
          <w:p w14:paraId="60E6A251" w14:textId="77777777" w:rsidR="00E330D7" w:rsidRPr="00EA77BC" w:rsidRDefault="00E330D7" w:rsidP="00E20947">
            <w:pPr>
              <w:pStyle w:val="TableText"/>
              <w:jc w:val="center"/>
              <w:rPr>
                <w:sz w:val="22"/>
                <w:szCs w:val="22"/>
              </w:rPr>
            </w:pPr>
            <w:r w:rsidRPr="00EA77BC">
              <w:rPr>
                <w:sz w:val="22"/>
                <w:szCs w:val="22"/>
              </w:rPr>
              <w:t>27-34</w:t>
            </w:r>
          </w:p>
        </w:tc>
        <w:tc>
          <w:tcPr>
            <w:tcW w:w="1403" w:type="dxa"/>
          </w:tcPr>
          <w:p w14:paraId="60E6A252" w14:textId="77777777" w:rsidR="00E330D7" w:rsidRPr="00EA77BC" w:rsidRDefault="00E330D7" w:rsidP="00E20947">
            <w:pPr>
              <w:pStyle w:val="TableText"/>
              <w:jc w:val="center"/>
              <w:rPr>
                <w:sz w:val="22"/>
                <w:szCs w:val="22"/>
              </w:rPr>
            </w:pPr>
            <w:r w:rsidRPr="00EA77BC">
              <w:rPr>
                <w:sz w:val="22"/>
                <w:szCs w:val="22"/>
              </w:rPr>
              <w:t>PSS*1*131</w:t>
            </w:r>
          </w:p>
        </w:tc>
        <w:tc>
          <w:tcPr>
            <w:tcW w:w="5437" w:type="dxa"/>
          </w:tcPr>
          <w:p w14:paraId="60E6A253" w14:textId="77777777"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14:paraId="60E6A254" w14:textId="77777777"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14:paraId="60E6A25B" w14:textId="77777777" w:rsidTr="00FF4AAC">
        <w:tc>
          <w:tcPr>
            <w:tcW w:w="863" w:type="dxa"/>
          </w:tcPr>
          <w:p w14:paraId="60E6A256" w14:textId="77777777" w:rsidR="00E330D7" w:rsidRPr="00EA77BC" w:rsidRDefault="00E330D7" w:rsidP="00E20947">
            <w:pPr>
              <w:spacing w:before="40"/>
              <w:rPr>
                <w:sz w:val="22"/>
                <w:szCs w:val="22"/>
              </w:rPr>
            </w:pPr>
            <w:r w:rsidRPr="00EA77BC">
              <w:rPr>
                <w:sz w:val="22"/>
                <w:szCs w:val="22"/>
              </w:rPr>
              <w:t>05/09</w:t>
            </w:r>
          </w:p>
        </w:tc>
        <w:tc>
          <w:tcPr>
            <w:tcW w:w="1837" w:type="dxa"/>
          </w:tcPr>
          <w:p w14:paraId="60E6A257" w14:textId="77777777" w:rsidR="00E330D7" w:rsidRPr="00EA77BC" w:rsidRDefault="00E330D7" w:rsidP="00E20947">
            <w:pPr>
              <w:pStyle w:val="TableText"/>
              <w:jc w:val="center"/>
              <w:rPr>
                <w:sz w:val="22"/>
                <w:szCs w:val="22"/>
              </w:rPr>
            </w:pPr>
            <w:r w:rsidRPr="00EA77BC">
              <w:rPr>
                <w:sz w:val="22"/>
                <w:szCs w:val="22"/>
              </w:rPr>
              <w:t>81</w:t>
            </w:r>
          </w:p>
        </w:tc>
        <w:tc>
          <w:tcPr>
            <w:tcW w:w="1403" w:type="dxa"/>
          </w:tcPr>
          <w:p w14:paraId="60E6A258" w14:textId="77777777" w:rsidR="00E330D7" w:rsidRPr="00EA77BC" w:rsidRDefault="00E330D7" w:rsidP="00E20947">
            <w:pPr>
              <w:pStyle w:val="TableText"/>
              <w:jc w:val="center"/>
              <w:rPr>
                <w:sz w:val="22"/>
                <w:szCs w:val="22"/>
              </w:rPr>
            </w:pPr>
            <w:r w:rsidRPr="00EA77BC">
              <w:rPr>
                <w:sz w:val="22"/>
                <w:szCs w:val="22"/>
              </w:rPr>
              <w:t>PSS*1*137</w:t>
            </w:r>
          </w:p>
        </w:tc>
        <w:tc>
          <w:tcPr>
            <w:tcW w:w="5437" w:type="dxa"/>
          </w:tcPr>
          <w:p w14:paraId="60E6A259" w14:textId="77777777"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14:paraId="60E6A25A"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68" w14:textId="77777777" w:rsidTr="00FF4AAC">
        <w:tc>
          <w:tcPr>
            <w:tcW w:w="863" w:type="dxa"/>
          </w:tcPr>
          <w:p w14:paraId="60E6A25C" w14:textId="77777777" w:rsidR="00E330D7" w:rsidRPr="00EA77BC" w:rsidRDefault="00E330D7" w:rsidP="00E20947">
            <w:pPr>
              <w:spacing w:before="40"/>
              <w:rPr>
                <w:sz w:val="22"/>
                <w:szCs w:val="22"/>
              </w:rPr>
            </w:pPr>
            <w:r w:rsidRPr="00EA77BC">
              <w:rPr>
                <w:sz w:val="22"/>
                <w:szCs w:val="22"/>
              </w:rPr>
              <w:t>02/09</w:t>
            </w:r>
          </w:p>
        </w:tc>
        <w:tc>
          <w:tcPr>
            <w:tcW w:w="1837" w:type="dxa"/>
          </w:tcPr>
          <w:p w14:paraId="60E6A25D" w14:textId="77777777" w:rsidR="00E330D7" w:rsidRPr="00EA77BC" w:rsidRDefault="00E330D7" w:rsidP="00E20947">
            <w:pPr>
              <w:pStyle w:val="TableText"/>
              <w:keepNext/>
              <w:jc w:val="center"/>
              <w:rPr>
                <w:sz w:val="22"/>
                <w:szCs w:val="22"/>
              </w:rPr>
            </w:pPr>
            <w:r w:rsidRPr="00EA77BC">
              <w:rPr>
                <w:sz w:val="22"/>
                <w:szCs w:val="22"/>
              </w:rPr>
              <w:t>All</w:t>
            </w:r>
          </w:p>
        </w:tc>
        <w:tc>
          <w:tcPr>
            <w:tcW w:w="1403" w:type="dxa"/>
          </w:tcPr>
          <w:p w14:paraId="60E6A25E" w14:textId="77777777" w:rsidR="00E330D7" w:rsidRPr="00EA77BC" w:rsidRDefault="00E330D7" w:rsidP="00E20947">
            <w:pPr>
              <w:pStyle w:val="TableText"/>
              <w:keepNext/>
              <w:jc w:val="center"/>
              <w:rPr>
                <w:sz w:val="22"/>
                <w:szCs w:val="22"/>
              </w:rPr>
            </w:pPr>
            <w:r w:rsidRPr="00EA77BC">
              <w:rPr>
                <w:sz w:val="22"/>
                <w:szCs w:val="22"/>
              </w:rPr>
              <w:t>PSS*1*129</w:t>
            </w:r>
          </w:p>
        </w:tc>
        <w:tc>
          <w:tcPr>
            <w:tcW w:w="5437" w:type="dxa"/>
          </w:tcPr>
          <w:p w14:paraId="60E6A25F" w14:textId="77777777"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14:paraId="60E6A260" w14:textId="77777777" w:rsidR="00E330D7" w:rsidRPr="00EA77BC" w:rsidRDefault="00E330D7" w:rsidP="005C4F1E">
            <w:pPr>
              <w:pStyle w:val="TableText"/>
              <w:keepNext/>
              <w:spacing w:before="60" w:after="20"/>
              <w:rPr>
                <w:sz w:val="22"/>
                <w:szCs w:val="22"/>
              </w:rPr>
            </w:pPr>
            <w:r w:rsidRPr="00EA77BC">
              <w:rPr>
                <w:sz w:val="22"/>
                <w:szCs w:val="22"/>
              </w:rPr>
              <w:t xml:space="preserve">Pharmacy Reengineering (PRE) V.0.5 Pre-Release. </w:t>
            </w:r>
          </w:p>
          <w:p w14:paraId="60E6A261" w14:textId="77777777"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14:paraId="60E6A262"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14:paraId="60E6A263"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14:paraId="60E6A264" w14:textId="77777777"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14:paraId="60E6A265" w14:textId="77777777"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14:paraId="60E6A266" w14:textId="77777777"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14:paraId="60E6A267" w14:textId="77777777"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14:paraId="60E6A26D" w14:textId="77777777" w:rsidTr="00FF4AAC">
        <w:tc>
          <w:tcPr>
            <w:tcW w:w="863" w:type="dxa"/>
          </w:tcPr>
          <w:p w14:paraId="60E6A269" w14:textId="77777777" w:rsidR="00E330D7" w:rsidRPr="00EA77BC" w:rsidRDefault="00E330D7" w:rsidP="00E20947">
            <w:pPr>
              <w:spacing w:before="40"/>
              <w:rPr>
                <w:sz w:val="22"/>
                <w:szCs w:val="22"/>
              </w:rPr>
            </w:pPr>
            <w:r w:rsidRPr="00EA77BC">
              <w:rPr>
                <w:sz w:val="22"/>
                <w:szCs w:val="22"/>
              </w:rPr>
              <w:t>09/97</w:t>
            </w:r>
          </w:p>
        </w:tc>
        <w:tc>
          <w:tcPr>
            <w:tcW w:w="1837" w:type="dxa"/>
          </w:tcPr>
          <w:p w14:paraId="60E6A26A" w14:textId="77777777" w:rsidR="00E330D7" w:rsidRPr="00EA77BC" w:rsidRDefault="00E330D7" w:rsidP="00E20947">
            <w:pPr>
              <w:pStyle w:val="TableText"/>
              <w:jc w:val="center"/>
              <w:rPr>
                <w:sz w:val="22"/>
                <w:szCs w:val="22"/>
              </w:rPr>
            </w:pPr>
          </w:p>
        </w:tc>
        <w:tc>
          <w:tcPr>
            <w:tcW w:w="1403" w:type="dxa"/>
          </w:tcPr>
          <w:p w14:paraId="60E6A26B" w14:textId="77777777" w:rsidR="00E330D7" w:rsidRPr="00EA77BC" w:rsidRDefault="00E330D7" w:rsidP="00E20947">
            <w:pPr>
              <w:pStyle w:val="TableText"/>
              <w:jc w:val="center"/>
              <w:rPr>
                <w:sz w:val="22"/>
                <w:szCs w:val="22"/>
              </w:rPr>
            </w:pPr>
          </w:p>
        </w:tc>
        <w:tc>
          <w:tcPr>
            <w:tcW w:w="5437" w:type="dxa"/>
          </w:tcPr>
          <w:p w14:paraId="60E6A26C" w14:textId="77777777" w:rsidR="00E330D7" w:rsidRPr="00EA77BC" w:rsidRDefault="00E330D7" w:rsidP="00E20947">
            <w:pPr>
              <w:pStyle w:val="TableText"/>
              <w:spacing w:before="20" w:after="20"/>
              <w:rPr>
                <w:sz w:val="22"/>
                <w:szCs w:val="22"/>
              </w:rPr>
            </w:pPr>
            <w:r w:rsidRPr="00EA77BC">
              <w:rPr>
                <w:sz w:val="22"/>
                <w:szCs w:val="22"/>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4" w:name="TOC"/>
      <w:r w:rsidR="00595E65" w:rsidRPr="00EA77BC">
        <w:t>Table of Contents</w:t>
      </w:r>
      <w:bookmarkEnd w:id="4"/>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5" w:name="_Toc376875181"/>
    <w:bookmarkStart w:id="6" w:name="_Toc376875712"/>
    <w:bookmarkStart w:id="7" w:name="_Toc376935082"/>
    <w:bookmarkStart w:id="8" w:name="_Toc376936381"/>
    <w:bookmarkEnd w:id="5"/>
    <w:bookmarkEnd w:id="6"/>
    <w:bookmarkEnd w:id="7"/>
    <w:bookmarkEnd w:id="8"/>
    <w:p w14:paraId="6A69A692" w14:textId="77777777" w:rsidR="006F10D7"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23224093" w:history="1">
        <w:r w:rsidR="006F10D7" w:rsidRPr="006751D3">
          <w:rPr>
            <w:rStyle w:val="Hyperlink"/>
            <w:noProof/>
          </w:rPr>
          <w:t>Introduction</w:t>
        </w:r>
        <w:r w:rsidR="006F10D7">
          <w:rPr>
            <w:noProof/>
            <w:webHidden/>
          </w:rPr>
          <w:tab/>
        </w:r>
        <w:r w:rsidR="006F10D7">
          <w:rPr>
            <w:noProof/>
            <w:webHidden/>
          </w:rPr>
          <w:fldChar w:fldCharType="begin"/>
        </w:r>
        <w:r w:rsidR="006F10D7">
          <w:rPr>
            <w:noProof/>
            <w:webHidden/>
          </w:rPr>
          <w:instrText xml:space="preserve"> PAGEREF _Toc523224093 \h </w:instrText>
        </w:r>
        <w:r w:rsidR="006F10D7">
          <w:rPr>
            <w:noProof/>
            <w:webHidden/>
          </w:rPr>
        </w:r>
        <w:r w:rsidR="006F10D7">
          <w:rPr>
            <w:noProof/>
            <w:webHidden/>
          </w:rPr>
          <w:fldChar w:fldCharType="separate"/>
        </w:r>
        <w:r w:rsidR="006F10D7">
          <w:rPr>
            <w:noProof/>
            <w:webHidden/>
          </w:rPr>
          <w:t>1</w:t>
        </w:r>
        <w:r w:rsidR="006F10D7">
          <w:rPr>
            <w:noProof/>
            <w:webHidden/>
          </w:rPr>
          <w:fldChar w:fldCharType="end"/>
        </w:r>
      </w:hyperlink>
    </w:p>
    <w:p w14:paraId="72282978" w14:textId="77777777" w:rsidR="006F10D7" w:rsidRDefault="006F10D7">
      <w:pPr>
        <w:pStyle w:val="TOC1"/>
        <w:rPr>
          <w:rFonts w:asciiTheme="minorHAnsi" w:eastAsiaTheme="minorEastAsia" w:hAnsiTheme="minorHAnsi" w:cstheme="minorBidi"/>
          <w:b w:val="0"/>
          <w:bCs w:val="0"/>
          <w:noProof/>
          <w:szCs w:val="22"/>
        </w:rPr>
      </w:pPr>
      <w:hyperlink w:anchor="_Toc523224094" w:history="1">
        <w:r w:rsidRPr="006751D3">
          <w:rPr>
            <w:rStyle w:val="Hyperlink"/>
            <w:noProof/>
          </w:rPr>
          <w:t>Chapter One   Pharmacy Data Management Options</w:t>
        </w:r>
        <w:r>
          <w:rPr>
            <w:noProof/>
            <w:webHidden/>
          </w:rPr>
          <w:tab/>
        </w:r>
        <w:r>
          <w:rPr>
            <w:noProof/>
            <w:webHidden/>
          </w:rPr>
          <w:fldChar w:fldCharType="begin"/>
        </w:r>
        <w:r>
          <w:rPr>
            <w:noProof/>
            <w:webHidden/>
          </w:rPr>
          <w:instrText xml:space="preserve"> PAGEREF _Toc523224094 \h </w:instrText>
        </w:r>
        <w:r>
          <w:rPr>
            <w:noProof/>
            <w:webHidden/>
          </w:rPr>
        </w:r>
        <w:r>
          <w:rPr>
            <w:noProof/>
            <w:webHidden/>
          </w:rPr>
          <w:fldChar w:fldCharType="separate"/>
        </w:r>
        <w:r>
          <w:rPr>
            <w:noProof/>
            <w:webHidden/>
          </w:rPr>
          <w:t>3</w:t>
        </w:r>
        <w:r>
          <w:rPr>
            <w:noProof/>
            <w:webHidden/>
          </w:rPr>
          <w:fldChar w:fldCharType="end"/>
        </w:r>
      </w:hyperlink>
    </w:p>
    <w:p w14:paraId="09CBD928" w14:textId="77777777" w:rsidR="006F10D7" w:rsidRDefault="006F10D7">
      <w:pPr>
        <w:pStyle w:val="TOC2"/>
        <w:rPr>
          <w:rFonts w:asciiTheme="minorHAnsi" w:eastAsiaTheme="minorEastAsia" w:hAnsiTheme="minorHAnsi" w:cstheme="minorBidi"/>
          <w:b w:val="0"/>
          <w:i w:val="0"/>
          <w:iCs w:val="0"/>
          <w:noProof/>
          <w:szCs w:val="22"/>
        </w:rPr>
      </w:pPr>
      <w:hyperlink w:anchor="_Toc523224095" w:history="1">
        <w:r w:rsidRPr="006751D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i w:val="0"/>
            <w:iCs w:val="0"/>
            <w:noProof/>
            <w:szCs w:val="22"/>
          </w:rPr>
          <w:tab/>
        </w:r>
        <w:r w:rsidRPr="006751D3">
          <w:rPr>
            <w:rStyle w:val="Hyperlink"/>
            <w:noProof/>
          </w:rPr>
          <w:t>CMOP Mark/Unmark (Single drug)</w:t>
        </w:r>
        <w:r>
          <w:rPr>
            <w:noProof/>
            <w:webHidden/>
          </w:rPr>
          <w:tab/>
        </w:r>
        <w:r>
          <w:rPr>
            <w:noProof/>
            <w:webHidden/>
          </w:rPr>
          <w:fldChar w:fldCharType="begin"/>
        </w:r>
        <w:r>
          <w:rPr>
            <w:noProof/>
            <w:webHidden/>
          </w:rPr>
          <w:instrText xml:space="preserve"> PAGEREF _Toc523224095 \h </w:instrText>
        </w:r>
        <w:r>
          <w:rPr>
            <w:noProof/>
            <w:webHidden/>
          </w:rPr>
        </w:r>
        <w:r>
          <w:rPr>
            <w:noProof/>
            <w:webHidden/>
          </w:rPr>
          <w:fldChar w:fldCharType="separate"/>
        </w:r>
        <w:r>
          <w:rPr>
            <w:noProof/>
            <w:webHidden/>
          </w:rPr>
          <w:t>6</w:t>
        </w:r>
        <w:r>
          <w:rPr>
            <w:noProof/>
            <w:webHidden/>
          </w:rPr>
          <w:fldChar w:fldCharType="end"/>
        </w:r>
      </w:hyperlink>
    </w:p>
    <w:p w14:paraId="6C56910C" w14:textId="77777777" w:rsidR="006F10D7" w:rsidRDefault="006F10D7">
      <w:pPr>
        <w:pStyle w:val="TOC2"/>
        <w:rPr>
          <w:rFonts w:asciiTheme="minorHAnsi" w:eastAsiaTheme="minorEastAsia" w:hAnsiTheme="minorHAnsi" w:cstheme="minorBidi"/>
          <w:b w:val="0"/>
          <w:i w:val="0"/>
          <w:iCs w:val="0"/>
          <w:noProof/>
          <w:szCs w:val="22"/>
        </w:rPr>
      </w:pPr>
      <w:hyperlink w:anchor="_Toc523224096" w:history="1">
        <w:r w:rsidRPr="006751D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i w:val="0"/>
            <w:iCs w:val="0"/>
            <w:noProof/>
            <w:szCs w:val="22"/>
          </w:rPr>
          <w:tab/>
        </w:r>
        <w:r w:rsidRPr="006751D3">
          <w:rPr>
            <w:rStyle w:val="Hyperlink"/>
            <w:noProof/>
          </w:rPr>
          <w:t>Dosages</w:t>
        </w:r>
        <w:r>
          <w:rPr>
            <w:noProof/>
            <w:webHidden/>
          </w:rPr>
          <w:tab/>
        </w:r>
        <w:r>
          <w:rPr>
            <w:noProof/>
            <w:webHidden/>
          </w:rPr>
          <w:fldChar w:fldCharType="begin"/>
        </w:r>
        <w:r>
          <w:rPr>
            <w:noProof/>
            <w:webHidden/>
          </w:rPr>
          <w:instrText xml:space="preserve"> PAGEREF _Toc523224096 \h </w:instrText>
        </w:r>
        <w:r>
          <w:rPr>
            <w:noProof/>
            <w:webHidden/>
          </w:rPr>
        </w:r>
        <w:r>
          <w:rPr>
            <w:noProof/>
            <w:webHidden/>
          </w:rPr>
          <w:fldChar w:fldCharType="separate"/>
        </w:r>
        <w:r>
          <w:rPr>
            <w:noProof/>
            <w:webHidden/>
          </w:rPr>
          <w:t>7</w:t>
        </w:r>
        <w:r>
          <w:rPr>
            <w:noProof/>
            <w:webHidden/>
          </w:rPr>
          <w:fldChar w:fldCharType="end"/>
        </w:r>
      </w:hyperlink>
    </w:p>
    <w:p w14:paraId="50075811" w14:textId="77777777" w:rsidR="006F10D7" w:rsidRDefault="006F10D7">
      <w:pPr>
        <w:pStyle w:val="TOC3"/>
        <w:rPr>
          <w:rFonts w:asciiTheme="minorHAnsi" w:eastAsiaTheme="minorEastAsia" w:hAnsiTheme="minorHAnsi" w:cstheme="minorBidi"/>
          <w:noProof/>
          <w:sz w:val="22"/>
          <w:szCs w:val="22"/>
        </w:rPr>
      </w:pPr>
      <w:hyperlink w:anchor="_Toc523224097" w:history="1">
        <w:r w:rsidRPr="006751D3">
          <w:rPr>
            <w:rStyle w:val="Hyperlink"/>
            <w:noProof/>
          </w:rPr>
          <w:t>1.2.1</w:t>
        </w:r>
        <w:r>
          <w:rPr>
            <w:rFonts w:asciiTheme="minorHAnsi" w:eastAsiaTheme="minorEastAsia" w:hAnsiTheme="minorHAnsi" w:cstheme="minorBidi"/>
            <w:noProof/>
            <w:sz w:val="22"/>
            <w:szCs w:val="22"/>
          </w:rPr>
          <w:tab/>
        </w:r>
        <w:r w:rsidRPr="006751D3">
          <w:rPr>
            <w:rStyle w:val="Hyperlink"/>
            <w:noProof/>
          </w:rPr>
          <w:t>Auto Create Dosages</w:t>
        </w:r>
        <w:r>
          <w:rPr>
            <w:noProof/>
            <w:webHidden/>
          </w:rPr>
          <w:tab/>
        </w:r>
        <w:r>
          <w:rPr>
            <w:noProof/>
            <w:webHidden/>
          </w:rPr>
          <w:fldChar w:fldCharType="begin"/>
        </w:r>
        <w:r>
          <w:rPr>
            <w:noProof/>
            <w:webHidden/>
          </w:rPr>
          <w:instrText xml:space="preserve"> PAGEREF _Toc523224097 \h </w:instrText>
        </w:r>
        <w:r>
          <w:rPr>
            <w:noProof/>
            <w:webHidden/>
          </w:rPr>
        </w:r>
        <w:r>
          <w:rPr>
            <w:noProof/>
            <w:webHidden/>
          </w:rPr>
          <w:fldChar w:fldCharType="separate"/>
        </w:r>
        <w:r>
          <w:rPr>
            <w:noProof/>
            <w:webHidden/>
          </w:rPr>
          <w:t>8</w:t>
        </w:r>
        <w:r>
          <w:rPr>
            <w:noProof/>
            <w:webHidden/>
          </w:rPr>
          <w:fldChar w:fldCharType="end"/>
        </w:r>
      </w:hyperlink>
    </w:p>
    <w:p w14:paraId="44CA74CB" w14:textId="77777777" w:rsidR="006F10D7" w:rsidRDefault="006F10D7">
      <w:pPr>
        <w:pStyle w:val="TOC3"/>
        <w:rPr>
          <w:rFonts w:asciiTheme="minorHAnsi" w:eastAsiaTheme="minorEastAsia" w:hAnsiTheme="minorHAnsi" w:cstheme="minorBidi"/>
          <w:noProof/>
          <w:sz w:val="22"/>
          <w:szCs w:val="22"/>
        </w:rPr>
      </w:pPr>
      <w:hyperlink w:anchor="_Toc523224098" w:history="1">
        <w:r w:rsidRPr="006751D3">
          <w:rPr>
            <w:rStyle w:val="Hyperlink"/>
            <w:noProof/>
          </w:rPr>
          <w:t>1.2.2</w:t>
        </w:r>
        <w:r>
          <w:rPr>
            <w:rFonts w:asciiTheme="minorHAnsi" w:eastAsiaTheme="minorEastAsia" w:hAnsiTheme="minorHAnsi" w:cstheme="minorBidi"/>
            <w:noProof/>
            <w:sz w:val="22"/>
            <w:szCs w:val="22"/>
          </w:rPr>
          <w:tab/>
        </w:r>
        <w:r w:rsidRPr="006751D3">
          <w:rPr>
            <w:rStyle w:val="Hyperlink"/>
            <w:noProof/>
          </w:rPr>
          <w:t>Dosage Form File Enter/Edit</w:t>
        </w:r>
        <w:r>
          <w:rPr>
            <w:noProof/>
            <w:webHidden/>
          </w:rPr>
          <w:tab/>
        </w:r>
        <w:r>
          <w:rPr>
            <w:noProof/>
            <w:webHidden/>
          </w:rPr>
          <w:fldChar w:fldCharType="begin"/>
        </w:r>
        <w:r>
          <w:rPr>
            <w:noProof/>
            <w:webHidden/>
          </w:rPr>
          <w:instrText xml:space="preserve"> PAGEREF _Toc523224098 \h </w:instrText>
        </w:r>
        <w:r>
          <w:rPr>
            <w:noProof/>
            <w:webHidden/>
          </w:rPr>
        </w:r>
        <w:r>
          <w:rPr>
            <w:noProof/>
            <w:webHidden/>
          </w:rPr>
          <w:fldChar w:fldCharType="separate"/>
        </w:r>
        <w:r>
          <w:rPr>
            <w:noProof/>
            <w:webHidden/>
          </w:rPr>
          <w:t>8</w:t>
        </w:r>
        <w:r>
          <w:rPr>
            <w:noProof/>
            <w:webHidden/>
          </w:rPr>
          <w:fldChar w:fldCharType="end"/>
        </w:r>
      </w:hyperlink>
    </w:p>
    <w:p w14:paraId="25EF69D0" w14:textId="77777777" w:rsidR="006F10D7" w:rsidRDefault="006F10D7">
      <w:pPr>
        <w:pStyle w:val="TOC3"/>
        <w:rPr>
          <w:rFonts w:asciiTheme="minorHAnsi" w:eastAsiaTheme="minorEastAsia" w:hAnsiTheme="minorHAnsi" w:cstheme="minorBidi"/>
          <w:noProof/>
          <w:sz w:val="22"/>
          <w:szCs w:val="22"/>
        </w:rPr>
      </w:pPr>
      <w:hyperlink w:anchor="_Toc523224099" w:history="1">
        <w:r w:rsidRPr="006751D3">
          <w:rPr>
            <w:rStyle w:val="Hyperlink"/>
            <w:noProof/>
          </w:rPr>
          <w:t>1.2.3</w:t>
        </w:r>
        <w:r>
          <w:rPr>
            <w:rFonts w:asciiTheme="minorHAnsi" w:eastAsiaTheme="minorEastAsia" w:hAnsiTheme="minorHAnsi" w:cstheme="minorBidi"/>
            <w:noProof/>
            <w:sz w:val="22"/>
            <w:szCs w:val="22"/>
          </w:rPr>
          <w:tab/>
        </w:r>
        <w:r w:rsidRPr="006751D3">
          <w:rPr>
            <w:rStyle w:val="Hyperlink"/>
            <w:noProof/>
          </w:rPr>
          <w:t>Enter/Edit Dosages</w:t>
        </w:r>
        <w:r>
          <w:rPr>
            <w:noProof/>
            <w:webHidden/>
          </w:rPr>
          <w:tab/>
        </w:r>
        <w:r>
          <w:rPr>
            <w:noProof/>
            <w:webHidden/>
          </w:rPr>
          <w:fldChar w:fldCharType="begin"/>
        </w:r>
        <w:r>
          <w:rPr>
            <w:noProof/>
            <w:webHidden/>
          </w:rPr>
          <w:instrText xml:space="preserve"> PAGEREF _Toc523224099 \h </w:instrText>
        </w:r>
        <w:r>
          <w:rPr>
            <w:noProof/>
            <w:webHidden/>
          </w:rPr>
        </w:r>
        <w:r>
          <w:rPr>
            <w:noProof/>
            <w:webHidden/>
          </w:rPr>
          <w:fldChar w:fldCharType="separate"/>
        </w:r>
        <w:r>
          <w:rPr>
            <w:noProof/>
            <w:webHidden/>
          </w:rPr>
          <w:t>9</w:t>
        </w:r>
        <w:r>
          <w:rPr>
            <w:noProof/>
            <w:webHidden/>
          </w:rPr>
          <w:fldChar w:fldCharType="end"/>
        </w:r>
      </w:hyperlink>
    </w:p>
    <w:p w14:paraId="6CBB10C6" w14:textId="77777777" w:rsidR="006F10D7" w:rsidRDefault="006F10D7">
      <w:pPr>
        <w:pStyle w:val="TOC3"/>
        <w:rPr>
          <w:rFonts w:asciiTheme="minorHAnsi" w:eastAsiaTheme="minorEastAsia" w:hAnsiTheme="minorHAnsi" w:cstheme="minorBidi"/>
          <w:noProof/>
          <w:sz w:val="22"/>
          <w:szCs w:val="22"/>
        </w:rPr>
      </w:pPr>
      <w:hyperlink w:anchor="_Toc523224100" w:history="1">
        <w:r w:rsidRPr="006751D3">
          <w:rPr>
            <w:rStyle w:val="Hyperlink"/>
            <w:noProof/>
          </w:rPr>
          <w:t>1.2.4</w:t>
        </w:r>
        <w:r>
          <w:rPr>
            <w:rFonts w:asciiTheme="minorHAnsi" w:eastAsiaTheme="minorEastAsia" w:hAnsiTheme="minorHAnsi" w:cstheme="minorBidi"/>
            <w:noProof/>
            <w:sz w:val="22"/>
            <w:szCs w:val="22"/>
          </w:rPr>
          <w:tab/>
        </w:r>
        <w:r w:rsidRPr="006751D3">
          <w:rPr>
            <w:rStyle w:val="Hyperlink"/>
            <w:noProof/>
          </w:rPr>
          <w:t>Most Common Dosages Report</w:t>
        </w:r>
        <w:r>
          <w:rPr>
            <w:noProof/>
            <w:webHidden/>
          </w:rPr>
          <w:tab/>
        </w:r>
        <w:r>
          <w:rPr>
            <w:noProof/>
            <w:webHidden/>
          </w:rPr>
          <w:fldChar w:fldCharType="begin"/>
        </w:r>
        <w:r>
          <w:rPr>
            <w:noProof/>
            <w:webHidden/>
          </w:rPr>
          <w:instrText xml:space="preserve"> PAGEREF _Toc523224100 \h </w:instrText>
        </w:r>
        <w:r>
          <w:rPr>
            <w:noProof/>
            <w:webHidden/>
          </w:rPr>
        </w:r>
        <w:r>
          <w:rPr>
            <w:noProof/>
            <w:webHidden/>
          </w:rPr>
          <w:fldChar w:fldCharType="separate"/>
        </w:r>
        <w:r>
          <w:rPr>
            <w:noProof/>
            <w:webHidden/>
          </w:rPr>
          <w:t>18</w:t>
        </w:r>
        <w:r>
          <w:rPr>
            <w:noProof/>
            <w:webHidden/>
          </w:rPr>
          <w:fldChar w:fldCharType="end"/>
        </w:r>
      </w:hyperlink>
    </w:p>
    <w:p w14:paraId="5F7F6F51" w14:textId="77777777" w:rsidR="006F10D7" w:rsidRDefault="006F10D7">
      <w:pPr>
        <w:pStyle w:val="TOC3"/>
        <w:rPr>
          <w:rFonts w:asciiTheme="minorHAnsi" w:eastAsiaTheme="minorEastAsia" w:hAnsiTheme="minorHAnsi" w:cstheme="minorBidi"/>
          <w:noProof/>
          <w:sz w:val="22"/>
          <w:szCs w:val="22"/>
        </w:rPr>
      </w:pPr>
      <w:hyperlink w:anchor="_Toc523224101" w:history="1">
        <w:r w:rsidRPr="006751D3">
          <w:rPr>
            <w:rStyle w:val="Hyperlink"/>
            <w:noProof/>
          </w:rPr>
          <w:t>1.2.5</w:t>
        </w:r>
        <w:r>
          <w:rPr>
            <w:rFonts w:asciiTheme="minorHAnsi" w:eastAsiaTheme="minorEastAsia" w:hAnsiTheme="minorHAnsi" w:cstheme="minorBidi"/>
            <w:noProof/>
            <w:sz w:val="22"/>
            <w:szCs w:val="22"/>
          </w:rPr>
          <w:tab/>
        </w:r>
        <w:r w:rsidRPr="006751D3">
          <w:rPr>
            <w:rStyle w:val="Hyperlink"/>
            <w:noProof/>
          </w:rPr>
          <w:t>Noun/Dosage Form Report</w:t>
        </w:r>
        <w:r>
          <w:rPr>
            <w:noProof/>
            <w:webHidden/>
          </w:rPr>
          <w:tab/>
        </w:r>
        <w:r>
          <w:rPr>
            <w:noProof/>
            <w:webHidden/>
          </w:rPr>
          <w:fldChar w:fldCharType="begin"/>
        </w:r>
        <w:r>
          <w:rPr>
            <w:noProof/>
            <w:webHidden/>
          </w:rPr>
          <w:instrText xml:space="preserve"> PAGEREF _Toc523224101 \h </w:instrText>
        </w:r>
        <w:r>
          <w:rPr>
            <w:noProof/>
            <w:webHidden/>
          </w:rPr>
        </w:r>
        <w:r>
          <w:rPr>
            <w:noProof/>
            <w:webHidden/>
          </w:rPr>
          <w:fldChar w:fldCharType="separate"/>
        </w:r>
        <w:r>
          <w:rPr>
            <w:noProof/>
            <w:webHidden/>
          </w:rPr>
          <w:t>20</w:t>
        </w:r>
        <w:r>
          <w:rPr>
            <w:noProof/>
            <w:webHidden/>
          </w:rPr>
          <w:fldChar w:fldCharType="end"/>
        </w:r>
      </w:hyperlink>
    </w:p>
    <w:p w14:paraId="36DE6C24" w14:textId="77777777" w:rsidR="006F10D7" w:rsidRDefault="006F10D7">
      <w:pPr>
        <w:pStyle w:val="TOC3"/>
        <w:rPr>
          <w:rFonts w:asciiTheme="minorHAnsi" w:eastAsiaTheme="minorEastAsia" w:hAnsiTheme="minorHAnsi" w:cstheme="minorBidi"/>
          <w:noProof/>
          <w:sz w:val="22"/>
          <w:szCs w:val="22"/>
        </w:rPr>
      </w:pPr>
      <w:hyperlink w:anchor="_Toc523224102" w:history="1">
        <w:r w:rsidRPr="006751D3">
          <w:rPr>
            <w:rStyle w:val="Hyperlink"/>
            <w:noProof/>
          </w:rPr>
          <w:t>1.2.6</w:t>
        </w:r>
        <w:r>
          <w:rPr>
            <w:rFonts w:asciiTheme="minorHAnsi" w:eastAsiaTheme="minorEastAsia" w:hAnsiTheme="minorHAnsi" w:cstheme="minorBidi"/>
            <w:noProof/>
            <w:sz w:val="22"/>
            <w:szCs w:val="22"/>
          </w:rPr>
          <w:tab/>
        </w:r>
        <w:r w:rsidRPr="006751D3">
          <w:rPr>
            <w:rStyle w:val="Hyperlink"/>
            <w:noProof/>
          </w:rPr>
          <w:t>Review Dosages Report</w:t>
        </w:r>
        <w:r>
          <w:rPr>
            <w:noProof/>
            <w:webHidden/>
          </w:rPr>
          <w:tab/>
        </w:r>
        <w:r>
          <w:rPr>
            <w:noProof/>
            <w:webHidden/>
          </w:rPr>
          <w:fldChar w:fldCharType="begin"/>
        </w:r>
        <w:r>
          <w:rPr>
            <w:noProof/>
            <w:webHidden/>
          </w:rPr>
          <w:instrText xml:space="preserve"> PAGEREF _Toc523224102 \h </w:instrText>
        </w:r>
        <w:r>
          <w:rPr>
            <w:noProof/>
            <w:webHidden/>
          </w:rPr>
        </w:r>
        <w:r>
          <w:rPr>
            <w:noProof/>
            <w:webHidden/>
          </w:rPr>
          <w:fldChar w:fldCharType="separate"/>
        </w:r>
        <w:r>
          <w:rPr>
            <w:noProof/>
            <w:webHidden/>
          </w:rPr>
          <w:t>21</w:t>
        </w:r>
        <w:r>
          <w:rPr>
            <w:noProof/>
            <w:webHidden/>
          </w:rPr>
          <w:fldChar w:fldCharType="end"/>
        </w:r>
      </w:hyperlink>
    </w:p>
    <w:p w14:paraId="0DE76245" w14:textId="77777777" w:rsidR="006F10D7" w:rsidRDefault="006F10D7">
      <w:pPr>
        <w:pStyle w:val="TOC3"/>
        <w:rPr>
          <w:rFonts w:asciiTheme="minorHAnsi" w:eastAsiaTheme="minorEastAsia" w:hAnsiTheme="minorHAnsi" w:cstheme="minorBidi"/>
          <w:noProof/>
          <w:sz w:val="22"/>
          <w:szCs w:val="22"/>
        </w:rPr>
      </w:pPr>
      <w:hyperlink w:anchor="_Toc523224103" w:history="1">
        <w:r w:rsidRPr="006751D3">
          <w:rPr>
            <w:rStyle w:val="Hyperlink"/>
            <w:noProof/>
          </w:rPr>
          <w:t>1.2.7</w:t>
        </w:r>
        <w:r>
          <w:rPr>
            <w:rFonts w:asciiTheme="minorHAnsi" w:eastAsiaTheme="minorEastAsia" w:hAnsiTheme="minorHAnsi" w:cstheme="minorBidi"/>
            <w:noProof/>
            <w:sz w:val="22"/>
            <w:szCs w:val="22"/>
          </w:rPr>
          <w:tab/>
        </w:r>
        <w:r w:rsidRPr="006751D3">
          <w:rPr>
            <w:rStyle w:val="Hyperlink"/>
            <w:noProof/>
          </w:rPr>
          <w:t>Local Possible Dosages Report</w:t>
        </w:r>
        <w:r>
          <w:rPr>
            <w:noProof/>
            <w:webHidden/>
          </w:rPr>
          <w:tab/>
        </w:r>
        <w:r>
          <w:rPr>
            <w:noProof/>
            <w:webHidden/>
          </w:rPr>
          <w:fldChar w:fldCharType="begin"/>
        </w:r>
        <w:r>
          <w:rPr>
            <w:noProof/>
            <w:webHidden/>
          </w:rPr>
          <w:instrText xml:space="preserve"> PAGEREF _Toc523224103 \h </w:instrText>
        </w:r>
        <w:r>
          <w:rPr>
            <w:noProof/>
            <w:webHidden/>
          </w:rPr>
        </w:r>
        <w:r>
          <w:rPr>
            <w:noProof/>
            <w:webHidden/>
          </w:rPr>
          <w:fldChar w:fldCharType="separate"/>
        </w:r>
        <w:r>
          <w:rPr>
            <w:noProof/>
            <w:webHidden/>
          </w:rPr>
          <w:t>23</w:t>
        </w:r>
        <w:r>
          <w:rPr>
            <w:noProof/>
            <w:webHidden/>
          </w:rPr>
          <w:fldChar w:fldCharType="end"/>
        </w:r>
      </w:hyperlink>
    </w:p>
    <w:p w14:paraId="00B1A598" w14:textId="77777777" w:rsidR="006F10D7" w:rsidRDefault="006F10D7">
      <w:pPr>
        <w:pStyle w:val="TOC3"/>
        <w:rPr>
          <w:rFonts w:asciiTheme="minorHAnsi" w:eastAsiaTheme="minorEastAsia" w:hAnsiTheme="minorHAnsi" w:cstheme="minorBidi"/>
          <w:noProof/>
          <w:sz w:val="22"/>
          <w:szCs w:val="22"/>
        </w:rPr>
      </w:pPr>
      <w:hyperlink w:anchor="_Toc523224104" w:history="1">
        <w:r w:rsidRPr="006751D3">
          <w:rPr>
            <w:rStyle w:val="Hyperlink"/>
            <w:noProof/>
          </w:rPr>
          <w:t>1.2.8</w:t>
        </w:r>
        <w:r>
          <w:rPr>
            <w:rFonts w:asciiTheme="minorHAnsi" w:eastAsiaTheme="minorEastAsia" w:hAnsiTheme="minorHAnsi" w:cstheme="minorBidi"/>
            <w:noProof/>
            <w:sz w:val="22"/>
            <w:szCs w:val="22"/>
          </w:rPr>
          <w:tab/>
        </w:r>
        <w:r w:rsidRPr="006751D3">
          <w:rPr>
            <w:rStyle w:val="Hyperlink"/>
            <w:noProof/>
          </w:rPr>
          <w:t>Request Change to Dose Unit</w:t>
        </w:r>
        <w:r>
          <w:rPr>
            <w:noProof/>
            <w:webHidden/>
          </w:rPr>
          <w:tab/>
        </w:r>
        <w:r>
          <w:rPr>
            <w:noProof/>
            <w:webHidden/>
          </w:rPr>
          <w:fldChar w:fldCharType="begin"/>
        </w:r>
        <w:r>
          <w:rPr>
            <w:noProof/>
            <w:webHidden/>
          </w:rPr>
          <w:instrText xml:space="preserve"> PAGEREF _Toc523224104 \h </w:instrText>
        </w:r>
        <w:r>
          <w:rPr>
            <w:noProof/>
            <w:webHidden/>
          </w:rPr>
        </w:r>
        <w:r>
          <w:rPr>
            <w:noProof/>
            <w:webHidden/>
          </w:rPr>
          <w:fldChar w:fldCharType="separate"/>
        </w:r>
        <w:r>
          <w:rPr>
            <w:noProof/>
            <w:webHidden/>
          </w:rPr>
          <w:t>24</w:t>
        </w:r>
        <w:r>
          <w:rPr>
            <w:noProof/>
            <w:webHidden/>
          </w:rPr>
          <w:fldChar w:fldCharType="end"/>
        </w:r>
      </w:hyperlink>
    </w:p>
    <w:p w14:paraId="3A2A785C" w14:textId="77777777" w:rsidR="006F10D7" w:rsidRDefault="006F10D7">
      <w:pPr>
        <w:pStyle w:val="TOC3"/>
        <w:rPr>
          <w:rFonts w:asciiTheme="minorHAnsi" w:eastAsiaTheme="minorEastAsia" w:hAnsiTheme="minorHAnsi" w:cstheme="minorBidi"/>
          <w:noProof/>
          <w:sz w:val="22"/>
          <w:szCs w:val="22"/>
        </w:rPr>
      </w:pPr>
      <w:hyperlink w:anchor="_Toc523224105" w:history="1">
        <w:r w:rsidRPr="006751D3">
          <w:rPr>
            <w:rStyle w:val="Hyperlink"/>
            <w:noProof/>
          </w:rPr>
          <w:t>1.2.9</w:t>
        </w:r>
        <w:r>
          <w:rPr>
            <w:rFonts w:asciiTheme="minorHAnsi" w:eastAsiaTheme="minorEastAsia" w:hAnsiTheme="minorHAnsi" w:cstheme="minorBidi"/>
            <w:noProof/>
            <w:sz w:val="22"/>
            <w:szCs w:val="22"/>
          </w:rPr>
          <w:tab/>
        </w:r>
        <w:r w:rsidRPr="006751D3">
          <w:rPr>
            <w:rStyle w:val="Hyperlink"/>
            <w:noProof/>
          </w:rPr>
          <w:t>Lookup Dosing Check Info for Drug</w:t>
        </w:r>
        <w:r>
          <w:rPr>
            <w:noProof/>
            <w:webHidden/>
          </w:rPr>
          <w:tab/>
        </w:r>
        <w:r>
          <w:rPr>
            <w:noProof/>
            <w:webHidden/>
          </w:rPr>
          <w:fldChar w:fldCharType="begin"/>
        </w:r>
        <w:r>
          <w:rPr>
            <w:noProof/>
            <w:webHidden/>
          </w:rPr>
          <w:instrText xml:space="preserve"> PAGEREF _Toc523224105 \h </w:instrText>
        </w:r>
        <w:r>
          <w:rPr>
            <w:noProof/>
            <w:webHidden/>
          </w:rPr>
        </w:r>
        <w:r>
          <w:rPr>
            <w:noProof/>
            <w:webHidden/>
          </w:rPr>
          <w:fldChar w:fldCharType="separate"/>
        </w:r>
        <w:r>
          <w:rPr>
            <w:noProof/>
            <w:webHidden/>
          </w:rPr>
          <w:t>26</w:t>
        </w:r>
        <w:r>
          <w:rPr>
            <w:noProof/>
            <w:webHidden/>
          </w:rPr>
          <w:fldChar w:fldCharType="end"/>
        </w:r>
      </w:hyperlink>
    </w:p>
    <w:p w14:paraId="0A58277C" w14:textId="77777777" w:rsidR="006F10D7" w:rsidRDefault="006F10D7">
      <w:pPr>
        <w:pStyle w:val="TOC3"/>
        <w:rPr>
          <w:rFonts w:asciiTheme="minorHAnsi" w:eastAsiaTheme="minorEastAsia" w:hAnsiTheme="minorHAnsi" w:cstheme="minorBidi"/>
          <w:noProof/>
          <w:sz w:val="22"/>
          <w:szCs w:val="22"/>
        </w:rPr>
      </w:pPr>
      <w:hyperlink w:anchor="_Toc523224106" w:history="1">
        <w:r w:rsidRPr="006751D3">
          <w:rPr>
            <w:rStyle w:val="Hyperlink"/>
            <w:noProof/>
          </w:rPr>
          <w:t>1.2.10</w:t>
        </w:r>
        <w:r>
          <w:rPr>
            <w:rFonts w:asciiTheme="minorHAnsi" w:eastAsiaTheme="minorEastAsia" w:hAnsiTheme="minorHAnsi" w:cstheme="minorBidi"/>
            <w:noProof/>
            <w:sz w:val="22"/>
            <w:szCs w:val="22"/>
          </w:rPr>
          <w:tab/>
        </w:r>
        <w:r w:rsidRPr="006751D3">
          <w:rPr>
            <w:rStyle w:val="Hyperlink"/>
            <w:noProof/>
          </w:rPr>
          <w:t>Drug Names with Trailing Spaces Report</w:t>
        </w:r>
        <w:r>
          <w:rPr>
            <w:noProof/>
            <w:webHidden/>
          </w:rPr>
          <w:tab/>
        </w:r>
        <w:r>
          <w:rPr>
            <w:noProof/>
            <w:webHidden/>
          </w:rPr>
          <w:fldChar w:fldCharType="begin"/>
        </w:r>
        <w:r>
          <w:rPr>
            <w:noProof/>
            <w:webHidden/>
          </w:rPr>
          <w:instrText xml:space="preserve"> PAGEREF _Toc523224106 \h </w:instrText>
        </w:r>
        <w:r>
          <w:rPr>
            <w:noProof/>
            <w:webHidden/>
          </w:rPr>
        </w:r>
        <w:r>
          <w:rPr>
            <w:noProof/>
            <w:webHidden/>
          </w:rPr>
          <w:fldChar w:fldCharType="separate"/>
        </w:r>
        <w:r>
          <w:rPr>
            <w:noProof/>
            <w:webHidden/>
          </w:rPr>
          <w:t>29</w:t>
        </w:r>
        <w:r>
          <w:rPr>
            <w:noProof/>
            <w:webHidden/>
          </w:rPr>
          <w:fldChar w:fldCharType="end"/>
        </w:r>
      </w:hyperlink>
    </w:p>
    <w:p w14:paraId="72EF789D" w14:textId="77777777" w:rsidR="006F10D7" w:rsidRDefault="006F10D7">
      <w:pPr>
        <w:pStyle w:val="TOC3"/>
        <w:rPr>
          <w:rFonts w:asciiTheme="minorHAnsi" w:eastAsiaTheme="minorEastAsia" w:hAnsiTheme="minorHAnsi" w:cstheme="minorBidi"/>
          <w:noProof/>
          <w:sz w:val="22"/>
          <w:szCs w:val="22"/>
        </w:rPr>
      </w:pPr>
      <w:hyperlink w:anchor="_Toc523224107" w:history="1">
        <w:r w:rsidRPr="006751D3">
          <w:rPr>
            <w:rStyle w:val="Hyperlink"/>
            <w:noProof/>
          </w:rPr>
          <w:t>1.2.11</w:t>
        </w:r>
        <w:r>
          <w:rPr>
            <w:rFonts w:asciiTheme="minorHAnsi" w:eastAsiaTheme="minorEastAsia" w:hAnsiTheme="minorHAnsi" w:cstheme="minorBidi"/>
            <w:noProof/>
            <w:sz w:val="22"/>
            <w:szCs w:val="22"/>
          </w:rPr>
          <w:tab/>
        </w:r>
        <w:r w:rsidRPr="006751D3">
          <w:rPr>
            <w:rStyle w:val="Hyperlink"/>
            <w:noProof/>
          </w:rPr>
          <w:t>Manage Buprenorphine Tx of Pain Dosage Forms</w:t>
        </w:r>
        <w:r>
          <w:rPr>
            <w:noProof/>
            <w:webHidden/>
          </w:rPr>
          <w:tab/>
        </w:r>
        <w:r>
          <w:rPr>
            <w:noProof/>
            <w:webHidden/>
          </w:rPr>
          <w:fldChar w:fldCharType="begin"/>
        </w:r>
        <w:r>
          <w:rPr>
            <w:noProof/>
            <w:webHidden/>
          </w:rPr>
          <w:instrText xml:space="preserve"> PAGEREF _Toc523224107 \h </w:instrText>
        </w:r>
        <w:r>
          <w:rPr>
            <w:noProof/>
            <w:webHidden/>
          </w:rPr>
        </w:r>
        <w:r>
          <w:rPr>
            <w:noProof/>
            <w:webHidden/>
          </w:rPr>
          <w:fldChar w:fldCharType="separate"/>
        </w:r>
        <w:r>
          <w:rPr>
            <w:noProof/>
            <w:webHidden/>
          </w:rPr>
          <w:t>30</w:t>
        </w:r>
        <w:r>
          <w:rPr>
            <w:noProof/>
            <w:webHidden/>
          </w:rPr>
          <w:fldChar w:fldCharType="end"/>
        </w:r>
      </w:hyperlink>
    </w:p>
    <w:p w14:paraId="67F3248E" w14:textId="77777777" w:rsidR="006F10D7" w:rsidRDefault="006F10D7">
      <w:pPr>
        <w:pStyle w:val="TOC3"/>
        <w:rPr>
          <w:rFonts w:asciiTheme="minorHAnsi" w:eastAsiaTheme="minorEastAsia" w:hAnsiTheme="minorHAnsi" w:cstheme="minorBidi"/>
          <w:noProof/>
          <w:sz w:val="22"/>
          <w:szCs w:val="22"/>
        </w:rPr>
      </w:pPr>
      <w:hyperlink w:anchor="_Toc523224108" w:history="1">
        <w:r w:rsidRPr="006751D3">
          <w:rPr>
            <w:rStyle w:val="Hyperlink"/>
            <w:noProof/>
          </w:rPr>
          <w:t>[PSS BUPRENORPHINE DOSAGE FORMS]</w:t>
        </w:r>
        <w:r>
          <w:rPr>
            <w:noProof/>
            <w:webHidden/>
          </w:rPr>
          <w:tab/>
        </w:r>
        <w:r>
          <w:rPr>
            <w:noProof/>
            <w:webHidden/>
          </w:rPr>
          <w:fldChar w:fldCharType="begin"/>
        </w:r>
        <w:r>
          <w:rPr>
            <w:noProof/>
            <w:webHidden/>
          </w:rPr>
          <w:instrText xml:space="preserve"> PAGEREF _Toc523224108 \h </w:instrText>
        </w:r>
        <w:r>
          <w:rPr>
            <w:noProof/>
            <w:webHidden/>
          </w:rPr>
        </w:r>
        <w:r>
          <w:rPr>
            <w:noProof/>
            <w:webHidden/>
          </w:rPr>
          <w:fldChar w:fldCharType="separate"/>
        </w:r>
        <w:r>
          <w:rPr>
            <w:noProof/>
            <w:webHidden/>
          </w:rPr>
          <w:t>30</w:t>
        </w:r>
        <w:r>
          <w:rPr>
            <w:noProof/>
            <w:webHidden/>
          </w:rPr>
          <w:fldChar w:fldCharType="end"/>
        </w:r>
      </w:hyperlink>
    </w:p>
    <w:p w14:paraId="75CE4FCC" w14:textId="77777777" w:rsidR="006F10D7" w:rsidRDefault="006F10D7">
      <w:pPr>
        <w:pStyle w:val="TOC2"/>
        <w:rPr>
          <w:rFonts w:asciiTheme="minorHAnsi" w:eastAsiaTheme="minorEastAsia" w:hAnsiTheme="minorHAnsi" w:cstheme="minorBidi"/>
          <w:b w:val="0"/>
          <w:i w:val="0"/>
          <w:iCs w:val="0"/>
          <w:noProof/>
          <w:szCs w:val="22"/>
        </w:rPr>
      </w:pPr>
      <w:hyperlink w:anchor="_Toc523224109" w:history="1">
        <w:r w:rsidRPr="006751D3">
          <w:rPr>
            <w:rStyle w:val="Hyperlink"/>
            <w:noProof/>
          </w:rPr>
          <w:t>1.3</w:t>
        </w:r>
        <w:r>
          <w:rPr>
            <w:rFonts w:asciiTheme="minorHAnsi" w:eastAsiaTheme="minorEastAsia" w:hAnsiTheme="minorHAnsi" w:cstheme="minorBidi"/>
            <w:b w:val="0"/>
            <w:i w:val="0"/>
            <w:iCs w:val="0"/>
            <w:noProof/>
            <w:szCs w:val="22"/>
          </w:rPr>
          <w:tab/>
        </w:r>
        <w:r w:rsidRPr="006751D3">
          <w:rPr>
            <w:rStyle w:val="Hyperlink"/>
            <w:noProof/>
          </w:rPr>
          <w:t>Drug Enter/Edit</w:t>
        </w:r>
        <w:r>
          <w:rPr>
            <w:noProof/>
            <w:webHidden/>
          </w:rPr>
          <w:tab/>
        </w:r>
        <w:r>
          <w:rPr>
            <w:noProof/>
            <w:webHidden/>
          </w:rPr>
          <w:fldChar w:fldCharType="begin"/>
        </w:r>
        <w:r>
          <w:rPr>
            <w:noProof/>
            <w:webHidden/>
          </w:rPr>
          <w:instrText xml:space="preserve"> PAGEREF _Toc523224109 \h </w:instrText>
        </w:r>
        <w:r>
          <w:rPr>
            <w:noProof/>
            <w:webHidden/>
          </w:rPr>
        </w:r>
        <w:r>
          <w:rPr>
            <w:noProof/>
            <w:webHidden/>
          </w:rPr>
          <w:fldChar w:fldCharType="separate"/>
        </w:r>
        <w:r>
          <w:rPr>
            <w:noProof/>
            <w:webHidden/>
          </w:rPr>
          <w:t>31</w:t>
        </w:r>
        <w:r>
          <w:rPr>
            <w:noProof/>
            <w:webHidden/>
          </w:rPr>
          <w:fldChar w:fldCharType="end"/>
        </w:r>
      </w:hyperlink>
    </w:p>
    <w:p w14:paraId="06D83AC0" w14:textId="77777777" w:rsidR="006F10D7" w:rsidRDefault="006F10D7">
      <w:pPr>
        <w:pStyle w:val="TOC3"/>
        <w:rPr>
          <w:rFonts w:asciiTheme="minorHAnsi" w:eastAsiaTheme="minorEastAsia" w:hAnsiTheme="minorHAnsi" w:cstheme="minorBidi"/>
          <w:noProof/>
          <w:sz w:val="22"/>
          <w:szCs w:val="22"/>
        </w:rPr>
      </w:pPr>
      <w:hyperlink w:anchor="_Toc523224110" w:history="1">
        <w:r w:rsidRPr="006751D3">
          <w:rPr>
            <w:rStyle w:val="Hyperlink"/>
            <w:noProof/>
          </w:rPr>
          <w:t>1.3.1</w:t>
        </w:r>
        <w:r>
          <w:rPr>
            <w:rFonts w:asciiTheme="minorHAnsi" w:eastAsiaTheme="minorEastAsia" w:hAnsiTheme="minorHAnsi" w:cstheme="minorBidi"/>
            <w:noProof/>
            <w:sz w:val="22"/>
            <w:szCs w:val="22"/>
          </w:rPr>
          <w:tab/>
        </w:r>
        <w:r w:rsidRPr="006751D3">
          <w:rPr>
            <w:rStyle w:val="Hyperlink"/>
            <w:noProof/>
          </w:rPr>
          <w:t>Drug File Audits</w:t>
        </w:r>
        <w:r>
          <w:rPr>
            <w:noProof/>
            <w:webHidden/>
          </w:rPr>
          <w:tab/>
        </w:r>
        <w:r>
          <w:rPr>
            <w:noProof/>
            <w:webHidden/>
          </w:rPr>
          <w:fldChar w:fldCharType="begin"/>
        </w:r>
        <w:r>
          <w:rPr>
            <w:noProof/>
            <w:webHidden/>
          </w:rPr>
          <w:instrText xml:space="preserve"> PAGEREF _Toc523224110 \h </w:instrText>
        </w:r>
        <w:r>
          <w:rPr>
            <w:noProof/>
            <w:webHidden/>
          </w:rPr>
        </w:r>
        <w:r>
          <w:rPr>
            <w:noProof/>
            <w:webHidden/>
          </w:rPr>
          <w:fldChar w:fldCharType="separate"/>
        </w:r>
        <w:r>
          <w:rPr>
            <w:noProof/>
            <w:webHidden/>
          </w:rPr>
          <w:t>68</w:t>
        </w:r>
        <w:r>
          <w:rPr>
            <w:noProof/>
            <w:webHidden/>
          </w:rPr>
          <w:fldChar w:fldCharType="end"/>
        </w:r>
      </w:hyperlink>
    </w:p>
    <w:p w14:paraId="3052921F" w14:textId="77777777" w:rsidR="006F10D7" w:rsidRDefault="006F10D7">
      <w:pPr>
        <w:pStyle w:val="TOC4"/>
        <w:rPr>
          <w:rFonts w:asciiTheme="minorHAnsi" w:eastAsiaTheme="minorEastAsia" w:hAnsiTheme="minorHAnsi" w:cstheme="minorBidi"/>
          <w:noProof/>
          <w:sz w:val="22"/>
          <w:szCs w:val="22"/>
        </w:rPr>
      </w:pPr>
      <w:hyperlink w:anchor="_Toc523224111" w:history="1">
        <w:r w:rsidRPr="006751D3">
          <w:rPr>
            <w:rStyle w:val="Hyperlink"/>
            <w:noProof/>
          </w:rPr>
          <w:t>1.3.1.1</w:t>
        </w:r>
        <w:r>
          <w:rPr>
            <w:rFonts w:asciiTheme="minorHAnsi" w:eastAsiaTheme="minorEastAsia" w:hAnsiTheme="minorHAnsi" w:cstheme="minorBidi"/>
            <w:noProof/>
            <w:sz w:val="22"/>
            <w:szCs w:val="22"/>
          </w:rPr>
          <w:tab/>
        </w:r>
        <w:r w:rsidRPr="006751D3">
          <w:rPr>
            <w:rStyle w:val="Hyperlink"/>
            <w:noProof/>
          </w:rPr>
          <w:t>Drug File Audit Notification</w:t>
        </w:r>
        <w:r>
          <w:rPr>
            <w:noProof/>
            <w:webHidden/>
          </w:rPr>
          <w:tab/>
        </w:r>
        <w:r>
          <w:rPr>
            <w:noProof/>
            <w:webHidden/>
          </w:rPr>
          <w:fldChar w:fldCharType="begin"/>
        </w:r>
        <w:r>
          <w:rPr>
            <w:noProof/>
            <w:webHidden/>
          </w:rPr>
          <w:instrText xml:space="preserve"> PAGEREF _Toc523224111 \h </w:instrText>
        </w:r>
        <w:r>
          <w:rPr>
            <w:noProof/>
            <w:webHidden/>
          </w:rPr>
        </w:r>
        <w:r>
          <w:rPr>
            <w:noProof/>
            <w:webHidden/>
          </w:rPr>
          <w:fldChar w:fldCharType="separate"/>
        </w:r>
        <w:r>
          <w:rPr>
            <w:noProof/>
            <w:webHidden/>
          </w:rPr>
          <w:t>68</w:t>
        </w:r>
        <w:r>
          <w:rPr>
            <w:noProof/>
            <w:webHidden/>
          </w:rPr>
          <w:fldChar w:fldCharType="end"/>
        </w:r>
      </w:hyperlink>
    </w:p>
    <w:p w14:paraId="6ABC75D8" w14:textId="77777777" w:rsidR="006F10D7" w:rsidRDefault="006F10D7">
      <w:pPr>
        <w:pStyle w:val="TOC4"/>
        <w:rPr>
          <w:rFonts w:asciiTheme="minorHAnsi" w:eastAsiaTheme="minorEastAsia" w:hAnsiTheme="minorHAnsi" w:cstheme="minorBidi"/>
          <w:noProof/>
          <w:sz w:val="22"/>
          <w:szCs w:val="22"/>
        </w:rPr>
      </w:pPr>
      <w:hyperlink w:anchor="_Toc523224112" w:history="1">
        <w:r w:rsidRPr="006751D3">
          <w:rPr>
            <w:rStyle w:val="Hyperlink"/>
            <w:noProof/>
          </w:rPr>
          <w:t>1.3.1.2</w:t>
        </w:r>
        <w:r>
          <w:rPr>
            <w:rFonts w:asciiTheme="minorHAnsi" w:eastAsiaTheme="minorEastAsia" w:hAnsiTheme="minorHAnsi" w:cstheme="minorBidi"/>
            <w:noProof/>
            <w:sz w:val="22"/>
            <w:szCs w:val="22"/>
          </w:rPr>
          <w:tab/>
        </w:r>
        <w:r w:rsidRPr="006751D3">
          <w:rPr>
            <w:rStyle w:val="Hyperlink"/>
            <w:noProof/>
          </w:rPr>
          <w:t>Drug Price Audit History</w:t>
        </w:r>
        <w:r>
          <w:rPr>
            <w:noProof/>
            <w:webHidden/>
          </w:rPr>
          <w:tab/>
        </w:r>
        <w:r>
          <w:rPr>
            <w:noProof/>
            <w:webHidden/>
          </w:rPr>
          <w:fldChar w:fldCharType="begin"/>
        </w:r>
        <w:r>
          <w:rPr>
            <w:noProof/>
            <w:webHidden/>
          </w:rPr>
          <w:instrText xml:space="preserve"> PAGEREF _Toc523224112 \h </w:instrText>
        </w:r>
        <w:r>
          <w:rPr>
            <w:noProof/>
            <w:webHidden/>
          </w:rPr>
        </w:r>
        <w:r>
          <w:rPr>
            <w:noProof/>
            <w:webHidden/>
          </w:rPr>
          <w:fldChar w:fldCharType="separate"/>
        </w:r>
        <w:r>
          <w:rPr>
            <w:noProof/>
            <w:webHidden/>
          </w:rPr>
          <w:t>70</w:t>
        </w:r>
        <w:r>
          <w:rPr>
            <w:noProof/>
            <w:webHidden/>
          </w:rPr>
          <w:fldChar w:fldCharType="end"/>
        </w:r>
      </w:hyperlink>
    </w:p>
    <w:p w14:paraId="5B01BD5A" w14:textId="77777777" w:rsidR="006F10D7" w:rsidRDefault="006F10D7">
      <w:pPr>
        <w:pStyle w:val="TOC2"/>
        <w:rPr>
          <w:rFonts w:asciiTheme="minorHAnsi" w:eastAsiaTheme="minorEastAsia" w:hAnsiTheme="minorHAnsi" w:cstheme="minorBidi"/>
          <w:b w:val="0"/>
          <w:i w:val="0"/>
          <w:iCs w:val="0"/>
          <w:noProof/>
          <w:szCs w:val="22"/>
        </w:rPr>
      </w:pPr>
      <w:hyperlink w:anchor="_Toc523224113" w:history="1">
        <w:r w:rsidRPr="006751D3">
          <w:rPr>
            <w:rStyle w:val="Hyperlink"/>
            <w:noProof/>
          </w:rPr>
          <w:t>1.4</w:t>
        </w:r>
        <w:r>
          <w:rPr>
            <w:rFonts w:asciiTheme="minorHAnsi" w:eastAsiaTheme="minorEastAsia" w:hAnsiTheme="minorHAnsi" w:cstheme="minorBidi"/>
            <w:b w:val="0"/>
            <w:i w:val="0"/>
            <w:iCs w:val="0"/>
            <w:noProof/>
            <w:szCs w:val="22"/>
          </w:rPr>
          <w:tab/>
        </w:r>
        <w:r w:rsidRPr="006751D3">
          <w:rPr>
            <w:rStyle w:val="Hyperlink"/>
            <w:noProof/>
          </w:rPr>
          <w:t>Order Check Management</w:t>
        </w:r>
        <w:r>
          <w:rPr>
            <w:noProof/>
            <w:webHidden/>
          </w:rPr>
          <w:tab/>
        </w:r>
        <w:r>
          <w:rPr>
            <w:noProof/>
            <w:webHidden/>
          </w:rPr>
          <w:fldChar w:fldCharType="begin"/>
        </w:r>
        <w:r>
          <w:rPr>
            <w:noProof/>
            <w:webHidden/>
          </w:rPr>
          <w:instrText xml:space="preserve"> PAGEREF _Toc523224113 \h </w:instrText>
        </w:r>
        <w:r>
          <w:rPr>
            <w:noProof/>
            <w:webHidden/>
          </w:rPr>
        </w:r>
        <w:r>
          <w:rPr>
            <w:noProof/>
            <w:webHidden/>
          </w:rPr>
          <w:fldChar w:fldCharType="separate"/>
        </w:r>
        <w:r>
          <w:rPr>
            <w:noProof/>
            <w:webHidden/>
          </w:rPr>
          <w:t>71</w:t>
        </w:r>
        <w:r>
          <w:rPr>
            <w:noProof/>
            <w:webHidden/>
          </w:rPr>
          <w:fldChar w:fldCharType="end"/>
        </w:r>
      </w:hyperlink>
    </w:p>
    <w:p w14:paraId="6CCA1663" w14:textId="77777777" w:rsidR="006F10D7" w:rsidRDefault="006F10D7">
      <w:pPr>
        <w:pStyle w:val="TOC3"/>
        <w:rPr>
          <w:rFonts w:asciiTheme="minorHAnsi" w:eastAsiaTheme="minorEastAsia" w:hAnsiTheme="minorHAnsi" w:cstheme="minorBidi"/>
          <w:noProof/>
          <w:sz w:val="22"/>
          <w:szCs w:val="22"/>
        </w:rPr>
      </w:pPr>
      <w:hyperlink w:anchor="_Toc523224114" w:history="1">
        <w:r w:rsidRPr="006751D3">
          <w:rPr>
            <w:rStyle w:val="Hyperlink"/>
            <w:noProof/>
          </w:rPr>
          <w:t>1.4.1</w:t>
        </w:r>
        <w:r>
          <w:rPr>
            <w:rFonts w:asciiTheme="minorHAnsi" w:eastAsiaTheme="minorEastAsia" w:hAnsiTheme="minorHAnsi" w:cstheme="minorBidi"/>
            <w:noProof/>
            <w:sz w:val="22"/>
            <w:szCs w:val="22"/>
          </w:rPr>
          <w:tab/>
        </w:r>
        <w:r w:rsidRPr="006751D3">
          <w:rPr>
            <w:rStyle w:val="Hyperlink"/>
            <w:noProof/>
          </w:rPr>
          <w:t>Request Changes to Enhanced Order Check Database</w:t>
        </w:r>
        <w:r>
          <w:rPr>
            <w:noProof/>
            <w:webHidden/>
          </w:rPr>
          <w:tab/>
        </w:r>
        <w:r>
          <w:rPr>
            <w:noProof/>
            <w:webHidden/>
          </w:rPr>
          <w:fldChar w:fldCharType="begin"/>
        </w:r>
        <w:r>
          <w:rPr>
            <w:noProof/>
            <w:webHidden/>
          </w:rPr>
          <w:instrText xml:space="preserve"> PAGEREF _Toc523224114 \h </w:instrText>
        </w:r>
        <w:r>
          <w:rPr>
            <w:noProof/>
            <w:webHidden/>
          </w:rPr>
        </w:r>
        <w:r>
          <w:rPr>
            <w:noProof/>
            <w:webHidden/>
          </w:rPr>
          <w:fldChar w:fldCharType="separate"/>
        </w:r>
        <w:r>
          <w:rPr>
            <w:noProof/>
            <w:webHidden/>
          </w:rPr>
          <w:t>71</w:t>
        </w:r>
        <w:r>
          <w:rPr>
            <w:noProof/>
            <w:webHidden/>
          </w:rPr>
          <w:fldChar w:fldCharType="end"/>
        </w:r>
      </w:hyperlink>
    </w:p>
    <w:p w14:paraId="1FC9B500" w14:textId="77777777" w:rsidR="006F10D7" w:rsidRDefault="006F10D7">
      <w:pPr>
        <w:pStyle w:val="TOC3"/>
        <w:rPr>
          <w:rFonts w:asciiTheme="minorHAnsi" w:eastAsiaTheme="minorEastAsia" w:hAnsiTheme="minorHAnsi" w:cstheme="minorBidi"/>
          <w:noProof/>
          <w:sz w:val="22"/>
          <w:szCs w:val="22"/>
        </w:rPr>
      </w:pPr>
      <w:hyperlink w:anchor="_Toc523224115" w:history="1">
        <w:r w:rsidRPr="006751D3">
          <w:rPr>
            <w:rStyle w:val="Hyperlink"/>
            <w:noProof/>
          </w:rPr>
          <w:t>1.4.2</w:t>
        </w:r>
        <w:r>
          <w:rPr>
            <w:rFonts w:asciiTheme="minorHAnsi" w:eastAsiaTheme="minorEastAsia" w:hAnsiTheme="minorHAnsi" w:cstheme="minorBidi"/>
            <w:noProof/>
            <w:sz w:val="22"/>
            <w:szCs w:val="22"/>
          </w:rPr>
          <w:tab/>
        </w:r>
        <w:r w:rsidRPr="006751D3">
          <w:rPr>
            <w:rStyle w:val="Hyperlink"/>
            <w:noProof/>
          </w:rPr>
          <w:t>Report of Locally Entered Interactions</w:t>
        </w:r>
        <w:r>
          <w:rPr>
            <w:noProof/>
            <w:webHidden/>
          </w:rPr>
          <w:tab/>
        </w:r>
        <w:r>
          <w:rPr>
            <w:noProof/>
            <w:webHidden/>
          </w:rPr>
          <w:fldChar w:fldCharType="begin"/>
        </w:r>
        <w:r>
          <w:rPr>
            <w:noProof/>
            <w:webHidden/>
          </w:rPr>
          <w:instrText xml:space="preserve"> PAGEREF _Toc523224115 \h </w:instrText>
        </w:r>
        <w:r>
          <w:rPr>
            <w:noProof/>
            <w:webHidden/>
          </w:rPr>
        </w:r>
        <w:r>
          <w:rPr>
            <w:noProof/>
            <w:webHidden/>
          </w:rPr>
          <w:fldChar w:fldCharType="separate"/>
        </w:r>
        <w:r>
          <w:rPr>
            <w:noProof/>
            <w:webHidden/>
          </w:rPr>
          <w:t>75</w:t>
        </w:r>
        <w:r>
          <w:rPr>
            <w:noProof/>
            <w:webHidden/>
          </w:rPr>
          <w:fldChar w:fldCharType="end"/>
        </w:r>
      </w:hyperlink>
    </w:p>
    <w:p w14:paraId="18317D2C" w14:textId="77777777" w:rsidR="006F10D7" w:rsidRDefault="006F10D7">
      <w:pPr>
        <w:pStyle w:val="TOC2"/>
        <w:rPr>
          <w:rFonts w:asciiTheme="minorHAnsi" w:eastAsiaTheme="minorEastAsia" w:hAnsiTheme="minorHAnsi" w:cstheme="minorBidi"/>
          <w:b w:val="0"/>
          <w:i w:val="0"/>
          <w:iCs w:val="0"/>
          <w:noProof/>
          <w:szCs w:val="22"/>
        </w:rPr>
      </w:pPr>
      <w:hyperlink w:anchor="_Toc523224116" w:history="1">
        <w:r w:rsidRPr="006751D3">
          <w:rPr>
            <w:rStyle w:val="Hyperlink"/>
            <w:noProof/>
          </w:rPr>
          <w:t>1.5</w:t>
        </w:r>
        <w:r>
          <w:rPr>
            <w:rFonts w:asciiTheme="minorHAnsi" w:eastAsiaTheme="minorEastAsia" w:hAnsiTheme="minorHAnsi" w:cstheme="minorBidi"/>
            <w:b w:val="0"/>
            <w:i w:val="0"/>
            <w:iCs w:val="0"/>
            <w:noProof/>
            <w:szCs w:val="22"/>
          </w:rPr>
          <w:tab/>
        </w:r>
        <w:r w:rsidRPr="006751D3">
          <w:rPr>
            <w:rStyle w:val="Hyperlink"/>
            <w:noProof/>
          </w:rPr>
          <w:t>Electrolyte File (IV)</w:t>
        </w:r>
        <w:r>
          <w:rPr>
            <w:noProof/>
            <w:webHidden/>
          </w:rPr>
          <w:tab/>
        </w:r>
        <w:r>
          <w:rPr>
            <w:noProof/>
            <w:webHidden/>
          </w:rPr>
          <w:fldChar w:fldCharType="begin"/>
        </w:r>
        <w:r>
          <w:rPr>
            <w:noProof/>
            <w:webHidden/>
          </w:rPr>
          <w:instrText xml:space="preserve"> PAGEREF _Toc523224116 \h </w:instrText>
        </w:r>
        <w:r>
          <w:rPr>
            <w:noProof/>
            <w:webHidden/>
          </w:rPr>
        </w:r>
        <w:r>
          <w:rPr>
            <w:noProof/>
            <w:webHidden/>
          </w:rPr>
          <w:fldChar w:fldCharType="separate"/>
        </w:r>
        <w:r>
          <w:rPr>
            <w:noProof/>
            <w:webHidden/>
          </w:rPr>
          <w:t>76</w:t>
        </w:r>
        <w:r>
          <w:rPr>
            <w:noProof/>
            <w:webHidden/>
          </w:rPr>
          <w:fldChar w:fldCharType="end"/>
        </w:r>
      </w:hyperlink>
    </w:p>
    <w:p w14:paraId="3D9BAEFE" w14:textId="77777777" w:rsidR="006F10D7" w:rsidRDefault="006F10D7">
      <w:pPr>
        <w:pStyle w:val="TOC2"/>
        <w:rPr>
          <w:rFonts w:asciiTheme="minorHAnsi" w:eastAsiaTheme="minorEastAsia" w:hAnsiTheme="minorHAnsi" w:cstheme="minorBidi"/>
          <w:b w:val="0"/>
          <w:i w:val="0"/>
          <w:iCs w:val="0"/>
          <w:noProof/>
          <w:szCs w:val="22"/>
        </w:rPr>
      </w:pPr>
      <w:hyperlink w:anchor="_Toc523224117" w:history="1">
        <w:r w:rsidRPr="006751D3">
          <w:rPr>
            <w:rStyle w:val="Hyperlink"/>
            <w:noProof/>
          </w:rPr>
          <w:t>1.6</w:t>
        </w:r>
        <w:r>
          <w:rPr>
            <w:rFonts w:asciiTheme="minorHAnsi" w:eastAsiaTheme="minorEastAsia" w:hAnsiTheme="minorHAnsi" w:cstheme="minorBidi"/>
            <w:b w:val="0"/>
            <w:i w:val="0"/>
            <w:iCs w:val="0"/>
            <w:noProof/>
            <w:szCs w:val="22"/>
          </w:rPr>
          <w:tab/>
        </w:r>
        <w:r w:rsidRPr="006751D3">
          <w:rPr>
            <w:rStyle w:val="Hyperlink"/>
            <w:noProof/>
          </w:rPr>
          <w:t>Lookup into Dispense Drug File</w:t>
        </w:r>
        <w:r>
          <w:rPr>
            <w:noProof/>
            <w:webHidden/>
          </w:rPr>
          <w:tab/>
        </w:r>
        <w:r>
          <w:rPr>
            <w:noProof/>
            <w:webHidden/>
          </w:rPr>
          <w:fldChar w:fldCharType="begin"/>
        </w:r>
        <w:r>
          <w:rPr>
            <w:noProof/>
            <w:webHidden/>
          </w:rPr>
          <w:instrText xml:space="preserve"> PAGEREF _Toc523224117 \h </w:instrText>
        </w:r>
        <w:r>
          <w:rPr>
            <w:noProof/>
            <w:webHidden/>
          </w:rPr>
        </w:r>
        <w:r>
          <w:rPr>
            <w:noProof/>
            <w:webHidden/>
          </w:rPr>
          <w:fldChar w:fldCharType="separate"/>
        </w:r>
        <w:r>
          <w:rPr>
            <w:noProof/>
            <w:webHidden/>
          </w:rPr>
          <w:t>76</w:t>
        </w:r>
        <w:r>
          <w:rPr>
            <w:noProof/>
            <w:webHidden/>
          </w:rPr>
          <w:fldChar w:fldCharType="end"/>
        </w:r>
      </w:hyperlink>
    </w:p>
    <w:p w14:paraId="18950DFC" w14:textId="77777777" w:rsidR="006F10D7" w:rsidRDefault="006F10D7">
      <w:pPr>
        <w:pStyle w:val="TOC2"/>
        <w:rPr>
          <w:rFonts w:asciiTheme="minorHAnsi" w:eastAsiaTheme="minorEastAsia" w:hAnsiTheme="minorHAnsi" w:cstheme="minorBidi"/>
          <w:b w:val="0"/>
          <w:i w:val="0"/>
          <w:iCs w:val="0"/>
          <w:noProof/>
          <w:szCs w:val="22"/>
        </w:rPr>
      </w:pPr>
      <w:hyperlink w:anchor="_Toc523224118" w:history="1">
        <w:r w:rsidRPr="006751D3">
          <w:rPr>
            <w:rStyle w:val="Hyperlink"/>
            <w:noProof/>
          </w:rPr>
          <w:t>1.7</w:t>
        </w:r>
        <w:r>
          <w:rPr>
            <w:rFonts w:asciiTheme="minorHAnsi" w:eastAsiaTheme="minorEastAsia" w:hAnsiTheme="minorHAnsi" w:cstheme="minorBidi"/>
            <w:b w:val="0"/>
            <w:i w:val="0"/>
            <w:iCs w:val="0"/>
            <w:noProof/>
            <w:szCs w:val="22"/>
          </w:rPr>
          <w:tab/>
        </w:r>
        <w:r w:rsidRPr="006751D3">
          <w:rPr>
            <w:rStyle w:val="Hyperlink"/>
            <w:noProof/>
          </w:rPr>
          <w:t>Medication Instruction Management</w:t>
        </w:r>
        <w:r>
          <w:rPr>
            <w:noProof/>
            <w:webHidden/>
          </w:rPr>
          <w:tab/>
        </w:r>
        <w:r>
          <w:rPr>
            <w:noProof/>
            <w:webHidden/>
          </w:rPr>
          <w:fldChar w:fldCharType="begin"/>
        </w:r>
        <w:r>
          <w:rPr>
            <w:noProof/>
            <w:webHidden/>
          </w:rPr>
          <w:instrText xml:space="preserve"> PAGEREF _Toc523224118 \h </w:instrText>
        </w:r>
        <w:r>
          <w:rPr>
            <w:noProof/>
            <w:webHidden/>
          </w:rPr>
        </w:r>
        <w:r>
          <w:rPr>
            <w:noProof/>
            <w:webHidden/>
          </w:rPr>
          <w:fldChar w:fldCharType="separate"/>
        </w:r>
        <w:r>
          <w:rPr>
            <w:noProof/>
            <w:webHidden/>
          </w:rPr>
          <w:t>80</w:t>
        </w:r>
        <w:r>
          <w:rPr>
            <w:noProof/>
            <w:webHidden/>
          </w:rPr>
          <w:fldChar w:fldCharType="end"/>
        </w:r>
      </w:hyperlink>
    </w:p>
    <w:p w14:paraId="29462981" w14:textId="77777777" w:rsidR="006F10D7" w:rsidRDefault="006F10D7">
      <w:pPr>
        <w:pStyle w:val="TOC3"/>
        <w:rPr>
          <w:rFonts w:asciiTheme="minorHAnsi" w:eastAsiaTheme="minorEastAsia" w:hAnsiTheme="minorHAnsi" w:cstheme="minorBidi"/>
          <w:noProof/>
          <w:sz w:val="22"/>
          <w:szCs w:val="22"/>
        </w:rPr>
      </w:pPr>
      <w:hyperlink w:anchor="_Toc523224119" w:history="1">
        <w:r w:rsidRPr="006751D3">
          <w:rPr>
            <w:rStyle w:val="Hyperlink"/>
            <w:noProof/>
          </w:rPr>
          <w:t>1.7.1</w:t>
        </w:r>
        <w:r>
          <w:rPr>
            <w:rFonts w:asciiTheme="minorHAnsi" w:eastAsiaTheme="minorEastAsia" w:hAnsiTheme="minorHAnsi" w:cstheme="minorBidi"/>
            <w:noProof/>
            <w:sz w:val="22"/>
            <w:szCs w:val="22"/>
          </w:rPr>
          <w:tab/>
        </w:r>
        <w:r w:rsidRPr="006751D3">
          <w:rPr>
            <w:rStyle w:val="Hyperlink"/>
            <w:noProof/>
          </w:rPr>
          <w:t>Medication Instruction File Add/Edit</w:t>
        </w:r>
        <w:r>
          <w:rPr>
            <w:noProof/>
            <w:webHidden/>
          </w:rPr>
          <w:tab/>
        </w:r>
        <w:r>
          <w:rPr>
            <w:noProof/>
            <w:webHidden/>
          </w:rPr>
          <w:fldChar w:fldCharType="begin"/>
        </w:r>
        <w:r>
          <w:rPr>
            <w:noProof/>
            <w:webHidden/>
          </w:rPr>
          <w:instrText xml:space="preserve"> PAGEREF _Toc523224119 \h </w:instrText>
        </w:r>
        <w:r>
          <w:rPr>
            <w:noProof/>
            <w:webHidden/>
          </w:rPr>
        </w:r>
        <w:r>
          <w:rPr>
            <w:noProof/>
            <w:webHidden/>
          </w:rPr>
          <w:fldChar w:fldCharType="separate"/>
        </w:r>
        <w:r>
          <w:rPr>
            <w:noProof/>
            <w:webHidden/>
          </w:rPr>
          <w:t>80</w:t>
        </w:r>
        <w:r>
          <w:rPr>
            <w:noProof/>
            <w:webHidden/>
          </w:rPr>
          <w:fldChar w:fldCharType="end"/>
        </w:r>
      </w:hyperlink>
    </w:p>
    <w:p w14:paraId="03B3131B" w14:textId="77777777" w:rsidR="006F10D7" w:rsidRDefault="006F10D7">
      <w:pPr>
        <w:pStyle w:val="TOC3"/>
        <w:rPr>
          <w:rFonts w:asciiTheme="minorHAnsi" w:eastAsiaTheme="minorEastAsia" w:hAnsiTheme="minorHAnsi" w:cstheme="minorBidi"/>
          <w:noProof/>
          <w:sz w:val="22"/>
          <w:szCs w:val="22"/>
        </w:rPr>
      </w:pPr>
      <w:hyperlink w:anchor="_Toc523224120" w:history="1">
        <w:r w:rsidRPr="006751D3">
          <w:rPr>
            <w:rStyle w:val="Hyperlink"/>
            <w:noProof/>
          </w:rPr>
          <w:t>1.7.2</w:t>
        </w:r>
        <w:r>
          <w:rPr>
            <w:rFonts w:asciiTheme="minorHAnsi" w:eastAsiaTheme="minorEastAsia" w:hAnsiTheme="minorHAnsi" w:cstheme="minorBidi"/>
            <w:noProof/>
            <w:sz w:val="22"/>
            <w:szCs w:val="22"/>
          </w:rPr>
          <w:tab/>
        </w:r>
        <w:r w:rsidRPr="006751D3">
          <w:rPr>
            <w:rStyle w:val="Hyperlink"/>
            <w:noProof/>
          </w:rPr>
          <w:t>Medication Instruction File Report</w:t>
        </w:r>
        <w:r>
          <w:rPr>
            <w:noProof/>
            <w:webHidden/>
          </w:rPr>
          <w:tab/>
        </w:r>
        <w:r>
          <w:rPr>
            <w:noProof/>
            <w:webHidden/>
          </w:rPr>
          <w:fldChar w:fldCharType="begin"/>
        </w:r>
        <w:r>
          <w:rPr>
            <w:noProof/>
            <w:webHidden/>
          </w:rPr>
          <w:instrText xml:space="preserve"> PAGEREF _Toc523224120 \h </w:instrText>
        </w:r>
        <w:r>
          <w:rPr>
            <w:noProof/>
            <w:webHidden/>
          </w:rPr>
        </w:r>
        <w:r>
          <w:rPr>
            <w:noProof/>
            <w:webHidden/>
          </w:rPr>
          <w:fldChar w:fldCharType="separate"/>
        </w:r>
        <w:r>
          <w:rPr>
            <w:noProof/>
            <w:webHidden/>
          </w:rPr>
          <w:t>86</w:t>
        </w:r>
        <w:r>
          <w:rPr>
            <w:noProof/>
            <w:webHidden/>
          </w:rPr>
          <w:fldChar w:fldCharType="end"/>
        </w:r>
      </w:hyperlink>
    </w:p>
    <w:p w14:paraId="07F0B31A" w14:textId="77777777" w:rsidR="006F10D7" w:rsidRDefault="006F10D7">
      <w:pPr>
        <w:pStyle w:val="TOC2"/>
        <w:rPr>
          <w:rFonts w:asciiTheme="minorHAnsi" w:eastAsiaTheme="minorEastAsia" w:hAnsiTheme="minorHAnsi" w:cstheme="minorBidi"/>
          <w:b w:val="0"/>
          <w:i w:val="0"/>
          <w:iCs w:val="0"/>
          <w:noProof/>
          <w:szCs w:val="22"/>
        </w:rPr>
      </w:pPr>
      <w:hyperlink w:anchor="_Toc523224121" w:history="1">
        <w:r w:rsidRPr="006751D3">
          <w:rPr>
            <w:rStyle w:val="Hyperlink"/>
            <w:noProof/>
          </w:rPr>
          <w:t>1.8</w:t>
        </w:r>
        <w:r>
          <w:rPr>
            <w:rFonts w:asciiTheme="minorHAnsi" w:eastAsiaTheme="minorEastAsia" w:hAnsiTheme="minorHAnsi" w:cstheme="minorBidi"/>
            <w:b w:val="0"/>
            <w:i w:val="0"/>
            <w:iCs w:val="0"/>
            <w:noProof/>
            <w:szCs w:val="22"/>
          </w:rPr>
          <w:tab/>
        </w:r>
        <w:r w:rsidRPr="006751D3">
          <w:rPr>
            <w:rStyle w:val="Hyperlink"/>
            <w:noProof/>
          </w:rPr>
          <w:t>Medication Routes Management</w:t>
        </w:r>
        <w:r>
          <w:rPr>
            <w:noProof/>
            <w:webHidden/>
          </w:rPr>
          <w:tab/>
        </w:r>
        <w:r>
          <w:rPr>
            <w:noProof/>
            <w:webHidden/>
          </w:rPr>
          <w:fldChar w:fldCharType="begin"/>
        </w:r>
        <w:r>
          <w:rPr>
            <w:noProof/>
            <w:webHidden/>
          </w:rPr>
          <w:instrText xml:space="preserve"> PAGEREF _Toc523224121 \h </w:instrText>
        </w:r>
        <w:r>
          <w:rPr>
            <w:noProof/>
            <w:webHidden/>
          </w:rPr>
        </w:r>
        <w:r>
          <w:rPr>
            <w:noProof/>
            <w:webHidden/>
          </w:rPr>
          <w:fldChar w:fldCharType="separate"/>
        </w:r>
        <w:r>
          <w:rPr>
            <w:noProof/>
            <w:webHidden/>
          </w:rPr>
          <w:t>90</w:t>
        </w:r>
        <w:r>
          <w:rPr>
            <w:noProof/>
            <w:webHidden/>
          </w:rPr>
          <w:fldChar w:fldCharType="end"/>
        </w:r>
      </w:hyperlink>
    </w:p>
    <w:p w14:paraId="38139A14" w14:textId="77777777" w:rsidR="006F10D7" w:rsidRDefault="006F10D7">
      <w:pPr>
        <w:pStyle w:val="TOC3"/>
        <w:rPr>
          <w:rFonts w:asciiTheme="minorHAnsi" w:eastAsiaTheme="minorEastAsia" w:hAnsiTheme="minorHAnsi" w:cstheme="minorBidi"/>
          <w:noProof/>
          <w:sz w:val="22"/>
          <w:szCs w:val="22"/>
        </w:rPr>
      </w:pPr>
      <w:hyperlink w:anchor="_Toc523224122" w:history="1">
        <w:r w:rsidRPr="006751D3">
          <w:rPr>
            <w:rStyle w:val="Hyperlink"/>
            <w:noProof/>
          </w:rPr>
          <w:t>1.8.1</w:t>
        </w:r>
        <w:r>
          <w:rPr>
            <w:rFonts w:asciiTheme="minorHAnsi" w:eastAsiaTheme="minorEastAsia" w:hAnsiTheme="minorHAnsi" w:cstheme="minorBidi"/>
            <w:noProof/>
            <w:sz w:val="22"/>
            <w:szCs w:val="22"/>
          </w:rPr>
          <w:tab/>
        </w:r>
        <w:r w:rsidRPr="006751D3">
          <w:rPr>
            <w:rStyle w:val="Hyperlink"/>
            <w:noProof/>
          </w:rPr>
          <w:t>Medication Route File Enter/Edit</w:t>
        </w:r>
        <w:r>
          <w:rPr>
            <w:noProof/>
            <w:webHidden/>
          </w:rPr>
          <w:tab/>
        </w:r>
        <w:r>
          <w:rPr>
            <w:noProof/>
            <w:webHidden/>
          </w:rPr>
          <w:fldChar w:fldCharType="begin"/>
        </w:r>
        <w:r>
          <w:rPr>
            <w:noProof/>
            <w:webHidden/>
          </w:rPr>
          <w:instrText xml:space="preserve"> PAGEREF _Toc523224122 \h </w:instrText>
        </w:r>
        <w:r>
          <w:rPr>
            <w:noProof/>
            <w:webHidden/>
          </w:rPr>
        </w:r>
        <w:r>
          <w:rPr>
            <w:noProof/>
            <w:webHidden/>
          </w:rPr>
          <w:fldChar w:fldCharType="separate"/>
        </w:r>
        <w:r>
          <w:rPr>
            <w:noProof/>
            <w:webHidden/>
          </w:rPr>
          <w:t>90</w:t>
        </w:r>
        <w:r>
          <w:rPr>
            <w:noProof/>
            <w:webHidden/>
          </w:rPr>
          <w:fldChar w:fldCharType="end"/>
        </w:r>
      </w:hyperlink>
    </w:p>
    <w:p w14:paraId="630ABC7E" w14:textId="77777777" w:rsidR="006F10D7" w:rsidRDefault="006F10D7">
      <w:pPr>
        <w:pStyle w:val="TOC3"/>
        <w:rPr>
          <w:rFonts w:asciiTheme="minorHAnsi" w:eastAsiaTheme="minorEastAsia" w:hAnsiTheme="minorHAnsi" w:cstheme="minorBidi"/>
          <w:noProof/>
          <w:sz w:val="22"/>
          <w:szCs w:val="22"/>
        </w:rPr>
      </w:pPr>
      <w:hyperlink w:anchor="_Toc523224123" w:history="1">
        <w:r w:rsidRPr="006751D3">
          <w:rPr>
            <w:rStyle w:val="Hyperlink"/>
            <w:noProof/>
          </w:rPr>
          <w:t>1.8.2</w:t>
        </w:r>
        <w:r>
          <w:rPr>
            <w:rFonts w:asciiTheme="minorHAnsi" w:eastAsiaTheme="minorEastAsia" w:hAnsiTheme="minorHAnsi" w:cstheme="minorBidi"/>
            <w:noProof/>
            <w:sz w:val="22"/>
            <w:szCs w:val="22"/>
          </w:rPr>
          <w:tab/>
        </w:r>
        <w:r w:rsidRPr="006751D3">
          <w:rPr>
            <w:rStyle w:val="Hyperlink"/>
            <w:noProof/>
          </w:rPr>
          <w:t>Medication Route Mapping Report</w:t>
        </w:r>
        <w:r>
          <w:rPr>
            <w:noProof/>
            <w:webHidden/>
          </w:rPr>
          <w:tab/>
        </w:r>
        <w:r>
          <w:rPr>
            <w:noProof/>
            <w:webHidden/>
          </w:rPr>
          <w:fldChar w:fldCharType="begin"/>
        </w:r>
        <w:r>
          <w:rPr>
            <w:noProof/>
            <w:webHidden/>
          </w:rPr>
          <w:instrText xml:space="preserve"> PAGEREF _Toc523224123 \h </w:instrText>
        </w:r>
        <w:r>
          <w:rPr>
            <w:noProof/>
            <w:webHidden/>
          </w:rPr>
        </w:r>
        <w:r>
          <w:rPr>
            <w:noProof/>
            <w:webHidden/>
          </w:rPr>
          <w:fldChar w:fldCharType="separate"/>
        </w:r>
        <w:r>
          <w:rPr>
            <w:noProof/>
            <w:webHidden/>
          </w:rPr>
          <w:t>92</w:t>
        </w:r>
        <w:r>
          <w:rPr>
            <w:noProof/>
            <w:webHidden/>
          </w:rPr>
          <w:fldChar w:fldCharType="end"/>
        </w:r>
      </w:hyperlink>
    </w:p>
    <w:p w14:paraId="2DEE15B3" w14:textId="77777777" w:rsidR="006F10D7" w:rsidRDefault="006F10D7">
      <w:pPr>
        <w:pStyle w:val="TOC3"/>
        <w:rPr>
          <w:rFonts w:asciiTheme="minorHAnsi" w:eastAsiaTheme="minorEastAsia" w:hAnsiTheme="minorHAnsi" w:cstheme="minorBidi"/>
          <w:noProof/>
          <w:sz w:val="22"/>
          <w:szCs w:val="22"/>
        </w:rPr>
      </w:pPr>
      <w:hyperlink w:anchor="_Toc523224124" w:history="1">
        <w:r w:rsidRPr="006751D3">
          <w:rPr>
            <w:rStyle w:val="Hyperlink"/>
            <w:noProof/>
          </w:rPr>
          <w:t>1.8.3</w:t>
        </w:r>
        <w:r>
          <w:rPr>
            <w:rFonts w:asciiTheme="minorHAnsi" w:eastAsiaTheme="minorEastAsia" w:hAnsiTheme="minorHAnsi" w:cstheme="minorBidi"/>
            <w:noProof/>
            <w:sz w:val="22"/>
            <w:szCs w:val="22"/>
          </w:rPr>
          <w:tab/>
        </w:r>
        <w:r w:rsidRPr="006751D3">
          <w:rPr>
            <w:rStyle w:val="Hyperlink"/>
            <w:noProof/>
          </w:rPr>
          <w:t>Medication Route Mapping History Report</w:t>
        </w:r>
        <w:r>
          <w:rPr>
            <w:noProof/>
            <w:webHidden/>
          </w:rPr>
          <w:tab/>
        </w:r>
        <w:r>
          <w:rPr>
            <w:noProof/>
            <w:webHidden/>
          </w:rPr>
          <w:fldChar w:fldCharType="begin"/>
        </w:r>
        <w:r>
          <w:rPr>
            <w:noProof/>
            <w:webHidden/>
          </w:rPr>
          <w:instrText xml:space="preserve"> PAGEREF _Toc523224124 \h </w:instrText>
        </w:r>
        <w:r>
          <w:rPr>
            <w:noProof/>
            <w:webHidden/>
          </w:rPr>
        </w:r>
        <w:r>
          <w:rPr>
            <w:noProof/>
            <w:webHidden/>
          </w:rPr>
          <w:fldChar w:fldCharType="separate"/>
        </w:r>
        <w:r>
          <w:rPr>
            <w:noProof/>
            <w:webHidden/>
          </w:rPr>
          <w:t>94</w:t>
        </w:r>
        <w:r>
          <w:rPr>
            <w:noProof/>
            <w:webHidden/>
          </w:rPr>
          <w:fldChar w:fldCharType="end"/>
        </w:r>
      </w:hyperlink>
    </w:p>
    <w:p w14:paraId="21C34B65" w14:textId="77777777" w:rsidR="006F10D7" w:rsidRDefault="006F10D7">
      <w:pPr>
        <w:pStyle w:val="TOC3"/>
        <w:rPr>
          <w:rFonts w:asciiTheme="minorHAnsi" w:eastAsiaTheme="minorEastAsia" w:hAnsiTheme="minorHAnsi" w:cstheme="minorBidi"/>
          <w:noProof/>
          <w:sz w:val="22"/>
          <w:szCs w:val="22"/>
        </w:rPr>
      </w:pPr>
      <w:hyperlink w:anchor="_Toc523224125" w:history="1">
        <w:r w:rsidRPr="006751D3">
          <w:rPr>
            <w:rStyle w:val="Hyperlink"/>
            <w:noProof/>
          </w:rPr>
          <w:t>1.8.4</w:t>
        </w:r>
        <w:r>
          <w:rPr>
            <w:rFonts w:asciiTheme="minorHAnsi" w:eastAsiaTheme="minorEastAsia" w:hAnsiTheme="minorHAnsi" w:cstheme="minorBidi"/>
            <w:noProof/>
            <w:sz w:val="22"/>
            <w:szCs w:val="22"/>
          </w:rPr>
          <w:tab/>
        </w:r>
        <w:r w:rsidRPr="006751D3">
          <w:rPr>
            <w:rStyle w:val="Hyperlink"/>
            <w:noProof/>
          </w:rPr>
          <w:t>Request Change to Standard Medication Route</w:t>
        </w:r>
        <w:r>
          <w:rPr>
            <w:noProof/>
            <w:webHidden/>
          </w:rPr>
          <w:tab/>
        </w:r>
        <w:r>
          <w:rPr>
            <w:noProof/>
            <w:webHidden/>
          </w:rPr>
          <w:fldChar w:fldCharType="begin"/>
        </w:r>
        <w:r>
          <w:rPr>
            <w:noProof/>
            <w:webHidden/>
          </w:rPr>
          <w:instrText xml:space="preserve"> PAGEREF _Toc523224125 \h </w:instrText>
        </w:r>
        <w:r>
          <w:rPr>
            <w:noProof/>
            <w:webHidden/>
          </w:rPr>
        </w:r>
        <w:r>
          <w:rPr>
            <w:noProof/>
            <w:webHidden/>
          </w:rPr>
          <w:fldChar w:fldCharType="separate"/>
        </w:r>
        <w:r>
          <w:rPr>
            <w:noProof/>
            <w:webHidden/>
          </w:rPr>
          <w:t>96</w:t>
        </w:r>
        <w:r>
          <w:rPr>
            <w:noProof/>
            <w:webHidden/>
          </w:rPr>
          <w:fldChar w:fldCharType="end"/>
        </w:r>
      </w:hyperlink>
    </w:p>
    <w:p w14:paraId="5C303396" w14:textId="77777777" w:rsidR="006F10D7" w:rsidRDefault="006F10D7">
      <w:pPr>
        <w:pStyle w:val="TOC3"/>
        <w:rPr>
          <w:rFonts w:asciiTheme="minorHAnsi" w:eastAsiaTheme="minorEastAsia" w:hAnsiTheme="minorHAnsi" w:cstheme="minorBidi"/>
          <w:noProof/>
          <w:sz w:val="22"/>
          <w:szCs w:val="22"/>
        </w:rPr>
      </w:pPr>
      <w:hyperlink w:anchor="_Toc523224126" w:history="1">
        <w:r w:rsidRPr="006751D3">
          <w:rPr>
            <w:rStyle w:val="Hyperlink"/>
            <w:noProof/>
          </w:rPr>
          <w:t>1.8.5</w:t>
        </w:r>
        <w:r>
          <w:rPr>
            <w:rFonts w:asciiTheme="minorHAnsi" w:eastAsiaTheme="minorEastAsia" w:hAnsiTheme="minorHAnsi" w:cstheme="minorBidi"/>
            <w:noProof/>
            <w:sz w:val="22"/>
            <w:szCs w:val="22"/>
          </w:rPr>
          <w:tab/>
        </w:r>
        <w:r w:rsidRPr="006751D3">
          <w:rPr>
            <w:rStyle w:val="Hyperlink"/>
            <w:noProof/>
          </w:rPr>
          <w:t>Default Med Route for OI Report</w:t>
        </w:r>
        <w:r>
          <w:rPr>
            <w:noProof/>
            <w:webHidden/>
          </w:rPr>
          <w:tab/>
        </w:r>
        <w:r>
          <w:rPr>
            <w:noProof/>
            <w:webHidden/>
          </w:rPr>
          <w:fldChar w:fldCharType="begin"/>
        </w:r>
        <w:r>
          <w:rPr>
            <w:noProof/>
            <w:webHidden/>
          </w:rPr>
          <w:instrText xml:space="preserve"> PAGEREF _Toc523224126 \h </w:instrText>
        </w:r>
        <w:r>
          <w:rPr>
            <w:noProof/>
            <w:webHidden/>
          </w:rPr>
        </w:r>
        <w:r>
          <w:rPr>
            <w:noProof/>
            <w:webHidden/>
          </w:rPr>
          <w:fldChar w:fldCharType="separate"/>
        </w:r>
        <w:r>
          <w:rPr>
            <w:noProof/>
            <w:webHidden/>
          </w:rPr>
          <w:t>100</w:t>
        </w:r>
        <w:r>
          <w:rPr>
            <w:noProof/>
            <w:webHidden/>
          </w:rPr>
          <w:fldChar w:fldCharType="end"/>
        </w:r>
      </w:hyperlink>
    </w:p>
    <w:p w14:paraId="4037EFC9" w14:textId="77777777" w:rsidR="006F10D7" w:rsidRDefault="006F10D7">
      <w:pPr>
        <w:pStyle w:val="TOC2"/>
        <w:rPr>
          <w:rFonts w:asciiTheme="minorHAnsi" w:eastAsiaTheme="minorEastAsia" w:hAnsiTheme="minorHAnsi" w:cstheme="minorBidi"/>
          <w:b w:val="0"/>
          <w:i w:val="0"/>
          <w:iCs w:val="0"/>
          <w:noProof/>
          <w:szCs w:val="22"/>
        </w:rPr>
      </w:pPr>
      <w:hyperlink w:anchor="_Toc523224127" w:history="1">
        <w:r w:rsidRPr="006751D3">
          <w:rPr>
            <w:rStyle w:val="Hyperlink"/>
            <w:noProof/>
          </w:rPr>
          <w:t>1.9</w:t>
        </w:r>
        <w:r>
          <w:rPr>
            <w:rFonts w:asciiTheme="minorHAnsi" w:eastAsiaTheme="minorEastAsia" w:hAnsiTheme="minorHAnsi" w:cstheme="minorBidi"/>
            <w:b w:val="0"/>
            <w:i w:val="0"/>
            <w:iCs w:val="0"/>
            <w:noProof/>
            <w:szCs w:val="22"/>
          </w:rPr>
          <w:tab/>
        </w:r>
        <w:r w:rsidRPr="006751D3">
          <w:rPr>
            <w:rStyle w:val="Hyperlink"/>
            <w:noProof/>
          </w:rPr>
          <w:t>Orderable Item Management</w:t>
        </w:r>
        <w:r>
          <w:rPr>
            <w:noProof/>
            <w:webHidden/>
          </w:rPr>
          <w:tab/>
        </w:r>
        <w:r>
          <w:rPr>
            <w:noProof/>
            <w:webHidden/>
          </w:rPr>
          <w:fldChar w:fldCharType="begin"/>
        </w:r>
        <w:r>
          <w:rPr>
            <w:noProof/>
            <w:webHidden/>
          </w:rPr>
          <w:instrText xml:space="preserve"> PAGEREF _Toc523224127 \h </w:instrText>
        </w:r>
        <w:r>
          <w:rPr>
            <w:noProof/>
            <w:webHidden/>
          </w:rPr>
        </w:r>
        <w:r>
          <w:rPr>
            <w:noProof/>
            <w:webHidden/>
          </w:rPr>
          <w:fldChar w:fldCharType="separate"/>
        </w:r>
        <w:r>
          <w:rPr>
            <w:noProof/>
            <w:webHidden/>
          </w:rPr>
          <w:t>101</w:t>
        </w:r>
        <w:r>
          <w:rPr>
            <w:noProof/>
            <w:webHidden/>
          </w:rPr>
          <w:fldChar w:fldCharType="end"/>
        </w:r>
      </w:hyperlink>
    </w:p>
    <w:p w14:paraId="3CF6DA3F" w14:textId="77777777" w:rsidR="006F10D7" w:rsidRDefault="006F10D7">
      <w:pPr>
        <w:pStyle w:val="TOC3"/>
        <w:rPr>
          <w:rFonts w:asciiTheme="minorHAnsi" w:eastAsiaTheme="minorEastAsia" w:hAnsiTheme="minorHAnsi" w:cstheme="minorBidi"/>
          <w:noProof/>
          <w:sz w:val="22"/>
          <w:szCs w:val="22"/>
        </w:rPr>
      </w:pPr>
      <w:hyperlink w:anchor="_Toc523224128" w:history="1">
        <w:r w:rsidRPr="006751D3">
          <w:rPr>
            <w:rStyle w:val="Hyperlink"/>
            <w:noProof/>
          </w:rPr>
          <w:t>1.9.1</w:t>
        </w:r>
        <w:r>
          <w:rPr>
            <w:rFonts w:asciiTheme="minorHAnsi" w:eastAsiaTheme="minorEastAsia" w:hAnsiTheme="minorHAnsi" w:cstheme="minorBidi"/>
            <w:noProof/>
            <w:sz w:val="22"/>
            <w:szCs w:val="22"/>
          </w:rPr>
          <w:tab/>
        </w:r>
        <w:r w:rsidRPr="006751D3">
          <w:rPr>
            <w:rStyle w:val="Hyperlink"/>
            <w:noProof/>
          </w:rPr>
          <w:t>Edit Orderable Items</w:t>
        </w:r>
        <w:r>
          <w:rPr>
            <w:noProof/>
            <w:webHidden/>
          </w:rPr>
          <w:tab/>
        </w:r>
        <w:r>
          <w:rPr>
            <w:noProof/>
            <w:webHidden/>
          </w:rPr>
          <w:fldChar w:fldCharType="begin"/>
        </w:r>
        <w:r>
          <w:rPr>
            <w:noProof/>
            <w:webHidden/>
          </w:rPr>
          <w:instrText xml:space="preserve"> PAGEREF _Toc523224128 \h </w:instrText>
        </w:r>
        <w:r>
          <w:rPr>
            <w:noProof/>
            <w:webHidden/>
          </w:rPr>
        </w:r>
        <w:r>
          <w:rPr>
            <w:noProof/>
            <w:webHidden/>
          </w:rPr>
          <w:fldChar w:fldCharType="separate"/>
        </w:r>
        <w:r>
          <w:rPr>
            <w:noProof/>
            <w:webHidden/>
          </w:rPr>
          <w:t>102</w:t>
        </w:r>
        <w:r>
          <w:rPr>
            <w:noProof/>
            <w:webHidden/>
          </w:rPr>
          <w:fldChar w:fldCharType="end"/>
        </w:r>
      </w:hyperlink>
    </w:p>
    <w:p w14:paraId="651F6FC3" w14:textId="77777777" w:rsidR="006F10D7" w:rsidRDefault="006F10D7">
      <w:pPr>
        <w:pStyle w:val="TOC3"/>
        <w:rPr>
          <w:rFonts w:asciiTheme="minorHAnsi" w:eastAsiaTheme="minorEastAsia" w:hAnsiTheme="minorHAnsi" w:cstheme="minorBidi"/>
          <w:noProof/>
          <w:sz w:val="22"/>
          <w:szCs w:val="22"/>
        </w:rPr>
      </w:pPr>
      <w:hyperlink w:anchor="_Toc523224129" w:history="1">
        <w:r w:rsidRPr="006751D3">
          <w:rPr>
            <w:rStyle w:val="Hyperlink"/>
            <w:noProof/>
          </w:rPr>
          <w:t>1.9.2</w:t>
        </w:r>
        <w:r>
          <w:rPr>
            <w:rFonts w:asciiTheme="minorHAnsi" w:eastAsiaTheme="minorEastAsia" w:hAnsiTheme="minorHAnsi" w:cstheme="minorBidi"/>
            <w:noProof/>
            <w:sz w:val="22"/>
            <w:szCs w:val="22"/>
          </w:rPr>
          <w:tab/>
        </w:r>
        <w:r w:rsidRPr="006751D3">
          <w:rPr>
            <w:rStyle w:val="Hyperlink"/>
            <w:noProof/>
          </w:rPr>
          <w:t>Dispense Drug/Orderable Item Maintenance</w:t>
        </w:r>
        <w:r>
          <w:rPr>
            <w:noProof/>
            <w:webHidden/>
          </w:rPr>
          <w:tab/>
        </w:r>
        <w:r>
          <w:rPr>
            <w:noProof/>
            <w:webHidden/>
          </w:rPr>
          <w:fldChar w:fldCharType="begin"/>
        </w:r>
        <w:r>
          <w:rPr>
            <w:noProof/>
            <w:webHidden/>
          </w:rPr>
          <w:instrText xml:space="preserve"> PAGEREF _Toc523224129 \h </w:instrText>
        </w:r>
        <w:r>
          <w:rPr>
            <w:noProof/>
            <w:webHidden/>
          </w:rPr>
        </w:r>
        <w:r>
          <w:rPr>
            <w:noProof/>
            <w:webHidden/>
          </w:rPr>
          <w:fldChar w:fldCharType="separate"/>
        </w:r>
        <w:r>
          <w:rPr>
            <w:noProof/>
            <w:webHidden/>
          </w:rPr>
          <w:t>114</w:t>
        </w:r>
        <w:r>
          <w:rPr>
            <w:noProof/>
            <w:webHidden/>
          </w:rPr>
          <w:fldChar w:fldCharType="end"/>
        </w:r>
      </w:hyperlink>
    </w:p>
    <w:p w14:paraId="020F739F" w14:textId="77777777" w:rsidR="006F10D7" w:rsidRDefault="006F10D7">
      <w:pPr>
        <w:pStyle w:val="TOC3"/>
        <w:rPr>
          <w:rFonts w:asciiTheme="minorHAnsi" w:eastAsiaTheme="minorEastAsia" w:hAnsiTheme="minorHAnsi" w:cstheme="minorBidi"/>
          <w:noProof/>
          <w:sz w:val="22"/>
          <w:szCs w:val="22"/>
        </w:rPr>
      </w:pPr>
      <w:hyperlink w:anchor="_Toc523224130" w:history="1">
        <w:r w:rsidRPr="006751D3">
          <w:rPr>
            <w:rStyle w:val="Hyperlink"/>
            <w:noProof/>
          </w:rPr>
          <w:t>1.9.3</w:t>
        </w:r>
        <w:r>
          <w:rPr>
            <w:rFonts w:asciiTheme="minorHAnsi" w:eastAsiaTheme="minorEastAsia" w:hAnsiTheme="minorHAnsi" w:cstheme="minorBidi"/>
            <w:noProof/>
            <w:sz w:val="22"/>
            <w:szCs w:val="22"/>
          </w:rPr>
          <w:tab/>
        </w:r>
        <w:r w:rsidRPr="006751D3">
          <w:rPr>
            <w:rStyle w:val="Hyperlink"/>
            <w:noProof/>
          </w:rPr>
          <w:t>Orderable Item/Dosages Report</w:t>
        </w:r>
        <w:r>
          <w:rPr>
            <w:noProof/>
            <w:webHidden/>
          </w:rPr>
          <w:tab/>
        </w:r>
        <w:r>
          <w:rPr>
            <w:noProof/>
            <w:webHidden/>
          </w:rPr>
          <w:fldChar w:fldCharType="begin"/>
        </w:r>
        <w:r>
          <w:rPr>
            <w:noProof/>
            <w:webHidden/>
          </w:rPr>
          <w:instrText xml:space="preserve"> PAGEREF _Toc523224130 \h </w:instrText>
        </w:r>
        <w:r>
          <w:rPr>
            <w:noProof/>
            <w:webHidden/>
          </w:rPr>
        </w:r>
        <w:r>
          <w:rPr>
            <w:noProof/>
            <w:webHidden/>
          </w:rPr>
          <w:fldChar w:fldCharType="separate"/>
        </w:r>
        <w:r>
          <w:rPr>
            <w:noProof/>
            <w:webHidden/>
          </w:rPr>
          <w:t>118</w:t>
        </w:r>
        <w:r>
          <w:rPr>
            <w:noProof/>
            <w:webHidden/>
          </w:rPr>
          <w:fldChar w:fldCharType="end"/>
        </w:r>
      </w:hyperlink>
    </w:p>
    <w:p w14:paraId="25D33DD5" w14:textId="77777777" w:rsidR="006F10D7" w:rsidRDefault="006F10D7">
      <w:pPr>
        <w:pStyle w:val="TOC3"/>
        <w:rPr>
          <w:rFonts w:asciiTheme="minorHAnsi" w:eastAsiaTheme="minorEastAsia" w:hAnsiTheme="minorHAnsi" w:cstheme="minorBidi"/>
          <w:noProof/>
          <w:sz w:val="22"/>
          <w:szCs w:val="22"/>
        </w:rPr>
      </w:pPr>
      <w:hyperlink w:anchor="_Toc523224131" w:history="1">
        <w:r w:rsidRPr="006751D3">
          <w:rPr>
            <w:rStyle w:val="Hyperlink"/>
            <w:noProof/>
          </w:rPr>
          <w:t>1.9.4</w:t>
        </w:r>
        <w:r>
          <w:rPr>
            <w:rFonts w:asciiTheme="minorHAnsi" w:eastAsiaTheme="minorEastAsia" w:hAnsiTheme="minorHAnsi" w:cstheme="minorBidi"/>
            <w:noProof/>
            <w:sz w:val="22"/>
            <w:szCs w:val="22"/>
          </w:rPr>
          <w:tab/>
        </w:r>
        <w:r w:rsidRPr="006751D3">
          <w:rPr>
            <w:rStyle w:val="Hyperlink"/>
            <w:noProof/>
          </w:rPr>
          <w:t>Patient Instructions Report</w:t>
        </w:r>
        <w:r>
          <w:rPr>
            <w:noProof/>
            <w:webHidden/>
          </w:rPr>
          <w:tab/>
        </w:r>
        <w:r>
          <w:rPr>
            <w:noProof/>
            <w:webHidden/>
          </w:rPr>
          <w:fldChar w:fldCharType="begin"/>
        </w:r>
        <w:r>
          <w:rPr>
            <w:noProof/>
            <w:webHidden/>
          </w:rPr>
          <w:instrText xml:space="preserve"> PAGEREF _Toc523224131 \h </w:instrText>
        </w:r>
        <w:r>
          <w:rPr>
            <w:noProof/>
            <w:webHidden/>
          </w:rPr>
        </w:r>
        <w:r>
          <w:rPr>
            <w:noProof/>
            <w:webHidden/>
          </w:rPr>
          <w:fldChar w:fldCharType="separate"/>
        </w:r>
        <w:r>
          <w:rPr>
            <w:noProof/>
            <w:webHidden/>
          </w:rPr>
          <w:t>121</w:t>
        </w:r>
        <w:r>
          <w:rPr>
            <w:noProof/>
            <w:webHidden/>
          </w:rPr>
          <w:fldChar w:fldCharType="end"/>
        </w:r>
      </w:hyperlink>
    </w:p>
    <w:p w14:paraId="33F7C828" w14:textId="77777777" w:rsidR="006F10D7" w:rsidRDefault="006F10D7">
      <w:pPr>
        <w:pStyle w:val="TOC3"/>
        <w:rPr>
          <w:rFonts w:asciiTheme="minorHAnsi" w:eastAsiaTheme="minorEastAsia" w:hAnsiTheme="minorHAnsi" w:cstheme="minorBidi"/>
          <w:noProof/>
          <w:sz w:val="22"/>
          <w:szCs w:val="22"/>
        </w:rPr>
      </w:pPr>
      <w:hyperlink w:anchor="_Toc523224132" w:history="1">
        <w:r w:rsidRPr="006751D3">
          <w:rPr>
            <w:rStyle w:val="Hyperlink"/>
            <w:noProof/>
          </w:rPr>
          <w:t>1.9.5</w:t>
        </w:r>
        <w:r>
          <w:rPr>
            <w:rFonts w:asciiTheme="minorHAnsi" w:eastAsiaTheme="minorEastAsia" w:hAnsiTheme="minorHAnsi" w:cstheme="minorBidi"/>
            <w:noProof/>
            <w:sz w:val="22"/>
            <w:szCs w:val="22"/>
          </w:rPr>
          <w:tab/>
        </w:r>
        <w:r w:rsidRPr="006751D3">
          <w:rPr>
            <w:rStyle w:val="Hyperlink"/>
            <w:noProof/>
          </w:rPr>
          <w:t>Orderable Item Report</w:t>
        </w:r>
        <w:r>
          <w:rPr>
            <w:noProof/>
            <w:webHidden/>
          </w:rPr>
          <w:tab/>
        </w:r>
        <w:r>
          <w:rPr>
            <w:noProof/>
            <w:webHidden/>
          </w:rPr>
          <w:fldChar w:fldCharType="begin"/>
        </w:r>
        <w:r>
          <w:rPr>
            <w:noProof/>
            <w:webHidden/>
          </w:rPr>
          <w:instrText xml:space="preserve"> PAGEREF _Toc523224132 \h </w:instrText>
        </w:r>
        <w:r>
          <w:rPr>
            <w:noProof/>
            <w:webHidden/>
          </w:rPr>
        </w:r>
        <w:r>
          <w:rPr>
            <w:noProof/>
            <w:webHidden/>
          </w:rPr>
          <w:fldChar w:fldCharType="separate"/>
        </w:r>
        <w:r>
          <w:rPr>
            <w:noProof/>
            <w:webHidden/>
          </w:rPr>
          <w:t>122</w:t>
        </w:r>
        <w:r>
          <w:rPr>
            <w:noProof/>
            <w:webHidden/>
          </w:rPr>
          <w:fldChar w:fldCharType="end"/>
        </w:r>
      </w:hyperlink>
    </w:p>
    <w:p w14:paraId="43C684B7" w14:textId="77777777" w:rsidR="006F10D7" w:rsidRDefault="006F10D7">
      <w:pPr>
        <w:pStyle w:val="TOC3"/>
        <w:rPr>
          <w:rFonts w:asciiTheme="minorHAnsi" w:eastAsiaTheme="minorEastAsia" w:hAnsiTheme="minorHAnsi" w:cstheme="minorBidi"/>
          <w:noProof/>
          <w:sz w:val="22"/>
          <w:szCs w:val="22"/>
        </w:rPr>
      </w:pPr>
      <w:hyperlink w:anchor="_Toc523224133" w:history="1">
        <w:r w:rsidRPr="006751D3">
          <w:rPr>
            <w:rStyle w:val="Hyperlink"/>
            <w:noProof/>
          </w:rPr>
          <w:t>1.9.6</w:t>
        </w:r>
        <w:r>
          <w:rPr>
            <w:rFonts w:asciiTheme="minorHAnsi" w:eastAsiaTheme="minorEastAsia" w:hAnsiTheme="minorHAnsi" w:cstheme="minorBidi"/>
            <w:noProof/>
            <w:sz w:val="22"/>
            <w:szCs w:val="22"/>
          </w:rPr>
          <w:tab/>
        </w:r>
        <w:r w:rsidRPr="006751D3">
          <w:rPr>
            <w:rStyle w:val="Hyperlink"/>
            <w:noProof/>
          </w:rPr>
          <w:t>Reports for Medications Requiring Removal (MRR)</w:t>
        </w:r>
        <w:r>
          <w:rPr>
            <w:noProof/>
            <w:webHidden/>
          </w:rPr>
          <w:tab/>
        </w:r>
        <w:r>
          <w:rPr>
            <w:noProof/>
            <w:webHidden/>
          </w:rPr>
          <w:fldChar w:fldCharType="begin"/>
        </w:r>
        <w:r>
          <w:rPr>
            <w:noProof/>
            <w:webHidden/>
          </w:rPr>
          <w:instrText xml:space="preserve"> PAGEREF _Toc523224133 \h </w:instrText>
        </w:r>
        <w:r>
          <w:rPr>
            <w:noProof/>
            <w:webHidden/>
          </w:rPr>
        </w:r>
        <w:r>
          <w:rPr>
            <w:noProof/>
            <w:webHidden/>
          </w:rPr>
          <w:fldChar w:fldCharType="separate"/>
        </w:r>
        <w:r>
          <w:rPr>
            <w:noProof/>
            <w:webHidden/>
          </w:rPr>
          <w:t>125</w:t>
        </w:r>
        <w:r>
          <w:rPr>
            <w:noProof/>
            <w:webHidden/>
          </w:rPr>
          <w:fldChar w:fldCharType="end"/>
        </w:r>
      </w:hyperlink>
    </w:p>
    <w:p w14:paraId="31DE46AF" w14:textId="77777777" w:rsidR="006F10D7" w:rsidRDefault="006F10D7">
      <w:pPr>
        <w:pStyle w:val="TOC2"/>
        <w:rPr>
          <w:rFonts w:asciiTheme="minorHAnsi" w:eastAsiaTheme="minorEastAsia" w:hAnsiTheme="minorHAnsi" w:cstheme="minorBidi"/>
          <w:b w:val="0"/>
          <w:i w:val="0"/>
          <w:iCs w:val="0"/>
          <w:noProof/>
          <w:szCs w:val="22"/>
        </w:rPr>
      </w:pPr>
      <w:hyperlink w:anchor="_Toc523224134" w:history="1">
        <w:r w:rsidRPr="006751D3">
          <w:rPr>
            <w:rStyle w:val="Hyperlink"/>
            <w:noProof/>
          </w:rPr>
          <w:t>1.10</w:t>
        </w:r>
        <w:r>
          <w:rPr>
            <w:rFonts w:asciiTheme="minorHAnsi" w:eastAsiaTheme="minorEastAsia" w:hAnsiTheme="minorHAnsi" w:cstheme="minorBidi"/>
            <w:b w:val="0"/>
            <w:i w:val="0"/>
            <w:iCs w:val="0"/>
            <w:noProof/>
            <w:szCs w:val="22"/>
          </w:rPr>
          <w:tab/>
        </w:r>
        <w:r w:rsidRPr="006751D3">
          <w:rPr>
            <w:rStyle w:val="Hyperlink"/>
            <w:noProof/>
          </w:rPr>
          <w:t>Formulary Information Report</w:t>
        </w:r>
        <w:r>
          <w:rPr>
            <w:noProof/>
            <w:webHidden/>
          </w:rPr>
          <w:tab/>
        </w:r>
        <w:r>
          <w:rPr>
            <w:noProof/>
            <w:webHidden/>
          </w:rPr>
          <w:fldChar w:fldCharType="begin"/>
        </w:r>
        <w:r>
          <w:rPr>
            <w:noProof/>
            <w:webHidden/>
          </w:rPr>
          <w:instrText xml:space="preserve"> PAGEREF _Toc523224134 \h </w:instrText>
        </w:r>
        <w:r>
          <w:rPr>
            <w:noProof/>
            <w:webHidden/>
          </w:rPr>
        </w:r>
        <w:r>
          <w:rPr>
            <w:noProof/>
            <w:webHidden/>
          </w:rPr>
          <w:fldChar w:fldCharType="separate"/>
        </w:r>
        <w:r>
          <w:rPr>
            <w:noProof/>
            <w:webHidden/>
          </w:rPr>
          <w:t>128</w:t>
        </w:r>
        <w:r>
          <w:rPr>
            <w:noProof/>
            <w:webHidden/>
          </w:rPr>
          <w:fldChar w:fldCharType="end"/>
        </w:r>
      </w:hyperlink>
    </w:p>
    <w:p w14:paraId="374A781F" w14:textId="77777777" w:rsidR="006F10D7" w:rsidRDefault="006F10D7">
      <w:pPr>
        <w:pStyle w:val="TOC2"/>
        <w:rPr>
          <w:rFonts w:asciiTheme="minorHAnsi" w:eastAsiaTheme="minorEastAsia" w:hAnsiTheme="minorHAnsi" w:cstheme="minorBidi"/>
          <w:b w:val="0"/>
          <w:i w:val="0"/>
          <w:iCs w:val="0"/>
          <w:noProof/>
          <w:szCs w:val="22"/>
        </w:rPr>
      </w:pPr>
      <w:hyperlink w:anchor="_Toc523224135" w:history="1">
        <w:r w:rsidRPr="006751D3">
          <w:rPr>
            <w:rStyle w:val="Hyperlink"/>
            <w:noProof/>
          </w:rPr>
          <w:t>1.11</w:t>
        </w:r>
        <w:r>
          <w:rPr>
            <w:rFonts w:asciiTheme="minorHAnsi" w:eastAsiaTheme="minorEastAsia" w:hAnsiTheme="minorHAnsi" w:cstheme="minorBidi"/>
            <w:b w:val="0"/>
            <w:i w:val="0"/>
            <w:iCs w:val="0"/>
            <w:noProof/>
            <w:szCs w:val="22"/>
          </w:rPr>
          <w:tab/>
        </w:r>
        <w:r w:rsidRPr="006751D3">
          <w:rPr>
            <w:rStyle w:val="Hyperlink"/>
            <w:noProof/>
          </w:rPr>
          <w:t>Drug Text Management</w:t>
        </w:r>
        <w:r>
          <w:rPr>
            <w:noProof/>
            <w:webHidden/>
          </w:rPr>
          <w:tab/>
        </w:r>
        <w:r>
          <w:rPr>
            <w:noProof/>
            <w:webHidden/>
          </w:rPr>
          <w:fldChar w:fldCharType="begin"/>
        </w:r>
        <w:r>
          <w:rPr>
            <w:noProof/>
            <w:webHidden/>
          </w:rPr>
          <w:instrText xml:space="preserve"> PAGEREF _Toc523224135 \h </w:instrText>
        </w:r>
        <w:r>
          <w:rPr>
            <w:noProof/>
            <w:webHidden/>
          </w:rPr>
        </w:r>
        <w:r>
          <w:rPr>
            <w:noProof/>
            <w:webHidden/>
          </w:rPr>
          <w:fldChar w:fldCharType="separate"/>
        </w:r>
        <w:r>
          <w:rPr>
            <w:noProof/>
            <w:webHidden/>
          </w:rPr>
          <w:t>129</w:t>
        </w:r>
        <w:r>
          <w:rPr>
            <w:noProof/>
            <w:webHidden/>
          </w:rPr>
          <w:fldChar w:fldCharType="end"/>
        </w:r>
      </w:hyperlink>
    </w:p>
    <w:p w14:paraId="3EEF2137" w14:textId="77777777" w:rsidR="006F10D7" w:rsidRDefault="006F10D7">
      <w:pPr>
        <w:pStyle w:val="TOC3"/>
        <w:rPr>
          <w:rFonts w:asciiTheme="minorHAnsi" w:eastAsiaTheme="minorEastAsia" w:hAnsiTheme="minorHAnsi" w:cstheme="minorBidi"/>
          <w:noProof/>
          <w:sz w:val="22"/>
          <w:szCs w:val="22"/>
        </w:rPr>
      </w:pPr>
      <w:hyperlink w:anchor="_Toc523224136" w:history="1">
        <w:r w:rsidRPr="006751D3">
          <w:rPr>
            <w:rStyle w:val="Hyperlink"/>
            <w:noProof/>
          </w:rPr>
          <w:t>1.11.1</w:t>
        </w:r>
        <w:r>
          <w:rPr>
            <w:rFonts w:asciiTheme="minorHAnsi" w:eastAsiaTheme="minorEastAsia" w:hAnsiTheme="minorHAnsi" w:cstheme="minorBidi"/>
            <w:noProof/>
            <w:sz w:val="22"/>
            <w:szCs w:val="22"/>
          </w:rPr>
          <w:tab/>
        </w:r>
        <w:r w:rsidRPr="006751D3">
          <w:rPr>
            <w:rStyle w:val="Hyperlink"/>
            <w:noProof/>
          </w:rPr>
          <w:t>Drug Text Enter/Edit</w:t>
        </w:r>
        <w:r>
          <w:rPr>
            <w:noProof/>
            <w:webHidden/>
          </w:rPr>
          <w:tab/>
        </w:r>
        <w:r>
          <w:rPr>
            <w:noProof/>
            <w:webHidden/>
          </w:rPr>
          <w:fldChar w:fldCharType="begin"/>
        </w:r>
        <w:r>
          <w:rPr>
            <w:noProof/>
            <w:webHidden/>
          </w:rPr>
          <w:instrText xml:space="preserve"> PAGEREF _Toc523224136 \h </w:instrText>
        </w:r>
        <w:r>
          <w:rPr>
            <w:noProof/>
            <w:webHidden/>
          </w:rPr>
        </w:r>
        <w:r>
          <w:rPr>
            <w:noProof/>
            <w:webHidden/>
          </w:rPr>
          <w:fldChar w:fldCharType="separate"/>
        </w:r>
        <w:r>
          <w:rPr>
            <w:noProof/>
            <w:webHidden/>
          </w:rPr>
          <w:t>129</w:t>
        </w:r>
        <w:r>
          <w:rPr>
            <w:noProof/>
            <w:webHidden/>
          </w:rPr>
          <w:fldChar w:fldCharType="end"/>
        </w:r>
      </w:hyperlink>
    </w:p>
    <w:p w14:paraId="76DA20A8" w14:textId="77777777" w:rsidR="006F10D7" w:rsidRDefault="006F10D7">
      <w:pPr>
        <w:pStyle w:val="TOC3"/>
        <w:rPr>
          <w:rFonts w:asciiTheme="minorHAnsi" w:eastAsiaTheme="minorEastAsia" w:hAnsiTheme="minorHAnsi" w:cstheme="minorBidi"/>
          <w:noProof/>
          <w:sz w:val="22"/>
          <w:szCs w:val="22"/>
        </w:rPr>
      </w:pPr>
      <w:hyperlink w:anchor="_Toc523224137" w:history="1">
        <w:r w:rsidRPr="006751D3">
          <w:rPr>
            <w:rStyle w:val="Hyperlink"/>
            <w:noProof/>
          </w:rPr>
          <w:t>1.11.2</w:t>
        </w:r>
        <w:r>
          <w:rPr>
            <w:rFonts w:asciiTheme="minorHAnsi" w:eastAsiaTheme="minorEastAsia" w:hAnsiTheme="minorHAnsi" w:cstheme="minorBidi"/>
            <w:noProof/>
            <w:sz w:val="22"/>
            <w:szCs w:val="22"/>
          </w:rPr>
          <w:tab/>
        </w:r>
        <w:r w:rsidRPr="006751D3">
          <w:rPr>
            <w:rStyle w:val="Hyperlink"/>
            <w:noProof/>
          </w:rPr>
          <w:t>Drug Text File Report</w:t>
        </w:r>
        <w:r>
          <w:rPr>
            <w:noProof/>
            <w:webHidden/>
          </w:rPr>
          <w:tab/>
        </w:r>
        <w:r>
          <w:rPr>
            <w:noProof/>
            <w:webHidden/>
          </w:rPr>
          <w:fldChar w:fldCharType="begin"/>
        </w:r>
        <w:r>
          <w:rPr>
            <w:noProof/>
            <w:webHidden/>
          </w:rPr>
          <w:instrText xml:space="preserve"> PAGEREF _Toc523224137 \h </w:instrText>
        </w:r>
        <w:r>
          <w:rPr>
            <w:noProof/>
            <w:webHidden/>
          </w:rPr>
        </w:r>
        <w:r>
          <w:rPr>
            <w:noProof/>
            <w:webHidden/>
          </w:rPr>
          <w:fldChar w:fldCharType="separate"/>
        </w:r>
        <w:r>
          <w:rPr>
            <w:noProof/>
            <w:webHidden/>
          </w:rPr>
          <w:t>131</w:t>
        </w:r>
        <w:r>
          <w:rPr>
            <w:noProof/>
            <w:webHidden/>
          </w:rPr>
          <w:fldChar w:fldCharType="end"/>
        </w:r>
      </w:hyperlink>
    </w:p>
    <w:p w14:paraId="2923B987" w14:textId="77777777" w:rsidR="006F10D7" w:rsidRDefault="006F10D7">
      <w:pPr>
        <w:pStyle w:val="TOC2"/>
        <w:rPr>
          <w:rFonts w:asciiTheme="minorHAnsi" w:eastAsiaTheme="minorEastAsia" w:hAnsiTheme="minorHAnsi" w:cstheme="minorBidi"/>
          <w:b w:val="0"/>
          <w:i w:val="0"/>
          <w:iCs w:val="0"/>
          <w:noProof/>
          <w:szCs w:val="22"/>
        </w:rPr>
      </w:pPr>
      <w:hyperlink w:anchor="_Toc523224138" w:history="1">
        <w:r w:rsidRPr="006751D3">
          <w:rPr>
            <w:rStyle w:val="Hyperlink"/>
            <w:noProof/>
          </w:rPr>
          <w:t>1.12</w:t>
        </w:r>
        <w:r>
          <w:rPr>
            <w:rFonts w:asciiTheme="minorHAnsi" w:eastAsiaTheme="minorEastAsia" w:hAnsiTheme="minorHAnsi" w:cstheme="minorBidi"/>
            <w:b w:val="0"/>
            <w:i w:val="0"/>
            <w:iCs w:val="0"/>
            <w:noProof/>
            <w:szCs w:val="22"/>
          </w:rPr>
          <w:tab/>
        </w:r>
        <w:r w:rsidRPr="006751D3">
          <w:rPr>
            <w:rStyle w:val="Hyperlink"/>
            <w:noProof/>
          </w:rPr>
          <w:t>Pharmacy System Parameters Edit</w:t>
        </w:r>
        <w:r>
          <w:rPr>
            <w:noProof/>
            <w:webHidden/>
          </w:rPr>
          <w:tab/>
        </w:r>
        <w:r>
          <w:rPr>
            <w:noProof/>
            <w:webHidden/>
          </w:rPr>
          <w:fldChar w:fldCharType="begin"/>
        </w:r>
        <w:r>
          <w:rPr>
            <w:noProof/>
            <w:webHidden/>
          </w:rPr>
          <w:instrText xml:space="preserve"> PAGEREF _Toc523224138 \h </w:instrText>
        </w:r>
        <w:r>
          <w:rPr>
            <w:noProof/>
            <w:webHidden/>
          </w:rPr>
        </w:r>
        <w:r>
          <w:rPr>
            <w:noProof/>
            <w:webHidden/>
          </w:rPr>
          <w:fldChar w:fldCharType="separate"/>
        </w:r>
        <w:r>
          <w:rPr>
            <w:noProof/>
            <w:webHidden/>
          </w:rPr>
          <w:t>133</w:t>
        </w:r>
        <w:r>
          <w:rPr>
            <w:noProof/>
            <w:webHidden/>
          </w:rPr>
          <w:fldChar w:fldCharType="end"/>
        </w:r>
      </w:hyperlink>
    </w:p>
    <w:p w14:paraId="5A914A7B" w14:textId="77777777" w:rsidR="006F10D7" w:rsidRDefault="006F10D7">
      <w:pPr>
        <w:pStyle w:val="TOC2"/>
        <w:rPr>
          <w:rFonts w:asciiTheme="minorHAnsi" w:eastAsiaTheme="minorEastAsia" w:hAnsiTheme="minorHAnsi" w:cstheme="minorBidi"/>
          <w:b w:val="0"/>
          <w:i w:val="0"/>
          <w:iCs w:val="0"/>
          <w:noProof/>
          <w:szCs w:val="22"/>
        </w:rPr>
      </w:pPr>
      <w:hyperlink w:anchor="_Toc523224139" w:history="1">
        <w:r w:rsidRPr="006751D3">
          <w:rPr>
            <w:rStyle w:val="Hyperlink"/>
            <w:noProof/>
          </w:rPr>
          <w:t>1.13</w:t>
        </w:r>
        <w:r>
          <w:rPr>
            <w:rFonts w:asciiTheme="minorHAnsi" w:eastAsiaTheme="minorEastAsia" w:hAnsiTheme="minorHAnsi" w:cstheme="minorBidi"/>
            <w:b w:val="0"/>
            <w:i w:val="0"/>
            <w:iCs w:val="0"/>
            <w:noProof/>
            <w:szCs w:val="22"/>
          </w:rPr>
          <w:tab/>
        </w:r>
        <w:r w:rsidRPr="006751D3">
          <w:rPr>
            <w:rStyle w:val="Hyperlink"/>
            <w:noProof/>
          </w:rPr>
          <w:t>Standard Schedule Management</w:t>
        </w:r>
        <w:r>
          <w:rPr>
            <w:noProof/>
            <w:webHidden/>
          </w:rPr>
          <w:tab/>
        </w:r>
        <w:r>
          <w:rPr>
            <w:noProof/>
            <w:webHidden/>
          </w:rPr>
          <w:fldChar w:fldCharType="begin"/>
        </w:r>
        <w:r>
          <w:rPr>
            <w:noProof/>
            <w:webHidden/>
          </w:rPr>
          <w:instrText xml:space="preserve"> PAGEREF _Toc523224139 \h </w:instrText>
        </w:r>
        <w:r>
          <w:rPr>
            <w:noProof/>
            <w:webHidden/>
          </w:rPr>
        </w:r>
        <w:r>
          <w:rPr>
            <w:noProof/>
            <w:webHidden/>
          </w:rPr>
          <w:fldChar w:fldCharType="separate"/>
        </w:r>
        <w:r>
          <w:rPr>
            <w:noProof/>
            <w:webHidden/>
          </w:rPr>
          <w:t>134</w:t>
        </w:r>
        <w:r>
          <w:rPr>
            <w:noProof/>
            <w:webHidden/>
          </w:rPr>
          <w:fldChar w:fldCharType="end"/>
        </w:r>
      </w:hyperlink>
    </w:p>
    <w:p w14:paraId="12E333BE" w14:textId="77777777" w:rsidR="006F10D7" w:rsidRDefault="006F10D7">
      <w:pPr>
        <w:pStyle w:val="TOC3"/>
        <w:rPr>
          <w:rFonts w:asciiTheme="minorHAnsi" w:eastAsiaTheme="minorEastAsia" w:hAnsiTheme="minorHAnsi" w:cstheme="minorBidi"/>
          <w:noProof/>
          <w:sz w:val="22"/>
          <w:szCs w:val="22"/>
        </w:rPr>
      </w:pPr>
      <w:hyperlink w:anchor="_Toc523224140" w:history="1">
        <w:r w:rsidRPr="006751D3">
          <w:rPr>
            <w:rStyle w:val="Hyperlink"/>
            <w:noProof/>
          </w:rPr>
          <w:t>1.13.1</w:t>
        </w:r>
        <w:r>
          <w:rPr>
            <w:rFonts w:asciiTheme="minorHAnsi" w:eastAsiaTheme="minorEastAsia" w:hAnsiTheme="minorHAnsi" w:cstheme="minorBidi"/>
            <w:noProof/>
            <w:sz w:val="22"/>
            <w:szCs w:val="22"/>
          </w:rPr>
          <w:tab/>
        </w:r>
        <w:r w:rsidRPr="006751D3">
          <w:rPr>
            <w:rStyle w:val="Hyperlink"/>
            <w:noProof/>
          </w:rPr>
          <w:t>Standard Schedule Edit</w:t>
        </w:r>
        <w:r>
          <w:rPr>
            <w:noProof/>
            <w:webHidden/>
          </w:rPr>
          <w:tab/>
        </w:r>
        <w:r>
          <w:rPr>
            <w:noProof/>
            <w:webHidden/>
          </w:rPr>
          <w:fldChar w:fldCharType="begin"/>
        </w:r>
        <w:r>
          <w:rPr>
            <w:noProof/>
            <w:webHidden/>
          </w:rPr>
          <w:instrText xml:space="preserve"> PAGEREF _Toc523224140 \h </w:instrText>
        </w:r>
        <w:r>
          <w:rPr>
            <w:noProof/>
            <w:webHidden/>
          </w:rPr>
        </w:r>
        <w:r>
          <w:rPr>
            <w:noProof/>
            <w:webHidden/>
          </w:rPr>
          <w:fldChar w:fldCharType="separate"/>
        </w:r>
        <w:r>
          <w:rPr>
            <w:noProof/>
            <w:webHidden/>
          </w:rPr>
          <w:t>134</w:t>
        </w:r>
        <w:r>
          <w:rPr>
            <w:noProof/>
            <w:webHidden/>
          </w:rPr>
          <w:fldChar w:fldCharType="end"/>
        </w:r>
      </w:hyperlink>
    </w:p>
    <w:p w14:paraId="3144B872" w14:textId="77777777" w:rsidR="006F10D7" w:rsidRDefault="006F10D7">
      <w:pPr>
        <w:pStyle w:val="TOC3"/>
        <w:rPr>
          <w:rFonts w:asciiTheme="minorHAnsi" w:eastAsiaTheme="minorEastAsia" w:hAnsiTheme="minorHAnsi" w:cstheme="minorBidi"/>
          <w:noProof/>
          <w:sz w:val="22"/>
          <w:szCs w:val="22"/>
        </w:rPr>
      </w:pPr>
      <w:hyperlink w:anchor="_Toc523224141" w:history="1">
        <w:r w:rsidRPr="006751D3">
          <w:rPr>
            <w:rStyle w:val="Hyperlink"/>
            <w:noProof/>
          </w:rPr>
          <w:t>1.13.2</w:t>
        </w:r>
        <w:r>
          <w:rPr>
            <w:rFonts w:asciiTheme="minorHAnsi" w:eastAsiaTheme="minorEastAsia" w:hAnsiTheme="minorHAnsi" w:cstheme="minorBidi"/>
            <w:noProof/>
            <w:sz w:val="22"/>
            <w:szCs w:val="22"/>
          </w:rPr>
          <w:tab/>
        </w:r>
        <w:r w:rsidRPr="006751D3">
          <w:rPr>
            <w:rStyle w:val="Hyperlink"/>
            <w:noProof/>
          </w:rPr>
          <w:t>Administration Schedule File Report</w:t>
        </w:r>
        <w:r>
          <w:rPr>
            <w:noProof/>
            <w:webHidden/>
          </w:rPr>
          <w:tab/>
        </w:r>
        <w:r>
          <w:rPr>
            <w:noProof/>
            <w:webHidden/>
          </w:rPr>
          <w:fldChar w:fldCharType="begin"/>
        </w:r>
        <w:r>
          <w:rPr>
            <w:noProof/>
            <w:webHidden/>
          </w:rPr>
          <w:instrText xml:space="preserve"> PAGEREF _Toc523224141 \h </w:instrText>
        </w:r>
        <w:r>
          <w:rPr>
            <w:noProof/>
            <w:webHidden/>
          </w:rPr>
        </w:r>
        <w:r>
          <w:rPr>
            <w:noProof/>
            <w:webHidden/>
          </w:rPr>
          <w:fldChar w:fldCharType="separate"/>
        </w:r>
        <w:r>
          <w:rPr>
            <w:noProof/>
            <w:webHidden/>
          </w:rPr>
          <w:t>143</w:t>
        </w:r>
        <w:r>
          <w:rPr>
            <w:noProof/>
            <w:webHidden/>
          </w:rPr>
          <w:fldChar w:fldCharType="end"/>
        </w:r>
      </w:hyperlink>
    </w:p>
    <w:p w14:paraId="3464BEA3" w14:textId="77777777" w:rsidR="006F10D7" w:rsidRDefault="006F10D7">
      <w:pPr>
        <w:pStyle w:val="TOC2"/>
        <w:rPr>
          <w:rFonts w:asciiTheme="minorHAnsi" w:eastAsiaTheme="minorEastAsia" w:hAnsiTheme="minorHAnsi" w:cstheme="minorBidi"/>
          <w:b w:val="0"/>
          <w:i w:val="0"/>
          <w:iCs w:val="0"/>
          <w:noProof/>
          <w:szCs w:val="22"/>
        </w:rPr>
      </w:pPr>
      <w:hyperlink w:anchor="_Toc523224142" w:history="1">
        <w:r w:rsidRPr="006751D3">
          <w:rPr>
            <w:rStyle w:val="Hyperlink"/>
            <w:noProof/>
          </w:rPr>
          <w:t>1.14</w:t>
        </w:r>
        <w:r>
          <w:rPr>
            <w:rFonts w:asciiTheme="minorHAnsi" w:eastAsiaTheme="minorEastAsia" w:hAnsiTheme="minorHAnsi" w:cstheme="minorBidi"/>
            <w:b w:val="0"/>
            <w:i w:val="0"/>
            <w:iCs w:val="0"/>
            <w:noProof/>
            <w:szCs w:val="22"/>
          </w:rPr>
          <w:tab/>
        </w:r>
        <w:r w:rsidRPr="006751D3">
          <w:rPr>
            <w:rStyle w:val="Hyperlink"/>
            <w:noProof/>
          </w:rPr>
          <w:t>Synonym Enter/Edit</w:t>
        </w:r>
        <w:r>
          <w:rPr>
            <w:noProof/>
            <w:webHidden/>
          </w:rPr>
          <w:tab/>
        </w:r>
        <w:r>
          <w:rPr>
            <w:noProof/>
            <w:webHidden/>
          </w:rPr>
          <w:fldChar w:fldCharType="begin"/>
        </w:r>
        <w:r>
          <w:rPr>
            <w:noProof/>
            <w:webHidden/>
          </w:rPr>
          <w:instrText xml:space="preserve"> PAGEREF _Toc523224142 \h </w:instrText>
        </w:r>
        <w:r>
          <w:rPr>
            <w:noProof/>
            <w:webHidden/>
          </w:rPr>
        </w:r>
        <w:r>
          <w:rPr>
            <w:noProof/>
            <w:webHidden/>
          </w:rPr>
          <w:fldChar w:fldCharType="separate"/>
        </w:r>
        <w:r>
          <w:rPr>
            <w:noProof/>
            <w:webHidden/>
          </w:rPr>
          <w:t>145</w:t>
        </w:r>
        <w:r>
          <w:rPr>
            <w:noProof/>
            <w:webHidden/>
          </w:rPr>
          <w:fldChar w:fldCharType="end"/>
        </w:r>
      </w:hyperlink>
    </w:p>
    <w:p w14:paraId="17F24929" w14:textId="77777777" w:rsidR="006F10D7" w:rsidRDefault="006F10D7">
      <w:pPr>
        <w:pStyle w:val="TOC2"/>
        <w:rPr>
          <w:rFonts w:asciiTheme="minorHAnsi" w:eastAsiaTheme="minorEastAsia" w:hAnsiTheme="minorHAnsi" w:cstheme="minorBidi"/>
          <w:b w:val="0"/>
          <w:i w:val="0"/>
          <w:iCs w:val="0"/>
          <w:noProof/>
          <w:szCs w:val="22"/>
        </w:rPr>
      </w:pPr>
      <w:hyperlink w:anchor="_Toc523224143" w:history="1">
        <w:r w:rsidRPr="006751D3">
          <w:rPr>
            <w:rStyle w:val="Hyperlink"/>
            <w:noProof/>
          </w:rPr>
          <w:t>1.15</w:t>
        </w:r>
        <w:r>
          <w:rPr>
            <w:rFonts w:asciiTheme="minorHAnsi" w:eastAsiaTheme="minorEastAsia" w:hAnsiTheme="minorHAnsi" w:cstheme="minorBidi"/>
            <w:b w:val="0"/>
            <w:i w:val="0"/>
            <w:iCs w:val="0"/>
            <w:noProof/>
            <w:szCs w:val="22"/>
          </w:rPr>
          <w:tab/>
        </w:r>
        <w:r w:rsidRPr="006751D3">
          <w:rPr>
            <w:rStyle w:val="Hyperlink"/>
            <w:noProof/>
          </w:rPr>
          <w:t>Controlled Substances/PKI Reports</w:t>
        </w:r>
        <w:r>
          <w:rPr>
            <w:noProof/>
            <w:webHidden/>
          </w:rPr>
          <w:tab/>
        </w:r>
        <w:r>
          <w:rPr>
            <w:noProof/>
            <w:webHidden/>
          </w:rPr>
          <w:fldChar w:fldCharType="begin"/>
        </w:r>
        <w:r>
          <w:rPr>
            <w:noProof/>
            <w:webHidden/>
          </w:rPr>
          <w:instrText xml:space="preserve"> PAGEREF _Toc523224143 \h </w:instrText>
        </w:r>
        <w:r>
          <w:rPr>
            <w:noProof/>
            <w:webHidden/>
          </w:rPr>
        </w:r>
        <w:r>
          <w:rPr>
            <w:noProof/>
            <w:webHidden/>
          </w:rPr>
          <w:fldChar w:fldCharType="separate"/>
        </w:r>
        <w:r>
          <w:rPr>
            <w:noProof/>
            <w:webHidden/>
          </w:rPr>
          <w:t>145</w:t>
        </w:r>
        <w:r>
          <w:rPr>
            <w:noProof/>
            <w:webHidden/>
          </w:rPr>
          <w:fldChar w:fldCharType="end"/>
        </w:r>
      </w:hyperlink>
    </w:p>
    <w:p w14:paraId="44ED6A7C" w14:textId="77777777" w:rsidR="006F10D7" w:rsidRDefault="006F10D7">
      <w:pPr>
        <w:pStyle w:val="TOC2"/>
        <w:rPr>
          <w:rFonts w:asciiTheme="minorHAnsi" w:eastAsiaTheme="minorEastAsia" w:hAnsiTheme="minorHAnsi" w:cstheme="minorBidi"/>
          <w:b w:val="0"/>
          <w:i w:val="0"/>
          <w:iCs w:val="0"/>
          <w:noProof/>
          <w:szCs w:val="22"/>
        </w:rPr>
      </w:pPr>
      <w:hyperlink w:anchor="_Toc523224144" w:history="1">
        <w:r w:rsidRPr="006751D3">
          <w:rPr>
            <w:rStyle w:val="Hyperlink"/>
            <w:noProof/>
          </w:rPr>
          <w:t>1.16</w:t>
        </w:r>
        <w:r>
          <w:rPr>
            <w:rFonts w:asciiTheme="minorHAnsi" w:eastAsiaTheme="minorEastAsia" w:hAnsiTheme="minorHAnsi" w:cstheme="minorBidi"/>
            <w:b w:val="0"/>
            <w:i w:val="0"/>
            <w:iCs w:val="0"/>
            <w:noProof/>
            <w:szCs w:val="22"/>
          </w:rPr>
          <w:tab/>
        </w:r>
        <w:r w:rsidRPr="006751D3">
          <w:rPr>
            <w:rStyle w:val="Hyperlink"/>
            <w:noProof/>
          </w:rPr>
          <w:t>Send Entire Drug File to External Interface</w:t>
        </w:r>
        <w:r>
          <w:rPr>
            <w:noProof/>
            <w:webHidden/>
          </w:rPr>
          <w:tab/>
        </w:r>
        <w:r>
          <w:rPr>
            <w:noProof/>
            <w:webHidden/>
          </w:rPr>
          <w:fldChar w:fldCharType="begin"/>
        </w:r>
        <w:r>
          <w:rPr>
            <w:noProof/>
            <w:webHidden/>
          </w:rPr>
          <w:instrText xml:space="preserve"> PAGEREF _Toc523224144 \h </w:instrText>
        </w:r>
        <w:r>
          <w:rPr>
            <w:noProof/>
            <w:webHidden/>
          </w:rPr>
        </w:r>
        <w:r>
          <w:rPr>
            <w:noProof/>
            <w:webHidden/>
          </w:rPr>
          <w:fldChar w:fldCharType="separate"/>
        </w:r>
        <w:r>
          <w:rPr>
            <w:noProof/>
            <w:webHidden/>
          </w:rPr>
          <w:t>146</w:t>
        </w:r>
        <w:r>
          <w:rPr>
            <w:noProof/>
            <w:webHidden/>
          </w:rPr>
          <w:fldChar w:fldCharType="end"/>
        </w:r>
      </w:hyperlink>
    </w:p>
    <w:p w14:paraId="631AE08D" w14:textId="77777777" w:rsidR="006F10D7" w:rsidRDefault="006F10D7">
      <w:pPr>
        <w:pStyle w:val="TOC2"/>
        <w:rPr>
          <w:rFonts w:asciiTheme="minorHAnsi" w:eastAsiaTheme="minorEastAsia" w:hAnsiTheme="minorHAnsi" w:cstheme="minorBidi"/>
          <w:b w:val="0"/>
          <w:i w:val="0"/>
          <w:iCs w:val="0"/>
          <w:noProof/>
          <w:szCs w:val="22"/>
        </w:rPr>
      </w:pPr>
      <w:hyperlink w:anchor="_Toc523224145" w:history="1">
        <w:r w:rsidRPr="006751D3">
          <w:rPr>
            <w:rStyle w:val="Hyperlink"/>
            <w:noProof/>
          </w:rPr>
          <w:t>1.17</w:t>
        </w:r>
        <w:r>
          <w:rPr>
            <w:rFonts w:asciiTheme="minorHAnsi" w:eastAsiaTheme="minorEastAsia" w:hAnsiTheme="minorHAnsi" w:cstheme="minorBidi"/>
            <w:b w:val="0"/>
            <w:i w:val="0"/>
            <w:iCs w:val="0"/>
            <w:noProof/>
            <w:szCs w:val="22"/>
          </w:rPr>
          <w:tab/>
        </w:r>
        <w:r w:rsidRPr="006751D3">
          <w:rPr>
            <w:rStyle w:val="Hyperlink"/>
            <w:noProof/>
          </w:rPr>
          <w:t>IV Additive/Solution</w:t>
        </w:r>
        <w:r>
          <w:rPr>
            <w:noProof/>
            <w:webHidden/>
          </w:rPr>
          <w:tab/>
        </w:r>
        <w:r>
          <w:rPr>
            <w:noProof/>
            <w:webHidden/>
          </w:rPr>
          <w:fldChar w:fldCharType="begin"/>
        </w:r>
        <w:r>
          <w:rPr>
            <w:noProof/>
            <w:webHidden/>
          </w:rPr>
          <w:instrText xml:space="preserve"> PAGEREF _Toc523224145 \h </w:instrText>
        </w:r>
        <w:r>
          <w:rPr>
            <w:noProof/>
            <w:webHidden/>
          </w:rPr>
        </w:r>
        <w:r>
          <w:rPr>
            <w:noProof/>
            <w:webHidden/>
          </w:rPr>
          <w:fldChar w:fldCharType="separate"/>
        </w:r>
        <w:r>
          <w:rPr>
            <w:noProof/>
            <w:webHidden/>
          </w:rPr>
          <w:t>147</w:t>
        </w:r>
        <w:r>
          <w:rPr>
            <w:noProof/>
            <w:webHidden/>
          </w:rPr>
          <w:fldChar w:fldCharType="end"/>
        </w:r>
      </w:hyperlink>
    </w:p>
    <w:p w14:paraId="19256255" w14:textId="77777777" w:rsidR="006F10D7" w:rsidRDefault="006F10D7">
      <w:pPr>
        <w:pStyle w:val="TOC3"/>
        <w:rPr>
          <w:rFonts w:asciiTheme="minorHAnsi" w:eastAsiaTheme="minorEastAsia" w:hAnsiTheme="minorHAnsi" w:cstheme="minorBidi"/>
          <w:noProof/>
          <w:sz w:val="22"/>
          <w:szCs w:val="22"/>
        </w:rPr>
      </w:pPr>
      <w:hyperlink w:anchor="_Toc523224146" w:history="1">
        <w:r w:rsidRPr="006751D3">
          <w:rPr>
            <w:rStyle w:val="Hyperlink"/>
            <w:noProof/>
          </w:rPr>
          <w:t>1.17.1</w:t>
        </w:r>
        <w:r>
          <w:rPr>
            <w:rFonts w:asciiTheme="minorHAnsi" w:eastAsiaTheme="minorEastAsia" w:hAnsiTheme="minorHAnsi" w:cstheme="minorBidi"/>
            <w:noProof/>
            <w:sz w:val="22"/>
            <w:szCs w:val="22"/>
          </w:rPr>
          <w:tab/>
        </w:r>
        <w:r w:rsidRPr="006751D3">
          <w:rPr>
            <w:rStyle w:val="Hyperlink"/>
            <w:noProof/>
          </w:rPr>
          <w:t>IV Additive Report</w:t>
        </w:r>
        <w:r>
          <w:rPr>
            <w:noProof/>
            <w:webHidden/>
          </w:rPr>
          <w:tab/>
        </w:r>
        <w:r>
          <w:rPr>
            <w:noProof/>
            <w:webHidden/>
          </w:rPr>
          <w:fldChar w:fldCharType="begin"/>
        </w:r>
        <w:r>
          <w:rPr>
            <w:noProof/>
            <w:webHidden/>
          </w:rPr>
          <w:instrText xml:space="preserve"> PAGEREF _Toc523224146 \h </w:instrText>
        </w:r>
        <w:r>
          <w:rPr>
            <w:noProof/>
            <w:webHidden/>
          </w:rPr>
        </w:r>
        <w:r>
          <w:rPr>
            <w:noProof/>
            <w:webHidden/>
          </w:rPr>
          <w:fldChar w:fldCharType="separate"/>
        </w:r>
        <w:r>
          <w:rPr>
            <w:noProof/>
            <w:webHidden/>
          </w:rPr>
          <w:t>147</w:t>
        </w:r>
        <w:r>
          <w:rPr>
            <w:noProof/>
            <w:webHidden/>
          </w:rPr>
          <w:fldChar w:fldCharType="end"/>
        </w:r>
      </w:hyperlink>
    </w:p>
    <w:p w14:paraId="4A3A19F0" w14:textId="77777777" w:rsidR="006F10D7" w:rsidRDefault="006F10D7">
      <w:pPr>
        <w:pStyle w:val="TOC3"/>
        <w:rPr>
          <w:rFonts w:asciiTheme="minorHAnsi" w:eastAsiaTheme="minorEastAsia" w:hAnsiTheme="minorHAnsi" w:cstheme="minorBidi"/>
          <w:noProof/>
          <w:sz w:val="22"/>
          <w:szCs w:val="22"/>
        </w:rPr>
      </w:pPr>
      <w:hyperlink w:anchor="_Toc523224147" w:history="1">
        <w:r w:rsidRPr="006751D3">
          <w:rPr>
            <w:rStyle w:val="Hyperlink"/>
            <w:noProof/>
          </w:rPr>
          <w:t>1.17.2</w:t>
        </w:r>
        <w:r>
          <w:rPr>
            <w:rFonts w:asciiTheme="minorHAnsi" w:eastAsiaTheme="minorEastAsia" w:hAnsiTheme="minorHAnsi" w:cstheme="minorBidi"/>
            <w:noProof/>
            <w:sz w:val="22"/>
            <w:szCs w:val="22"/>
          </w:rPr>
          <w:tab/>
        </w:r>
        <w:r w:rsidRPr="006751D3">
          <w:rPr>
            <w:rStyle w:val="Hyperlink"/>
            <w:noProof/>
          </w:rPr>
          <w:t>IV Solution Report</w:t>
        </w:r>
        <w:r>
          <w:rPr>
            <w:noProof/>
            <w:webHidden/>
          </w:rPr>
          <w:tab/>
        </w:r>
        <w:r>
          <w:rPr>
            <w:noProof/>
            <w:webHidden/>
          </w:rPr>
          <w:fldChar w:fldCharType="begin"/>
        </w:r>
        <w:r>
          <w:rPr>
            <w:noProof/>
            <w:webHidden/>
          </w:rPr>
          <w:instrText xml:space="preserve"> PAGEREF _Toc523224147 \h </w:instrText>
        </w:r>
        <w:r>
          <w:rPr>
            <w:noProof/>
            <w:webHidden/>
          </w:rPr>
        </w:r>
        <w:r>
          <w:rPr>
            <w:noProof/>
            <w:webHidden/>
          </w:rPr>
          <w:fldChar w:fldCharType="separate"/>
        </w:r>
        <w:r>
          <w:rPr>
            <w:noProof/>
            <w:webHidden/>
          </w:rPr>
          <w:t>149</w:t>
        </w:r>
        <w:r>
          <w:rPr>
            <w:noProof/>
            <w:webHidden/>
          </w:rPr>
          <w:fldChar w:fldCharType="end"/>
        </w:r>
      </w:hyperlink>
    </w:p>
    <w:p w14:paraId="3201FBD5" w14:textId="77777777" w:rsidR="006F10D7" w:rsidRDefault="006F10D7">
      <w:pPr>
        <w:pStyle w:val="TOC3"/>
        <w:rPr>
          <w:rFonts w:asciiTheme="minorHAnsi" w:eastAsiaTheme="minorEastAsia" w:hAnsiTheme="minorHAnsi" w:cstheme="minorBidi"/>
          <w:noProof/>
          <w:sz w:val="22"/>
          <w:szCs w:val="22"/>
        </w:rPr>
      </w:pPr>
      <w:hyperlink w:anchor="_Toc523224148" w:history="1">
        <w:r w:rsidRPr="006751D3">
          <w:rPr>
            <w:rStyle w:val="Hyperlink"/>
            <w:noProof/>
          </w:rPr>
          <w:t>1.17.3</w:t>
        </w:r>
        <w:r>
          <w:rPr>
            <w:rFonts w:asciiTheme="minorHAnsi" w:eastAsiaTheme="minorEastAsia" w:hAnsiTheme="minorHAnsi" w:cstheme="minorBidi"/>
            <w:noProof/>
            <w:sz w:val="22"/>
            <w:szCs w:val="22"/>
          </w:rPr>
          <w:tab/>
        </w:r>
        <w:r w:rsidRPr="006751D3">
          <w:rPr>
            <w:rStyle w:val="Hyperlink"/>
            <w:noProof/>
          </w:rPr>
          <w:t>Mark PreMix Solutions</w:t>
        </w:r>
        <w:r>
          <w:rPr>
            <w:noProof/>
            <w:webHidden/>
          </w:rPr>
          <w:tab/>
        </w:r>
        <w:r>
          <w:rPr>
            <w:noProof/>
            <w:webHidden/>
          </w:rPr>
          <w:fldChar w:fldCharType="begin"/>
        </w:r>
        <w:r>
          <w:rPr>
            <w:noProof/>
            <w:webHidden/>
          </w:rPr>
          <w:instrText xml:space="preserve"> PAGEREF _Toc523224148 \h </w:instrText>
        </w:r>
        <w:r>
          <w:rPr>
            <w:noProof/>
            <w:webHidden/>
          </w:rPr>
        </w:r>
        <w:r>
          <w:rPr>
            <w:noProof/>
            <w:webHidden/>
          </w:rPr>
          <w:fldChar w:fldCharType="separate"/>
        </w:r>
        <w:r>
          <w:rPr>
            <w:noProof/>
            <w:webHidden/>
          </w:rPr>
          <w:t>151</w:t>
        </w:r>
        <w:r>
          <w:rPr>
            <w:noProof/>
            <w:webHidden/>
          </w:rPr>
          <w:fldChar w:fldCharType="end"/>
        </w:r>
      </w:hyperlink>
    </w:p>
    <w:p w14:paraId="1126E696" w14:textId="77777777" w:rsidR="006F10D7" w:rsidRDefault="006F10D7">
      <w:pPr>
        <w:pStyle w:val="TOC2"/>
        <w:rPr>
          <w:rFonts w:asciiTheme="minorHAnsi" w:eastAsiaTheme="minorEastAsia" w:hAnsiTheme="minorHAnsi" w:cstheme="minorBidi"/>
          <w:b w:val="0"/>
          <w:i w:val="0"/>
          <w:iCs w:val="0"/>
          <w:noProof/>
          <w:szCs w:val="22"/>
        </w:rPr>
      </w:pPr>
      <w:hyperlink w:anchor="_Toc523224149" w:history="1">
        <w:r w:rsidRPr="006751D3">
          <w:rPr>
            <w:rStyle w:val="Hyperlink"/>
            <w:noProof/>
          </w:rPr>
          <w:t>1.18</w:t>
        </w:r>
        <w:r>
          <w:rPr>
            <w:rFonts w:asciiTheme="minorHAnsi" w:eastAsiaTheme="minorEastAsia" w:hAnsiTheme="minorHAnsi" w:cstheme="minorBidi"/>
            <w:b w:val="0"/>
            <w:i w:val="0"/>
            <w:iCs w:val="0"/>
            <w:noProof/>
            <w:szCs w:val="22"/>
          </w:rPr>
          <w:tab/>
        </w:r>
        <w:r w:rsidRPr="006751D3">
          <w:rPr>
            <w:rStyle w:val="Hyperlink"/>
            <w:noProof/>
          </w:rPr>
          <w:t>Warning Builder</w:t>
        </w:r>
        <w:r>
          <w:rPr>
            <w:noProof/>
            <w:webHidden/>
          </w:rPr>
          <w:tab/>
        </w:r>
        <w:r>
          <w:rPr>
            <w:noProof/>
            <w:webHidden/>
          </w:rPr>
          <w:fldChar w:fldCharType="begin"/>
        </w:r>
        <w:r>
          <w:rPr>
            <w:noProof/>
            <w:webHidden/>
          </w:rPr>
          <w:instrText xml:space="preserve"> PAGEREF _Toc523224149 \h </w:instrText>
        </w:r>
        <w:r>
          <w:rPr>
            <w:noProof/>
            <w:webHidden/>
          </w:rPr>
        </w:r>
        <w:r>
          <w:rPr>
            <w:noProof/>
            <w:webHidden/>
          </w:rPr>
          <w:fldChar w:fldCharType="separate"/>
        </w:r>
        <w:r>
          <w:rPr>
            <w:noProof/>
            <w:webHidden/>
          </w:rPr>
          <w:t>152</w:t>
        </w:r>
        <w:r>
          <w:rPr>
            <w:noProof/>
            <w:webHidden/>
          </w:rPr>
          <w:fldChar w:fldCharType="end"/>
        </w:r>
      </w:hyperlink>
    </w:p>
    <w:p w14:paraId="1C68B18E" w14:textId="77777777" w:rsidR="006F10D7" w:rsidRDefault="006F10D7">
      <w:pPr>
        <w:pStyle w:val="TOC2"/>
        <w:rPr>
          <w:rFonts w:asciiTheme="minorHAnsi" w:eastAsiaTheme="minorEastAsia" w:hAnsiTheme="minorHAnsi" w:cstheme="minorBidi"/>
          <w:b w:val="0"/>
          <w:i w:val="0"/>
          <w:iCs w:val="0"/>
          <w:noProof/>
          <w:szCs w:val="22"/>
        </w:rPr>
      </w:pPr>
      <w:hyperlink w:anchor="_Toc523224150" w:history="1">
        <w:r w:rsidRPr="006751D3">
          <w:rPr>
            <w:rStyle w:val="Hyperlink"/>
            <w:noProof/>
          </w:rPr>
          <w:t>1.19</w:t>
        </w:r>
        <w:r>
          <w:rPr>
            <w:rFonts w:asciiTheme="minorHAnsi" w:eastAsiaTheme="minorEastAsia" w:hAnsiTheme="minorHAnsi" w:cstheme="minorBidi"/>
            <w:b w:val="0"/>
            <w:i w:val="0"/>
            <w:iCs w:val="0"/>
            <w:noProof/>
            <w:szCs w:val="22"/>
          </w:rPr>
          <w:tab/>
        </w:r>
        <w:r w:rsidRPr="006751D3">
          <w:rPr>
            <w:rStyle w:val="Hyperlink"/>
            <w:noProof/>
          </w:rPr>
          <w:t>Warning Mapping</w:t>
        </w:r>
        <w:r>
          <w:rPr>
            <w:noProof/>
            <w:webHidden/>
          </w:rPr>
          <w:tab/>
        </w:r>
        <w:r>
          <w:rPr>
            <w:noProof/>
            <w:webHidden/>
          </w:rPr>
          <w:fldChar w:fldCharType="begin"/>
        </w:r>
        <w:r>
          <w:rPr>
            <w:noProof/>
            <w:webHidden/>
          </w:rPr>
          <w:instrText xml:space="preserve"> PAGEREF _Toc523224150 \h </w:instrText>
        </w:r>
        <w:r>
          <w:rPr>
            <w:noProof/>
            <w:webHidden/>
          </w:rPr>
        </w:r>
        <w:r>
          <w:rPr>
            <w:noProof/>
            <w:webHidden/>
          </w:rPr>
          <w:fldChar w:fldCharType="separate"/>
        </w:r>
        <w:r>
          <w:rPr>
            <w:noProof/>
            <w:webHidden/>
          </w:rPr>
          <w:t>156</w:t>
        </w:r>
        <w:r>
          <w:rPr>
            <w:noProof/>
            <w:webHidden/>
          </w:rPr>
          <w:fldChar w:fldCharType="end"/>
        </w:r>
      </w:hyperlink>
    </w:p>
    <w:p w14:paraId="77705CBD" w14:textId="77777777" w:rsidR="006F10D7" w:rsidRDefault="006F10D7">
      <w:pPr>
        <w:pStyle w:val="TOC2"/>
        <w:rPr>
          <w:rFonts w:asciiTheme="minorHAnsi" w:eastAsiaTheme="minorEastAsia" w:hAnsiTheme="minorHAnsi" w:cstheme="minorBidi"/>
          <w:b w:val="0"/>
          <w:i w:val="0"/>
          <w:iCs w:val="0"/>
          <w:noProof/>
          <w:szCs w:val="22"/>
        </w:rPr>
      </w:pPr>
      <w:hyperlink w:anchor="_Toc523224151" w:history="1">
        <w:r w:rsidRPr="006751D3">
          <w:rPr>
            <w:rStyle w:val="Hyperlink"/>
            <w:noProof/>
          </w:rPr>
          <w:t>1.20</w:t>
        </w:r>
        <w:r>
          <w:rPr>
            <w:rFonts w:asciiTheme="minorHAnsi" w:eastAsiaTheme="minorEastAsia" w:hAnsiTheme="minorHAnsi" w:cstheme="minorBidi"/>
            <w:b w:val="0"/>
            <w:i w:val="0"/>
            <w:iCs w:val="0"/>
            <w:noProof/>
            <w:szCs w:val="22"/>
          </w:rPr>
          <w:tab/>
        </w:r>
        <w:r w:rsidRPr="006751D3">
          <w:rPr>
            <w:rStyle w:val="Hyperlink"/>
            <w:noProof/>
          </w:rPr>
          <w:t>Pharmacy Enterprise Product System (PEPS) Services Menu</w:t>
        </w:r>
        <w:r>
          <w:rPr>
            <w:noProof/>
            <w:webHidden/>
          </w:rPr>
          <w:tab/>
        </w:r>
        <w:r>
          <w:rPr>
            <w:noProof/>
            <w:webHidden/>
          </w:rPr>
          <w:fldChar w:fldCharType="begin"/>
        </w:r>
        <w:r>
          <w:rPr>
            <w:noProof/>
            <w:webHidden/>
          </w:rPr>
          <w:instrText xml:space="preserve"> PAGEREF _Toc523224151 \h </w:instrText>
        </w:r>
        <w:r>
          <w:rPr>
            <w:noProof/>
            <w:webHidden/>
          </w:rPr>
        </w:r>
        <w:r>
          <w:rPr>
            <w:noProof/>
            <w:webHidden/>
          </w:rPr>
          <w:fldChar w:fldCharType="separate"/>
        </w:r>
        <w:r>
          <w:rPr>
            <w:noProof/>
            <w:webHidden/>
          </w:rPr>
          <w:t>158</w:t>
        </w:r>
        <w:r>
          <w:rPr>
            <w:noProof/>
            <w:webHidden/>
          </w:rPr>
          <w:fldChar w:fldCharType="end"/>
        </w:r>
      </w:hyperlink>
    </w:p>
    <w:p w14:paraId="2CA2BBCB" w14:textId="77777777" w:rsidR="006F10D7" w:rsidRDefault="006F10D7">
      <w:pPr>
        <w:pStyle w:val="TOC3"/>
        <w:rPr>
          <w:rFonts w:asciiTheme="minorHAnsi" w:eastAsiaTheme="minorEastAsia" w:hAnsiTheme="minorHAnsi" w:cstheme="minorBidi"/>
          <w:noProof/>
          <w:sz w:val="22"/>
          <w:szCs w:val="22"/>
        </w:rPr>
      </w:pPr>
      <w:hyperlink w:anchor="_Toc523224152" w:history="1">
        <w:r w:rsidRPr="006751D3">
          <w:rPr>
            <w:rStyle w:val="Hyperlink"/>
            <w:noProof/>
          </w:rPr>
          <w:t>1.20.1</w:t>
        </w:r>
        <w:r>
          <w:rPr>
            <w:rFonts w:asciiTheme="minorHAnsi" w:eastAsiaTheme="minorEastAsia" w:hAnsiTheme="minorHAnsi" w:cstheme="minorBidi"/>
            <w:noProof/>
            <w:sz w:val="22"/>
            <w:szCs w:val="22"/>
          </w:rPr>
          <w:tab/>
        </w:r>
        <w:r w:rsidRPr="006751D3">
          <w:rPr>
            <w:rStyle w:val="Hyperlink"/>
            <w:noProof/>
          </w:rPr>
          <w:t>Check Vendor Database Link</w:t>
        </w:r>
        <w:r>
          <w:rPr>
            <w:noProof/>
            <w:webHidden/>
          </w:rPr>
          <w:tab/>
        </w:r>
        <w:r>
          <w:rPr>
            <w:noProof/>
            <w:webHidden/>
          </w:rPr>
          <w:fldChar w:fldCharType="begin"/>
        </w:r>
        <w:r>
          <w:rPr>
            <w:noProof/>
            <w:webHidden/>
          </w:rPr>
          <w:instrText xml:space="preserve"> PAGEREF _Toc523224152 \h </w:instrText>
        </w:r>
        <w:r>
          <w:rPr>
            <w:noProof/>
            <w:webHidden/>
          </w:rPr>
        </w:r>
        <w:r>
          <w:rPr>
            <w:noProof/>
            <w:webHidden/>
          </w:rPr>
          <w:fldChar w:fldCharType="separate"/>
        </w:r>
        <w:r>
          <w:rPr>
            <w:noProof/>
            <w:webHidden/>
          </w:rPr>
          <w:t>158</w:t>
        </w:r>
        <w:r>
          <w:rPr>
            <w:noProof/>
            <w:webHidden/>
          </w:rPr>
          <w:fldChar w:fldCharType="end"/>
        </w:r>
      </w:hyperlink>
    </w:p>
    <w:p w14:paraId="7A0B1B68" w14:textId="77777777" w:rsidR="006F10D7" w:rsidRDefault="006F10D7">
      <w:pPr>
        <w:pStyle w:val="TOC3"/>
        <w:rPr>
          <w:rFonts w:asciiTheme="minorHAnsi" w:eastAsiaTheme="minorEastAsia" w:hAnsiTheme="minorHAnsi" w:cstheme="minorBidi"/>
          <w:noProof/>
          <w:sz w:val="22"/>
          <w:szCs w:val="22"/>
        </w:rPr>
      </w:pPr>
      <w:hyperlink w:anchor="_Toc523224153" w:history="1">
        <w:r w:rsidRPr="006751D3">
          <w:rPr>
            <w:rStyle w:val="Hyperlink"/>
            <w:noProof/>
          </w:rPr>
          <w:t>1.20.2</w:t>
        </w:r>
        <w:r>
          <w:rPr>
            <w:rFonts w:asciiTheme="minorHAnsi" w:eastAsiaTheme="minorEastAsia" w:hAnsiTheme="minorHAnsi" w:cstheme="minorBidi"/>
            <w:noProof/>
            <w:sz w:val="22"/>
            <w:szCs w:val="22"/>
          </w:rPr>
          <w:tab/>
        </w:r>
        <w:r w:rsidRPr="006751D3">
          <w:rPr>
            <w:rStyle w:val="Hyperlink"/>
            <w:noProof/>
          </w:rPr>
          <w:t>Check PEPS Services Setup</w:t>
        </w:r>
        <w:r>
          <w:rPr>
            <w:noProof/>
            <w:webHidden/>
          </w:rPr>
          <w:tab/>
        </w:r>
        <w:r>
          <w:rPr>
            <w:noProof/>
            <w:webHidden/>
          </w:rPr>
          <w:fldChar w:fldCharType="begin"/>
        </w:r>
        <w:r>
          <w:rPr>
            <w:noProof/>
            <w:webHidden/>
          </w:rPr>
          <w:instrText xml:space="preserve"> PAGEREF _Toc523224153 \h </w:instrText>
        </w:r>
        <w:r>
          <w:rPr>
            <w:noProof/>
            <w:webHidden/>
          </w:rPr>
        </w:r>
        <w:r>
          <w:rPr>
            <w:noProof/>
            <w:webHidden/>
          </w:rPr>
          <w:fldChar w:fldCharType="separate"/>
        </w:r>
        <w:r>
          <w:rPr>
            <w:noProof/>
            <w:webHidden/>
          </w:rPr>
          <w:t>159</w:t>
        </w:r>
        <w:r>
          <w:rPr>
            <w:noProof/>
            <w:webHidden/>
          </w:rPr>
          <w:fldChar w:fldCharType="end"/>
        </w:r>
      </w:hyperlink>
    </w:p>
    <w:p w14:paraId="17275B9F" w14:textId="77777777" w:rsidR="006F10D7" w:rsidRDefault="006F10D7">
      <w:pPr>
        <w:pStyle w:val="TOC3"/>
        <w:rPr>
          <w:rFonts w:asciiTheme="minorHAnsi" w:eastAsiaTheme="minorEastAsia" w:hAnsiTheme="minorHAnsi" w:cstheme="minorBidi"/>
          <w:noProof/>
          <w:sz w:val="22"/>
          <w:szCs w:val="22"/>
        </w:rPr>
      </w:pPr>
      <w:hyperlink w:anchor="_Toc523224154" w:history="1">
        <w:r w:rsidRPr="006751D3">
          <w:rPr>
            <w:rStyle w:val="Hyperlink"/>
            <w:noProof/>
          </w:rPr>
          <w:t>1.20.3</w:t>
        </w:r>
        <w:r>
          <w:rPr>
            <w:rFonts w:asciiTheme="minorHAnsi" w:eastAsiaTheme="minorEastAsia" w:hAnsiTheme="minorHAnsi" w:cstheme="minorBidi"/>
            <w:noProof/>
            <w:sz w:val="22"/>
            <w:szCs w:val="22"/>
          </w:rPr>
          <w:tab/>
        </w:r>
        <w:r w:rsidRPr="006751D3">
          <w:rPr>
            <w:rStyle w:val="Hyperlink"/>
            <w:noProof/>
          </w:rPr>
          <w:t>Schedule/Reschedule Check PEPS Interface</w:t>
        </w:r>
        <w:r>
          <w:rPr>
            <w:noProof/>
            <w:webHidden/>
          </w:rPr>
          <w:tab/>
        </w:r>
        <w:r>
          <w:rPr>
            <w:noProof/>
            <w:webHidden/>
          </w:rPr>
          <w:fldChar w:fldCharType="begin"/>
        </w:r>
        <w:r>
          <w:rPr>
            <w:noProof/>
            <w:webHidden/>
          </w:rPr>
          <w:instrText xml:space="preserve"> PAGEREF _Toc523224154 \h </w:instrText>
        </w:r>
        <w:r>
          <w:rPr>
            <w:noProof/>
            <w:webHidden/>
          </w:rPr>
        </w:r>
        <w:r>
          <w:rPr>
            <w:noProof/>
            <w:webHidden/>
          </w:rPr>
          <w:fldChar w:fldCharType="separate"/>
        </w:r>
        <w:r>
          <w:rPr>
            <w:noProof/>
            <w:webHidden/>
          </w:rPr>
          <w:t>160</w:t>
        </w:r>
        <w:r>
          <w:rPr>
            <w:noProof/>
            <w:webHidden/>
          </w:rPr>
          <w:fldChar w:fldCharType="end"/>
        </w:r>
      </w:hyperlink>
    </w:p>
    <w:p w14:paraId="5BF29988" w14:textId="77777777" w:rsidR="006F10D7" w:rsidRDefault="006F10D7">
      <w:pPr>
        <w:pStyle w:val="TOC3"/>
        <w:rPr>
          <w:rFonts w:asciiTheme="minorHAnsi" w:eastAsiaTheme="minorEastAsia" w:hAnsiTheme="minorHAnsi" w:cstheme="minorBidi"/>
          <w:noProof/>
          <w:sz w:val="22"/>
          <w:szCs w:val="22"/>
        </w:rPr>
      </w:pPr>
      <w:hyperlink w:anchor="_Toc523224155" w:history="1">
        <w:r w:rsidRPr="006751D3">
          <w:rPr>
            <w:rStyle w:val="Hyperlink"/>
            <w:noProof/>
          </w:rPr>
          <w:t>1.20.4</w:t>
        </w:r>
        <w:r>
          <w:rPr>
            <w:rFonts w:asciiTheme="minorHAnsi" w:eastAsiaTheme="minorEastAsia" w:hAnsiTheme="minorHAnsi" w:cstheme="minorBidi"/>
            <w:noProof/>
            <w:sz w:val="22"/>
            <w:szCs w:val="22"/>
          </w:rPr>
          <w:tab/>
        </w:r>
        <w:r w:rsidRPr="006751D3">
          <w:rPr>
            <w:rStyle w:val="Hyperlink"/>
            <w:noProof/>
          </w:rPr>
          <w:t>Print Interface Data File</w:t>
        </w:r>
        <w:r>
          <w:rPr>
            <w:noProof/>
            <w:webHidden/>
          </w:rPr>
          <w:tab/>
        </w:r>
        <w:r>
          <w:rPr>
            <w:noProof/>
            <w:webHidden/>
          </w:rPr>
          <w:fldChar w:fldCharType="begin"/>
        </w:r>
        <w:r>
          <w:rPr>
            <w:noProof/>
            <w:webHidden/>
          </w:rPr>
          <w:instrText xml:space="preserve"> PAGEREF _Toc523224155 \h </w:instrText>
        </w:r>
        <w:r>
          <w:rPr>
            <w:noProof/>
            <w:webHidden/>
          </w:rPr>
        </w:r>
        <w:r>
          <w:rPr>
            <w:noProof/>
            <w:webHidden/>
          </w:rPr>
          <w:fldChar w:fldCharType="separate"/>
        </w:r>
        <w:r>
          <w:rPr>
            <w:noProof/>
            <w:webHidden/>
          </w:rPr>
          <w:t>162</w:t>
        </w:r>
        <w:r>
          <w:rPr>
            <w:noProof/>
            <w:webHidden/>
          </w:rPr>
          <w:fldChar w:fldCharType="end"/>
        </w:r>
      </w:hyperlink>
    </w:p>
    <w:p w14:paraId="04F8EE25" w14:textId="77777777" w:rsidR="006F10D7" w:rsidRDefault="006F10D7">
      <w:pPr>
        <w:pStyle w:val="TOC2"/>
        <w:rPr>
          <w:rFonts w:asciiTheme="minorHAnsi" w:eastAsiaTheme="minorEastAsia" w:hAnsiTheme="minorHAnsi" w:cstheme="minorBidi"/>
          <w:b w:val="0"/>
          <w:i w:val="0"/>
          <w:iCs w:val="0"/>
          <w:noProof/>
          <w:szCs w:val="22"/>
        </w:rPr>
      </w:pPr>
      <w:hyperlink w:anchor="_Toc523224156" w:history="1">
        <w:r w:rsidRPr="006751D3">
          <w:rPr>
            <w:rStyle w:val="Hyperlink"/>
            <w:noProof/>
          </w:rPr>
          <w:t>1.21</w:t>
        </w:r>
        <w:r>
          <w:rPr>
            <w:rFonts w:asciiTheme="minorHAnsi" w:eastAsiaTheme="minorEastAsia" w:hAnsiTheme="minorHAnsi" w:cstheme="minorBidi"/>
            <w:b w:val="0"/>
            <w:i w:val="0"/>
            <w:iCs w:val="0"/>
            <w:noProof/>
            <w:szCs w:val="22"/>
          </w:rPr>
          <w:tab/>
        </w:r>
        <w:r w:rsidRPr="006751D3">
          <w:rPr>
            <w:rStyle w:val="Hyperlink"/>
            <w:noProof/>
          </w:rPr>
          <w:t>Inpatient Drug Management</w:t>
        </w:r>
        <w:r>
          <w:rPr>
            <w:noProof/>
            <w:webHidden/>
          </w:rPr>
          <w:tab/>
        </w:r>
        <w:r>
          <w:rPr>
            <w:noProof/>
            <w:webHidden/>
          </w:rPr>
          <w:fldChar w:fldCharType="begin"/>
        </w:r>
        <w:r>
          <w:rPr>
            <w:noProof/>
            <w:webHidden/>
          </w:rPr>
          <w:instrText xml:space="preserve"> PAGEREF _Toc523224156 \h </w:instrText>
        </w:r>
        <w:r>
          <w:rPr>
            <w:noProof/>
            <w:webHidden/>
          </w:rPr>
        </w:r>
        <w:r>
          <w:rPr>
            <w:noProof/>
            <w:webHidden/>
          </w:rPr>
          <w:fldChar w:fldCharType="separate"/>
        </w:r>
        <w:r>
          <w:rPr>
            <w:noProof/>
            <w:webHidden/>
          </w:rPr>
          <w:t>163</w:t>
        </w:r>
        <w:r>
          <w:rPr>
            <w:noProof/>
            <w:webHidden/>
          </w:rPr>
          <w:fldChar w:fldCharType="end"/>
        </w:r>
      </w:hyperlink>
    </w:p>
    <w:p w14:paraId="5CD4BEF5" w14:textId="77777777" w:rsidR="006F10D7" w:rsidRDefault="006F10D7">
      <w:pPr>
        <w:pStyle w:val="TOC3"/>
        <w:rPr>
          <w:rFonts w:asciiTheme="minorHAnsi" w:eastAsiaTheme="minorEastAsia" w:hAnsiTheme="minorHAnsi" w:cstheme="minorBidi"/>
          <w:noProof/>
          <w:sz w:val="22"/>
          <w:szCs w:val="22"/>
        </w:rPr>
      </w:pPr>
      <w:hyperlink w:anchor="_Toc523224157" w:history="1">
        <w:r w:rsidRPr="006751D3">
          <w:rPr>
            <w:rStyle w:val="Hyperlink"/>
            <w:noProof/>
          </w:rPr>
          <w:t>1.21.1</w:t>
        </w:r>
        <w:r>
          <w:rPr>
            <w:rFonts w:asciiTheme="minorHAnsi" w:eastAsiaTheme="minorEastAsia" w:hAnsiTheme="minorHAnsi" w:cstheme="minorBidi"/>
            <w:noProof/>
            <w:sz w:val="22"/>
            <w:szCs w:val="22"/>
          </w:rPr>
          <w:tab/>
        </w:r>
        <w:r w:rsidRPr="006751D3">
          <w:rPr>
            <w:rStyle w:val="Hyperlink"/>
            <w:noProof/>
          </w:rPr>
          <w:t>ADditives File</w:t>
        </w:r>
        <w:r>
          <w:rPr>
            <w:noProof/>
            <w:webHidden/>
          </w:rPr>
          <w:tab/>
        </w:r>
        <w:r>
          <w:rPr>
            <w:noProof/>
            <w:webHidden/>
          </w:rPr>
          <w:fldChar w:fldCharType="begin"/>
        </w:r>
        <w:r>
          <w:rPr>
            <w:noProof/>
            <w:webHidden/>
          </w:rPr>
          <w:instrText xml:space="preserve"> PAGEREF _Toc523224157 \h </w:instrText>
        </w:r>
        <w:r>
          <w:rPr>
            <w:noProof/>
            <w:webHidden/>
          </w:rPr>
        </w:r>
        <w:r>
          <w:rPr>
            <w:noProof/>
            <w:webHidden/>
          </w:rPr>
          <w:fldChar w:fldCharType="separate"/>
        </w:r>
        <w:r>
          <w:rPr>
            <w:noProof/>
            <w:webHidden/>
          </w:rPr>
          <w:t>163</w:t>
        </w:r>
        <w:r>
          <w:rPr>
            <w:noProof/>
            <w:webHidden/>
          </w:rPr>
          <w:fldChar w:fldCharType="end"/>
        </w:r>
      </w:hyperlink>
    </w:p>
    <w:p w14:paraId="68AE9BB6" w14:textId="77777777" w:rsidR="006F10D7" w:rsidRDefault="006F10D7">
      <w:pPr>
        <w:pStyle w:val="TOC3"/>
        <w:rPr>
          <w:rFonts w:asciiTheme="minorHAnsi" w:eastAsiaTheme="minorEastAsia" w:hAnsiTheme="minorHAnsi" w:cstheme="minorBidi"/>
          <w:noProof/>
          <w:sz w:val="22"/>
          <w:szCs w:val="22"/>
        </w:rPr>
      </w:pPr>
      <w:hyperlink w:anchor="_Toc523224158" w:history="1">
        <w:r w:rsidRPr="006751D3">
          <w:rPr>
            <w:rStyle w:val="Hyperlink"/>
            <w:noProof/>
          </w:rPr>
          <w:t>1.21.2</w:t>
        </w:r>
        <w:r>
          <w:rPr>
            <w:rFonts w:asciiTheme="minorHAnsi" w:eastAsiaTheme="minorEastAsia" w:hAnsiTheme="minorHAnsi" w:cstheme="minorBidi"/>
            <w:noProof/>
            <w:sz w:val="22"/>
            <w:szCs w:val="22"/>
          </w:rPr>
          <w:tab/>
        </w:r>
        <w:r w:rsidRPr="006751D3">
          <w:rPr>
            <w:rStyle w:val="Hyperlink"/>
            <w:noProof/>
          </w:rPr>
          <w:t>Dispense Drug Fields</w:t>
        </w:r>
        <w:r>
          <w:rPr>
            <w:noProof/>
            <w:webHidden/>
          </w:rPr>
          <w:tab/>
        </w:r>
        <w:r>
          <w:rPr>
            <w:noProof/>
            <w:webHidden/>
          </w:rPr>
          <w:fldChar w:fldCharType="begin"/>
        </w:r>
        <w:r>
          <w:rPr>
            <w:noProof/>
            <w:webHidden/>
          </w:rPr>
          <w:instrText xml:space="preserve"> PAGEREF _Toc523224158 \h </w:instrText>
        </w:r>
        <w:r>
          <w:rPr>
            <w:noProof/>
            <w:webHidden/>
          </w:rPr>
        </w:r>
        <w:r>
          <w:rPr>
            <w:noProof/>
            <w:webHidden/>
          </w:rPr>
          <w:fldChar w:fldCharType="separate"/>
        </w:r>
        <w:r>
          <w:rPr>
            <w:noProof/>
            <w:webHidden/>
          </w:rPr>
          <w:t>165</w:t>
        </w:r>
        <w:r>
          <w:rPr>
            <w:noProof/>
            <w:webHidden/>
          </w:rPr>
          <w:fldChar w:fldCharType="end"/>
        </w:r>
      </w:hyperlink>
    </w:p>
    <w:p w14:paraId="0D9885BD" w14:textId="77777777" w:rsidR="006F10D7" w:rsidRDefault="006F10D7">
      <w:pPr>
        <w:pStyle w:val="TOC3"/>
        <w:rPr>
          <w:rFonts w:asciiTheme="minorHAnsi" w:eastAsiaTheme="minorEastAsia" w:hAnsiTheme="minorHAnsi" w:cstheme="minorBidi"/>
          <w:noProof/>
          <w:sz w:val="22"/>
          <w:szCs w:val="22"/>
        </w:rPr>
      </w:pPr>
      <w:hyperlink w:anchor="_Toc523224159" w:history="1">
        <w:r w:rsidRPr="006751D3">
          <w:rPr>
            <w:rStyle w:val="Hyperlink"/>
            <w:noProof/>
          </w:rPr>
          <w:t>1.21.3</w:t>
        </w:r>
        <w:r>
          <w:rPr>
            <w:rFonts w:asciiTheme="minorHAnsi" w:eastAsiaTheme="minorEastAsia" w:hAnsiTheme="minorHAnsi" w:cstheme="minorBidi"/>
            <w:noProof/>
            <w:sz w:val="22"/>
            <w:szCs w:val="22"/>
          </w:rPr>
          <w:tab/>
        </w:r>
        <w:r w:rsidRPr="006751D3">
          <w:rPr>
            <w:rStyle w:val="Hyperlink"/>
            <w:noProof/>
          </w:rPr>
          <w:t>Dispense Drug/ATC Set Up</w:t>
        </w:r>
        <w:r>
          <w:rPr>
            <w:noProof/>
            <w:webHidden/>
          </w:rPr>
          <w:tab/>
        </w:r>
        <w:r>
          <w:rPr>
            <w:noProof/>
            <w:webHidden/>
          </w:rPr>
          <w:fldChar w:fldCharType="begin"/>
        </w:r>
        <w:r>
          <w:rPr>
            <w:noProof/>
            <w:webHidden/>
          </w:rPr>
          <w:instrText xml:space="preserve"> PAGEREF _Toc523224159 \h </w:instrText>
        </w:r>
        <w:r>
          <w:rPr>
            <w:noProof/>
            <w:webHidden/>
          </w:rPr>
        </w:r>
        <w:r>
          <w:rPr>
            <w:noProof/>
            <w:webHidden/>
          </w:rPr>
          <w:fldChar w:fldCharType="separate"/>
        </w:r>
        <w:r>
          <w:rPr>
            <w:noProof/>
            <w:webHidden/>
          </w:rPr>
          <w:t>165</w:t>
        </w:r>
        <w:r>
          <w:rPr>
            <w:noProof/>
            <w:webHidden/>
          </w:rPr>
          <w:fldChar w:fldCharType="end"/>
        </w:r>
      </w:hyperlink>
    </w:p>
    <w:p w14:paraId="2F4F575D" w14:textId="77777777" w:rsidR="006F10D7" w:rsidRDefault="006F10D7">
      <w:pPr>
        <w:pStyle w:val="TOC3"/>
        <w:rPr>
          <w:rFonts w:asciiTheme="minorHAnsi" w:eastAsiaTheme="minorEastAsia" w:hAnsiTheme="minorHAnsi" w:cstheme="minorBidi"/>
          <w:noProof/>
          <w:sz w:val="22"/>
          <w:szCs w:val="22"/>
        </w:rPr>
      </w:pPr>
      <w:hyperlink w:anchor="_Toc523224160" w:history="1">
        <w:r w:rsidRPr="006751D3">
          <w:rPr>
            <w:rStyle w:val="Hyperlink"/>
            <w:noProof/>
          </w:rPr>
          <w:t>1.21.4</w:t>
        </w:r>
        <w:r>
          <w:rPr>
            <w:rFonts w:asciiTheme="minorHAnsi" w:eastAsiaTheme="minorEastAsia" w:hAnsiTheme="minorHAnsi" w:cstheme="minorBidi"/>
            <w:noProof/>
            <w:sz w:val="22"/>
            <w:szCs w:val="22"/>
          </w:rPr>
          <w:tab/>
        </w:r>
        <w:r w:rsidRPr="006751D3">
          <w:rPr>
            <w:rStyle w:val="Hyperlink"/>
            <w:noProof/>
          </w:rPr>
          <w:t>Edit Cost Data</w:t>
        </w:r>
        <w:r>
          <w:rPr>
            <w:noProof/>
            <w:webHidden/>
          </w:rPr>
          <w:tab/>
        </w:r>
        <w:r>
          <w:rPr>
            <w:noProof/>
            <w:webHidden/>
          </w:rPr>
          <w:fldChar w:fldCharType="begin"/>
        </w:r>
        <w:r>
          <w:rPr>
            <w:noProof/>
            <w:webHidden/>
          </w:rPr>
          <w:instrText xml:space="preserve"> PAGEREF _Toc523224160 \h </w:instrText>
        </w:r>
        <w:r>
          <w:rPr>
            <w:noProof/>
            <w:webHidden/>
          </w:rPr>
        </w:r>
        <w:r>
          <w:rPr>
            <w:noProof/>
            <w:webHidden/>
          </w:rPr>
          <w:fldChar w:fldCharType="separate"/>
        </w:r>
        <w:r>
          <w:rPr>
            <w:noProof/>
            <w:webHidden/>
          </w:rPr>
          <w:t>166</w:t>
        </w:r>
        <w:r>
          <w:rPr>
            <w:noProof/>
            <w:webHidden/>
          </w:rPr>
          <w:fldChar w:fldCharType="end"/>
        </w:r>
      </w:hyperlink>
    </w:p>
    <w:p w14:paraId="11D74B00" w14:textId="77777777" w:rsidR="006F10D7" w:rsidRDefault="006F10D7">
      <w:pPr>
        <w:pStyle w:val="TOC3"/>
        <w:rPr>
          <w:rFonts w:asciiTheme="minorHAnsi" w:eastAsiaTheme="minorEastAsia" w:hAnsiTheme="minorHAnsi" w:cstheme="minorBidi"/>
          <w:noProof/>
          <w:sz w:val="22"/>
          <w:szCs w:val="22"/>
        </w:rPr>
      </w:pPr>
      <w:hyperlink w:anchor="_Toc523224161" w:history="1">
        <w:r w:rsidRPr="006751D3">
          <w:rPr>
            <w:rStyle w:val="Hyperlink"/>
            <w:noProof/>
          </w:rPr>
          <w:t>1.21.5</w:t>
        </w:r>
        <w:r>
          <w:rPr>
            <w:rFonts w:asciiTheme="minorHAnsi" w:eastAsiaTheme="minorEastAsia" w:hAnsiTheme="minorHAnsi" w:cstheme="minorBidi"/>
            <w:noProof/>
            <w:sz w:val="22"/>
            <w:szCs w:val="22"/>
          </w:rPr>
          <w:tab/>
        </w:r>
        <w:r w:rsidRPr="006751D3">
          <w:rPr>
            <w:rStyle w:val="Hyperlink"/>
            <w:noProof/>
          </w:rPr>
          <w:t>EDit Drug Cost (IV)</w:t>
        </w:r>
        <w:r>
          <w:rPr>
            <w:noProof/>
            <w:webHidden/>
          </w:rPr>
          <w:tab/>
        </w:r>
        <w:r>
          <w:rPr>
            <w:noProof/>
            <w:webHidden/>
          </w:rPr>
          <w:fldChar w:fldCharType="begin"/>
        </w:r>
        <w:r>
          <w:rPr>
            <w:noProof/>
            <w:webHidden/>
          </w:rPr>
          <w:instrText xml:space="preserve"> PAGEREF _Toc523224161 \h </w:instrText>
        </w:r>
        <w:r>
          <w:rPr>
            <w:noProof/>
            <w:webHidden/>
          </w:rPr>
        </w:r>
        <w:r>
          <w:rPr>
            <w:noProof/>
            <w:webHidden/>
          </w:rPr>
          <w:fldChar w:fldCharType="separate"/>
        </w:r>
        <w:r>
          <w:rPr>
            <w:noProof/>
            <w:webHidden/>
          </w:rPr>
          <w:t>166</w:t>
        </w:r>
        <w:r>
          <w:rPr>
            <w:noProof/>
            <w:webHidden/>
          </w:rPr>
          <w:fldChar w:fldCharType="end"/>
        </w:r>
      </w:hyperlink>
    </w:p>
    <w:p w14:paraId="0B650C08" w14:textId="77777777" w:rsidR="006F10D7" w:rsidRDefault="006F10D7">
      <w:pPr>
        <w:pStyle w:val="TOC3"/>
        <w:rPr>
          <w:rFonts w:asciiTheme="minorHAnsi" w:eastAsiaTheme="minorEastAsia" w:hAnsiTheme="minorHAnsi" w:cstheme="minorBidi"/>
          <w:noProof/>
          <w:sz w:val="22"/>
          <w:szCs w:val="22"/>
        </w:rPr>
      </w:pPr>
      <w:hyperlink w:anchor="_Toc523224162" w:history="1">
        <w:r w:rsidRPr="006751D3">
          <w:rPr>
            <w:rStyle w:val="Hyperlink"/>
            <w:noProof/>
          </w:rPr>
          <w:t>1.21.6</w:t>
        </w:r>
        <w:r>
          <w:rPr>
            <w:rFonts w:asciiTheme="minorHAnsi" w:eastAsiaTheme="minorEastAsia" w:hAnsiTheme="minorHAnsi" w:cstheme="minorBidi"/>
            <w:noProof/>
            <w:sz w:val="22"/>
            <w:szCs w:val="22"/>
          </w:rPr>
          <w:tab/>
        </w:r>
        <w:r w:rsidRPr="006751D3">
          <w:rPr>
            <w:rStyle w:val="Hyperlink"/>
            <w:noProof/>
          </w:rPr>
          <w:t>MARk/Unmark Dispense Drugs For Unit Dose</w:t>
        </w:r>
        <w:r>
          <w:rPr>
            <w:noProof/>
            <w:webHidden/>
          </w:rPr>
          <w:tab/>
        </w:r>
        <w:r>
          <w:rPr>
            <w:noProof/>
            <w:webHidden/>
          </w:rPr>
          <w:fldChar w:fldCharType="begin"/>
        </w:r>
        <w:r>
          <w:rPr>
            <w:noProof/>
            <w:webHidden/>
          </w:rPr>
          <w:instrText xml:space="preserve"> PAGEREF _Toc523224162 \h </w:instrText>
        </w:r>
        <w:r>
          <w:rPr>
            <w:noProof/>
            <w:webHidden/>
          </w:rPr>
        </w:r>
        <w:r>
          <w:rPr>
            <w:noProof/>
            <w:webHidden/>
          </w:rPr>
          <w:fldChar w:fldCharType="separate"/>
        </w:r>
        <w:r>
          <w:rPr>
            <w:noProof/>
            <w:webHidden/>
          </w:rPr>
          <w:t>166</w:t>
        </w:r>
        <w:r>
          <w:rPr>
            <w:noProof/>
            <w:webHidden/>
          </w:rPr>
          <w:fldChar w:fldCharType="end"/>
        </w:r>
      </w:hyperlink>
    </w:p>
    <w:p w14:paraId="3E8B37E4" w14:textId="77777777" w:rsidR="006F10D7" w:rsidRDefault="006F10D7">
      <w:pPr>
        <w:pStyle w:val="TOC3"/>
        <w:rPr>
          <w:rFonts w:asciiTheme="minorHAnsi" w:eastAsiaTheme="minorEastAsia" w:hAnsiTheme="minorHAnsi" w:cstheme="minorBidi"/>
          <w:noProof/>
          <w:sz w:val="22"/>
          <w:szCs w:val="22"/>
        </w:rPr>
      </w:pPr>
      <w:hyperlink w:anchor="_Toc523224163" w:history="1">
        <w:r w:rsidRPr="006751D3">
          <w:rPr>
            <w:rStyle w:val="Hyperlink"/>
            <w:noProof/>
          </w:rPr>
          <w:t>1.21.7</w:t>
        </w:r>
        <w:r>
          <w:rPr>
            <w:rFonts w:asciiTheme="minorHAnsi" w:eastAsiaTheme="minorEastAsia" w:hAnsiTheme="minorHAnsi" w:cstheme="minorBidi"/>
            <w:noProof/>
            <w:sz w:val="22"/>
            <w:szCs w:val="22"/>
          </w:rPr>
          <w:tab/>
        </w:r>
        <w:r w:rsidRPr="006751D3">
          <w:rPr>
            <w:rStyle w:val="Hyperlink"/>
            <w:noProof/>
          </w:rPr>
          <w:t>PRimary Solution File (IV)</w:t>
        </w:r>
        <w:r>
          <w:rPr>
            <w:noProof/>
            <w:webHidden/>
          </w:rPr>
          <w:tab/>
        </w:r>
        <w:r>
          <w:rPr>
            <w:noProof/>
            <w:webHidden/>
          </w:rPr>
          <w:fldChar w:fldCharType="begin"/>
        </w:r>
        <w:r>
          <w:rPr>
            <w:noProof/>
            <w:webHidden/>
          </w:rPr>
          <w:instrText xml:space="preserve"> PAGEREF _Toc523224163 \h </w:instrText>
        </w:r>
        <w:r>
          <w:rPr>
            <w:noProof/>
            <w:webHidden/>
          </w:rPr>
        </w:r>
        <w:r>
          <w:rPr>
            <w:noProof/>
            <w:webHidden/>
          </w:rPr>
          <w:fldChar w:fldCharType="separate"/>
        </w:r>
        <w:r>
          <w:rPr>
            <w:noProof/>
            <w:webHidden/>
          </w:rPr>
          <w:t>166</w:t>
        </w:r>
        <w:r>
          <w:rPr>
            <w:noProof/>
            <w:webHidden/>
          </w:rPr>
          <w:fldChar w:fldCharType="end"/>
        </w:r>
      </w:hyperlink>
    </w:p>
    <w:p w14:paraId="7DEC0D60" w14:textId="77777777" w:rsidR="006F10D7" w:rsidRDefault="006F10D7">
      <w:pPr>
        <w:pStyle w:val="TOC2"/>
        <w:rPr>
          <w:rFonts w:asciiTheme="minorHAnsi" w:eastAsiaTheme="minorEastAsia" w:hAnsiTheme="minorHAnsi" w:cstheme="minorBidi"/>
          <w:b w:val="0"/>
          <w:i w:val="0"/>
          <w:iCs w:val="0"/>
          <w:noProof/>
          <w:szCs w:val="22"/>
        </w:rPr>
      </w:pPr>
      <w:hyperlink w:anchor="_Toc523224164" w:history="1">
        <w:r w:rsidRPr="006751D3">
          <w:rPr>
            <w:rStyle w:val="Hyperlink"/>
            <w:noProof/>
          </w:rPr>
          <w:t>1.22</w:t>
        </w:r>
        <w:r>
          <w:rPr>
            <w:rFonts w:asciiTheme="minorHAnsi" w:eastAsiaTheme="minorEastAsia" w:hAnsiTheme="minorHAnsi" w:cstheme="minorBidi"/>
            <w:b w:val="0"/>
            <w:i w:val="0"/>
            <w:iCs w:val="0"/>
            <w:noProof/>
            <w:szCs w:val="22"/>
          </w:rPr>
          <w:tab/>
        </w:r>
        <w:r w:rsidRPr="006751D3">
          <w:rPr>
            <w:rStyle w:val="Hyperlink"/>
            <w:noProof/>
          </w:rPr>
          <w:t>Check Drug Interaction</w:t>
        </w:r>
        <w:r>
          <w:rPr>
            <w:noProof/>
            <w:webHidden/>
          </w:rPr>
          <w:tab/>
        </w:r>
        <w:r>
          <w:rPr>
            <w:noProof/>
            <w:webHidden/>
          </w:rPr>
          <w:fldChar w:fldCharType="begin"/>
        </w:r>
        <w:r>
          <w:rPr>
            <w:noProof/>
            <w:webHidden/>
          </w:rPr>
          <w:instrText xml:space="preserve"> PAGEREF _Toc523224164 \h </w:instrText>
        </w:r>
        <w:r>
          <w:rPr>
            <w:noProof/>
            <w:webHidden/>
          </w:rPr>
        </w:r>
        <w:r>
          <w:rPr>
            <w:noProof/>
            <w:webHidden/>
          </w:rPr>
          <w:fldChar w:fldCharType="separate"/>
        </w:r>
        <w:r>
          <w:rPr>
            <w:noProof/>
            <w:webHidden/>
          </w:rPr>
          <w:t>167</w:t>
        </w:r>
        <w:r>
          <w:rPr>
            <w:noProof/>
            <w:webHidden/>
          </w:rPr>
          <w:fldChar w:fldCharType="end"/>
        </w:r>
      </w:hyperlink>
    </w:p>
    <w:p w14:paraId="63CA1D20" w14:textId="77777777" w:rsidR="006F10D7" w:rsidRDefault="006F10D7">
      <w:pPr>
        <w:pStyle w:val="TOC2"/>
        <w:rPr>
          <w:rFonts w:asciiTheme="minorHAnsi" w:eastAsiaTheme="minorEastAsia" w:hAnsiTheme="minorHAnsi" w:cstheme="minorBidi"/>
          <w:b w:val="0"/>
          <w:i w:val="0"/>
          <w:iCs w:val="0"/>
          <w:noProof/>
          <w:szCs w:val="22"/>
        </w:rPr>
      </w:pPr>
      <w:hyperlink w:anchor="_Toc523224165" w:history="1">
        <w:r w:rsidRPr="006751D3">
          <w:rPr>
            <w:rStyle w:val="Hyperlink"/>
            <w:noProof/>
          </w:rPr>
          <w:t>1.23</w:t>
        </w:r>
        <w:r>
          <w:rPr>
            <w:rFonts w:asciiTheme="minorHAnsi" w:eastAsiaTheme="minorEastAsia" w:hAnsiTheme="minorHAnsi" w:cstheme="minorBidi"/>
            <w:b w:val="0"/>
            <w:i w:val="0"/>
            <w:iCs w:val="0"/>
            <w:noProof/>
            <w:szCs w:val="22"/>
          </w:rPr>
          <w:tab/>
        </w:r>
        <w:r w:rsidRPr="006751D3">
          <w:rPr>
            <w:rStyle w:val="Hyperlink"/>
            <w:noProof/>
          </w:rPr>
          <w:t>Infusion Instruction Management</w:t>
        </w:r>
        <w:r>
          <w:rPr>
            <w:noProof/>
            <w:webHidden/>
          </w:rPr>
          <w:tab/>
        </w:r>
        <w:r>
          <w:rPr>
            <w:noProof/>
            <w:webHidden/>
          </w:rPr>
          <w:fldChar w:fldCharType="begin"/>
        </w:r>
        <w:r>
          <w:rPr>
            <w:noProof/>
            <w:webHidden/>
          </w:rPr>
          <w:instrText xml:space="preserve"> PAGEREF _Toc523224165 \h </w:instrText>
        </w:r>
        <w:r>
          <w:rPr>
            <w:noProof/>
            <w:webHidden/>
          </w:rPr>
        </w:r>
        <w:r>
          <w:rPr>
            <w:noProof/>
            <w:webHidden/>
          </w:rPr>
          <w:fldChar w:fldCharType="separate"/>
        </w:r>
        <w:r>
          <w:rPr>
            <w:noProof/>
            <w:webHidden/>
          </w:rPr>
          <w:t>169</w:t>
        </w:r>
        <w:r>
          <w:rPr>
            <w:noProof/>
            <w:webHidden/>
          </w:rPr>
          <w:fldChar w:fldCharType="end"/>
        </w:r>
      </w:hyperlink>
    </w:p>
    <w:p w14:paraId="5BCC3B33" w14:textId="77777777" w:rsidR="006F10D7" w:rsidRDefault="006F10D7">
      <w:pPr>
        <w:pStyle w:val="TOC3"/>
        <w:rPr>
          <w:rFonts w:asciiTheme="minorHAnsi" w:eastAsiaTheme="minorEastAsia" w:hAnsiTheme="minorHAnsi" w:cstheme="minorBidi"/>
          <w:noProof/>
          <w:sz w:val="22"/>
          <w:szCs w:val="22"/>
        </w:rPr>
      </w:pPr>
      <w:hyperlink w:anchor="_Toc523224166" w:history="1">
        <w:r w:rsidRPr="006751D3">
          <w:rPr>
            <w:rStyle w:val="Hyperlink"/>
            <w:noProof/>
          </w:rPr>
          <w:t>1.23.1</w:t>
        </w:r>
        <w:r>
          <w:rPr>
            <w:rFonts w:asciiTheme="minorHAnsi" w:eastAsiaTheme="minorEastAsia" w:hAnsiTheme="minorHAnsi" w:cstheme="minorBidi"/>
            <w:noProof/>
            <w:sz w:val="22"/>
            <w:szCs w:val="22"/>
          </w:rPr>
          <w:tab/>
        </w:r>
        <w:r w:rsidRPr="006751D3">
          <w:rPr>
            <w:rStyle w:val="Hyperlink"/>
            <w:noProof/>
          </w:rPr>
          <w:t>Infusion Instructions Add/Edit</w:t>
        </w:r>
        <w:r>
          <w:rPr>
            <w:noProof/>
            <w:webHidden/>
          </w:rPr>
          <w:tab/>
        </w:r>
        <w:r>
          <w:rPr>
            <w:noProof/>
            <w:webHidden/>
          </w:rPr>
          <w:fldChar w:fldCharType="begin"/>
        </w:r>
        <w:r>
          <w:rPr>
            <w:noProof/>
            <w:webHidden/>
          </w:rPr>
          <w:instrText xml:space="preserve"> PAGEREF _Toc523224166 \h </w:instrText>
        </w:r>
        <w:r>
          <w:rPr>
            <w:noProof/>
            <w:webHidden/>
          </w:rPr>
        </w:r>
        <w:r>
          <w:rPr>
            <w:noProof/>
            <w:webHidden/>
          </w:rPr>
          <w:fldChar w:fldCharType="separate"/>
        </w:r>
        <w:r>
          <w:rPr>
            <w:noProof/>
            <w:webHidden/>
          </w:rPr>
          <w:t>170</w:t>
        </w:r>
        <w:r>
          <w:rPr>
            <w:noProof/>
            <w:webHidden/>
          </w:rPr>
          <w:fldChar w:fldCharType="end"/>
        </w:r>
      </w:hyperlink>
    </w:p>
    <w:p w14:paraId="450806EB" w14:textId="77777777" w:rsidR="006F10D7" w:rsidRDefault="006F10D7">
      <w:pPr>
        <w:pStyle w:val="TOC3"/>
        <w:rPr>
          <w:rFonts w:asciiTheme="minorHAnsi" w:eastAsiaTheme="minorEastAsia" w:hAnsiTheme="minorHAnsi" w:cstheme="minorBidi"/>
          <w:noProof/>
          <w:sz w:val="22"/>
          <w:szCs w:val="22"/>
        </w:rPr>
      </w:pPr>
      <w:hyperlink w:anchor="_Toc523224167" w:history="1">
        <w:r w:rsidRPr="006751D3">
          <w:rPr>
            <w:rStyle w:val="Hyperlink"/>
            <w:noProof/>
          </w:rPr>
          <w:t>1.23.2</w:t>
        </w:r>
        <w:r>
          <w:rPr>
            <w:rFonts w:asciiTheme="minorHAnsi" w:eastAsiaTheme="minorEastAsia" w:hAnsiTheme="minorHAnsi" w:cstheme="minorBidi"/>
            <w:noProof/>
            <w:sz w:val="22"/>
            <w:szCs w:val="22"/>
          </w:rPr>
          <w:tab/>
        </w:r>
        <w:r w:rsidRPr="006751D3">
          <w:rPr>
            <w:rStyle w:val="Hyperlink"/>
            <w:noProof/>
          </w:rPr>
          <w:t>Infusion Instructions Report</w:t>
        </w:r>
        <w:r>
          <w:rPr>
            <w:noProof/>
            <w:webHidden/>
          </w:rPr>
          <w:tab/>
        </w:r>
        <w:r>
          <w:rPr>
            <w:noProof/>
            <w:webHidden/>
          </w:rPr>
          <w:fldChar w:fldCharType="begin"/>
        </w:r>
        <w:r>
          <w:rPr>
            <w:noProof/>
            <w:webHidden/>
          </w:rPr>
          <w:instrText xml:space="preserve"> PAGEREF _Toc523224167 \h </w:instrText>
        </w:r>
        <w:r>
          <w:rPr>
            <w:noProof/>
            <w:webHidden/>
          </w:rPr>
        </w:r>
        <w:r>
          <w:rPr>
            <w:noProof/>
            <w:webHidden/>
          </w:rPr>
          <w:fldChar w:fldCharType="separate"/>
        </w:r>
        <w:r>
          <w:rPr>
            <w:noProof/>
            <w:webHidden/>
          </w:rPr>
          <w:t>170</w:t>
        </w:r>
        <w:r>
          <w:rPr>
            <w:noProof/>
            <w:webHidden/>
          </w:rPr>
          <w:fldChar w:fldCharType="end"/>
        </w:r>
      </w:hyperlink>
    </w:p>
    <w:p w14:paraId="5FFE34B8" w14:textId="77777777" w:rsidR="006F10D7" w:rsidRDefault="006F10D7">
      <w:pPr>
        <w:pStyle w:val="TOC2"/>
        <w:rPr>
          <w:rFonts w:asciiTheme="minorHAnsi" w:eastAsiaTheme="minorEastAsia" w:hAnsiTheme="minorHAnsi" w:cstheme="minorBidi"/>
          <w:b w:val="0"/>
          <w:i w:val="0"/>
          <w:iCs w:val="0"/>
          <w:noProof/>
          <w:szCs w:val="22"/>
        </w:rPr>
      </w:pPr>
      <w:hyperlink w:anchor="_Toc523224168" w:history="1">
        <w:r w:rsidRPr="006751D3">
          <w:rPr>
            <w:rStyle w:val="Hyperlink"/>
            <w:noProof/>
          </w:rPr>
          <w:t>1.24</w:t>
        </w:r>
        <w:r>
          <w:rPr>
            <w:rFonts w:asciiTheme="minorHAnsi" w:eastAsiaTheme="minorEastAsia" w:hAnsiTheme="minorHAnsi" w:cstheme="minorBidi"/>
            <w:b w:val="0"/>
            <w:i w:val="0"/>
            <w:iCs w:val="0"/>
            <w:noProof/>
            <w:szCs w:val="22"/>
          </w:rPr>
          <w:tab/>
        </w:r>
        <w:r w:rsidRPr="006751D3">
          <w:rPr>
            <w:rStyle w:val="Hyperlink"/>
            <w:noProof/>
          </w:rPr>
          <w:t>Stand-Alone Menu Options</w:t>
        </w:r>
        <w:r>
          <w:rPr>
            <w:noProof/>
            <w:webHidden/>
          </w:rPr>
          <w:tab/>
        </w:r>
        <w:r>
          <w:rPr>
            <w:noProof/>
            <w:webHidden/>
          </w:rPr>
          <w:fldChar w:fldCharType="begin"/>
        </w:r>
        <w:r>
          <w:rPr>
            <w:noProof/>
            <w:webHidden/>
          </w:rPr>
          <w:instrText xml:space="preserve"> PAGEREF _Toc523224168 \h </w:instrText>
        </w:r>
        <w:r>
          <w:rPr>
            <w:noProof/>
            <w:webHidden/>
          </w:rPr>
        </w:r>
        <w:r>
          <w:rPr>
            <w:noProof/>
            <w:webHidden/>
          </w:rPr>
          <w:fldChar w:fldCharType="separate"/>
        </w:r>
        <w:r>
          <w:rPr>
            <w:noProof/>
            <w:webHidden/>
          </w:rPr>
          <w:t>170</w:t>
        </w:r>
        <w:r>
          <w:rPr>
            <w:noProof/>
            <w:webHidden/>
          </w:rPr>
          <w:fldChar w:fldCharType="end"/>
        </w:r>
      </w:hyperlink>
    </w:p>
    <w:p w14:paraId="36395E65" w14:textId="77777777" w:rsidR="006F10D7" w:rsidRDefault="006F10D7">
      <w:pPr>
        <w:pStyle w:val="TOC3"/>
        <w:rPr>
          <w:rFonts w:asciiTheme="minorHAnsi" w:eastAsiaTheme="minorEastAsia" w:hAnsiTheme="minorHAnsi" w:cstheme="minorBidi"/>
          <w:noProof/>
          <w:sz w:val="22"/>
          <w:szCs w:val="22"/>
        </w:rPr>
      </w:pPr>
      <w:hyperlink w:anchor="_Toc523224169" w:history="1">
        <w:r w:rsidRPr="006751D3">
          <w:rPr>
            <w:rStyle w:val="Hyperlink"/>
            <w:noProof/>
          </w:rPr>
          <w:t>1.24.1</w:t>
        </w:r>
        <w:r>
          <w:rPr>
            <w:rFonts w:asciiTheme="minorHAnsi" w:eastAsiaTheme="minorEastAsia" w:hAnsiTheme="minorHAnsi" w:cstheme="minorBidi"/>
            <w:noProof/>
            <w:sz w:val="22"/>
            <w:szCs w:val="22"/>
          </w:rPr>
          <w:tab/>
        </w:r>
        <w:r w:rsidRPr="006751D3">
          <w:rPr>
            <w:rStyle w:val="Hyperlink"/>
            <w:noProof/>
          </w:rPr>
          <w:t>Enable/Disable Vendor Database Link</w:t>
        </w:r>
        <w:r>
          <w:rPr>
            <w:noProof/>
            <w:webHidden/>
          </w:rPr>
          <w:tab/>
        </w:r>
        <w:r>
          <w:rPr>
            <w:noProof/>
            <w:webHidden/>
          </w:rPr>
          <w:fldChar w:fldCharType="begin"/>
        </w:r>
        <w:r>
          <w:rPr>
            <w:noProof/>
            <w:webHidden/>
          </w:rPr>
          <w:instrText xml:space="preserve"> PAGEREF _Toc523224169 \h </w:instrText>
        </w:r>
        <w:r>
          <w:rPr>
            <w:noProof/>
            <w:webHidden/>
          </w:rPr>
        </w:r>
        <w:r>
          <w:rPr>
            <w:noProof/>
            <w:webHidden/>
          </w:rPr>
          <w:fldChar w:fldCharType="separate"/>
        </w:r>
        <w:r>
          <w:rPr>
            <w:noProof/>
            <w:webHidden/>
          </w:rPr>
          <w:t>171</w:t>
        </w:r>
        <w:r>
          <w:rPr>
            <w:noProof/>
            <w:webHidden/>
          </w:rPr>
          <w:fldChar w:fldCharType="end"/>
        </w:r>
      </w:hyperlink>
    </w:p>
    <w:p w14:paraId="51E72394" w14:textId="77777777" w:rsidR="006F10D7" w:rsidRDefault="006F10D7">
      <w:pPr>
        <w:pStyle w:val="TOC3"/>
        <w:rPr>
          <w:rFonts w:asciiTheme="minorHAnsi" w:eastAsiaTheme="minorEastAsia" w:hAnsiTheme="minorHAnsi" w:cstheme="minorBidi"/>
          <w:noProof/>
          <w:sz w:val="22"/>
          <w:szCs w:val="22"/>
        </w:rPr>
      </w:pPr>
      <w:hyperlink w:anchor="_Toc523224170" w:history="1">
        <w:r w:rsidRPr="006751D3">
          <w:rPr>
            <w:rStyle w:val="Hyperlink"/>
            <w:noProof/>
          </w:rPr>
          <w:t>1.24.2</w:t>
        </w:r>
        <w:r>
          <w:rPr>
            <w:rFonts w:asciiTheme="minorHAnsi" w:eastAsiaTheme="minorEastAsia" w:hAnsiTheme="minorHAnsi" w:cstheme="minorBidi"/>
            <w:noProof/>
            <w:sz w:val="22"/>
            <w:szCs w:val="22"/>
          </w:rPr>
          <w:tab/>
        </w:r>
        <w:r w:rsidRPr="006751D3">
          <w:rPr>
            <w:rStyle w:val="Hyperlink"/>
            <w:noProof/>
          </w:rPr>
          <w:t>Other Language Translation Setup</w:t>
        </w:r>
        <w:r>
          <w:rPr>
            <w:noProof/>
            <w:webHidden/>
          </w:rPr>
          <w:tab/>
        </w:r>
        <w:r>
          <w:rPr>
            <w:noProof/>
            <w:webHidden/>
          </w:rPr>
          <w:fldChar w:fldCharType="begin"/>
        </w:r>
        <w:r>
          <w:rPr>
            <w:noProof/>
            <w:webHidden/>
          </w:rPr>
          <w:instrText xml:space="preserve"> PAGEREF _Toc523224170 \h </w:instrText>
        </w:r>
        <w:r>
          <w:rPr>
            <w:noProof/>
            <w:webHidden/>
          </w:rPr>
        </w:r>
        <w:r>
          <w:rPr>
            <w:noProof/>
            <w:webHidden/>
          </w:rPr>
          <w:fldChar w:fldCharType="separate"/>
        </w:r>
        <w:r>
          <w:rPr>
            <w:noProof/>
            <w:webHidden/>
          </w:rPr>
          <w:t>171</w:t>
        </w:r>
        <w:r>
          <w:rPr>
            <w:noProof/>
            <w:webHidden/>
          </w:rPr>
          <w:fldChar w:fldCharType="end"/>
        </w:r>
      </w:hyperlink>
    </w:p>
    <w:p w14:paraId="2B4CCB45" w14:textId="77777777" w:rsidR="006F10D7" w:rsidRDefault="006F10D7">
      <w:pPr>
        <w:pStyle w:val="TOC3"/>
        <w:rPr>
          <w:rFonts w:asciiTheme="minorHAnsi" w:eastAsiaTheme="minorEastAsia" w:hAnsiTheme="minorHAnsi" w:cstheme="minorBidi"/>
          <w:noProof/>
          <w:sz w:val="22"/>
          <w:szCs w:val="22"/>
        </w:rPr>
      </w:pPr>
      <w:hyperlink w:anchor="_Toc523224171" w:history="1">
        <w:r w:rsidRPr="006751D3">
          <w:rPr>
            <w:rStyle w:val="Hyperlink"/>
            <w:noProof/>
          </w:rPr>
          <w:t>1.24.3</w:t>
        </w:r>
        <w:r>
          <w:rPr>
            <w:rFonts w:asciiTheme="minorHAnsi" w:eastAsiaTheme="minorEastAsia" w:hAnsiTheme="minorHAnsi" w:cstheme="minorBidi"/>
            <w:noProof/>
            <w:sz w:val="22"/>
            <w:szCs w:val="22"/>
          </w:rPr>
          <w:tab/>
        </w:r>
        <w:r w:rsidRPr="006751D3">
          <w:rPr>
            <w:rStyle w:val="Hyperlink"/>
            <w:noProof/>
          </w:rPr>
          <w:t>Find Unmapped Local Possible Dosages</w:t>
        </w:r>
        <w:r>
          <w:rPr>
            <w:noProof/>
            <w:webHidden/>
          </w:rPr>
          <w:tab/>
        </w:r>
        <w:r>
          <w:rPr>
            <w:noProof/>
            <w:webHidden/>
          </w:rPr>
          <w:fldChar w:fldCharType="begin"/>
        </w:r>
        <w:r>
          <w:rPr>
            <w:noProof/>
            <w:webHidden/>
          </w:rPr>
          <w:instrText xml:space="preserve"> PAGEREF _Toc523224171 \h </w:instrText>
        </w:r>
        <w:r>
          <w:rPr>
            <w:noProof/>
            <w:webHidden/>
          </w:rPr>
        </w:r>
        <w:r>
          <w:rPr>
            <w:noProof/>
            <w:webHidden/>
          </w:rPr>
          <w:fldChar w:fldCharType="separate"/>
        </w:r>
        <w:r>
          <w:rPr>
            <w:noProof/>
            <w:webHidden/>
          </w:rPr>
          <w:t>172</w:t>
        </w:r>
        <w:r>
          <w:rPr>
            <w:noProof/>
            <w:webHidden/>
          </w:rPr>
          <w:fldChar w:fldCharType="end"/>
        </w:r>
      </w:hyperlink>
    </w:p>
    <w:p w14:paraId="3C1EDC20" w14:textId="77777777" w:rsidR="006F10D7" w:rsidRDefault="006F10D7">
      <w:pPr>
        <w:pStyle w:val="TOC3"/>
        <w:rPr>
          <w:rFonts w:asciiTheme="minorHAnsi" w:eastAsiaTheme="minorEastAsia" w:hAnsiTheme="minorHAnsi" w:cstheme="minorBidi"/>
          <w:noProof/>
          <w:sz w:val="22"/>
          <w:szCs w:val="22"/>
        </w:rPr>
      </w:pPr>
      <w:hyperlink w:anchor="_Toc523224172" w:history="1">
        <w:r w:rsidRPr="006751D3">
          <w:rPr>
            <w:rStyle w:val="Hyperlink"/>
            <w:noProof/>
          </w:rPr>
          <w:t>1.24.4</w:t>
        </w:r>
        <w:r>
          <w:rPr>
            <w:rFonts w:asciiTheme="minorHAnsi" w:eastAsiaTheme="minorEastAsia" w:hAnsiTheme="minorHAnsi" w:cstheme="minorBidi"/>
            <w:noProof/>
            <w:sz w:val="22"/>
            <w:szCs w:val="22"/>
          </w:rPr>
          <w:tab/>
        </w:r>
        <w:r w:rsidRPr="006751D3">
          <w:rPr>
            <w:rStyle w:val="Hyperlink"/>
            <w:noProof/>
          </w:rPr>
          <w:t>Enable/Disable Dosing Order Checks</w:t>
        </w:r>
        <w:r>
          <w:rPr>
            <w:noProof/>
            <w:webHidden/>
          </w:rPr>
          <w:tab/>
        </w:r>
        <w:r>
          <w:rPr>
            <w:noProof/>
            <w:webHidden/>
          </w:rPr>
          <w:fldChar w:fldCharType="begin"/>
        </w:r>
        <w:r>
          <w:rPr>
            <w:noProof/>
            <w:webHidden/>
          </w:rPr>
          <w:instrText xml:space="preserve"> PAGEREF _Toc523224172 \h </w:instrText>
        </w:r>
        <w:r>
          <w:rPr>
            <w:noProof/>
            <w:webHidden/>
          </w:rPr>
        </w:r>
        <w:r>
          <w:rPr>
            <w:noProof/>
            <w:webHidden/>
          </w:rPr>
          <w:fldChar w:fldCharType="separate"/>
        </w:r>
        <w:r>
          <w:rPr>
            <w:noProof/>
            <w:webHidden/>
          </w:rPr>
          <w:t>176</w:t>
        </w:r>
        <w:r>
          <w:rPr>
            <w:noProof/>
            <w:webHidden/>
          </w:rPr>
          <w:fldChar w:fldCharType="end"/>
        </w:r>
      </w:hyperlink>
    </w:p>
    <w:p w14:paraId="06EF8B19" w14:textId="77777777" w:rsidR="006F10D7" w:rsidRDefault="006F10D7">
      <w:pPr>
        <w:pStyle w:val="TOC3"/>
        <w:rPr>
          <w:rFonts w:asciiTheme="minorHAnsi" w:eastAsiaTheme="minorEastAsia" w:hAnsiTheme="minorHAnsi" w:cstheme="minorBidi"/>
          <w:noProof/>
          <w:sz w:val="22"/>
          <w:szCs w:val="22"/>
        </w:rPr>
      </w:pPr>
      <w:hyperlink w:anchor="_Toc523224173" w:history="1">
        <w:r w:rsidRPr="006751D3">
          <w:rPr>
            <w:rStyle w:val="Hyperlink"/>
            <w:noProof/>
          </w:rPr>
          <w:t>1.24.5</w:t>
        </w:r>
        <w:r>
          <w:rPr>
            <w:rFonts w:asciiTheme="minorHAnsi" w:eastAsiaTheme="minorEastAsia" w:hAnsiTheme="minorHAnsi" w:cstheme="minorBidi"/>
            <w:noProof/>
            <w:sz w:val="22"/>
            <w:szCs w:val="22"/>
          </w:rPr>
          <w:tab/>
        </w:r>
        <w:r w:rsidRPr="006751D3">
          <w:rPr>
            <w:rStyle w:val="Hyperlink"/>
            <w:noProof/>
          </w:rPr>
          <w:t>All Stand-Alone Menu Items</w:t>
        </w:r>
        <w:r>
          <w:rPr>
            <w:noProof/>
            <w:webHidden/>
          </w:rPr>
          <w:tab/>
        </w:r>
        <w:r>
          <w:rPr>
            <w:noProof/>
            <w:webHidden/>
          </w:rPr>
          <w:fldChar w:fldCharType="begin"/>
        </w:r>
        <w:r>
          <w:rPr>
            <w:noProof/>
            <w:webHidden/>
          </w:rPr>
          <w:instrText xml:space="preserve"> PAGEREF _Toc523224173 \h </w:instrText>
        </w:r>
        <w:r>
          <w:rPr>
            <w:noProof/>
            <w:webHidden/>
          </w:rPr>
        </w:r>
        <w:r>
          <w:rPr>
            <w:noProof/>
            <w:webHidden/>
          </w:rPr>
          <w:fldChar w:fldCharType="separate"/>
        </w:r>
        <w:r>
          <w:rPr>
            <w:noProof/>
            <w:webHidden/>
          </w:rPr>
          <w:t>177</w:t>
        </w:r>
        <w:r>
          <w:rPr>
            <w:noProof/>
            <w:webHidden/>
          </w:rPr>
          <w:fldChar w:fldCharType="end"/>
        </w:r>
      </w:hyperlink>
    </w:p>
    <w:p w14:paraId="2EB7FEE5" w14:textId="77777777" w:rsidR="006F10D7" w:rsidRDefault="006F10D7">
      <w:pPr>
        <w:pStyle w:val="TOC1"/>
        <w:rPr>
          <w:rFonts w:asciiTheme="minorHAnsi" w:eastAsiaTheme="minorEastAsia" w:hAnsiTheme="minorHAnsi" w:cstheme="minorBidi"/>
          <w:b w:val="0"/>
          <w:bCs w:val="0"/>
          <w:noProof/>
          <w:szCs w:val="22"/>
        </w:rPr>
      </w:pPr>
      <w:hyperlink w:anchor="_Toc523224174" w:history="1">
        <w:r w:rsidRPr="006751D3">
          <w:rPr>
            <w:rStyle w:val="Hyperlink"/>
            <w:noProof/>
          </w:rPr>
          <w:t>Chapter Two   Understanding Dosages</w:t>
        </w:r>
        <w:r>
          <w:rPr>
            <w:noProof/>
            <w:webHidden/>
          </w:rPr>
          <w:tab/>
        </w:r>
        <w:r>
          <w:rPr>
            <w:noProof/>
            <w:webHidden/>
          </w:rPr>
          <w:fldChar w:fldCharType="begin"/>
        </w:r>
        <w:r>
          <w:rPr>
            <w:noProof/>
            <w:webHidden/>
          </w:rPr>
          <w:instrText xml:space="preserve"> PAGEREF _Toc523224174 \h </w:instrText>
        </w:r>
        <w:r>
          <w:rPr>
            <w:noProof/>
            <w:webHidden/>
          </w:rPr>
        </w:r>
        <w:r>
          <w:rPr>
            <w:noProof/>
            <w:webHidden/>
          </w:rPr>
          <w:fldChar w:fldCharType="separate"/>
        </w:r>
        <w:r>
          <w:rPr>
            <w:noProof/>
            <w:webHidden/>
          </w:rPr>
          <w:t>179</w:t>
        </w:r>
        <w:r>
          <w:rPr>
            <w:noProof/>
            <w:webHidden/>
          </w:rPr>
          <w:fldChar w:fldCharType="end"/>
        </w:r>
      </w:hyperlink>
    </w:p>
    <w:p w14:paraId="63BA7599" w14:textId="77777777" w:rsidR="006F10D7" w:rsidRDefault="006F10D7">
      <w:pPr>
        <w:pStyle w:val="TOC2"/>
        <w:rPr>
          <w:rFonts w:asciiTheme="minorHAnsi" w:eastAsiaTheme="minorEastAsia" w:hAnsiTheme="minorHAnsi" w:cstheme="minorBidi"/>
          <w:b w:val="0"/>
          <w:i w:val="0"/>
          <w:iCs w:val="0"/>
          <w:noProof/>
          <w:szCs w:val="22"/>
        </w:rPr>
      </w:pPr>
      <w:hyperlink w:anchor="_Toc523224175" w:history="1">
        <w:r w:rsidRPr="006751D3">
          <w:rPr>
            <w:rStyle w:val="Hyperlink"/>
            <w:noProof/>
          </w:rPr>
          <w:t>2.1</w:t>
        </w:r>
        <w:r>
          <w:rPr>
            <w:rFonts w:asciiTheme="minorHAnsi" w:eastAsiaTheme="minorEastAsia" w:hAnsiTheme="minorHAnsi" w:cstheme="minorBidi"/>
            <w:b w:val="0"/>
            <w:i w:val="0"/>
            <w:iCs w:val="0"/>
            <w:noProof/>
            <w:szCs w:val="22"/>
          </w:rPr>
          <w:tab/>
        </w:r>
        <w:r w:rsidRPr="006751D3">
          <w:rPr>
            <w:rStyle w:val="Hyperlink"/>
            <w:noProof/>
          </w:rPr>
          <w:t>Possible Dosages</w:t>
        </w:r>
        <w:r>
          <w:rPr>
            <w:noProof/>
            <w:webHidden/>
          </w:rPr>
          <w:tab/>
        </w:r>
        <w:r>
          <w:rPr>
            <w:noProof/>
            <w:webHidden/>
          </w:rPr>
          <w:fldChar w:fldCharType="begin"/>
        </w:r>
        <w:r>
          <w:rPr>
            <w:noProof/>
            <w:webHidden/>
          </w:rPr>
          <w:instrText xml:space="preserve"> PAGEREF _Toc523224175 \h </w:instrText>
        </w:r>
        <w:r>
          <w:rPr>
            <w:noProof/>
            <w:webHidden/>
          </w:rPr>
        </w:r>
        <w:r>
          <w:rPr>
            <w:noProof/>
            <w:webHidden/>
          </w:rPr>
          <w:fldChar w:fldCharType="separate"/>
        </w:r>
        <w:r>
          <w:rPr>
            <w:noProof/>
            <w:webHidden/>
          </w:rPr>
          <w:t>179</w:t>
        </w:r>
        <w:r>
          <w:rPr>
            <w:noProof/>
            <w:webHidden/>
          </w:rPr>
          <w:fldChar w:fldCharType="end"/>
        </w:r>
      </w:hyperlink>
    </w:p>
    <w:p w14:paraId="033E69B1" w14:textId="77777777" w:rsidR="006F10D7" w:rsidRDefault="006F10D7">
      <w:pPr>
        <w:pStyle w:val="TOC2"/>
        <w:rPr>
          <w:rFonts w:asciiTheme="minorHAnsi" w:eastAsiaTheme="minorEastAsia" w:hAnsiTheme="minorHAnsi" w:cstheme="minorBidi"/>
          <w:b w:val="0"/>
          <w:i w:val="0"/>
          <w:iCs w:val="0"/>
          <w:noProof/>
          <w:szCs w:val="22"/>
        </w:rPr>
      </w:pPr>
      <w:hyperlink w:anchor="_Toc523224176" w:history="1">
        <w:r w:rsidRPr="006751D3">
          <w:rPr>
            <w:rStyle w:val="Hyperlink"/>
            <w:noProof/>
          </w:rPr>
          <w:t>2.2</w:t>
        </w:r>
        <w:r>
          <w:rPr>
            <w:rFonts w:asciiTheme="minorHAnsi" w:eastAsiaTheme="minorEastAsia" w:hAnsiTheme="minorHAnsi" w:cstheme="minorBidi"/>
            <w:b w:val="0"/>
            <w:i w:val="0"/>
            <w:iCs w:val="0"/>
            <w:noProof/>
            <w:szCs w:val="22"/>
          </w:rPr>
          <w:tab/>
        </w:r>
        <w:r w:rsidRPr="006751D3">
          <w:rPr>
            <w:rStyle w:val="Hyperlink"/>
            <w:noProof/>
          </w:rPr>
          <w:t>Local Possible Dosages</w:t>
        </w:r>
        <w:r>
          <w:rPr>
            <w:noProof/>
            <w:webHidden/>
          </w:rPr>
          <w:tab/>
        </w:r>
        <w:r>
          <w:rPr>
            <w:noProof/>
            <w:webHidden/>
          </w:rPr>
          <w:fldChar w:fldCharType="begin"/>
        </w:r>
        <w:r>
          <w:rPr>
            <w:noProof/>
            <w:webHidden/>
          </w:rPr>
          <w:instrText xml:space="preserve"> PAGEREF _Toc523224176 \h </w:instrText>
        </w:r>
        <w:r>
          <w:rPr>
            <w:noProof/>
            <w:webHidden/>
          </w:rPr>
        </w:r>
        <w:r>
          <w:rPr>
            <w:noProof/>
            <w:webHidden/>
          </w:rPr>
          <w:fldChar w:fldCharType="separate"/>
        </w:r>
        <w:r>
          <w:rPr>
            <w:noProof/>
            <w:webHidden/>
          </w:rPr>
          <w:t>190</w:t>
        </w:r>
        <w:r>
          <w:rPr>
            <w:noProof/>
            <w:webHidden/>
          </w:rPr>
          <w:fldChar w:fldCharType="end"/>
        </w:r>
      </w:hyperlink>
    </w:p>
    <w:p w14:paraId="0C696F7D" w14:textId="77777777" w:rsidR="006F10D7" w:rsidRDefault="006F10D7">
      <w:pPr>
        <w:pStyle w:val="TOC2"/>
        <w:rPr>
          <w:rFonts w:asciiTheme="minorHAnsi" w:eastAsiaTheme="minorEastAsia" w:hAnsiTheme="minorHAnsi" w:cstheme="minorBidi"/>
          <w:b w:val="0"/>
          <w:i w:val="0"/>
          <w:iCs w:val="0"/>
          <w:noProof/>
          <w:szCs w:val="22"/>
        </w:rPr>
      </w:pPr>
      <w:hyperlink w:anchor="_Toc523224177" w:history="1">
        <w:r w:rsidRPr="006751D3">
          <w:rPr>
            <w:rStyle w:val="Hyperlink"/>
            <w:noProof/>
          </w:rPr>
          <w:t>2.3</w:t>
        </w:r>
        <w:r>
          <w:rPr>
            <w:rFonts w:asciiTheme="minorHAnsi" w:eastAsiaTheme="minorEastAsia" w:hAnsiTheme="minorHAnsi" w:cstheme="minorBidi"/>
            <w:b w:val="0"/>
            <w:i w:val="0"/>
            <w:iCs w:val="0"/>
            <w:noProof/>
            <w:szCs w:val="22"/>
          </w:rPr>
          <w:tab/>
        </w:r>
        <w:r w:rsidRPr="006751D3">
          <w:rPr>
            <w:rStyle w:val="Hyperlink"/>
            <w:noProof/>
          </w:rPr>
          <w:t>Possible Dosages and Local Possible Dosages</w:t>
        </w:r>
        <w:r>
          <w:rPr>
            <w:noProof/>
            <w:webHidden/>
          </w:rPr>
          <w:tab/>
        </w:r>
        <w:r>
          <w:rPr>
            <w:noProof/>
            <w:webHidden/>
          </w:rPr>
          <w:fldChar w:fldCharType="begin"/>
        </w:r>
        <w:r>
          <w:rPr>
            <w:noProof/>
            <w:webHidden/>
          </w:rPr>
          <w:instrText xml:space="preserve"> PAGEREF _Toc523224177 \h </w:instrText>
        </w:r>
        <w:r>
          <w:rPr>
            <w:noProof/>
            <w:webHidden/>
          </w:rPr>
        </w:r>
        <w:r>
          <w:rPr>
            <w:noProof/>
            <w:webHidden/>
          </w:rPr>
          <w:fldChar w:fldCharType="separate"/>
        </w:r>
        <w:r>
          <w:rPr>
            <w:noProof/>
            <w:webHidden/>
          </w:rPr>
          <w:t>194</w:t>
        </w:r>
        <w:r>
          <w:rPr>
            <w:noProof/>
            <w:webHidden/>
          </w:rPr>
          <w:fldChar w:fldCharType="end"/>
        </w:r>
      </w:hyperlink>
    </w:p>
    <w:p w14:paraId="43E6CD21" w14:textId="77777777" w:rsidR="006F10D7" w:rsidRDefault="006F10D7">
      <w:pPr>
        <w:pStyle w:val="TOC2"/>
        <w:rPr>
          <w:rFonts w:asciiTheme="minorHAnsi" w:eastAsiaTheme="minorEastAsia" w:hAnsiTheme="minorHAnsi" w:cstheme="minorBidi"/>
          <w:b w:val="0"/>
          <w:i w:val="0"/>
          <w:iCs w:val="0"/>
          <w:noProof/>
          <w:szCs w:val="22"/>
        </w:rPr>
      </w:pPr>
      <w:hyperlink w:anchor="_Toc523224178" w:history="1">
        <w:r w:rsidRPr="006751D3">
          <w:rPr>
            <w:rStyle w:val="Hyperlink"/>
            <w:noProof/>
          </w:rPr>
          <w:t>2.4</w:t>
        </w:r>
        <w:r>
          <w:rPr>
            <w:rFonts w:asciiTheme="minorHAnsi" w:eastAsiaTheme="minorEastAsia" w:hAnsiTheme="minorHAnsi" w:cstheme="minorBidi"/>
            <w:b w:val="0"/>
            <w:i w:val="0"/>
            <w:iCs w:val="0"/>
            <w:noProof/>
            <w:szCs w:val="22"/>
          </w:rPr>
          <w:tab/>
        </w:r>
        <w:r w:rsidRPr="006751D3">
          <w:rPr>
            <w:rStyle w:val="Hyperlink"/>
            <w:noProof/>
          </w:rPr>
          <w:t>Multi-Ingredient Drugs</w:t>
        </w:r>
        <w:r>
          <w:rPr>
            <w:noProof/>
            <w:webHidden/>
          </w:rPr>
          <w:tab/>
        </w:r>
        <w:r>
          <w:rPr>
            <w:noProof/>
            <w:webHidden/>
          </w:rPr>
          <w:fldChar w:fldCharType="begin"/>
        </w:r>
        <w:r>
          <w:rPr>
            <w:noProof/>
            <w:webHidden/>
          </w:rPr>
          <w:instrText xml:space="preserve"> PAGEREF _Toc523224178 \h </w:instrText>
        </w:r>
        <w:r>
          <w:rPr>
            <w:noProof/>
            <w:webHidden/>
          </w:rPr>
        </w:r>
        <w:r>
          <w:rPr>
            <w:noProof/>
            <w:webHidden/>
          </w:rPr>
          <w:fldChar w:fldCharType="separate"/>
        </w:r>
        <w:r>
          <w:rPr>
            <w:noProof/>
            <w:webHidden/>
          </w:rPr>
          <w:t>197</w:t>
        </w:r>
        <w:r>
          <w:rPr>
            <w:noProof/>
            <w:webHidden/>
          </w:rPr>
          <w:fldChar w:fldCharType="end"/>
        </w:r>
      </w:hyperlink>
    </w:p>
    <w:p w14:paraId="085836BC" w14:textId="77777777" w:rsidR="006F10D7" w:rsidRDefault="006F10D7">
      <w:pPr>
        <w:pStyle w:val="TOC1"/>
        <w:rPr>
          <w:rFonts w:asciiTheme="minorHAnsi" w:eastAsiaTheme="minorEastAsia" w:hAnsiTheme="minorHAnsi" w:cstheme="minorBidi"/>
          <w:b w:val="0"/>
          <w:bCs w:val="0"/>
          <w:noProof/>
          <w:szCs w:val="22"/>
        </w:rPr>
      </w:pPr>
      <w:hyperlink w:anchor="_Toc523224179" w:history="1">
        <w:r w:rsidRPr="006751D3">
          <w:rPr>
            <w:rStyle w:val="Hyperlink"/>
            <w:noProof/>
          </w:rPr>
          <w:t>Chapter Three   Creating the Sig</w:t>
        </w:r>
        <w:r>
          <w:rPr>
            <w:noProof/>
            <w:webHidden/>
          </w:rPr>
          <w:tab/>
        </w:r>
        <w:r>
          <w:rPr>
            <w:noProof/>
            <w:webHidden/>
          </w:rPr>
          <w:fldChar w:fldCharType="begin"/>
        </w:r>
        <w:r>
          <w:rPr>
            <w:noProof/>
            <w:webHidden/>
          </w:rPr>
          <w:instrText xml:space="preserve"> PAGEREF _Toc523224179 \h </w:instrText>
        </w:r>
        <w:r>
          <w:rPr>
            <w:noProof/>
            <w:webHidden/>
          </w:rPr>
        </w:r>
        <w:r>
          <w:rPr>
            <w:noProof/>
            <w:webHidden/>
          </w:rPr>
          <w:fldChar w:fldCharType="separate"/>
        </w:r>
        <w:r>
          <w:rPr>
            <w:noProof/>
            <w:webHidden/>
          </w:rPr>
          <w:t>199</w:t>
        </w:r>
        <w:r>
          <w:rPr>
            <w:noProof/>
            <w:webHidden/>
          </w:rPr>
          <w:fldChar w:fldCharType="end"/>
        </w:r>
      </w:hyperlink>
    </w:p>
    <w:p w14:paraId="3B3886FD" w14:textId="77777777" w:rsidR="006F10D7" w:rsidRDefault="006F10D7">
      <w:pPr>
        <w:pStyle w:val="TOC2"/>
        <w:rPr>
          <w:rFonts w:asciiTheme="minorHAnsi" w:eastAsiaTheme="minorEastAsia" w:hAnsiTheme="minorHAnsi" w:cstheme="minorBidi"/>
          <w:b w:val="0"/>
          <w:i w:val="0"/>
          <w:iCs w:val="0"/>
          <w:noProof/>
          <w:szCs w:val="22"/>
        </w:rPr>
      </w:pPr>
      <w:hyperlink w:anchor="_Toc523224180" w:history="1">
        <w:r w:rsidRPr="006751D3">
          <w:rPr>
            <w:rStyle w:val="Hyperlink"/>
            <w:noProof/>
          </w:rPr>
          <w:t>3.1</w:t>
        </w:r>
        <w:r>
          <w:rPr>
            <w:rFonts w:asciiTheme="minorHAnsi" w:eastAsiaTheme="minorEastAsia" w:hAnsiTheme="minorHAnsi" w:cstheme="minorBidi"/>
            <w:b w:val="0"/>
            <w:i w:val="0"/>
            <w:iCs w:val="0"/>
            <w:noProof/>
            <w:szCs w:val="22"/>
          </w:rPr>
          <w:tab/>
        </w:r>
        <w:r w:rsidRPr="006751D3">
          <w:rPr>
            <w:rStyle w:val="Hyperlink"/>
            <w:noProof/>
          </w:rPr>
          <w:t>Creating the Sig</w:t>
        </w:r>
        <w:r>
          <w:rPr>
            <w:noProof/>
            <w:webHidden/>
          </w:rPr>
          <w:tab/>
        </w:r>
        <w:r>
          <w:rPr>
            <w:noProof/>
            <w:webHidden/>
          </w:rPr>
          <w:fldChar w:fldCharType="begin"/>
        </w:r>
        <w:r>
          <w:rPr>
            <w:noProof/>
            <w:webHidden/>
          </w:rPr>
          <w:instrText xml:space="preserve"> PAGEREF _Toc523224180 \h </w:instrText>
        </w:r>
        <w:r>
          <w:rPr>
            <w:noProof/>
            <w:webHidden/>
          </w:rPr>
        </w:r>
        <w:r>
          <w:rPr>
            <w:noProof/>
            <w:webHidden/>
          </w:rPr>
          <w:fldChar w:fldCharType="separate"/>
        </w:r>
        <w:r>
          <w:rPr>
            <w:noProof/>
            <w:webHidden/>
          </w:rPr>
          <w:t>199</w:t>
        </w:r>
        <w:r>
          <w:rPr>
            <w:noProof/>
            <w:webHidden/>
          </w:rPr>
          <w:fldChar w:fldCharType="end"/>
        </w:r>
      </w:hyperlink>
    </w:p>
    <w:p w14:paraId="029F76B3" w14:textId="77777777" w:rsidR="006F10D7" w:rsidRDefault="006F10D7">
      <w:pPr>
        <w:pStyle w:val="TOC2"/>
        <w:rPr>
          <w:rFonts w:asciiTheme="minorHAnsi" w:eastAsiaTheme="minorEastAsia" w:hAnsiTheme="minorHAnsi" w:cstheme="minorBidi"/>
          <w:b w:val="0"/>
          <w:i w:val="0"/>
          <w:iCs w:val="0"/>
          <w:noProof/>
          <w:szCs w:val="22"/>
        </w:rPr>
      </w:pPr>
      <w:hyperlink w:anchor="_Toc523224181" w:history="1">
        <w:r w:rsidRPr="006751D3">
          <w:rPr>
            <w:rStyle w:val="Hyperlink"/>
            <w:noProof/>
          </w:rPr>
          <w:t>3.2</w:t>
        </w:r>
        <w:r>
          <w:rPr>
            <w:rFonts w:asciiTheme="minorHAnsi" w:eastAsiaTheme="minorEastAsia" w:hAnsiTheme="minorHAnsi" w:cstheme="minorBidi"/>
            <w:b w:val="0"/>
            <w:i w:val="0"/>
            <w:iCs w:val="0"/>
            <w:noProof/>
            <w:szCs w:val="22"/>
          </w:rPr>
          <w:tab/>
        </w:r>
        <w:r w:rsidRPr="006751D3">
          <w:rPr>
            <w:rStyle w:val="Hyperlink"/>
            <w:noProof/>
          </w:rPr>
          <w:t>SIG Formulas (Visual)</w:t>
        </w:r>
        <w:r>
          <w:rPr>
            <w:noProof/>
            <w:webHidden/>
          </w:rPr>
          <w:tab/>
        </w:r>
        <w:r>
          <w:rPr>
            <w:noProof/>
            <w:webHidden/>
          </w:rPr>
          <w:fldChar w:fldCharType="begin"/>
        </w:r>
        <w:r>
          <w:rPr>
            <w:noProof/>
            <w:webHidden/>
          </w:rPr>
          <w:instrText xml:space="preserve"> PAGEREF _Toc523224181 \h </w:instrText>
        </w:r>
        <w:r>
          <w:rPr>
            <w:noProof/>
            <w:webHidden/>
          </w:rPr>
        </w:r>
        <w:r>
          <w:rPr>
            <w:noProof/>
            <w:webHidden/>
          </w:rPr>
          <w:fldChar w:fldCharType="separate"/>
        </w:r>
        <w:r>
          <w:rPr>
            <w:noProof/>
            <w:webHidden/>
          </w:rPr>
          <w:t>200</w:t>
        </w:r>
        <w:r>
          <w:rPr>
            <w:noProof/>
            <w:webHidden/>
          </w:rPr>
          <w:fldChar w:fldCharType="end"/>
        </w:r>
      </w:hyperlink>
    </w:p>
    <w:p w14:paraId="3A995BE3" w14:textId="77777777" w:rsidR="006F10D7" w:rsidRDefault="006F10D7">
      <w:pPr>
        <w:pStyle w:val="TOC2"/>
        <w:rPr>
          <w:rFonts w:asciiTheme="minorHAnsi" w:eastAsiaTheme="minorEastAsia" w:hAnsiTheme="minorHAnsi" w:cstheme="minorBidi"/>
          <w:b w:val="0"/>
          <w:i w:val="0"/>
          <w:iCs w:val="0"/>
          <w:noProof/>
          <w:szCs w:val="22"/>
        </w:rPr>
      </w:pPr>
      <w:hyperlink w:anchor="_Toc523224182" w:history="1">
        <w:r w:rsidRPr="006751D3">
          <w:rPr>
            <w:rStyle w:val="Hyperlink"/>
            <w:noProof/>
          </w:rPr>
          <w:t>3.3</w:t>
        </w:r>
        <w:r>
          <w:rPr>
            <w:rFonts w:asciiTheme="minorHAnsi" w:eastAsiaTheme="minorEastAsia" w:hAnsiTheme="minorHAnsi" w:cstheme="minorBidi"/>
            <w:b w:val="0"/>
            <w:i w:val="0"/>
            <w:iCs w:val="0"/>
            <w:noProof/>
            <w:szCs w:val="22"/>
          </w:rPr>
          <w:tab/>
        </w:r>
        <w:r w:rsidRPr="006751D3">
          <w:rPr>
            <w:rStyle w:val="Hyperlink"/>
            <w:noProof/>
          </w:rPr>
          <w:t>SIG Formulas</w:t>
        </w:r>
        <w:r>
          <w:rPr>
            <w:noProof/>
            <w:webHidden/>
          </w:rPr>
          <w:tab/>
        </w:r>
        <w:r>
          <w:rPr>
            <w:noProof/>
            <w:webHidden/>
          </w:rPr>
          <w:fldChar w:fldCharType="begin"/>
        </w:r>
        <w:r>
          <w:rPr>
            <w:noProof/>
            <w:webHidden/>
          </w:rPr>
          <w:instrText xml:space="preserve"> PAGEREF _Toc523224182 \h </w:instrText>
        </w:r>
        <w:r>
          <w:rPr>
            <w:noProof/>
            <w:webHidden/>
          </w:rPr>
        </w:r>
        <w:r>
          <w:rPr>
            <w:noProof/>
            <w:webHidden/>
          </w:rPr>
          <w:fldChar w:fldCharType="separate"/>
        </w:r>
        <w:r>
          <w:rPr>
            <w:noProof/>
            <w:webHidden/>
          </w:rPr>
          <w:t>201</w:t>
        </w:r>
        <w:r>
          <w:rPr>
            <w:noProof/>
            <w:webHidden/>
          </w:rPr>
          <w:fldChar w:fldCharType="end"/>
        </w:r>
      </w:hyperlink>
    </w:p>
    <w:p w14:paraId="2866E969" w14:textId="77777777" w:rsidR="006F10D7" w:rsidRDefault="006F10D7">
      <w:pPr>
        <w:pStyle w:val="TOC1"/>
        <w:rPr>
          <w:rFonts w:asciiTheme="minorHAnsi" w:eastAsiaTheme="minorEastAsia" w:hAnsiTheme="minorHAnsi" w:cstheme="minorBidi"/>
          <w:b w:val="0"/>
          <w:bCs w:val="0"/>
          <w:noProof/>
          <w:szCs w:val="22"/>
        </w:rPr>
      </w:pPr>
      <w:hyperlink w:anchor="_Toc523224183" w:history="1">
        <w:r w:rsidRPr="006751D3">
          <w:rPr>
            <w:rStyle w:val="Hyperlink"/>
            <w:noProof/>
          </w:rPr>
          <w:t>Glossary</w:t>
        </w:r>
        <w:r>
          <w:rPr>
            <w:noProof/>
            <w:webHidden/>
          </w:rPr>
          <w:tab/>
        </w:r>
        <w:r>
          <w:rPr>
            <w:noProof/>
            <w:webHidden/>
          </w:rPr>
          <w:fldChar w:fldCharType="begin"/>
        </w:r>
        <w:r>
          <w:rPr>
            <w:noProof/>
            <w:webHidden/>
          </w:rPr>
          <w:instrText xml:space="preserve"> PAGEREF _Toc523224183 \h </w:instrText>
        </w:r>
        <w:r>
          <w:rPr>
            <w:noProof/>
            <w:webHidden/>
          </w:rPr>
        </w:r>
        <w:r>
          <w:rPr>
            <w:noProof/>
            <w:webHidden/>
          </w:rPr>
          <w:fldChar w:fldCharType="separate"/>
        </w:r>
        <w:r>
          <w:rPr>
            <w:noProof/>
            <w:webHidden/>
          </w:rPr>
          <w:t>207</w:t>
        </w:r>
        <w:r>
          <w:rPr>
            <w:noProof/>
            <w:webHidden/>
          </w:rPr>
          <w:fldChar w:fldCharType="end"/>
        </w:r>
      </w:hyperlink>
    </w:p>
    <w:p w14:paraId="0F1538BD" w14:textId="77777777" w:rsidR="006F10D7" w:rsidRDefault="006F10D7">
      <w:pPr>
        <w:pStyle w:val="TOC1"/>
        <w:rPr>
          <w:rFonts w:asciiTheme="minorHAnsi" w:eastAsiaTheme="minorEastAsia" w:hAnsiTheme="minorHAnsi" w:cstheme="minorBidi"/>
          <w:b w:val="0"/>
          <w:bCs w:val="0"/>
          <w:noProof/>
          <w:szCs w:val="22"/>
        </w:rPr>
      </w:pPr>
      <w:hyperlink w:anchor="_Toc523224184" w:history="1">
        <w:r w:rsidRPr="006751D3">
          <w:rPr>
            <w:rStyle w:val="Hyperlink"/>
            <w:noProof/>
          </w:rPr>
          <w:t>Appendix A   Convertible Dosage Form/Unit Combinations</w:t>
        </w:r>
        <w:r>
          <w:rPr>
            <w:noProof/>
            <w:webHidden/>
          </w:rPr>
          <w:tab/>
        </w:r>
        <w:r>
          <w:rPr>
            <w:noProof/>
            <w:webHidden/>
          </w:rPr>
          <w:fldChar w:fldCharType="begin"/>
        </w:r>
        <w:r>
          <w:rPr>
            <w:noProof/>
            <w:webHidden/>
          </w:rPr>
          <w:instrText xml:space="preserve"> PAGEREF _Toc523224184 \h </w:instrText>
        </w:r>
        <w:r>
          <w:rPr>
            <w:noProof/>
            <w:webHidden/>
          </w:rPr>
        </w:r>
        <w:r>
          <w:rPr>
            <w:noProof/>
            <w:webHidden/>
          </w:rPr>
          <w:fldChar w:fldCharType="separate"/>
        </w:r>
        <w:r>
          <w:rPr>
            <w:noProof/>
            <w:webHidden/>
          </w:rPr>
          <w:t>212</w:t>
        </w:r>
        <w:r>
          <w:rPr>
            <w:noProof/>
            <w:webHidden/>
          </w:rPr>
          <w:fldChar w:fldCharType="end"/>
        </w:r>
      </w:hyperlink>
    </w:p>
    <w:p w14:paraId="3C2E6B19" w14:textId="77777777" w:rsidR="006F10D7" w:rsidRDefault="006F10D7">
      <w:pPr>
        <w:pStyle w:val="TOC1"/>
        <w:rPr>
          <w:rFonts w:asciiTheme="minorHAnsi" w:eastAsiaTheme="minorEastAsia" w:hAnsiTheme="minorHAnsi" w:cstheme="minorBidi"/>
          <w:b w:val="0"/>
          <w:bCs w:val="0"/>
          <w:noProof/>
          <w:szCs w:val="22"/>
        </w:rPr>
      </w:pPr>
      <w:hyperlink w:anchor="_Toc523224185" w:history="1">
        <w:r w:rsidRPr="006751D3">
          <w:rPr>
            <w:rStyle w:val="Hyperlink"/>
            <w:noProof/>
          </w:rPr>
          <w:t>Appendix B   Original Drug Text File Entries Combinations</w:t>
        </w:r>
        <w:r>
          <w:rPr>
            <w:noProof/>
            <w:webHidden/>
          </w:rPr>
          <w:tab/>
        </w:r>
        <w:r>
          <w:rPr>
            <w:noProof/>
            <w:webHidden/>
          </w:rPr>
          <w:fldChar w:fldCharType="begin"/>
        </w:r>
        <w:r>
          <w:rPr>
            <w:noProof/>
            <w:webHidden/>
          </w:rPr>
          <w:instrText xml:space="preserve"> PAGEREF _Toc523224185 \h </w:instrText>
        </w:r>
        <w:r>
          <w:rPr>
            <w:noProof/>
            <w:webHidden/>
          </w:rPr>
        </w:r>
        <w:r>
          <w:rPr>
            <w:noProof/>
            <w:webHidden/>
          </w:rPr>
          <w:fldChar w:fldCharType="separate"/>
        </w:r>
        <w:r>
          <w:rPr>
            <w:noProof/>
            <w:webHidden/>
          </w:rPr>
          <w:t>220</w:t>
        </w:r>
        <w:r>
          <w:rPr>
            <w:noProof/>
            <w:webHidden/>
          </w:rPr>
          <w:fldChar w:fldCharType="end"/>
        </w:r>
      </w:hyperlink>
    </w:p>
    <w:p w14:paraId="5BCF8003" w14:textId="77777777" w:rsidR="006F10D7" w:rsidRDefault="006F10D7">
      <w:pPr>
        <w:pStyle w:val="TOC1"/>
        <w:rPr>
          <w:rFonts w:asciiTheme="minorHAnsi" w:eastAsiaTheme="minorEastAsia" w:hAnsiTheme="minorHAnsi" w:cstheme="minorBidi"/>
          <w:b w:val="0"/>
          <w:bCs w:val="0"/>
          <w:noProof/>
          <w:szCs w:val="22"/>
        </w:rPr>
      </w:pPr>
      <w:hyperlink w:anchor="_Toc523224186" w:history="1">
        <w:r w:rsidRPr="006751D3">
          <w:rPr>
            <w:rStyle w:val="Hyperlink"/>
            <w:noProof/>
          </w:rPr>
          <w:t>Appendix C   Administration Schedules - Spanish Translations</w:t>
        </w:r>
        <w:r>
          <w:rPr>
            <w:noProof/>
            <w:webHidden/>
          </w:rPr>
          <w:tab/>
        </w:r>
        <w:r>
          <w:rPr>
            <w:noProof/>
            <w:webHidden/>
          </w:rPr>
          <w:fldChar w:fldCharType="begin"/>
        </w:r>
        <w:r>
          <w:rPr>
            <w:noProof/>
            <w:webHidden/>
          </w:rPr>
          <w:instrText xml:space="preserve"> PAGEREF _Toc523224186 \h </w:instrText>
        </w:r>
        <w:r>
          <w:rPr>
            <w:noProof/>
            <w:webHidden/>
          </w:rPr>
        </w:r>
        <w:r>
          <w:rPr>
            <w:noProof/>
            <w:webHidden/>
          </w:rPr>
          <w:fldChar w:fldCharType="separate"/>
        </w:r>
        <w:r>
          <w:rPr>
            <w:noProof/>
            <w:webHidden/>
          </w:rPr>
          <w:t>222</w:t>
        </w:r>
        <w:r>
          <w:rPr>
            <w:noProof/>
            <w:webHidden/>
          </w:rPr>
          <w:fldChar w:fldCharType="end"/>
        </w:r>
      </w:hyperlink>
    </w:p>
    <w:p w14:paraId="426EDC70" w14:textId="77777777" w:rsidR="006F10D7" w:rsidRDefault="006F10D7">
      <w:pPr>
        <w:pStyle w:val="TOC1"/>
        <w:rPr>
          <w:rFonts w:asciiTheme="minorHAnsi" w:eastAsiaTheme="minorEastAsia" w:hAnsiTheme="minorHAnsi" w:cstheme="minorBidi"/>
          <w:b w:val="0"/>
          <w:bCs w:val="0"/>
          <w:noProof/>
          <w:szCs w:val="22"/>
        </w:rPr>
      </w:pPr>
      <w:hyperlink w:anchor="_Toc523224187" w:history="1">
        <w:r w:rsidRPr="006751D3">
          <w:rPr>
            <w:rStyle w:val="Hyperlink"/>
            <w:noProof/>
          </w:rPr>
          <w:t>Appendix D   Dosage Forms - Spanish Translations</w:t>
        </w:r>
        <w:r>
          <w:rPr>
            <w:noProof/>
            <w:webHidden/>
          </w:rPr>
          <w:tab/>
        </w:r>
        <w:r>
          <w:rPr>
            <w:noProof/>
            <w:webHidden/>
          </w:rPr>
          <w:fldChar w:fldCharType="begin"/>
        </w:r>
        <w:r>
          <w:rPr>
            <w:noProof/>
            <w:webHidden/>
          </w:rPr>
          <w:instrText xml:space="preserve"> PAGEREF _Toc523224187 \h </w:instrText>
        </w:r>
        <w:r>
          <w:rPr>
            <w:noProof/>
            <w:webHidden/>
          </w:rPr>
        </w:r>
        <w:r>
          <w:rPr>
            <w:noProof/>
            <w:webHidden/>
          </w:rPr>
          <w:fldChar w:fldCharType="separate"/>
        </w:r>
        <w:r>
          <w:rPr>
            <w:noProof/>
            <w:webHidden/>
          </w:rPr>
          <w:t>228</w:t>
        </w:r>
        <w:r>
          <w:rPr>
            <w:noProof/>
            <w:webHidden/>
          </w:rPr>
          <w:fldChar w:fldCharType="end"/>
        </w:r>
      </w:hyperlink>
    </w:p>
    <w:p w14:paraId="320B9D5D" w14:textId="77777777" w:rsidR="006F10D7" w:rsidRDefault="006F10D7">
      <w:pPr>
        <w:pStyle w:val="TOC1"/>
        <w:rPr>
          <w:rFonts w:asciiTheme="minorHAnsi" w:eastAsiaTheme="minorEastAsia" w:hAnsiTheme="minorHAnsi" w:cstheme="minorBidi"/>
          <w:b w:val="0"/>
          <w:bCs w:val="0"/>
          <w:noProof/>
          <w:szCs w:val="22"/>
        </w:rPr>
      </w:pPr>
      <w:hyperlink w:anchor="_Toc523224188" w:history="1">
        <w:r w:rsidRPr="006751D3">
          <w:rPr>
            <w:rStyle w:val="Hyperlink"/>
            <w:noProof/>
          </w:rPr>
          <w:t>Appendix E   Local Possible Dosages - Spanish Translations</w:t>
        </w:r>
        <w:r>
          <w:rPr>
            <w:noProof/>
            <w:webHidden/>
          </w:rPr>
          <w:tab/>
        </w:r>
        <w:r>
          <w:rPr>
            <w:noProof/>
            <w:webHidden/>
          </w:rPr>
          <w:fldChar w:fldCharType="begin"/>
        </w:r>
        <w:r>
          <w:rPr>
            <w:noProof/>
            <w:webHidden/>
          </w:rPr>
          <w:instrText xml:space="preserve"> PAGEREF _Toc523224188 \h </w:instrText>
        </w:r>
        <w:r>
          <w:rPr>
            <w:noProof/>
            <w:webHidden/>
          </w:rPr>
        </w:r>
        <w:r>
          <w:rPr>
            <w:noProof/>
            <w:webHidden/>
          </w:rPr>
          <w:fldChar w:fldCharType="separate"/>
        </w:r>
        <w:r>
          <w:rPr>
            <w:noProof/>
            <w:webHidden/>
          </w:rPr>
          <w:t>236</w:t>
        </w:r>
        <w:r>
          <w:rPr>
            <w:noProof/>
            <w:webHidden/>
          </w:rPr>
          <w:fldChar w:fldCharType="end"/>
        </w:r>
      </w:hyperlink>
    </w:p>
    <w:p w14:paraId="02A0C91D" w14:textId="77777777" w:rsidR="006F10D7" w:rsidRDefault="006F10D7">
      <w:pPr>
        <w:pStyle w:val="TOC1"/>
        <w:rPr>
          <w:rFonts w:asciiTheme="minorHAnsi" w:eastAsiaTheme="minorEastAsia" w:hAnsiTheme="minorHAnsi" w:cstheme="minorBidi"/>
          <w:b w:val="0"/>
          <w:bCs w:val="0"/>
          <w:noProof/>
          <w:szCs w:val="22"/>
        </w:rPr>
      </w:pPr>
      <w:hyperlink w:anchor="_Toc523224189" w:history="1">
        <w:r w:rsidRPr="006751D3">
          <w:rPr>
            <w:rStyle w:val="Hyperlink"/>
            <w:noProof/>
          </w:rPr>
          <w:t>Appendix F   Medication Instructions - Spanish Translations</w:t>
        </w:r>
        <w:r>
          <w:rPr>
            <w:noProof/>
            <w:webHidden/>
          </w:rPr>
          <w:tab/>
        </w:r>
        <w:r>
          <w:rPr>
            <w:noProof/>
            <w:webHidden/>
          </w:rPr>
          <w:fldChar w:fldCharType="begin"/>
        </w:r>
        <w:r>
          <w:rPr>
            <w:noProof/>
            <w:webHidden/>
          </w:rPr>
          <w:instrText xml:space="preserve"> PAGEREF _Toc523224189 \h </w:instrText>
        </w:r>
        <w:r>
          <w:rPr>
            <w:noProof/>
            <w:webHidden/>
          </w:rPr>
        </w:r>
        <w:r>
          <w:rPr>
            <w:noProof/>
            <w:webHidden/>
          </w:rPr>
          <w:fldChar w:fldCharType="separate"/>
        </w:r>
        <w:r>
          <w:rPr>
            <w:noProof/>
            <w:webHidden/>
          </w:rPr>
          <w:t>242</w:t>
        </w:r>
        <w:r>
          <w:rPr>
            <w:noProof/>
            <w:webHidden/>
          </w:rPr>
          <w:fldChar w:fldCharType="end"/>
        </w:r>
      </w:hyperlink>
    </w:p>
    <w:p w14:paraId="6D500638" w14:textId="77777777" w:rsidR="006F10D7" w:rsidRDefault="006F10D7">
      <w:pPr>
        <w:pStyle w:val="TOC1"/>
        <w:rPr>
          <w:rFonts w:asciiTheme="minorHAnsi" w:eastAsiaTheme="minorEastAsia" w:hAnsiTheme="minorHAnsi" w:cstheme="minorBidi"/>
          <w:b w:val="0"/>
          <w:bCs w:val="0"/>
          <w:noProof/>
          <w:szCs w:val="22"/>
        </w:rPr>
      </w:pPr>
      <w:hyperlink w:anchor="_Toc523224190" w:history="1">
        <w:r w:rsidRPr="006751D3">
          <w:rPr>
            <w:rStyle w:val="Hyperlink"/>
            <w:noProof/>
          </w:rPr>
          <w:t>Appendix G   Medication Routes – Spanish Translations</w:t>
        </w:r>
        <w:r>
          <w:rPr>
            <w:noProof/>
            <w:webHidden/>
          </w:rPr>
          <w:tab/>
        </w:r>
        <w:r>
          <w:rPr>
            <w:noProof/>
            <w:webHidden/>
          </w:rPr>
          <w:fldChar w:fldCharType="begin"/>
        </w:r>
        <w:r>
          <w:rPr>
            <w:noProof/>
            <w:webHidden/>
          </w:rPr>
          <w:instrText xml:space="preserve"> PAGEREF _Toc523224190 \h </w:instrText>
        </w:r>
        <w:r>
          <w:rPr>
            <w:noProof/>
            <w:webHidden/>
          </w:rPr>
        </w:r>
        <w:r>
          <w:rPr>
            <w:noProof/>
            <w:webHidden/>
          </w:rPr>
          <w:fldChar w:fldCharType="separate"/>
        </w:r>
        <w:r>
          <w:rPr>
            <w:noProof/>
            <w:webHidden/>
          </w:rPr>
          <w:t>256</w:t>
        </w:r>
        <w:r>
          <w:rPr>
            <w:noProof/>
            <w:webHidden/>
          </w:rPr>
          <w:fldChar w:fldCharType="end"/>
        </w:r>
      </w:hyperlink>
    </w:p>
    <w:p w14:paraId="320B8463" w14:textId="77777777" w:rsidR="006F10D7" w:rsidRDefault="006F10D7">
      <w:pPr>
        <w:pStyle w:val="TOC1"/>
        <w:rPr>
          <w:rFonts w:asciiTheme="minorHAnsi" w:eastAsiaTheme="minorEastAsia" w:hAnsiTheme="minorHAnsi" w:cstheme="minorBidi"/>
          <w:b w:val="0"/>
          <w:bCs w:val="0"/>
          <w:noProof/>
          <w:szCs w:val="22"/>
        </w:rPr>
      </w:pPr>
      <w:hyperlink w:anchor="_Toc523224191" w:history="1">
        <w:r w:rsidRPr="006751D3">
          <w:rPr>
            <w:rStyle w:val="Hyperlink"/>
            <w:noProof/>
          </w:rPr>
          <w:t>Index</w:t>
        </w:r>
        <w:r>
          <w:rPr>
            <w:noProof/>
            <w:webHidden/>
          </w:rPr>
          <w:tab/>
        </w:r>
        <w:r>
          <w:rPr>
            <w:noProof/>
            <w:webHidden/>
          </w:rPr>
          <w:fldChar w:fldCharType="begin"/>
        </w:r>
        <w:r>
          <w:rPr>
            <w:noProof/>
            <w:webHidden/>
          </w:rPr>
          <w:instrText xml:space="preserve"> PAGEREF _Toc523224191 \h </w:instrText>
        </w:r>
        <w:r>
          <w:rPr>
            <w:noProof/>
            <w:webHidden/>
          </w:rPr>
        </w:r>
        <w:r>
          <w:rPr>
            <w:noProof/>
            <w:webHidden/>
          </w:rPr>
          <w:fldChar w:fldCharType="separate"/>
        </w:r>
        <w:r>
          <w:rPr>
            <w:noProof/>
            <w:webHidden/>
          </w:rPr>
          <w:t>260</w:t>
        </w:r>
        <w:r>
          <w:rPr>
            <w:noProof/>
            <w:webHidden/>
          </w:rPr>
          <w:fldChar w:fldCharType="end"/>
        </w:r>
      </w:hyperlink>
    </w:p>
    <w:p w14:paraId="60E6A2D3" w14:textId="77777777"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16"/>
          <w:headerReference w:type="default" r:id="rId17"/>
          <w:footerReference w:type="even" r:id="rId18"/>
          <w:footerReference w:type="default" r:id="rId19"/>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9" w:name="_Toc376874049"/>
      <w:bookmarkStart w:id="10" w:name="_Toc523224093"/>
      <w:r w:rsidRPr="00EA77BC">
        <w:t>Introduction</w:t>
      </w:r>
      <w:bookmarkEnd w:id="9"/>
      <w:bookmarkEnd w:id="10"/>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7777777" w:rsidR="00595E65" w:rsidRPr="00EA77BC" w:rsidRDefault="0076180B" w:rsidP="001B3F39">
      <w:pPr>
        <w:numPr>
          <w:ilvl w:val="0"/>
          <w:numId w:val="3"/>
        </w:numPr>
        <w:tabs>
          <w:tab w:val="left" w:pos="1440"/>
          <w:tab w:val="left" w:pos="5130"/>
        </w:tabs>
      </w:pPr>
      <w:r>
        <w:rPr>
          <w:noProof/>
          <w:position w:val="-4"/>
        </w:rPr>
        <w:drawing>
          <wp:inline distT="0" distB="0" distL="0" distR="0" wp14:anchorId="60E6DD17" wp14:editId="60E6DD18">
            <wp:extent cx="508000" cy="406400"/>
            <wp:effectExtent l="0" t="0" r="0" b="0"/>
            <wp:docPr id="2"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77777777" w:rsidR="00595E65" w:rsidRPr="00EA77BC" w:rsidRDefault="0076180B" w:rsidP="00E20947">
      <w:pPr>
        <w:numPr>
          <w:ilvl w:val="0"/>
          <w:numId w:val="7"/>
        </w:numPr>
        <w:tabs>
          <w:tab w:val="left" w:pos="1440"/>
          <w:tab w:val="left" w:pos="5130"/>
        </w:tabs>
      </w:pPr>
      <w:bookmarkStart w:id="11" w:name="p001"/>
      <w:bookmarkEnd w:id="11"/>
      <w:r>
        <w:rPr>
          <w:noProof/>
        </w:rPr>
        <w:drawing>
          <wp:inline distT="0" distB="0" distL="0" distR="0" wp14:anchorId="60E6DD19" wp14:editId="60E6DD1A">
            <wp:extent cx="520700" cy="203200"/>
            <wp:effectExtent l="0" t="0" r="0" b="0"/>
            <wp:docPr id="3"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77777777" w:rsidR="00595E65" w:rsidRPr="00EA77BC" w:rsidRDefault="00476511" w:rsidP="00EA77BC">
      <w:pPr>
        <w:pStyle w:val="BodyTextIndent2"/>
        <w:tabs>
          <w:tab w:val="left" w:pos="1440"/>
          <w:tab w:val="left" w:pos="5130"/>
        </w:tabs>
        <w:ind w:left="360" w:firstLine="0"/>
      </w:pPr>
      <w:r w:rsidRPr="00EA77BC">
        <w:t xml:space="preserve">Example: </w:t>
      </w:r>
      <w:r w:rsidR="0076180B">
        <w:rPr>
          <w:noProof/>
        </w:rPr>
        <w:drawing>
          <wp:inline distT="0" distB="0" distL="0" distR="0" wp14:anchorId="60E6DD1B" wp14:editId="60E6DD1C">
            <wp:extent cx="520700" cy="203200"/>
            <wp:effectExtent l="0" t="0" r="0" b="0"/>
            <wp:docPr id="4"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2" w:name="_Chapter_One_"/>
      <w:bookmarkStart w:id="13" w:name="_Toc376874050"/>
      <w:bookmarkStart w:id="14" w:name="_Toc523224094"/>
      <w:bookmarkEnd w:id="12"/>
      <w:r w:rsidR="00595E65" w:rsidRPr="00EA77BC">
        <w:t xml:space="preserve">Chapter One  </w:t>
      </w:r>
      <w:bookmarkStart w:id="15" w:name="p003"/>
      <w:bookmarkEnd w:id="15"/>
      <w:r w:rsidR="00595E65" w:rsidRPr="00EA77BC">
        <w:t xml:space="preserve"> Pharmacy Data Management Options</w:t>
      </w:r>
      <w:bookmarkEnd w:id="13"/>
      <w:bookmarkEnd w:id="14"/>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77777777" w:rsidR="00F7107D" w:rsidRPr="00EA77BC" w:rsidRDefault="0076180B" w:rsidP="00E20947">
      <w:pPr>
        <w:rPr>
          <w:i/>
          <w:iCs/>
        </w:rPr>
      </w:pPr>
      <w:r>
        <w:rPr>
          <w:noProof/>
          <w:sz w:val="20"/>
        </w:rPr>
        <mc:AlternateContent>
          <mc:Choice Requires="wps">
            <w:drawing>
              <wp:anchor distT="0" distB="0" distL="114300" distR="114300" simplePos="0" relativeHeight="251666944" behindDoc="0" locked="0" layoutInCell="1" allowOverlap="1" wp14:anchorId="60E6DD1D" wp14:editId="60E6DD1E">
                <wp:simplePos x="0" y="0"/>
                <wp:positionH relativeFrom="column">
                  <wp:posOffset>2628900</wp:posOffset>
                </wp:positionH>
                <wp:positionV relativeFrom="paragraph">
                  <wp:posOffset>250190</wp:posOffset>
                </wp:positionV>
                <wp:extent cx="1289685" cy="180975"/>
                <wp:effectExtent l="28575" t="59690" r="5715" b="698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200EA"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i/>
          <w:iCs/>
          <w:noProof/>
          <w:sz w:val="20"/>
        </w:rPr>
        <mc:AlternateContent>
          <mc:Choice Requires="wps">
            <w:drawing>
              <wp:anchor distT="0" distB="0" distL="114300" distR="114300" simplePos="0" relativeHeight="251665920" behindDoc="0" locked="0" layoutInCell="1" allowOverlap="1" wp14:anchorId="60E6DD1F" wp14:editId="60E6DD20">
                <wp:simplePos x="0" y="0"/>
                <wp:positionH relativeFrom="column">
                  <wp:posOffset>3918585</wp:posOffset>
                </wp:positionH>
                <wp:positionV relativeFrom="paragraph">
                  <wp:posOffset>154940</wp:posOffset>
                </wp:positionV>
                <wp:extent cx="1899920" cy="1143000"/>
                <wp:effectExtent l="13335" t="12065" r="10795" b="6985"/>
                <wp:wrapNone/>
                <wp:docPr id="7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241F72" w:rsidRDefault="00241F72"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6DD1F"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FsMA4YuAgAAVAQAAA4AAAAAAAAAAAAAAAAALgIA&#10;AGRycy9lMm9Eb2MueG1sUEsBAi0AFAAGAAgAAAAhAGEMcZ/gAAAACgEAAA8AAAAAAAAAAAAAAAAA&#10;iAQAAGRycy9kb3ducmV2LnhtbFBLBQYAAAAABAAEAPMAAACVBQAAAAA=&#10;">
                <v:textbox>
                  <w:txbxContent>
                    <w:p w14:paraId="60E6DE26" w14:textId="77777777" w:rsidR="00241F72" w:rsidRDefault="00241F72"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sz w:val="20"/>
        </w:rPr>
        <w:drawing>
          <wp:anchor distT="0" distB="0" distL="114300" distR="114300" simplePos="0" relativeHeight="251664896" behindDoc="0" locked="0" layoutInCell="1" allowOverlap="1" wp14:anchorId="60E6DD21" wp14:editId="60E6DD22">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2613"/>
                <wp:lineTo x="4320" y="0"/>
                <wp:lineTo x="0" y="0"/>
              </wp:wrapPolygon>
            </wp:wrapTight>
            <wp:docPr id="169"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t xml:space="preserve">        </w:t>
      </w:r>
      <w:r w:rsidR="00C163EB" w:rsidRPr="00EA77BC">
        <w:rPr>
          <w:i/>
          <w:iCs/>
        </w:rPr>
        <w:t xml:space="preserve"> </w:t>
      </w:r>
      <w:r w:rsidRPr="00EA77BC">
        <w:rPr>
          <w:i/>
          <w:iCs/>
        </w:rPr>
        <w:t xml:space="preserve"> </w:t>
      </w:r>
      <w:bookmarkStart w:id="16" w:name="page_4"/>
      <w:bookmarkEnd w:id="16"/>
      <w:r w:rsidRPr="00EA77BC">
        <w:rPr>
          <w:i/>
          <w:iCs/>
        </w:rPr>
        <w:t>Co</w:t>
      </w:r>
      <w:bookmarkStart w:id="17" w:name="controlled"/>
      <w:bookmarkEnd w:id="17"/>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8" w:name="p005"/>
      <w:bookmarkEnd w:id="18"/>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77777777" w:rsidR="008F6A1B" w:rsidRPr="00EA77BC" w:rsidRDefault="0076180B" w:rsidP="001B3F39">
      <w:pPr>
        <w:pStyle w:val="ListParagraph"/>
        <w:autoSpaceDE w:val="0"/>
        <w:autoSpaceDN w:val="0"/>
      </w:pPr>
      <w:r>
        <w:rPr>
          <w:noProof/>
          <w:position w:val="-4"/>
        </w:rPr>
        <w:drawing>
          <wp:inline distT="0" distB="0" distL="0" distR="0" wp14:anchorId="60E6DD23" wp14:editId="60E6DD24">
            <wp:extent cx="508000" cy="406400"/>
            <wp:effectExtent l="0" t="0" r="0" b="0"/>
            <wp:docPr id="5"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77777777" w:rsidR="00476511" w:rsidRPr="00EA77BC" w:rsidRDefault="0076180B" w:rsidP="00EA77BC">
      <w:pPr>
        <w:pStyle w:val="ListParagraph"/>
        <w:autoSpaceDE w:val="0"/>
        <w:autoSpaceDN w:val="0"/>
        <w:ind w:left="810" w:hanging="810"/>
      </w:pPr>
      <w:r>
        <w:rPr>
          <w:noProof/>
          <w:position w:val="-4"/>
        </w:rPr>
        <w:drawing>
          <wp:inline distT="0" distB="0" distL="0" distR="0" wp14:anchorId="60E6DD25" wp14:editId="60E6DD26">
            <wp:extent cx="508000" cy="406400"/>
            <wp:effectExtent l="0" t="0" r="0" b="0"/>
            <wp:docPr id="6" name="Picture 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graphic"/>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9" w:name="Stand_Alone_Menu_Options"/>
      <w:bookmarkStart w:id="20" w:name="_Toc376874051"/>
      <w:bookmarkStart w:id="21" w:name="_Toc523224095"/>
      <w:bookmarkEnd w:id="19"/>
      <w:r w:rsidRPr="00EA77BC">
        <w:t xml:space="preserve">CMOP Mark/Unmark (Single </w:t>
      </w:r>
      <w:r w:rsidR="007B5DF7" w:rsidRPr="00EA77BC">
        <w:t>drug</w:t>
      </w:r>
      <w:r w:rsidRPr="00EA77BC">
        <w:t>)</w:t>
      </w:r>
      <w:bookmarkEnd w:id="20"/>
      <w:bookmarkEnd w:id="21"/>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2" w:name="_Toc14665830"/>
      <w:r w:rsidRPr="00EA77BC">
        <w:tab/>
        <w:t>[PSSXX MARK]</w:t>
      </w:r>
      <w:bookmarkEnd w:id="22"/>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3" w:name="p006"/>
      <w:bookmarkEnd w:id="23"/>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77777777" w:rsidR="00595E65" w:rsidRPr="00EA77BC" w:rsidRDefault="0076180B" w:rsidP="0005137D">
      <w:r>
        <w:rPr>
          <w:noProof/>
        </w:rPr>
        <w:drawing>
          <wp:inline distT="0" distB="0" distL="0" distR="0" wp14:anchorId="60E6DD27" wp14:editId="60E6DD28">
            <wp:extent cx="520700" cy="203200"/>
            <wp:effectExtent l="0" t="0" r="0" b="0"/>
            <wp:docPr id="7"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7777777" w:rsidR="00595E65" w:rsidRPr="00EA77BC" w:rsidRDefault="0076180B" w:rsidP="00EB241E">
      <w:pPr>
        <w:tabs>
          <w:tab w:val="left" w:pos="2340"/>
        </w:tabs>
        <w:spacing w:line="216" w:lineRule="auto"/>
        <w:ind w:left="720" w:right="180" w:hanging="720"/>
      </w:pPr>
      <w:r>
        <w:rPr>
          <w:noProof/>
          <w:position w:val="-4"/>
        </w:rPr>
        <w:drawing>
          <wp:inline distT="0" distB="0" distL="0" distR="0" wp14:anchorId="60E6DD29" wp14:editId="60E6DD2A">
            <wp:extent cx="419100" cy="342900"/>
            <wp:effectExtent l="0" t="0" r="0" b="0"/>
            <wp:docPr id="8"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4" w:name="Page_7"/>
      <w:bookmarkEnd w:id="24"/>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5" w:name="p007"/>
      <w:bookmarkEnd w:id="25"/>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6" w:name="_Toc14665831"/>
      <w:bookmarkStart w:id="27" w:name="_Toc376874052"/>
      <w:bookmarkStart w:id="28" w:name="_Toc523224096"/>
      <w:r w:rsidRPr="00EA77BC">
        <w:t>Dosages</w:t>
      </w:r>
      <w:bookmarkEnd w:id="26"/>
      <w:bookmarkEnd w:id="27"/>
      <w:bookmarkEnd w:id="28"/>
      <w:r w:rsidRPr="00EA77BC">
        <w:t xml:space="preserve"> </w:t>
      </w:r>
    </w:p>
    <w:p w14:paraId="60E6A3B3" w14:textId="77777777" w:rsidR="00595E65" w:rsidRPr="00EA77BC" w:rsidRDefault="00595E65" w:rsidP="00EB241E">
      <w:pPr>
        <w:pStyle w:val="Heading4"/>
        <w:spacing w:after="0"/>
      </w:pPr>
      <w:bookmarkStart w:id="29" w:name="_Toc14665832"/>
      <w:r w:rsidRPr="00EA77BC">
        <w:tab/>
        <w:t>[PSS DOSAGES MANAGEMENT]</w:t>
      </w:r>
      <w:bookmarkEnd w:id="29"/>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30" w:name="_Toc14665833"/>
      <w:bookmarkStart w:id="31" w:name="_Toc376874053"/>
      <w:bookmarkStart w:id="32" w:name="_Toc523224097"/>
      <w:r w:rsidRPr="00EA77BC">
        <w:t>Auto Create Dosages</w:t>
      </w:r>
      <w:bookmarkEnd w:id="30"/>
      <w:bookmarkEnd w:id="31"/>
      <w:bookmarkEnd w:id="32"/>
    </w:p>
    <w:p w14:paraId="60E6A3B9" w14:textId="77777777" w:rsidR="00595E65" w:rsidRPr="00EA77BC" w:rsidRDefault="00595E65" w:rsidP="00E20947">
      <w:pPr>
        <w:pStyle w:val="Heading4"/>
        <w:spacing w:after="0"/>
        <w:ind w:firstLine="720"/>
      </w:pPr>
      <w:bookmarkStart w:id="33" w:name="_Toc14665834"/>
      <w:r w:rsidRPr="00EA77BC">
        <w:t>[PSS DOSAGE CONVERSION]</w:t>
      </w:r>
      <w:bookmarkEnd w:id="33"/>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4" w:name="_Toc14665836"/>
      <w:bookmarkStart w:id="35" w:name="_Toc376874054"/>
      <w:bookmarkStart w:id="36" w:name="_Toc523224098"/>
      <w:r w:rsidRPr="00EA77BC">
        <w:t>Dosage Form File Enter/Edit</w:t>
      </w:r>
      <w:bookmarkEnd w:id="34"/>
      <w:bookmarkEnd w:id="35"/>
      <w:bookmarkEnd w:id="36"/>
    </w:p>
    <w:p w14:paraId="60E6A3BE" w14:textId="77777777" w:rsidR="00595E65" w:rsidRPr="00EA77BC" w:rsidRDefault="00595E65" w:rsidP="00E20947">
      <w:pPr>
        <w:pStyle w:val="Heading4"/>
        <w:spacing w:after="0"/>
        <w:rPr>
          <w:sz w:val="28"/>
        </w:rPr>
      </w:pPr>
      <w:bookmarkStart w:id="37" w:name="_Toc14665837"/>
      <w:r w:rsidRPr="00EA77BC">
        <w:tab/>
        <w:t>[PSS DOSAGE FORM EDIT]</w:t>
      </w:r>
      <w:bookmarkEnd w:id="37"/>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8" w:name="p008"/>
      <w:bookmarkEnd w:id="38"/>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9" w:name="_Toc14665838"/>
    </w:p>
    <w:p w14:paraId="60E6A3DB" w14:textId="77777777" w:rsidR="00595E65" w:rsidRPr="00EA77BC" w:rsidRDefault="00595E65" w:rsidP="00EB4F14">
      <w:pPr>
        <w:pStyle w:val="Heading2"/>
        <w:numPr>
          <w:ilvl w:val="0"/>
          <w:numId w:val="42"/>
        </w:numPr>
      </w:pPr>
      <w:bookmarkStart w:id="40" w:name="_Toc376874055"/>
      <w:bookmarkStart w:id="41" w:name="_Toc523224099"/>
      <w:r w:rsidRPr="00EA77BC">
        <w:t>Enter/Edit Dosages</w:t>
      </w:r>
      <w:bookmarkEnd w:id="39"/>
      <w:bookmarkEnd w:id="40"/>
      <w:bookmarkEnd w:id="41"/>
    </w:p>
    <w:p w14:paraId="60E6A3DC" w14:textId="77777777" w:rsidR="00595E65" w:rsidRPr="00EA77BC" w:rsidRDefault="00595E65" w:rsidP="00EB241E">
      <w:pPr>
        <w:pStyle w:val="Heading4"/>
        <w:spacing w:after="0"/>
        <w:ind w:firstLine="720"/>
        <w:rPr>
          <w:sz w:val="28"/>
        </w:rPr>
      </w:pPr>
      <w:bookmarkStart w:id="42" w:name="_Toc14665839"/>
      <w:r w:rsidRPr="00EA77BC">
        <w:t>[PSS EDIT DOSAGES]</w:t>
      </w:r>
      <w:bookmarkEnd w:id="42"/>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3" w:name="p009"/>
      <w:bookmarkEnd w:id="43"/>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4" w:name="p010"/>
      <w:bookmarkEnd w:id="44"/>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5" w:name="P_189p11"/>
      <w:bookmarkEnd w:id="45"/>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77777777" w:rsidR="00800BEC" w:rsidRPr="00EA77BC" w:rsidRDefault="0076180B" w:rsidP="00EA77BC">
      <w:pPr>
        <w:shd w:val="pct10" w:color="auto" w:fill="auto"/>
        <w:ind w:left="374"/>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1660800" behindDoc="0" locked="0" layoutInCell="1" allowOverlap="1" wp14:anchorId="60E6DD2B" wp14:editId="60E6DD2C">
                <wp:simplePos x="0" y="0"/>
                <wp:positionH relativeFrom="column">
                  <wp:posOffset>2408555</wp:posOffset>
                </wp:positionH>
                <wp:positionV relativeFrom="paragraph">
                  <wp:posOffset>94615</wp:posOffset>
                </wp:positionV>
                <wp:extent cx="2968625" cy="228600"/>
                <wp:effectExtent l="0" t="0" r="4445" b="635"/>
                <wp:wrapNone/>
                <wp:docPr id="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241F72" w:rsidRPr="000953CC" w:rsidRDefault="00241F72"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2B"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DAhw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AJz5DAhwIAABgFAAAOAAAAAAAAAAAAAAAAAC4CAABkcnMvZTJvRG9jLnhtbFBLAQItABQA&#10;BgAIAAAAIQBcHwXa4gAAAAkBAAAPAAAAAAAAAAAAAAAAAOEEAABkcnMvZG93bnJldi54bWxQSwUG&#10;AAAAAAQABADzAAAA8AUAAAAA&#10;" stroked="f">
                <v:textbox inset="3.6pt,,.72pt">
                  <w:txbxContent>
                    <w:p w14:paraId="60E6DE27" w14:textId="77777777" w:rsidR="00241F72" w:rsidRPr="000953CC" w:rsidRDefault="00241F72"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6" w:name="p012"/>
      <w:bookmarkEnd w:id="46"/>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7" w:name="p013"/>
      <w:bookmarkEnd w:id="47"/>
    </w:p>
    <w:p w14:paraId="60E6A4DE" w14:textId="77777777" w:rsidR="00853CD3" w:rsidRPr="00EA77BC" w:rsidRDefault="00853CD3" w:rsidP="00EA77BC">
      <w:pPr>
        <w:pStyle w:val="Example"/>
      </w:pPr>
      <w:r w:rsidRPr="00EA77BC">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8" w:name="p014"/>
      <w:bookmarkEnd w:id="48"/>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9" w:name="p015"/>
      <w:bookmarkEnd w:id="49"/>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50" w:name="p016"/>
      <w:bookmarkEnd w:id="50"/>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77777777" w:rsidR="00E15C00" w:rsidRPr="00EA77BC" w:rsidRDefault="0076180B" w:rsidP="00EA77BC">
      <w:pPr>
        <w:shd w:val="clear" w:color="auto" w:fill="E6E6E6"/>
        <w:ind w:left="187"/>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62848" behindDoc="0" locked="0" layoutInCell="1" allowOverlap="1" wp14:anchorId="60E6DD2D" wp14:editId="60E6DD2E">
                <wp:simplePos x="0" y="0"/>
                <wp:positionH relativeFrom="column">
                  <wp:posOffset>3852545</wp:posOffset>
                </wp:positionH>
                <wp:positionV relativeFrom="paragraph">
                  <wp:posOffset>76200</wp:posOffset>
                </wp:positionV>
                <wp:extent cx="1190625" cy="673735"/>
                <wp:effectExtent l="4445" t="0" r="0" b="2540"/>
                <wp:wrapNone/>
                <wp:docPr id="7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241F72" w:rsidRPr="000953CC" w:rsidRDefault="00241F72"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2D"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JiAIAABg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" stroked="f">
                <v:textbox inset="3.6pt,,.72pt">
                  <w:txbxContent>
                    <w:p w14:paraId="60E6DE28" w14:textId="77777777" w:rsidR="00241F72" w:rsidRPr="000953CC" w:rsidRDefault="00241F72"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1" w:name="p017"/>
      <w:bookmarkEnd w:id="51"/>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2" w:name="p018"/>
      <w:bookmarkStart w:id="53" w:name="_Toc376874056"/>
      <w:bookmarkStart w:id="54" w:name="_Toc523224100"/>
      <w:bookmarkEnd w:id="52"/>
      <w:r w:rsidRPr="00EA77BC">
        <w:t>Most Common Dosages Report</w:t>
      </w:r>
      <w:bookmarkEnd w:id="53"/>
      <w:bookmarkEnd w:id="54"/>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5" w:name="p020"/>
      <w:bookmarkEnd w:id="55"/>
    </w:p>
    <w:p w14:paraId="60E6A66B" w14:textId="77777777" w:rsidR="00595E65" w:rsidRPr="00EA77BC" w:rsidRDefault="00595E65" w:rsidP="00EA77BC">
      <w:pPr>
        <w:pStyle w:val="Heading2"/>
        <w:numPr>
          <w:ilvl w:val="0"/>
          <w:numId w:val="11"/>
        </w:numPr>
      </w:pPr>
      <w:bookmarkStart w:id="56" w:name="_Toc218939941"/>
      <w:bookmarkStart w:id="57" w:name="_Toc219452209"/>
      <w:bookmarkStart w:id="58" w:name="_Toc219452904"/>
      <w:bookmarkStart w:id="59" w:name="_Toc219455231"/>
      <w:bookmarkStart w:id="60" w:name="_Toc218939944"/>
      <w:bookmarkStart w:id="61" w:name="_Toc219444052"/>
      <w:bookmarkStart w:id="62" w:name="_Toc219445237"/>
      <w:bookmarkStart w:id="63" w:name="_Toc219445775"/>
      <w:bookmarkStart w:id="64" w:name="_Toc219451516"/>
      <w:bookmarkStart w:id="65" w:name="_Toc219452211"/>
      <w:bookmarkStart w:id="66" w:name="_Toc219452906"/>
      <w:bookmarkStart w:id="67" w:name="_Toc219455233"/>
      <w:bookmarkStart w:id="68" w:name="_Toc218939946"/>
      <w:bookmarkStart w:id="69" w:name="_Toc219444054"/>
      <w:bookmarkStart w:id="70" w:name="_Toc219445239"/>
      <w:bookmarkStart w:id="71" w:name="_Toc219445777"/>
      <w:bookmarkStart w:id="72" w:name="_Toc219451518"/>
      <w:bookmarkStart w:id="73" w:name="_Toc219452213"/>
      <w:bookmarkStart w:id="74" w:name="_Toc219452908"/>
      <w:bookmarkStart w:id="75" w:name="_Toc219455235"/>
      <w:bookmarkStart w:id="76" w:name="_Toc218939948"/>
      <w:bookmarkStart w:id="77" w:name="_Toc219444056"/>
      <w:bookmarkStart w:id="78" w:name="_Toc219445241"/>
      <w:bookmarkStart w:id="79" w:name="_Toc219445779"/>
      <w:bookmarkStart w:id="80" w:name="_Toc219451520"/>
      <w:bookmarkStart w:id="81" w:name="_Toc219452215"/>
      <w:bookmarkStart w:id="82" w:name="_Toc219452910"/>
      <w:bookmarkStart w:id="83" w:name="_Toc219455237"/>
      <w:bookmarkStart w:id="84" w:name="_Toc218939949"/>
      <w:bookmarkStart w:id="85" w:name="_Toc219444057"/>
      <w:bookmarkStart w:id="86" w:name="_Toc219445242"/>
      <w:bookmarkStart w:id="87" w:name="_Toc219445780"/>
      <w:bookmarkStart w:id="88" w:name="_Toc219451521"/>
      <w:bookmarkStart w:id="89" w:name="_Toc219452216"/>
      <w:bookmarkStart w:id="90" w:name="_Toc219452911"/>
      <w:bookmarkStart w:id="91" w:name="_Toc219455238"/>
      <w:bookmarkStart w:id="92" w:name="_Toc218939955"/>
      <w:bookmarkStart w:id="93" w:name="_Toc219444063"/>
      <w:bookmarkStart w:id="94" w:name="_Toc219445248"/>
      <w:bookmarkStart w:id="95" w:name="_Toc219445786"/>
      <w:bookmarkStart w:id="96" w:name="_Toc219451527"/>
      <w:bookmarkStart w:id="97" w:name="_Toc219452222"/>
      <w:bookmarkStart w:id="98" w:name="_Toc219452917"/>
      <w:bookmarkStart w:id="99" w:name="_Toc219455244"/>
      <w:bookmarkStart w:id="100" w:name="_Toc218939957"/>
      <w:bookmarkStart w:id="101" w:name="_Toc219444065"/>
      <w:bookmarkStart w:id="102" w:name="_Toc219445250"/>
      <w:bookmarkStart w:id="103" w:name="_Toc219445788"/>
      <w:bookmarkStart w:id="104" w:name="_Toc219451529"/>
      <w:bookmarkStart w:id="105" w:name="_Toc219452224"/>
      <w:bookmarkStart w:id="106" w:name="_Toc219452919"/>
      <w:bookmarkStart w:id="107" w:name="_Toc219455246"/>
      <w:bookmarkStart w:id="108" w:name="_Toc218939959"/>
      <w:bookmarkStart w:id="109" w:name="_Toc219444067"/>
      <w:bookmarkStart w:id="110" w:name="_Toc219445252"/>
      <w:bookmarkStart w:id="111" w:name="_Toc219445790"/>
      <w:bookmarkStart w:id="112" w:name="_Toc219451531"/>
      <w:bookmarkStart w:id="113" w:name="_Toc219452226"/>
      <w:bookmarkStart w:id="114" w:name="_Toc219452921"/>
      <w:bookmarkStart w:id="115" w:name="_Toc219455248"/>
      <w:bookmarkStart w:id="116" w:name="_Toc218939960"/>
      <w:bookmarkStart w:id="117" w:name="_Toc219444068"/>
      <w:bookmarkStart w:id="118" w:name="_Toc219445253"/>
      <w:bookmarkStart w:id="119" w:name="_Toc219445791"/>
      <w:bookmarkStart w:id="120" w:name="_Toc219451532"/>
      <w:bookmarkStart w:id="121" w:name="_Toc219452227"/>
      <w:bookmarkStart w:id="122" w:name="_Toc219452922"/>
      <w:bookmarkStart w:id="123" w:name="_Toc219455249"/>
      <w:bookmarkStart w:id="124" w:name="_Toc218939961"/>
      <w:bookmarkStart w:id="125" w:name="_Toc219444069"/>
      <w:bookmarkStart w:id="126" w:name="_Toc219445254"/>
      <w:bookmarkStart w:id="127" w:name="_Toc219445792"/>
      <w:bookmarkStart w:id="128" w:name="_Toc219451533"/>
      <w:bookmarkStart w:id="129" w:name="_Toc219452228"/>
      <w:bookmarkStart w:id="130" w:name="_Toc219452923"/>
      <w:bookmarkStart w:id="131" w:name="_Toc219455250"/>
      <w:bookmarkStart w:id="132" w:name="_Toc218939964"/>
      <w:bookmarkStart w:id="133" w:name="_Toc219444072"/>
      <w:bookmarkStart w:id="134" w:name="_Toc219445257"/>
      <w:bookmarkStart w:id="135" w:name="_Toc219445795"/>
      <w:bookmarkStart w:id="136" w:name="_Toc219451536"/>
      <w:bookmarkStart w:id="137" w:name="_Toc219452231"/>
      <w:bookmarkStart w:id="138" w:name="_Toc219452926"/>
      <w:bookmarkStart w:id="139" w:name="_Toc219455253"/>
      <w:bookmarkStart w:id="140" w:name="_Toc218939966"/>
      <w:bookmarkStart w:id="141" w:name="_Toc219444074"/>
      <w:bookmarkStart w:id="142" w:name="_Toc219445259"/>
      <w:bookmarkStart w:id="143" w:name="_Toc219445797"/>
      <w:bookmarkStart w:id="144" w:name="_Toc219451538"/>
      <w:bookmarkStart w:id="145" w:name="_Toc219452233"/>
      <w:bookmarkStart w:id="146" w:name="_Toc219452928"/>
      <w:bookmarkStart w:id="147" w:name="_Toc219455255"/>
      <w:bookmarkStart w:id="148" w:name="_Toc218939970"/>
      <w:bookmarkStart w:id="149" w:name="_Toc219444078"/>
      <w:bookmarkStart w:id="150" w:name="_Toc219445263"/>
      <w:bookmarkStart w:id="151" w:name="_Toc219445801"/>
      <w:bookmarkStart w:id="152" w:name="_Toc219451542"/>
      <w:bookmarkStart w:id="153" w:name="_Toc219452237"/>
      <w:bookmarkStart w:id="154" w:name="_Toc219452932"/>
      <w:bookmarkStart w:id="155" w:name="_Toc219455259"/>
      <w:bookmarkStart w:id="156" w:name="_Toc218939972"/>
      <w:bookmarkStart w:id="157" w:name="_Toc219444080"/>
      <w:bookmarkStart w:id="158" w:name="_Toc219445265"/>
      <w:bookmarkStart w:id="159" w:name="_Toc219445803"/>
      <w:bookmarkStart w:id="160" w:name="_Toc219451544"/>
      <w:bookmarkStart w:id="161" w:name="_Toc219452239"/>
      <w:bookmarkStart w:id="162" w:name="_Toc219452934"/>
      <w:bookmarkStart w:id="163" w:name="_Toc219455261"/>
      <w:bookmarkStart w:id="164" w:name="_Toc218939975"/>
      <w:bookmarkStart w:id="165" w:name="_Toc219444083"/>
      <w:bookmarkStart w:id="166" w:name="_Toc219445268"/>
      <w:bookmarkStart w:id="167" w:name="_Toc219445806"/>
      <w:bookmarkStart w:id="168" w:name="_Toc219451547"/>
      <w:bookmarkStart w:id="169" w:name="_Toc219452242"/>
      <w:bookmarkStart w:id="170" w:name="_Toc219452937"/>
      <w:bookmarkStart w:id="171" w:name="_Toc219455264"/>
      <w:bookmarkStart w:id="172" w:name="_Toc218939976"/>
      <w:bookmarkStart w:id="173" w:name="_Toc219444084"/>
      <w:bookmarkStart w:id="174" w:name="_Toc219445269"/>
      <w:bookmarkStart w:id="175" w:name="_Toc219445807"/>
      <w:bookmarkStart w:id="176" w:name="_Toc219451548"/>
      <w:bookmarkStart w:id="177" w:name="_Toc219452243"/>
      <w:bookmarkStart w:id="178" w:name="_Toc219452938"/>
      <w:bookmarkStart w:id="179" w:name="_Toc219455265"/>
      <w:bookmarkStart w:id="180" w:name="_Toc218939982"/>
      <w:bookmarkStart w:id="181" w:name="_Toc219444090"/>
      <w:bookmarkStart w:id="182" w:name="_Toc219445275"/>
      <w:bookmarkStart w:id="183" w:name="_Toc219445813"/>
      <w:bookmarkStart w:id="184" w:name="_Toc219451554"/>
      <w:bookmarkStart w:id="185" w:name="_Toc219452249"/>
      <w:bookmarkStart w:id="186" w:name="_Toc219452944"/>
      <w:bookmarkStart w:id="187" w:name="_Toc219455271"/>
      <w:bookmarkStart w:id="188" w:name="_Toc218939988"/>
      <w:bookmarkStart w:id="189" w:name="_Toc219444096"/>
      <w:bookmarkStart w:id="190" w:name="_Toc219445281"/>
      <w:bookmarkStart w:id="191" w:name="_Toc219445819"/>
      <w:bookmarkStart w:id="192" w:name="_Toc219451560"/>
      <w:bookmarkStart w:id="193" w:name="_Toc219452255"/>
      <w:bookmarkStart w:id="194" w:name="_Toc219452950"/>
      <w:bookmarkStart w:id="195" w:name="_Toc219455277"/>
      <w:bookmarkStart w:id="196" w:name="_Toc218939992"/>
      <w:bookmarkStart w:id="197" w:name="_Toc219444100"/>
      <w:bookmarkStart w:id="198" w:name="_Toc219445285"/>
      <w:bookmarkStart w:id="199" w:name="_Toc219445823"/>
      <w:bookmarkStart w:id="200" w:name="_Toc219451564"/>
      <w:bookmarkStart w:id="201" w:name="_Toc219452259"/>
      <w:bookmarkStart w:id="202" w:name="_Toc219452954"/>
      <w:bookmarkStart w:id="203" w:name="_Toc219455281"/>
      <w:bookmarkStart w:id="204" w:name="_Toc218939995"/>
      <w:bookmarkStart w:id="205" w:name="_Toc219444103"/>
      <w:bookmarkStart w:id="206" w:name="_Toc219445288"/>
      <w:bookmarkStart w:id="207" w:name="_Toc219445826"/>
      <w:bookmarkStart w:id="208" w:name="_Toc219451567"/>
      <w:bookmarkStart w:id="209" w:name="_Toc219452262"/>
      <w:bookmarkStart w:id="210" w:name="_Toc219452957"/>
      <w:bookmarkStart w:id="211" w:name="_Toc219455284"/>
      <w:bookmarkStart w:id="212" w:name="_Toc218939997"/>
      <w:bookmarkStart w:id="213" w:name="_Toc219444105"/>
      <w:bookmarkStart w:id="214" w:name="_Toc219445290"/>
      <w:bookmarkStart w:id="215" w:name="_Toc219445828"/>
      <w:bookmarkStart w:id="216" w:name="_Toc219451569"/>
      <w:bookmarkStart w:id="217" w:name="_Toc219452264"/>
      <w:bookmarkStart w:id="218" w:name="_Toc219452959"/>
      <w:bookmarkStart w:id="219" w:name="_Toc219455286"/>
      <w:bookmarkStart w:id="220" w:name="_Toc218940001"/>
      <w:bookmarkStart w:id="221" w:name="_Toc219444109"/>
      <w:bookmarkStart w:id="222" w:name="_Toc219445294"/>
      <w:bookmarkStart w:id="223" w:name="_Toc219445832"/>
      <w:bookmarkStart w:id="224" w:name="_Toc219451573"/>
      <w:bookmarkStart w:id="225" w:name="_Toc219452268"/>
      <w:bookmarkStart w:id="226" w:name="_Toc219452963"/>
      <w:bookmarkStart w:id="227" w:name="_Toc219455290"/>
      <w:bookmarkStart w:id="228" w:name="_Toc218940003"/>
      <w:bookmarkStart w:id="229" w:name="_Toc219444111"/>
      <w:bookmarkStart w:id="230" w:name="_Toc219445296"/>
      <w:bookmarkStart w:id="231" w:name="_Toc219445834"/>
      <w:bookmarkStart w:id="232" w:name="_Toc219451575"/>
      <w:bookmarkStart w:id="233" w:name="_Toc219452270"/>
      <w:bookmarkStart w:id="234" w:name="_Toc219452965"/>
      <w:bookmarkStart w:id="235" w:name="_Toc219455292"/>
      <w:bookmarkStart w:id="236" w:name="_Toc218940004"/>
      <w:bookmarkStart w:id="237" w:name="_Toc219444112"/>
      <w:bookmarkStart w:id="238" w:name="_Toc219445297"/>
      <w:bookmarkStart w:id="239" w:name="_Toc219445835"/>
      <w:bookmarkStart w:id="240" w:name="_Toc219451576"/>
      <w:bookmarkStart w:id="241" w:name="_Toc219452271"/>
      <w:bookmarkStart w:id="242" w:name="_Toc219452966"/>
      <w:bookmarkStart w:id="243" w:name="_Toc219455293"/>
      <w:bookmarkStart w:id="244" w:name="_Toc218940007"/>
      <w:bookmarkStart w:id="245" w:name="_Toc219444115"/>
      <w:bookmarkStart w:id="246" w:name="_Toc219445300"/>
      <w:bookmarkStart w:id="247" w:name="_Toc219445838"/>
      <w:bookmarkStart w:id="248" w:name="_Toc219451579"/>
      <w:bookmarkStart w:id="249" w:name="_Toc219452274"/>
      <w:bookmarkStart w:id="250" w:name="_Toc219452969"/>
      <w:bookmarkStart w:id="251" w:name="_Toc219455296"/>
      <w:bookmarkStart w:id="252" w:name="_Toc218940011"/>
      <w:bookmarkStart w:id="253" w:name="_Toc219444119"/>
      <w:bookmarkStart w:id="254" w:name="_Toc219445304"/>
      <w:bookmarkStart w:id="255" w:name="_Toc219445842"/>
      <w:bookmarkStart w:id="256" w:name="_Toc219451583"/>
      <w:bookmarkStart w:id="257" w:name="_Toc219452278"/>
      <w:bookmarkStart w:id="258" w:name="_Toc219452973"/>
      <w:bookmarkStart w:id="259" w:name="_Toc219455300"/>
      <w:bookmarkStart w:id="260" w:name="_Toc218940013"/>
      <w:bookmarkStart w:id="261" w:name="_Toc219444121"/>
      <w:bookmarkStart w:id="262" w:name="_Toc219445306"/>
      <w:bookmarkStart w:id="263" w:name="_Toc219445844"/>
      <w:bookmarkStart w:id="264" w:name="_Toc219451585"/>
      <w:bookmarkStart w:id="265" w:name="_Toc219452280"/>
      <w:bookmarkStart w:id="266" w:name="_Toc219452975"/>
      <w:bookmarkStart w:id="267" w:name="_Toc219455302"/>
      <w:bookmarkStart w:id="268" w:name="_Toc218940015"/>
      <w:bookmarkStart w:id="269" w:name="_Toc219444123"/>
      <w:bookmarkStart w:id="270" w:name="_Toc219445308"/>
      <w:bookmarkStart w:id="271" w:name="_Toc219445846"/>
      <w:bookmarkStart w:id="272" w:name="_Toc219451587"/>
      <w:bookmarkStart w:id="273" w:name="_Toc219452282"/>
      <w:bookmarkStart w:id="274" w:name="_Toc219452977"/>
      <w:bookmarkStart w:id="275" w:name="_Toc219455304"/>
      <w:bookmarkStart w:id="276" w:name="_Toc218940017"/>
      <w:bookmarkStart w:id="277" w:name="_Toc219444125"/>
      <w:bookmarkStart w:id="278" w:name="_Toc219445310"/>
      <w:bookmarkStart w:id="279" w:name="_Toc219445848"/>
      <w:bookmarkStart w:id="280" w:name="_Toc219451589"/>
      <w:bookmarkStart w:id="281" w:name="_Toc219452284"/>
      <w:bookmarkStart w:id="282" w:name="_Toc219452979"/>
      <w:bookmarkStart w:id="283" w:name="_Toc219455306"/>
      <w:bookmarkStart w:id="284" w:name="_Toc218940019"/>
      <w:bookmarkStart w:id="285" w:name="_Toc219444127"/>
      <w:bookmarkStart w:id="286" w:name="_Toc219445312"/>
      <w:bookmarkStart w:id="287" w:name="_Toc219445850"/>
      <w:bookmarkStart w:id="288" w:name="_Toc219451591"/>
      <w:bookmarkStart w:id="289" w:name="_Toc219452286"/>
      <w:bookmarkStart w:id="290" w:name="_Toc219452981"/>
      <w:bookmarkStart w:id="291" w:name="_Toc219455308"/>
      <w:bookmarkStart w:id="292" w:name="_Toc218940021"/>
      <w:bookmarkStart w:id="293" w:name="_Toc219444129"/>
      <w:bookmarkStart w:id="294" w:name="_Toc219445314"/>
      <w:bookmarkStart w:id="295" w:name="_Toc219445852"/>
      <w:bookmarkStart w:id="296" w:name="_Toc219451593"/>
      <w:bookmarkStart w:id="297" w:name="_Toc219452288"/>
      <w:bookmarkStart w:id="298" w:name="_Toc219452983"/>
      <w:bookmarkStart w:id="299" w:name="_Toc219455310"/>
      <w:bookmarkStart w:id="300" w:name="_Toc218940023"/>
      <w:bookmarkStart w:id="301" w:name="_Toc219444131"/>
      <w:bookmarkStart w:id="302" w:name="_Toc219445316"/>
      <w:bookmarkStart w:id="303" w:name="_Toc219445854"/>
      <w:bookmarkStart w:id="304" w:name="_Toc219451595"/>
      <w:bookmarkStart w:id="305" w:name="_Toc219452290"/>
      <w:bookmarkStart w:id="306" w:name="_Toc219452985"/>
      <w:bookmarkStart w:id="307" w:name="_Toc219455312"/>
      <w:bookmarkStart w:id="308" w:name="_Toc218940025"/>
      <w:bookmarkStart w:id="309" w:name="_Toc219444133"/>
      <w:bookmarkStart w:id="310" w:name="_Toc219445318"/>
      <w:bookmarkStart w:id="311" w:name="_Toc219445856"/>
      <w:bookmarkStart w:id="312" w:name="_Toc219451597"/>
      <w:bookmarkStart w:id="313" w:name="_Toc219452292"/>
      <w:bookmarkStart w:id="314" w:name="_Toc219452987"/>
      <w:bookmarkStart w:id="315" w:name="_Toc219455314"/>
      <w:bookmarkStart w:id="316" w:name="_Toc218940027"/>
      <w:bookmarkStart w:id="317" w:name="_Toc219444135"/>
      <w:bookmarkStart w:id="318" w:name="_Toc219445320"/>
      <w:bookmarkStart w:id="319" w:name="_Toc219445858"/>
      <w:bookmarkStart w:id="320" w:name="_Toc219451599"/>
      <w:bookmarkStart w:id="321" w:name="_Toc219452294"/>
      <w:bookmarkStart w:id="322" w:name="_Toc219452989"/>
      <w:bookmarkStart w:id="323" w:name="_Toc219455316"/>
      <w:bookmarkStart w:id="324" w:name="_Toc218940029"/>
      <w:bookmarkStart w:id="325" w:name="_Toc219444137"/>
      <w:bookmarkStart w:id="326" w:name="_Toc219445322"/>
      <w:bookmarkStart w:id="327" w:name="_Toc219445860"/>
      <w:bookmarkStart w:id="328" w:name="_Toc219451601"/>
      <w:bookmarkStart w:id="329" w:name="_Toc219452296"/>
      <w:bookmarkStart w:id="330" w:name="_Toc219452991"/>
      <w:bookmarkStart w:id="331" w:name="_Toc219455318"/>
      <w:bookmarkStart w:id="332" w:name="_Toc218940031"/>
      <w:bookmarkStart w:id="333" w:name="_Toc219444139"/>
      <w:bookmarkStart w:id="334" w:name="_Toc219445324"/>
      <w:bookmarkStart w:id="335" w:name="_Toc219445862"/>
      <w:bookmarkStart w:id="336" w:name="_Toc219451603"/>
      <w:bookmarkStart w:id="337" w:name="_Toc219452298"/>
      <w:bookmarkStart w:id="338" w:name="_Toc219452993"/>
      <w:bookmarkStart w:id="339" w:name="_Toc219455320"/>
      <w:bookmarkStart w:id="340" w:name="_Toc218940035"/>
      <w:bookmarkStart w:id="341" w:name="_Toc219444143"/>
      <w:bookmarkStart w:id="342" w:name="_Toc219445328"/>
      <w:bookmarkStart w:id="343" w:name="_Toc219445866"/>
      <w:bookmarkStart w:id="344" w:name="_Toc219451607"/>
      <w:bookmarkStart w:id="345" w:name="_Toc219452302"/>
      <w:bookmarkStart w:id="346" w:name="_Toc219452997"/>
      <w:bookmarkStart w:id="347" w:name="_Toc219455324"/>
      <w:bookmarkStart w:id="348" w:name="_Toc218940038"/>
      <w:bookmarkStart w:id="349" w:name="_Toc219444146"/>
      <w:bookmarkStart w:id="350" w:name="_Toc219445331"/>
      <w:bookmarkStart w:id="351" w:name="_Toc219445869"/>
      <w:bookmarkStart w:id="352" w:name="_Toc219451610"/>
      <w:bookmarkStart w:id="353" w:name="_Toc219452305"/>
      <w:bookmarkStart w:id="354" w:name="_Toc219453000"/>
      <w:bookmarkStart w:id="355" w:name="_Toc219455327"/>
      <w:bookmarkStart w:id="356" w:name="_Toc218940043"/>
      <w:bookmarkStart w:id="357" w:name="_Toc219444151"/>
      <w:bookmarkStart w:id="358" w:name="_Toc219445336"/>
      <w:bookmarkStart w:id="359" w:name="_Toc219445874"/>
      <w:bookmarkStart w:id="360" w:name="_Toc219451615"/>
      <w:bookmarkStart w:id="361" w:name="_Toc219452310"/>
      <w:bookmarkStart w:id="362" w:name="_Toc219453005"/>
      <w:bookmarkStart w:id="363" w:name="_Toc219455332"/>
      <w:bookmarkStart w:id="364" w:name="_Toc218940045"/>
      <w:bookmarkStart w:id="365" w:name="_Toc219444153"/>
      <w:bookmarkStart w:id="366" w:name="_Toc219445338"/>
      <w:bookmarkStart w:id="367" w:name="_Toc219445876"/>
      <w:bookmarkStart w:id="368" w:name="_Toc219451617"/>
      <w:bookmarkStart w:id="369" w:name="_Toc219452312"/>
      <w:bookmarkStart w:id="370" w:name="_Toc219453007"/>
      <w:bookmarkStart w:id="371" w:name="_Toc219455334"/>
      <w:bookmarkStart w:id="372" w:name="_Toc218940047"/>
      <w:bookmarkStart w:id="373" w:name="_Toc219444155"/>
      <w:bookmarkStart w:id="374" w:name="_Toc219445340"/>
      <w:bookmarkStart w:id="375" w:name="_Toc219445878"/>
      <w:bookmarkStart w:id="376" w:name="_Toc219451619"/>
      <w:bookmarkStart w:id="377" w:name="_Toc219452314"/>
      <w:bookmarkStart w:id="378" w:name="_Toc219453009"/>
      <w:bookmarkStart w:id="379" w:name="_Toc219455336"/>
      <w:bookmarkStart w:id="380" w:name="_Toc218940049"/>
      <w:bookmarkStart w:id="381" w:name="_Toc219444157"/>
      <w:bookmarkStart w:id="382" w:name="_Toc219445342"/>
      <w:bookmarkStart w:id="383" w:name="_Toc219445880"/>
      <w:bookmarkStart w:id="384" w:name="_Toc219451621"/>
      <w:bookmarkStart w:id="385" w:name="_Toc219452316"/>
      <w:bookmarkStart w:id="386" w:name="_Toc219453011"/>
      <w:bookmarkStart w:id="387" w:name="_Toc219455338"/>
      <w:bookmarkStart w:id="388" w:name="_Toc218940052"/>
      <w:bookmarkStart w:id="389" w:name="_Toc219444160"/>
      <w:bookmarkStart w:id="390" w:name="_Toc219445345"/>
      <w:bookmarkStart w:id="391" w:name="_Toc219445883"/>
      <w:bookmarkStart w:id="392" w:name="_Toc219451624"/>
      <w:bookmarkStart w:id="393" w:name="_Toc219452319"/>
      <w:bookmarkStart w:id="394" w:name="_Toc219453014"/>
      <w:bookmarkStart w:id="395" w:name="_Toc219455341"/>
      <w:bookmarkStart w:id="396" w:name="_Toc218940055"/>
      <w:bookmarkStart w:id="397" w:name="_Toc219444163"/>
      <w:bookmarkStart w:id="398" w:name="_Toc219445348"/>
      <w:bookmarkStart w:id="399" w:name="_Toc219445886"/>
      <w:bookmarkStart w:id="400" w:name="_Toc219451627"/>
      <w:bookmarkStart w:id="401" w:name="_Toc219452322"/>
      <w:bookmarkStart w:id="402" w:name="_Toc219453017"/>
      <w:bookmarkStart w:id="403" w:name="_Toc219455344"/>
      <w:bookmarkStart w:id="404" w:name="_Toc218940057"/>
      <w:bookmarkStart w:id="405" w:name="_Toc219444165"/>
      <w:bookmarkStart w:id="406" w:name="_Toc219445350"/>
      <w:bookmarkStart w:id="407" w:name="_Toc219445888"/>
      <w:bookmarkStart w:id="408" w:name="_Toc219451629"/>
      <w:bookmarkStart w:id="409" w:name="_Toc219452324"/>
      <w:bookmarkStart w:id="410" w:name="_Toc219453019"/>
      <w:bookmarkStart w:id="411" w:name="_Toc219455346"/>
      <w:bookmarkStart w:id="412" w:name="_Toc14665843"/>
      <w:bookmarkStart w:id="413" w:name="_Toc14666667"/>
      <w:bookmarkStart w:id="414" w:name="_Toc14667133"/>
      <w:bookmarkStart w:id="415" w:name="_Toc219451630"/>
      <w:bookmarkStart w:id="416" w:name="_Toc376874057"/>
      <w:bookmarkStart w:id="417" w:name="_Toc52322410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EA77BC">
        <w:t>Noun/Dosage Form Report</w:t>
      </w:r>
      <w:bookmarkEnd w:id="412"/>
      <w:bookmarkEnd w:id="413"/>
      <w:bookmarkEnd w:id="414"/>
      <w:bookmarkEnd w:id="415"/>
      <w:bookmarkEnd w:id="416"/>
      <w:bookmarkEnd w:id="417"/>
    </w:p>
    <w:p w14:paraId="60E6A66C" w14:textId="77777777" w:rsidR="00595E65" w:rsidRPr="00EA77BC" w:rsidRDefault="00595E65" w:rsidP="00787223">
      <w:pPr>
        <w:pStyle w:val="Heading4"/>
        <w:spacing w:after="0"/>
        <w:ind w:firstLine="720"/>
        <w:rPr>
          <w:sz w:val="28"/>
        </w:rPr>
      </w:pPr>
      <w:bookmarkStart w:id="418" w:name="_Toc14665844"/>
      <w:bookmarkStart w:id="419" w:name="_Toc14666668"/>
      <w:r w:rsidRPr="00EA77BC">
        <w:t>[PSS DOSE FORM/NOUN REPORT]</w:t>
      </w:r>
      <w:bookmarkEnd w:id="418"/>
      <w:bookmarkEnd w:id="419"/>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20" w:name="_Toc14665845"/>
      <w:bookmarkStart w:id="421" w:name="_Toc14666669"/>
      <w:bookmarkStart w:id="422" w:name="_Toc14667134"/>
      <w:r w:rsidRPr="00EA77BC">
        <w:t xml:space="preserve">Example: </w:t>
      </w:r>
      <w:r w:rsidRPr="00EA77BC">
        <w:rPr>
          <w:i/>
        </w:rPr>
        <w:t>Noun/Dosage Form Report</w:t>
      </w:r>
      <w:bookmarkEnd w:id="420"/>
      <w:bookmarkEnd w:id="421"/>
      <w:bookmarkEnd w:id="422"/>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3" w:name="Page_20"/>
      <w:bookmarkEnd w:id="423"/>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4" w:name="Page_21"/>
      <w:bookmarkEnd w:id="424"/>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5" w:name="_Toc219451631"/>
      <w:bookmarkStart w:id="426" w:name="_Toc376874058"/>
      <w:bookmarkStart w:id="427" w:name="p021"/>
      <w:bookmarkStart w:id="428" w:name="_Toc14665847"/>
      <w:bookmarkStart w:id="429" w:name="_Toc14666671"/>
      <w:bookmarkStart w:id="430" w:name="_Toc14667136"/>
      <w:bookmarkStart w:id="431" w:name="_Toc523224102"/>
      <w:r w:rsidRPr="00EA77BC">
        <w:t>Review Dosages Report</w:t>
      </w:r>
      <w:bookmarkEnd w:id="425"/>
      <w:bookmarkEnd w:id="426"/>
      <w:bookmarkEnd w:id="431"/>
    </w:p>
    <w:bookmarkEnd w:id="427"/>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77777777" w:rsidR="00F81AD2" w:rsidRPr="00EA77BC" w:rsidRDefault="0076180B" w:rsidP="00EA77BC">
      <w:pPr>
        <w:pStyle w:val="Codeexample"/>
      </w:pPr>
      <w:r>
        <w:rPr>
          <w:noProof/>
        </w:rPr>
        <mc:AlternateContent>
          <mc:Choice Requires="wps">
            <w:drawing>
              <wp:anchor distT="0" distB="0" distL="114300" distR="114300" simplePos="0" relativeHeight="251646464" behindDoc="0" locked="0" layoutInCell="1" allowOverlap="1" wp14:anchorId="60E6DD2F" wp14:editId="60E6DD30">
                <wp:simplePos x="0" y="0"/>
                <wp:positionH relativeFrom="column">
                  <wp:posOffset>3524250</wp:posOffset>
                </wp:positionH>
                <wp:positionV relativeFrom="paragraph">
                  <wp:posOffset>94615</wp:posOffset>
                </wp:positionV>
                <wp:extent cx="1333500" cy="133350"/>
                <wp:effectExtent l="0" t="0" r="0" b="635"/>
                <wp:wrapNone/>
                <wp:docPr id="7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241F72" w:rsidRPr="00B72617" w:rsidRDefault="00241F72">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2F"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" stroked="f">
                <v:textbox inset=".72pt,.72pt,.72pt,.72pt">
                  <w:txbxContent>
                    <w:p w14:paraId="60E6DE29" w14:textId="77777777" w:rsidR="00241F72" w:rsidRPr="00B72617" w:rsidRDefault="00241F72">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2" w:name="_Local_Possible_Dosages"/>
      <w:bookmarkStart w:id="433" w:name="p023"/>
      <w:bookmarkStart w:id="434" w:name="_Toc213747223"/>
      <w:bookmarkStart w:id="435" w:name="_Toc217032714"/>
      <w:bookmarkStart w:id="436" w:name="_Toc219451632"/>
      <w:bookmarkStart w:id="437" w:name="_Toc376874059"/>
      <w:bookmarkStart w:id="438" w:name="_Toc523224103"/>
      <w:bookmarkEnd w:id="432"/>
      <w:bookmarkEnd w:id="433"/>
      <w:r w:rsidRPr="00EA77BC">
        <w:t>Local Possible Dosages Report</w:t>
      </w:r>
      <w:bookmarkEnd w:id="434"/>
      <w:bookmarkEnd w:id="435"/>
      <w:bookmarkEnd w:id="436"/>
      <w:bookmarkEnd w:id="437"/>
      <w:bookmarkEnd w:id="438"/>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9" w:name="p024"/>
      <w:bookmarkEnd w:id="439"/>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77777777" w:rsidR="009606A0" w:rsidRPr="00EA77BC" w:rsidRDefault="0076180B" w:rsidP="000C5921">
      <w:pPr>
        <w:pStyle w:val="BodyText4"/>
        <w:keepNext w:val="0"/>
        <w:ind w:left="0"/>
        <w:rPr>
          <w:sz w:val="24"/>
          <w:szCs w:val="24"/>
        </w:rPr>
      </w:pPr>
      <w:r>
        <w:rPr>
          <w:noProof/>
          <w:position w:val="-4"/>
        </w:rPr>
        <w:drawing>
          <wp:inline distT="0" distB="0" distL="0" distR="0" wp14:anchorId="60E6DD31" wp14:editId="60E6DD32">
            <wp:extent cx="419100" cy="342900"/>
            <wp:effectExtent l="0" t="0" r="0" b="0"/>
            <wp:docPr id="9"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40" w:name="_Request_Change_to"/>
      <w:bookmarkStart w:id="441" w:name="p025"/>
      <w:bookmarkStart w:id="442" w:name="_Toc219451633"/>
      <w:bookmarkStart w:id="443" w:name="Request_Change_to_DoseUnit"/>
      <w:bookmarkStart w:id="444" w:name="_Toc376874060"/>
      <w:bookmarkStart w:id="445" w:name="_Toc523224104"/>
      <w:bookmarkEnd w:id="440"/>
      <w:bookmarkEnd w:id="441"/>
      <w:r w:rsidRPr="00EA77BC">
        <w:t>Request Change to Dose Unit</w:t>
      </w:r>
      <w:bookmarkEnd w:id="442"/>
      <w:bookmarkEnd w:id="443"/>
      <w:bookmarkEnd w:id="444"/>
      <w:bookmarkEnd w:id="445"/>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4" w:history="1">
        <w:r w:rsidRPr="00EA77BC">
          <w:rPr>
            <w:rStyle w:val="Hyperlink"/>
            <w:color w:val="auto"/>
            <w:sz w:val="24"/>
            <w:szCs w:val="24"/>
            <w:u w:val="none"/>
          </w:rPr>
          <w:t>VAOITVHITPSDOSEUNITREQ@VA.GOV</w:t>
        </w:r>
      </w:hyperlink>
      <w:r w:rsidRPr="00EA77BC">
        <w:rPr>
          <w:sz w:val="24"/>
          <w:szCs w:val="24"/>
        </w:rPr>
        <w:t>) that will review and act on 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6" w:name="p026"/>
      <w:bookmarkEnd w:id="446"/>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7" w:name="_Toc218940063"/>
      <w:bookmarkStart w:id="448" w:name="_Toc219444171"/>
      <w:bookmarkStart w:id="449" w:name="_Toc219445356"/>
      <w:bookmarkStart w:id="450" w:name="_Toc219445894"/>
      <w:bookmarkStart w:id="451" w:name="_Toc219451635"/>
      <w:bookmarkStart w:id="452" w:name="_Toc219452330"/>
      <w:bookmarkStart w:id="453" w:name="_Toc219453025"/>
      <w:bookmarkStart w:id="454" w:name="_Toc219455352"/>
      <w:bookmarkStart w:id="455" w:name="_Toc218940064"/>
      <w:bookmarkStart w:id="456" w:name="_Toc219444172"/>
      <w:bookmarkStart w:id="457" w:name="_Toc219445357"/>
      <w:bookmarkStart w:id="458" w:name="_Toc219445895"/>
      <w:bookmarkStart w:id="459" w:name="_Toc219451636"/>
      <w:bookmarkStart w:id="460" w:name="_Toc219452331"/>
      <w:bookmarkStart w:id="461" w:name="_Toc219453026"/>
      <w:bookmarkStart w:id="462" w:name="_Toc219455353"/>
      <w:bookmarkStart w:id="463" w:name="_Toc218940066"/>
      <w:bookmarkStart w:id="464" w:name="_Toc219444174"/>
      <w:bookmarkStart w:id="465" w:name="_Toc219445359"/>
      <w:bookmarkStart w:id="466" w:name="_Toc219445897"/>
      <w:bookmarkStart w:id="467" w:name="_Toc219451638"/>
      <w:bookmarkStart w:id="468" w:name="_Toc219452333"/>
      <w:bookmarkStart w:id="469" w:name="_Toc219453028"/>
      <w:bookmarkStart w:id="470" w:name="_Toc219455355"/>
      <w:bookmarkStart w:id="471" w:name="_Toc218940068"/>
      <w:bookmarkStart w:id="472" w:name="_Toc219444176"/>
      <w:bookmarkStart w:id="473" w:name="_Toc219445361"/>
      <w:bookmarkStart w:id="474" w:name="_Toc219445899"/>
      <w:bookmarkStart w:id="475" w:name="_Toc219451640"/>
      <w:bookmarkStart w:id="476" w:name="_Toc219452335"/>
      <w:bookmarkStart w:id="477" w:name="_Toc219453030"/>
      <w:bookmarkStart w:id="478" w:name="_Toc219455357"/>
      <w:bookmarkStart w:id="479" w:name="_Toc218940069"/>
      <w:bookmarkStart w:id="480" w:name="_Toc219444177"/>
      <w:bookmarkStart w:id="481" w:name="_Toc219445362"/>
      <w:bookmarkStart w:id="482" w:name="_Toc219445900"/>
      <w:bookmarkStart w:id="483" w:name="_Toc219451641"/>
      <w:bookmarkStart w:id="484" w:name="_Toc219452336"/>
      <w:bookmarkStart w:id="485" w:name="_Toc219453031"/>
      <w:bookmarkStart w:id="486" w:name="_Toc219455358"/>
      <w:bookmarkStart w:id="487" w:name="_Toc218940071"/>
      <w:bookmarkStart w:id="488" w:name="_Toc219444179"/>
      <w:bookmarkStart w:id="489" w:name="_Toc219445364"/>
      <w:bookmarkStart w:id="490" w:name="_Toc219445902"/>
      <w:bookmarkStart w:id="491" w:name="_Toc219451643"/>
      <w:bookmarkStart w:id="492" w:name="_Toc219452338"/>
      <w:bookmarkStart w:id="493" w:name="_Toc219453033"/>
      <w:bookmarkStart w:id="494" w:name="_Toc219455360"/>
      <w:bookmarkStart w:id="495" w:name="_Toc218940073"/>
      <w:bookmarkStart w:id="496" w:name="_Toc219444181"/>
      <w:bookmarkStart w:id="497" w:name="_Toc219445366"/>
      <w:bookmarkStart w:id="498" w:name="_Toc219445904"/>
      <w:bookmarkStart w:id="499" w:name="_Toc219451645"/>
      <w:bookmarkStart w:id="500" w:name="_Toc219452340"/>
      <w:bookmarkStart w:id="501" w:name="_Toc219453035"/>
      <w:bookmarkStart w:id="502" w:name="_Toc219455362"/>
      <w:bookmarkStart w:id="503" w:name="_Toc218940076"/>
      <w:bookmarkStart w:id="504" w:name="_Toc219444184"/>
      <w:bookmarkStart w:id="505" w:name="_Toc219445369"/>
      <w:bookmarkStart w:id="506" w:name="_Toc219445907"/>
      <w:bookmarkStart w:id="507" w:name="_Toc219451648"/>
      <w:bookmarkStart w:id="508" w:name="_Toc219452343"/>
      <w:bookmarkStart w:id="509" w:name="_Toc219453038"/>
      <w:bookmarkStart w:id="510" w:name="_Toc219455365"/>
      <w:bookmarkStart w:id="511" w:name="_Toc218940078"/>
      <w:bookmarkStart w:id="512" w:name="_Toc219444186"/>
      <w:bookmarkStart w:id="513" w:name="_Toc219445371"/>
      <w:bookmarkStart w:id="514" w:name="_Toc219445909"/>
      <w:bookmarkStart w:id="515" w:name="_Toc219451650"/>
      <w:bookmarkStart w:id="516" w:name="_Toc219452345"/>
      <w:bookmarkStart w:id="517" w:name="_Toc219453040"/>
      <w:bookmarkStart w:id="518" w:name="_Toc219455367"/>
      <w:bookmarkStart w:id="519" w:name="_Toc218940082"/>
      <w:bookmarkStart w:id="520" w:name="_Toc219444190"/>
      <w:bookmarkStart w:id="521" w:name="_Toc219445375"/>
      <w:bookmarkStart w:id="522" w:name="_Toc219445913"/>
      <w:bookmarkStart w:id="523" w:name="_Toc219451654"/>
      <w:bookmarkStart w:id="524" w:name="_Toc219452349"/>
      <w:bookmarkStart w:id="525" w:name="_Toc219453044"/>
      <w:bookmarkStart w:id="526" w:name="_Toc219455371"/>
      <w:bookmarkStart w:id="527" w:name="_Toc218940083"/>
      <w:bookmarkStart w:id="528" w:name="_Toc219444191"/>
      <w:bookmarkStart w:id="529" w:name="_Toc219445376"/>
      <w:bookmarkStart w:id="530" w:name="_Toc219445914"/>
      <w:bookmarkStart w:id="531" w:name="_Toc219451655"/>
      <w:bookmarkStart w:id="532" w:name="_Toc219452350"/>
      <w:bookmarkStart w:id="533" w:name="_Toc219453045"/>
      <w:bookmarkStart w:id="534" w:name="_Toc219455372"/>
      <w:bookmarkStart w:id="535" w:name="_Toc218940084"/>
      <w:bookmarkStart w:id="536" w:name="_Toc219444192"/>
      <w:bookmarkStart w:id="537" w:name="_Toc219445377"/>
      <w:bookmarkStart w:id="538" w:name="_Toc219445915"/>
      <w:bookmarkStart w:id="539" w:name="_Toc219451656"/>
      <w:bookmarkStart w:id="540" w:name="_Toc219452351"/>
      <w:bookmarkStart w:id="541" w:name="_Toc219453046"/>
      <w:bookmarkStart w:id="542" w:name="_Toc219455373"/>
      <w:bookmarkStart w:id="543" w:name="_Toc218940087"/>
      <w:bookmarkStart w:id="544" w:name="_Toc219444195"/>
      <w:bookmarkStart w:id="545" w:name="_Toc219445380"/>
      <w:bookmarkStart w:id="546" w:name="_Toc219445918"/>
      <w:bookmarkStart w:id="547" w:name="_Toc219451659"/>
      <w:bookmarkStart w:id="548" w:name="_Toc219452354"/>
      <w:bookmarkStart w:id="549" w:name="_Toc219453049"/>
      <w:bookmarkStart w:id="550" w:name="_Toc219455376"/>
      <w:bookmarkStart w:id="551" w:name="_Toc218940089"/>
      <w:bookmarkStart w:id="552" w:name="_Toc219444197"/>
      <w:bookmarkStart w:id="553" w:name="_Toc219445382"/>
      <w:bookmarkStart w:id="554" w:name="_Toc219445920"/>
      <w:bookmarkStart w:id="555" w:name="_Toc219451661"/>
      <w:bookmarkStart w:id="556" w:name="_Toc219452356"/>
      <w:bookmarkStart w:id="557" w:name="_Toc219453051"/>
      <w:bookmarkStart w:id="558" w:name="_Toc219455378"/>
      <w:bookmarkStart w:id="559" w:name="_Toc218940091"/>
      <w:bookmarkStart w:id="560" w:name="_Toc219444199"/>
      <w:bookmarkStart w:id="561" w:name="_Toc219445384"/>
      <w:bookmarkStart w:id="562" w:name="_Toc219445922"/>
      <w:bookmarkStart w:id="563" w:name="_Toc219451663"/>
      <w:bookmarkStart w:id="564" w:name="_Toc219452358"/>
      <w:bookmarkStart w:id="565" w:name="_Toc219453053"/>
      <w:bookmarkStart w:id="566" w:name="_Toc219455380"/>
      <w:bookmarkStart w:id="567" w:name="_Toc218940093"/>
      <w:bookmarkStart w:id="568" w:name="_Toc219444201"/>
      <w:bookmarkStart w:id="569" w:name="_Toc219445386"/>
      <w:bookmarkStart w:id="570" w:name="_Toc219445924"/>
      <w:bookmarkStart w:id="571" w:name="_Toc219451665"/>
      <w:bookmarkStart w:id="572" w:name="_Toc219452360"/>
      <w:bookmarkStart w:id="573" w:name="_Toc219453055"/>
      <w:bookmarkStart w:id="574" w:name="_Toc219455382"/>
      <w:bookmarkStart w:id="575" w:name="_Toc218940094"/>
      <w:bookmarkStart w:id="576" w:name="_Toc219444202"/>
      <w:bookmarkStart w:id="577" w:name="_Toc219445387"/>
      <w:bookmarkStart w:id="578" w:name="_Toc219445925"/>
      <w:bookmarkStart w:id="579" w:name="_Toc219451666"/>
      <w:bookmarkStart w:id="580" w:name="_Toc219452361"/>
      <w:bookmarkStart w:id="581" w:name="_Toc219453056"/>
      <w:bookmarkStart w:id="582" w:name="_Toc219455383"/>
      <w:bookmarkStart w:id="583" w:name="_Toc218940095"/>
      <w:bookmarkStart w:id="584" w:name="_Toc219444203"/>
      <w:bookmarkStart w:id="585" w:name="_Toc219445388"/>
      <w:bookmarkStart w:id="586" w:name="_Toc219445926"/>
      <w:bookmarkStart w:id="587" w:name="_Toc219451667"/>
      <w:bookmarkStart w:id="588" w:name="_Toc219452362"/>
      <w:bookmarkStart w:id="589" w:name="_Toc219453057"/>
      <w:bookmarkStart w:id="590" w:name="_Toc219455384"/>
      <w:bookmarkStart w:id="591" w:name="_Toc218940096"/>
      <w:bookmarkStart w:id="592" w:name="_Toc219444204"/>
      <w:bookmarkStart w:id="593" w:name="_Toc219445389"/>
      <w:bookmarkStart w:id="594" w:name="_Toc219445927"/>
      <w:bookmarkStart w:id="595" w:name="_Toc219451668"/>
      <w:bookmarkStart w:id="596" w:name="_Toc219452363"/>
      <w:bookmarkStart w:id="597" w:name="_Toc219453058"/>
      <w:bookmarkStart w:id="598" w:name="_Toc219455385"/>
      <w:bookmarkStart w:id="599" w:name="_Toc218940099"/>
      <w:bookmarkStart w:id="600" w:name="_Toc219444207"/>
      <w:bookmarkStart w:id="601" w:name="_Toc219445392"/>
      <w:bookmarkStart w:id="602" w:name="_Toc219445930"/>
      <w:bookmarkStart w:id="603" w:name="_Toc219451671"/>
      <w:bookmarkStart w:id="604" w:name="_Toc219452366"/>
      <w:bookmarkStart w:id="605" w:name="_Toc219453061"/>
      <w:bookmarkStart w:id="606" w:name="_Toc219455388"/>
      <w:bookmarkStart w:id="607" w:name="_Toc218940100"/>
      <w:bookmarkStart w:id="608" w:name="_Toc219444208"/>
      <w:bookmarkStart w:id="609" w:name="_Toc219445393"/>
      <w:bookmarkStart w:id="610" w:name="_Toc219445931"/>
      <w:bookmarkStart w:id="611" w:name="_Toc219451672"/>
      <w:bookmarkStart w:id="612" w:name="_Toc219452367"/>
      <w:bookmarkStart w:id="613" w:name="_Toc219453062"/>
      <w:bookmarkStart w:id="614" w:name="_Toc219455389"/>
      <w:bookmarkStart w:id="615" w:name="_Toc218940106"/>
      <w:bookmarkStart w:id="616" w:name="_Toc219444214"/>
      <w:bookmarkStart w:id="617" w:name="_Toc219445399"/>
      <w:bookmarkStart w:id="618" w:name="_Toc219445937"/>
      <w:bookmarkStart w:id="619" w:name="_Toc219451678"/>
      <w:bookmarkStart w:id="620" w:name="_Toc219452373"/>
      <w:bookmarkStart w:id="621" w:name="_Toc219453068"/>
      <w:bookmarkStart w:id="622" w:name="_Toc219455395"/>
      <w:bookmarkStart w:id="623" w:name="_Toc218940107"/>
      <w:bookmarkStart w:id="624" w:name="_Toc219444215"/>
      <w:bookmarkStart w:id="625" w:name="_Toc219445400"/>
      <w:bookmarkStart w:id="626" w:name="_Toc219445938"/>
      <w:bookmarkStart w:id="627" w:name="_Toc219451679"/>
      <w:bookmarkStart w:id="628" w:name="_Toc219452374"/>
      <w:bookmarkStart w:id="629" w:name="_Toc219453069"/>
      <w:bookmarkStart w:id="630" w:name="_Toc219455396"/>
      <w:bookmarkStart w:id="631" w:name="_Toc218940116"/>
      <w:bookmarkStart w:id="632" w:name="_Toc219444224"/>
      <w:bookmarkStart w:id="633" w:name="_Toc219445409"/>
      <w:bookmarkStart w:id="634" w:name="_Toc219445947"/>
      <w:bookmarkStart w:id="635" w:name="_Toc219451688"/>
      <w:bookmarkStart w:id="636" w:name="_Toc219452383"/>
      <w:bookmarkStart w:id="637" w:name="_Toc219453078"/>
      <w:bookmarkStart w:id="638" w:name="_Toc219455405"/>
      <w:bookmarkStart w:id="639" w:name="_Toc218940117"/>
      <w:bookmarkStart w:id="640" w:name="_Toc219444225"/>
      <w:bookmarkStart w:id="641" w:name="_Toc219445410"/>
      <w:bookmarkStart w:id="642" w:name="_Toc219445948"/>
      <w:bookmarkStart w:id="643" w:name="_Toc219451689"/>
      <w:bookmarkStart w:id="644" w:name="_Toc219452384"/>
      <w:bookmarkStart w:id="645" w:name="_Toc219453079"/>
      <w:bookmarkStart w:id="646" w:name="_Toc219455406"/>
      <w:bookmarkStart w:id="647" w:name="_Toc218940122"/>
      <w:bookmarkStart w:id="648" w:name="_Toc219444230"/>
      <w:bookmarkStart w:id="649" w:name="_Toc219445415"/>
      <w:bookmarkStart w:id="650" w:name="_Toc219445953"/>
      <w:bookmarkStart w:id="651" w:name="_Toc219451694"/>
      <w:bookmarkStart w:id="652" w:name="_Toc219452389"/>
      <w:bookmarkStart w:id="653" w:name="_Toc219453084"/>
      <w:bookmarkStart w:id="654" w:name="_Toc219455411"/>
      <w:bookmarkStart w:id="655" w:name="_Toc218940123"/>
      <w:bookmarkStart w:id="656" w:name="_Toc219444231"/>
      <w:bookmarkStart w:id="657" w:name="_Toc219445416"/>
      <w:bookmarkStart w:id="658" w:name="_Toc219445954"/>
      <w:bookmarkStart w:id="659" w:name="_Toc219451695"/>
      <w:bookmarkStart w:id="660" w:name="_Toc219452390"/>
      <w:bookmarkStart w:id="661" w:name="_Toc219453085"/>
      <w:bookmarkStart w:id="662" w:name="_Toc219455412"/>
      <w:bookmarkStart w:id="663" w:name="_Toc218940124"/>
      <w:bookmarkStart w:id="664" w:name="_Toc219444232"/>
      <w:bookmarkStart w:id="665" w:name="_Toc219445417"/>
      <w:bookmarkStart w:id="666" w:name="_Toc219445955"/>
      <w:bookmarkStart w:id="667" w:name="_Toc219451696"/>
      <w:bookmarkStart w:id="668" w:name="_Toc219452391"/>
      <w:bookmarkStart w:id="669" w:name="_Toc219453086"/>
      <w:bookmarkStart w:id="670" w:name="_Toc219455413"/>
      <w:bookmarkStart w:id="671" w:name="_Toc218940127"/>
      <w:bookmarkStart w:id="672" w:name="_Toc219444235"/>
      <w:bookmarkStart w:id="673" w:name="_Toc219445420"/>
      <w:bookmarkStart w:id="674" w:name="_Toc219445958"/>
      <w:bookmarkStart w:id="675" w:name="_Toc219451699"/>
      <w:bookmarkStart w:id="676" w:name="_Toc219452394"/>
      <w:bookmarkStart w:id="677" w:name="_Toc219453089"/>
      <w:bookmarkStart w:id="678" w:name="_Toc219455416"/>
      <w:bookmarkStart w:id="679" w:name="_Toc218940128"/>
      <w:bookmarkStart w:id="680" w:name="_Toc219444236"/>
      <w:bookmarkStart w:id="681" w:name="_Toc219445421"/>
      <w:bookmarkStart w:id="682" w:name="_Toc219445959"/>
      <w:bookmarkStart w:id="683" w:name="_Toc219451700"/>
      <w:bookmarkStart w:id="684" w:name="_Toc219452395"/>
      <w:bookmarkStart w:id="685" w:name="_Toc219453090"/>
      <w:bookmarkStart w:id="686" w:name="_Toc219455417"/>
      <w:bookmarkStart w:id="687" w:name="_Toc218940136"/>
      <w:bookmarkStart w:id="688" w:name="_Toc219444244"/>
      <w:bookmarkStart w:id="689" w:name="_Toc219445429"/>
      <w:bookmarkStart w:id="690" w:name="_Toc219445967"/>
      <w:bookmarkStart w:id="691" w:name="_Toc219451708"/>
      <w:bookmarkStart w:id="692" w:name="_Toc219452403"/>
      <w:bookmarkStart w:id="693" w:name="_Toc219453098"/>
      <w:bookmarkStart w:id="694" w:name="_Toc219455425"/>
      <w:bookmarkStart w:id="695" w:name="_Toc218940137"/>
      <w:bookmarkStart w:id="696" w:name="_Toc219444245"/>
      <w:bookmarkStart w:id="697" w:name="_Toc219445430"/>
      <w:bookmarkStart w:id="698" w:name="_Toc219445968"/>
      <w:bookmarkStart w:id="699" w:name="_Toc219451709"/>
      <w:bookmarkStart w:id="700" w:name="_Toc219452404"/>
      <w:bookmarkStart w:id="701" w:name="_Toc219453099"/>
      <w:bookmarkStart w:id="702" w:name="_Toc219455426"/>
      <w:bookmarkStart w:id="703" w:name="_Toc218940144"/>
      <w:bookmarkStart w:id="704" w:name="_Toc219444252"/>
      <w:bookmarkStart w:id="705" w:name="_Toc219445437"/>
      <w:bookmarkStart w:id="706" w:name="_Toc219445975"/>
      <w:bookmarkStart w:id="707" w:name="_Toc219451716"/>
      <w:bookmarkStart w:id="708" w:name="_Toc219452411"/>
      <w:bookmarkStart w:id="709" w:name="_Toc219453106"/>
      <w:bookmarkStart w:id="710" w:name="_Toc219455433"/>
      <w:bookmarkStart w:id="711" w:name="_Toc218940145"/>
      <w:bookmarkStart w:id="712" w:name="_Toc219444253"/>
      <w:bookmarkStart w:id="713" w:name="_Toc219445438"/>
      <w:bookmarkStart w:id="714" w:name="_Toc219445976"/>
      <w:bookmarkStart w:id="715" w:name="_Toc219451717"/>
      <w:bookmarkStart w:id="716" w:name="_Toc219452412"/>
      <w:bookmarkStart w:id="717" w:name="_Toc219453107"/>
      <w:bookmarkStart w:id="718" w:name="_Toc219455434"/>
      <w:bookmarkStart w:id="719" w:name="_Toc218940153"/>
      <w:bookmarkStart w:id="720" w:name="_Toc219444261"/>
      <w:bookmarkStart w:id="721" w:name="_Toc219445446"/>
      <w:bookmarkStart w:id="722" w:name="_Toc219445984"/>
      <w:bookmarkStart w:id="723" w:name="_Toc219451725"/>
      <w:bookmarkStart w:id="724" w:name="_Toc219452420"/>
      <w:bookmarkStart w:id="725" w:name="_Toc219453115"/>
      <w:bookmarkStart w:id="726" w:name="_Toc219455442"/>
      <w:bookmarkStart w:id="727" w:name="_Toc218940154"/>
      <w:bookmarkStart w:id="728" w:name="_Toc219444262"/>
      <w:bookmarkStart w:id="729" w:name="_Toc219445447"/>
      <w:bookmarkStart w:id="730" w:name="_Toc219445985"/>
      <w:bookmarkStart w:id="731" w:name="_Toc219451726"/>
      <w:bookmarkStart w:id="732" w:name="_Toc219452421"/>
      <w:bookmarkStart w:id="733" w:name="_Toc219453116"/>
      <w:bookmarkStart w:id="734" w:name="_Toc219455443"/>
      <w:bookmarkStart w:id="735" w:name="_Toc218940161"/>
      <w:bookmarkStart w:id="736" w:name="_Toc219444269"/>
      <w:bookmarkStart w:id="737" w:name="_Toc219445454"/>
      <w:bookmarkStart w:id="738" w:name="_Toc219445992"/>
      <w:bookmarkStart w:id="739" w:name="_Toc219451733"/>
      <w:bookmarkStart w:id="740" w:name="_Toc219452428"/>
      <w:bookmarkStart w:id="741" w:name="_Toc219453123"/>
      <w:bookmarkStart w:id="742" w:name="_Toc219455450"/>
      <w:bookmarkStart w:id="743" w:name="_Toc218940162"/>
      <w:bookmarkStart w:id="744" w:name="_Toc219444270"/>
      <w:bookmarkStart w:id="745" w:name="_Toc219445455"/>
      <w:bookmarkStart w:id="746" w:name="_Toc219445993"/>
      <w:bookmarkStart w:id="747" w:name="_Toc219451734"/>
      <w:bookmarkStart w:id="748" w:name="_Toc219452429"/>
      <w:bookmarkStart w:id="749" w:name="_Toc219453124"/>
      <w:bookmarkStart w:id="750" w:name="_Toc219455451"/>
      <w:bookmarkStart w:id="751" w:name="_Toc218940170"/>
      <w:bookmarkStart w:id="752" w:name="_Toc219444278"/>
      <w:bookmarkStart w:id="753" w:name="_Toc219445463"/>
      <w:bookmarkStart w:id="754" w:name="_Toc219446001"/>
      <w:bookmarkStart w:id="755" w:name="_Toc219451742"/>
      <w:bookmarkStart w:id="756" w:name="_Toc219452437"/>
      <w:bookmarkStart w:id="757" w:name="_Toc219453132"/>
      <w:bookmarkStart w:id="758" w:name="_Toc219455459"/>
      <w:bookmarkStart w:id="759" w:name="_Toc218940171"/>
      <w:bookmarkStart w:id="760" w:name="_Toc219444279"/>
      <w:bookmarkStart w:id="761" w:name="_Toc219445464"/>
      <w:bookmarkStart w:id="762" w:name="_Toc219446002"/>
      <w:bookmarkStart w:id="763" w:name="_Toc219451743"/>
      <w:bookmarkStart w:id="764" w:name="_Toc219452438"/>
      <w:bookmarkStart w:id="765" w:name="_Toc219453133"/>
      <w:bookmarkStart w:id="766" w:name="_Toc219455460"/>
      <w:bookmarkStart w:id="767" w:name="_Toc218940179"/>
      <w:bookmarkStart w:id="768" w:name="_Toc219444287"/>
      <w:bookmarkStart w:id="769" w:name="_Toc219445472"/>
      <w:bookmarkStart w:id="770" w:name="_Toc219446010"/>
      <w:bookmarkStart w:id="771" w:name="_Toc219451751"/>
      <w:bookmarkStart w:id="772" w:name="_Toc219452446"/>
      <w:bookmarkStart w:id="773" w:name="_Toc219453141"/>
      <w:bookmarkStart w:id="774" w:name="_Toc219455468"/>
      <w:bookmarkStart w:id="775" w:name="_Toc218940180"/>
      <w:bookmarkStart w:id="776" w:name="_Toc219444288"/>
      <w:bookmarkStart w:id="777" w:name="_Toc219445473"/>
      <w:bookmarkStart w:id="778" w:name="_Toc219446011"/>
      <w:bookmarkStart w:id="779" w:name="_Toc219451752"/>
      <w:bookmarkStart w:id="780" w:name="_Toc219452447"/>
      <w:bookmarkStart w:id="781" w:name="_Toc219453142"/>
      <w:bookmarkStart w:id="782" w:name="_Toc219455469"/>
      <w:bookmarkStart w:id="783" w:name="_Toc218940187"/>
      <w:bookmarkStart w:id="784" w:name="_Toc219444295"/>
      <w:bookmarkStart w:id="785" w:name="_Toc219445480"/>
      <w:bookmarkStart w:id="786" w:name="_Toc219446018"/>
      <w:bookmarkStart w:id="787" w:name="_Toc219451759"/>
      <w:bookmarkStart w:id="788" w:name="_Toc219452454"/>
      <w:bookmarkStart w:id="789" w:name="_Toc219453149"/>
      <w:bookmarkStart w:id="790" w:name="_Toc219455476"/>
      <w:bookmarkStart w:id="791" w:name="_Toc218940188"/>
      <w:bookmarkStart w:id="792" w:name="_Toc219444296"/>
      <w:bookmarkStart w:id="793" w:name="_Toc219445481"/>
      <w:bookmarkStart w:id="794" w:name="_Toc219446019"/>
      <w:bookmarkStart w:id="795" w:name="_Toc219451760"/>
      <w:bookmarkStart w:id="796" w:name="_Toc219452455"/>
      <w:bookmarkStart w:id="797" w:name="_Toc219453150"/>
      <w:bookmarkStart w:id="798" w:name="_Toc219455477"/>
      <w:bookmarkStart w:id="799" w:name="_Toc218940195"/>
      <w:bookmarkStart w:id="800" w:name="_Toc219444303"/>
      <w:bookmarkStart w:id="801" w:name="_Toc219445488"/>
      <w:bookmarkStart w:id="802" w:name="_Toc219446026"/>
      <w:bookmarkStart w:id="803" w:name="_Toc219451767"/>
      <w:bookmarkStart w:id="804" w:name="_Toc219452462"/>
      <w:bookmarkStart w:id="805" w:name="_Toc219453157"/>
      <w:bookmarkStart w:id="806" w:name="_Toc219455484"/>
      <w:bookmarkStart w:id="807" w:name="_Toc218940197"/>
      <w:bookmarkStart w:id="808" w:name="_Toc219444305"/>
      <w:bookmarkStart w:id="809" w:name="_Toc219445490"/>
      <w:bookmarkStart w:id="810" w:name="_Toc219446028"/>
      <w:bookmarkStart w:id="811" w:name="_Toc219451769"/>
      <w:bookmarkStart w:id="812" w:name="_Toc219452464"/>
      <w:bookmarkStart w:id="813" w:name="_Toc219453159"/>
      <w:bookmarkStart w:id="814" w:name="_Toc219455486"/>
      <w:bookmarkStart w:id="815" w:name="_Toc218940198"/>
      <w:bookmarkStart w:id="816" w:name="_Toc219444306"/>
      <w:bookmarkStart w:id="817" w:name="_Toc219445491"/>
      <w:bookmarkStart w:id="818" w:name="_Toc219446029"/>
      <w:bookmarkStart w:id="819" w:name="_Toc219451770"/>
      <w:bookmarkStart w:id="820" w:name="_Toc219452465"/>
      <w:bookmarkStart w:id="821" w:name="_Toc219453160"/>
      <w:bookmarkStart w:id="822" w:name="_Toc219455487"/>
      <w:bookmarkStart w:id="823" w:name="_Toc218940200"/>
      <w:bookmarkStart w:id="824" w:name="_Toc219444308"/>
      <w:bookmarkStart w:id="825" w:name="_Toc219445493"/>
      <w:bookmarkStart w:id="826" w:name="_Toc219446031"/>
      <w:bookmarkStart w:id="827" w:name="_Toc219451772"/>
      <w:bookmarkStart w:id="828" w:name="_Toc219452467"/>
      <w:bookmarkStart w:id="829" w:name="_Toc219453162"/>
      <w:bookmarkStart w:id="830" w:name="_Toc219455489"/>
      <w:bookmarkStart w:id="831" w:name="_Toc218940201"/>
      <w:bookmarkStart w:id="832" w:name="_Toc219444309"/>
      <w:bookmarkStart w:id="833" w:name="_Toc219445494"/>
      <w:bookmarkStart w:id="834" w:name="_Toc219446032"/>
      <w:bookmarkStart w:id="835" w:name="_Toc219451773"/>
      <w:bookmarkStart w:id="836" w:name="_Toc219452468"/>
      <w:bookmarkStart w:id="837" w:name="_Toc219453163"/>
      <w:bookmarkStart w:id="838" w:name="_Toc219455490"/>
      <w:bookmarkStart w:id="839" w:name="_Toc218940203"/>
      <w:bookmarkStart w:id="840" w:name="_Toc219444311"/>
      <w:bookmarkStart w:id="841" w:name="_Toc219445496"/>
      <w:bookmarkStart w:id="842" w:name="_Toc219446034"/>
      <w:bookmarkStart w:id="843" w:name="_Toc219451775"/>
      <w:bookmarkStart w:id="844" w:name="_Toc219452470"/>
      <w:bookmarkStart w:id="845" w:name="_Toc219453165"/>
      <w:bookmarkStart w:id="846" w:name="_Toc219455492"/>
      <w:bookmarkStart w:id="847" w:name="_Toc218940206"/>
      <w:bookmarkStart w:id="848" w:name="_Toc219444314"/>
      <w:bookmarkStart w:id="849" w:name="_Toc219445499"/>
      <w:bookmarkStart w:id="850" w:name="_Toc219446037"/>
      <w:bookmarkStart w:id="851" w:name="_Toc219451778"/>
      <w:bookmarkStart w:id="852" w:name="_Toc219452473"/>
      <w:bookmarkStart w:id="853" w:name="_Toc219453168"/>
      <w:bookmarkStart w:id="854" w:name="_Toc219455495"/>
      <w:bookmarkStart w:id="855" w:name="_Toc218940207"/>
      <w:bookmarkStart w:id="856" w:name="_Toc219444315"/>
      <w:bookmarkStart w:id="857" w:name="_Toc219445500"/>
      <w:bookmarkStart w:id="858" w:name="_Toc219446038"/>
      <w:bookmarkStart w:id="859" w:name="_Toc219451779"/>
      <w:bookmarkStart w:id="860" w:name="_Toc219452474"/>
      <w:bookmarkStart w:id="861" w:name="_Toc219453169"/>
      <w:bookmarkStart w:id="862" w:name="_Toc219455496"/>
      <w:bookmarkStart w:id="863" w:name="_Toc218940208"/>
      <w:bookmarkStart w:id="864" w:name="_Toc219444316"/>
      <w:bookmarkStart w:id="865" w:name="_Toc219445501"/>
      <w:bookmarkStart w:id="866" w:name="_Toc219446039"/>
      <w:bookmarkStart w:id="867" w:name="_Toc219451780"/>
      <w:bookmarkStart w:id="868" w:name="_Toc219452475"/>
      <w:bookmarkStart w:id="869" w:name="_Toc219453170"/>
      <w:bookmarkStart w:id="870" w:name="_Toc219455497"/>
      <w:bookmarkStart w:id="871" w:name="_Toc218940210"/>
      <w:bookmarkStart w:id="872" w:name="_Toc219444318"/>
      <w:bookmarkStart w:id="873" w:name="_Toc219445503"/>
      <w:bookmarkStart w:id="874" w:name="_Toc219446041"/>
      <w:bookmarkStart w:id="875" w:name="_Toc219451782"/>
      <w:bookmarkStart w:id="876" w:name="_Toc219452477"/>
      <w:bookmarkStart w:id="877" w:name="_Toc219453172"/>
      <w:bookmarkStart w:id="878" w:name="_Toc219455499"/>
      <w:bookmarkStart w:id="879" w:name="_Toc218940211"/>
      <w:bookmarkStart w:id="880" w:name="_Toc219444319"/>
      <w:bookmarkStart w:id="881" w:name="_Toc219445504"/>
      <w:bookmarkStart w:id="882" w:name="_Toc219446042"/>
      <w:bookmarkStart w:id="883" w:name="_Toc219451783"/>
      <w:bookmarkStart w:id="884" w:name="_Toc219452478"/>
      <w:bookmarkStart w:id="885" w:name="_Toc219453173"/>
      <w:bookmarkStart w:id="886" w:name="_Toc219455500"/>
      <w:bookmarkStart w:id="887" w:name="_Toc218940212"/>
      <w:bookmarkStart w:id="888" w:name="_Toc219444320"/>
      <w:bookmarkStart w:id="889" w:name="_Toc219445505"/>
      <w:bookmarkStart w:id="890" w:name="_Toc219446043"/>
      <w:bookmarkStart w:id="891" w:name="_Toc219451784"/>
      <w:bookmarkStart w:id="892" w:name="_Toc219452479"/>
      <w:bookmarkStart w:id="893" w:name="_Toc219453174"/>
      <w:bookmarkStart w:id="894" w:name="_Toc219455501"/>
      <w:bookmarkStart w:id="895" w:name="_Toc218940214"/>
      <w:bookmarkStart w:id="896" w:name="_Toc219444322"/>
      <w:bookmarkStart w:id="897" w:name="_Toc219445507"/>
      <w:bookmarkStart w:id="898" w:name="_Toc219446045"/>
      <w:bookmarkStart w:id="899" w:name="_Toc219451786"/>
      <w:bookmarkStart w:id="900" w:name="_Toc219452481"/>
      <w:bookmarkStart w:id="901" w:name="_Toc219453176"/>
      <w:bookmarkStart w:id="902" w:name="_Toc219455503"/>
      <w:bookmarkStart w:id="903" w:name="_Toc218940217"/>
      <w:bookmarkStart w:id="904" w:name="_Toc219444325"/>
      <w:bookmarkStart w:id="905" w:name="_Toc219445510"/>
      <w:bookmarkStart w:id="906" w:name="_Toc219446048"/>
      <w:bookmarkStart w:id="907" w:name="_Toc219451789"/>
      <w:bookmarkStart w:id="908" w:name="_Toc219452484"/>
      <w:bookmarkStart w:id="909" w:name="_Toc219453179"/>
      <w:bookmarkStart w:id="910" w:name="_Toc219455506"/>
      <w:bookmarkStart w:id="911" w:name="_Toc218940219"/>
      <w:bookmarkStart w:id="912" w:name="_Toc219444327"/>
      <w:bookmarkStart w:id="913" w:name="_Toc219445512"/>
      <w:bookmarkStart w:id="914" w:name="_Toc219446050"/>
      <w:bookmarkStart w:id="915" w:name="_Toc219451791"/>
      <w:bookmarkStart w:id="916" w:name="_Toc219452486"/>
      <w:bookmarkStart w:id="917" w:name="_Toc219453181"/>
      <w:bookmarkStart w:id="918" w:name="_Toc219455508"/>
      <w:bookmarkStart w:id="919" w:name="_Toc218940220"/>
      <w:bookmarkStart w:id="920" w:name="_Toc219444328"/>
      <w:bookmarkStart w:id="921" w:name="_Toc219445513"/>
      <w:bookmarkStart w:id="922" w:name="_Toc219446051"/>
      <w:bookmarkStart w:id="923" w:name="_Toc219451792"/>
      <w:bookmarkStart w:id="924" w:name="_Toc219452487"/>
      <w:bookmarkStart w:id="925" w:name="_Toc219453182"/>
      <w:bookmarkStart w:id="926" w:name="_Toc219455509"/>
      <w:bookmarkStart w:id="927" w:name="_Toc218940221"/>
      <w:bookmarkStart w:id="928" w:name="_Toc219444329"/>
      <w:bookmarkStart w:id="929" w:name="_Toc219445514"/>
      <w:bookmarkStart w:id="930" w:name="_Toc219446052"/>
      <w:bookmarkStart w:id="931" w:name="_Toc219451793"/>
      <w:bookmarkStart w:id="932" w:name="_Toc219452488"/>
      <w:bookmarkStart w:id="933" w:name="_Toc219453183"/>
      <w:bookmarkStart w:id="934" w:name="_Toc219455510"/>
      <w:bookmarkStart w:id="935" w:name="_Toc218940223"/>
      <w:bookmarkStart w:id="936" w:name="_Toc219444331"/>
      <w:bookmarkStart w:id="937" w:name="_Toc219445516"/>
      <w:bookmarkStart w:id="938" w:name="_Toc219446054"/>
      <w:bookmarkStart w:id="939" w:name="_Toc219451795"/>
      <w:bookmarkStart w:id="940" w:name="_Toc219452490"/>
      <w:bookmarkStart w:id="941" w:name="_Toc219453185"/>
      <w:bookmarkStart w:id="942" w:name="_Toc219455512"/>
      <w:bookmarkStart w:id="943" w:name="_Toc218940224"/>
      <w:bookmarkStart w:id="944" w:name="_Toc219444332"/>
      <w:bookmarkStart w:id="945" w:name="_Toc219445517"/>
      <w:bookmarkStart w:id="946" w:name="_Toc219446055"/>
      <w:bookmarkStart w:id="947" w:name="_Toc219451796"/>
      <w:bookmarkStart w:id="948" w:name="_Toc219452491"/>
      <w:bookmarkStart w:id="949" w:name="_Toc219453186"/>
      <w:bookmarkStart w:id="950" w:name="_Toc219455513"/>
      <w:bookmarkStart w:id="951" w:name="_Toc218940225"/>
      <w:bookmarkStart w:id="952" w:name="_Toc219444333"/>
      <w:bookmarkStart w:id="953" w:name="_Toc219445518"/>
      <w:bookmarkStart w:id="954" w:name="_Toc219446056"/>
      <w:bookmarkStart w:id="955" w:name="_Toc219451797"/>
      <w:bookmarkStart w:id="956" w:name="_Toc219452492"/>
      <w:bookmarkStart w:id="957" w:name="_Toc219453187"/>
      <w:bookmarkStart w:id="958" w:name="_Toc219455514"/>
      <w:bookmarkStart w:id="959" w:name="_Toc218940227"/>
      <w:bookmarkStart w:id="960" w:name="_Toc219444335"/>
      <w:bookmarkStart w:id="961" w:name="_Toc219445520"/>
      <w:bookmarkStart w:id="962" w:name="_Toc219446058"/>
      <w:bookmarkStart w:id="963" w:name="_Toc219451799"/>
      <w:bookmarkStart w:id="964" w:name="_Toc219452494"/>
      <w:bookmarkStart w:id="965" w:name="_Toc219453189"/>
      <w:bookmarkStart w:id="966" w:name="_Toc219455516"/>
      <w:bookmarkStart w:id="967" w:name="_Toc218940228"/>
      <w:bookmarkStart w:id="968" w:name="_Toc219444336"/>
      <w:bookmarkStart w:id="969" w:name="_Toc219445521"/>
      <w:bookmarkStart w:id="970" w:name="_Toc219446059"/>
      <w:bookmarkStart w:id="971" w:name="_Toc219451800"/>
      <w:bookmarkStart w:id="972" w:name="_Toc219452495"/>
      <w:bookmarkStart w:id="973" w:name="_Toc219453190"/>
      <w:bookmarkStart w:id="974" w:name="_Toc219455517"/>
      <w:bookmarkStart w:id="975" w:name="_Toc218940229"/>
      <w:bookmarkStart w:id="976" w:name="_Toc219444337"/>
      <w:bookmarkStart w:id="977" w:name="_Toc219445522"/>
      <w:bookmarkStart w:id="978" w:name="_Toc219446060"/>
      <w:bookmarkStart w:id="979" w:name="_Toc219451801"/>
      <w:bookmarkStart w:id="980" w:name="_Toc219452496"/>
      <w:bookmarkStart w:id="981" w:name="_Toc219453191"/>
      <w:bookmarkStart w:id="982" w:name="_Toc219455518"/>
      <w:bookmarkStart w:id="983" w:name="_Toc218940231"/>
      <w:bookmarkStart w:id="984" w:name="_Toc219444339"/>
      <w:bookmarkStart w:id="985" w:name="_Toc219445524"/>
      <w:bookmarkStart w:id="986" w:name="_Toc219446062"/>
      <w:bookmarkStart w:id="987" w:name="_Toc219451803"/>
      <w:bookmarkStart w:id="988" w:name="_Toc219452498"/>
      <w:bookmarkStart w:id="989" w:name="_Toc219453193"/>
      <w:bookmarkStart w:id="990" w:name="_Toc219455520"/>
      <w:bookmarkStart w:id="991" w:name="_Toc218940233"/>
      <w:bookmarkStart w:id="992" w:name="_Toc219444341"/>
      <w:bookmarkStart w:id="993" w:name="_Toc219445526"/>
      <w:bookmarkStart w:id="994" w:name="_Toc219446064"/>
      <w:bookmarkStart w:id="995" w:name="_Toc219451805"/>
      <w:bookmarkStart w:id="996" w:name="_Toc219452500"/>
      <w:bookmarkStart w:id="997" w:name="_Toc219453195"/>
      <w:bookmarkStart w:id="998" w:name="_Toc219455522"/>
      <w:bookmarkStart w:id="999" w:name="_Toc218940235"/>
      <w:bookmarkStart w:id="1000" w:name="_Toc219444343"/>
      <w:bookmarkStart w:id="1001" w:name="_Toc219445528"/>
      <w:bookmarkStart w:id="1002" w:name="_Toc219446066"/>
      <w:bookmarkStart w:id="1003" w:name="_Toc219451807"/>
      <w:bookmarkStart w:id="1004" w:name="_Toc219452502"/>
      <w:bookmarkStart w:id="1005" w:name="_Toc219453197"/>
      <w:bookmarkStart w:id="1006" w:name="_Toc219455524"/>
      <w:bookmarkStart w:id="1007" w:name="_Toc218940237"/>
      <w:bookmarkStart w:id="1008" w:name="_Toc219444345"/>
      <w:bookmarkStart w:id="1009" w:name="_Toc219445530"/>
      <w:bookmarkStart w:id="1010" w:name="_Toc219446068"/>
      <w:bookmarkStart w:id="1011" w:name="_Toc219451809"/>
      <w:bookmarkStart w:id="1012" w:name="_Toc219452504"/>
      <w:bookmarkStart w:id="1013" w:name="_Toc219453199"/>
      <w:bookmarkStart w:id="1014" w:name="_Toc219455526"/>
      <w:bookmarkStart w:id="1015" w:name="_Toc218940239"/>
      <w:bookmarkStart w:id="1016" w:name="_Toc219444347"/>
      <w:bookmarkStart w:id="1017" w:name="_Toc219445532"/>
      <w:bookmarkStart w:id="1018" w:name="_Toc219446070"/>
      <w:bookmarkStart w:id="1019" w:name="_Toc219451811"/>
      <w:bookmarkStart w:id="1020" w:name="_Toc219452506"/>
      <w:bookmarkStart w:id="1021" w:name="_Toc219453201"/>
      <w:bookmarkStart w:id="1022" w:name="_Toc219455528"/>
      <w:bookmarkStart w:id="1023" w:name="_Toc218940240"/>
      <w:bookmarkStart w:id="1024" w:name="_Toc219444348"/>
      <w:bookmarkStart w:id="1025" w:name="_Toc219445533"/>
      <w:bookmarkStart w:id="1026" w:name="_Toc219446071"/>
      <w:bookmarkStart w:id="1027" w:name="_Toc219451812"/>
      <w:bookmarkStart w:id="1028" w:name="_Toc219452507"/>
      <w:bookmarkStart w:id="1029" w:name="_Toc219453202"/>
      <w:bookmarkStart w:id="1030" w:name="_Toc219455529"/>
      <w:bookmarkStart w:id="1031" w:name="_Toc218940246"/>
      <w:bookmarkStart w:id="1032" w:name="_Toc219444354"/>
      <w:bookmarkStart w:id="1033" w:name="_Toc219445539"/>
      <w:bookmarkStart w:id="1034" w:name="_Toc219446077"/>
      <w:bookmarkStart w:id="1035" w:name="_Toc219451818"/>
      <w:bookmarkStart w:id="1036" w:name="_Toc219452513"/>
      <w:bookmarkStart w:id="1037" w:name="_Toc219453208"/>
      <w:bookmarkStart w:id="1038" w:name="_Toc219455535"/>
      <w:bookmarkStart w:id="1039" w:name="_Toc218940248"/>
      <w:bookmarkStart w:id="1040" w:name="_Toc219444356"/>
      <w:bookmarkStart w:id="1041" w:name="_Toc219445541"/>
      <w:bookmarkStart w:id="1042" w:name="_Toc219446079"/>
      <w:bookmarkStart w:id="1043" w:name="_Toc219451820"/>
      <w:bookmarkStart w:id="1044" w:name="_Toc219452515"/>
      <w:bookmarkStart w:id="1045" w:name="_Toc219453210"/>
      <w:bookmarkStart w:id="1046" w:name="_Toc219455537"/>
      <w:bookmarkStart w:id="1047" w:name="_Toc218940250"/>
      <w:bookmarkStart w:id="1048" w:name="_Toc219444358"/>
      <w:bookmarkStart w:id="1049" w:name="_Toc219445543"/>
      <w:bookmarkStart w:id="1050" w:name="_Toc219446081"/>
      <w:bookmarkStart w:id="1051" w:name="_Toc219451822"/>
      <w:bookmarkStart w:id="1052" w:name="_Toc219452517"/>
      <w:bookmarkStart w:id="1053" w:name="_Toc219453212"/>
      <w:bookmarkStart w:id="1054" w:name="_Toc219455539"/>
      <w:bookmarkStart w:id="1055" w:name="_Toc218940254"/>
      <w:bookmarkStart w:id="1056" w:name="_Toc219444362"/>
      <w:bookmarkStart w:id="1057" w:name="_Toc219445547"/>
      <w:bookmarkStart w:id="1058" w:name="_Toc219446085"/>
      <w:bookmarkStart w:id="1059" w:name="_Toc219451826"/>
      <w:bookmarkStart w:id="1060" w:name="_Toc219452521"/>
      <w:bookmarkStart w:id="1061" w:name="_Toc219453216"/>
      <w:bookmarkStart w:id="1062" w:name="_Toc219455543"/>
      <w:bookmarkStart w:id="1063" w:name="_Toc218940258"/>
      <w:bookmarkStart w:id="1064" w:name="_Toc219444366"/>
      <w:bookmarkStart w:id="1065" w:name="_Toc219445551"/>
      <w:bookmarkStart w:id="1066" w:name="_Toc219446089"/>
      <w:bookmarkStart w:id="1067" w:name="_Toc219451830"/>
      <w:bookmarkStart w:id="1068" w:name="_Toc219452525"/>
      <w:bookmarkStart w:id="1069" w:name="_Toc219453220"/>
      <w:bookmarkStart w:id="1070" w:name="_Toc219455547"/>
      <w:bookmarkStart w:id="1071" w:name="_Toc218940260"/>
      <w:bookmarkStart w:id="1072" w:name="_Toc219444368"/>
      <w:bookmarkStart w:id="1073" w:name="_Toc219445553"/>
      <w:bookmarkStart w:id="1074" w:name="_Toc219446091"/>
      <w:bookmarkStart w:id="1075" w:name="_Toc219451832"/>
      <w:bookmarkStart w:id="1076" w:name="_Toc219452527"/>
      <w:bookmarkStart w:id="1077" w:name="_Toc219453222"/>
      <w:bookmarkStart w:id="1078" w:name="_Toc219455549"/>
      <w:bookmarkStart w:id="1079" w:name="_Toc218940261"/>
      <w:bookmarkStart w:id="1080" w:name="_Toc219444369"/>
      <w:bookmarkStart w:id="1081" w:name="_Toc219445554"/>
      <w:bookmarkStart w:id="1082" w:name="_Toc219446092"/>
      <w:bookmarkStart w:id="1083" w:name="_Toc219451833"/>
      <w:bookmarkStart w:id="1084" w:name="_Toc219452528"/>
      <w:bookmarkStart w:id="1085" w:name="_Toc219453223"/>
      <w:bookmarkStart w:id="1086" w:name="_Toc219455550"/>
      <w:bookmarkStart w:id="1087" w:name="_Toc14665851"/>
      <w:bookmarkStart w:id="1088" w:name="_Toc14666675"/>
      <w:bookmarkStart w:id="1089" w:name="_Toc14667139"/>
      <w:bookmarkStart w:id="1090" w:name="_Toc219451834"/>
      <w:bookmarkEnd w:id="428"/>
      <w:bookmarkEnd w:id="429"/>
      <w:bookmarkEnd w:id="430"/>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60E6A7AB" w14:textId="77777777" w:rsidR="00560341" w:rsidRPr="00EA77BC" w:rsidRDefault="00560341" w:rsidP="00EA77BC">
      <w:pPr>
        <w:pStyle w:val="Heading2"/>
        <w:numPr>
          <w:ilvl w:val="0"/>
          <w:numId w:val="11"/>
        </w:numPr>
      </w:pPr>
      <w:bookmarkStart w:id="1091" w:name="p027"/>
      <w:bookmarkStart w:id="1092" w:name="_Toc357755031"/>
      <w:bookmarkStart w:id="1093" w:name="_Toc376874061"/>
      <w:bookmarkStart w:id="1094" w:name="_Toc523224105"/>
      <w:bookmarkEnd w:id="1091"/>
      <w:r w:rsidRPr="00EA77BC">
        <w:t>Lookup Dosing Check Info for Drug</w:t>
      </w:r>
      <w:bookmarkEnd w:id="1092"/>
      <w:bookmarkEnd w:id="1093"/>
      <w:bookmarkEnd w:id="1094"/>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5" w:name="_Toc344905948"/>
      <w:bookmarkStart w:id="1096" w:name="_Toc357755032"/>
      <w:bookmarkStart w:id="1097" w:name="_Toc376874062"/>
      <w:bookmarkStart w:id="1098" w:name="_Toc523224106"/>
      <w:r w:rsidRPr="00EA77BC">
        <w:t>Drug Names with Trailing Spaces Report</w:t>
      </w:r>
      <w:bookmarkEnd w:id="1095"/>
      <w:bookmarkEnd w:id="1096"/>
      <w:bookmarkEnd w:id="1097"/>
      <w:bookmarkEnd w:id="1098"/>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9" w:name="_Drug_Enter/Edit"/>
      <w:bookmarkStart w:id="1100" w:name="_Toc514264925"/>
      <w:bookmarkStart w:id="1101" w:name="p030"/>
      <w:bookmarkStart w:id="1102" w:name="_Toc376874063"/>
      <w:bookmarkStart w:id="1103" w:name="_Toc523224107"/>
      <w:bookmarkEnd w:id="1099"/>
      <w:r w:rsidRPr="00A00EC3">
        <w:t>Manage Buprenorphine Tx of Pain Dosage Forms</w:t>
      </w:r>
      <w:bookmarkEnd w:id="1100"/>
      <w:bookmarkEnd w:id="1103"/>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4" w:name="_Toc523224108"/>
      <w:r w:rsidRPr="00EA77BC">
        <w:t xml:space="preserve">[PSS </w:t>
      </w:r>
      <w:r w:rsidRPr="00A00EC3">
        <w:t>BUPRENORPHINE DOSAGE FORMS</w:t>
      </w:r>
      <w:r w:rsidRPr="00EA77BC">
        <w:t>]</w:t>
      </w:r>
      <w:bookmarkEnd w:id="1104"/>
    </w:p>
    <w:bookmarkEnd w:id="1101"/>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5" w:name="_Toc523224109"/>
      <w:r w:rsidRPr="00EA77BC">
        <w:t>Drug Enter/Edit</w:t>
      </w:r>
      <w:bookmarkEnd w:id="1087"/>
      <w:bookmarkEnd w:id="1088"/>
      <w:bookmarkEnd w:id="1089"/>
      <w:bookmarkEnd w:id="1090"/>
      <w:bookmarkEnd w:id="1102"/>
      <w:bookmarkEnd w:id="1105"/>
    </w:p>
    <w:p w14:paraId="60E6A895" w14:textId="77777777" w:rsidR="00595E65" w:rsidRPr="00EA77BC" w:rsidRDefault="00595E65" w:rsidP="00732461">
      <w:pPr>
        <w:pStyle w:val="Heading4"/>
        <w:spacing w:after="0"/>
        <w:ind w:firstLine="720"/>
      </w:pPr>
      <w:bookmarkStart w:id="1106" w:name="_Toc14665852"/>
      <w:bookmarkStart w:id="1107" w:name="_Toc14666676"/>
      <w:r w:rsidRPr="00EA77BC">
        <w:t>[PSS DRUG ENTER/EDIT]</w:t>
      </w:r>
      <w:bookmarkEnd w:id="1106"/>
      <w:bookmarkEnd w:id="1107"/>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8" w:name="p032"/>
      <w:bookmarkEnd w:id="1108"/>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sub-field (#3) of the LOCAL POSSIBLE DOSAGE multiple (#904) of the DRUG file (#50), PDM defaults to the value entered in the LOCAL 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77777777" w:rsidR="00595E65" w:rsidRPr="002B454D" w:rsidRDefault="00B915CD" w:rsidP="00EA77BC">
      <w:pPr>
        <w:autoSpaceDE w:val="0"/>
        <w:autoSpaceDN w:val="0"/>
        <w:adjustRightInd w:val="0"/>
        <w:spacing w:line="228" w:lineRule="auto"/>
        <w:rPr>
          <w:strike/>
        </w:rPr>
      </w:pPr>
      <w:bookmarkStart w:id="1109" w:name="PA32"/>
      <w:r w:rsidRPr="00B915CD">
        <w:t xml:space="preserve">Patch PSS*1*192 adds new fields EPHARMACY BILLABLE (#84), EPHARMACY BILLABLE (TRICARE) (#85), EPHARMACY BILLABLE (CHAMPVA) (#86) </w:t>
      </w:r>
      <w:bookmarkEnd w:id="1109"/>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60E6A8ED" w14:textId="77777777" w:rsidR="00BE4EE6" w:rsidRPr="00EA77BC" w:rsidRDefault="00BE4EE6"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0" w:name="Page_33"/>
      <w:bookmarkEnd w:id="1110"/>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1" w:name="p033"/>
      <w:bookmarkStart w:id="1112" w:name="_Toc204139893"/>
      <w:bookmarkEnd w:id="1111"/>
      <w:r w:rsidRPr="00EA77BC">
        <w:rPr>
          <w:b/>
        </w:rPr>
        <w:t>DEA Special Handling Code</w:t>
      </w:r>
      <w:bookmarkEnd w:id="1112"/>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Pr="00EA77BC" w:rsidRDefault="008B6C71" w:rsidP="00EA77BC">
      <w:pPr>
        <w:pStyle w:val="Codeexample"/>
      </w:pPr>
      <w:r w:rsidRPr="00EA77BC">
        <w:t>N          NUTRITIONAL SUPPLEMENT</w:t>
      </w: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3" w:name="p034"/>
      <w:bookmarkEnd w:id="1113"/>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60E6A92D" w14:textId="77777777" w:rsidR="00595E65" w:rsidRPr="00EA77BC" w:rsidRDefault="00595E65" w:rsidP="00663CE4">
      <w:pPr>
        <w:numPr>
          <w:ilvl w:val="0"/>
          <w:numId w:val="32"/>
        </w:numPr>
        <w:autoSpaceDE w:val="0"/>
        <w:autoSpaceDN w:val="0"/>
        <w:adjustRightInd w:val="0"/>
        <w:spacing w:before="120"/>
      </w:pPr>
      <w:bookmarkStart w:id="1114" w:name="Page_34"/>
      <w:bookmarkEnd w:id="1114"/>
      <w:r w:rsidRPr="00EA77BC">
        <w:t>If an item is to be billed, then</w:t>
      </w:r>
      <w:r w:rsidR="00EA52A9">
        <w:t xml:space="preserve"> answer </w:t>
      </w:r>
      <w:r w:rsidR="00EA52A9" w:rsidRPr="00EA52A9">
        <w:t>YES to field EPHARMACY BILLABLE (#84) in the DRUG file (#50)</w:t>
      </w:r>
      <w:r w:rsidRPr="00EA77BC">
        <w:t xml:space="preserve">. </w:t>
      </w:r>
    </w:p>
    <w:p w14:paraId="60E6A92E" w14:textId="77777777" w:rsidR="000946F3" w:rsidRDefault="000946F3" w:rsidP="00663CE4">
      <w:pPr>
        <w:numPr>
          <w:ilvl w:val="0"/>
          <w:numId w:val="32"/>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14:paraId="60E6A92F" w14:textId="77777777" w:rsidR="000946F3" w:rsidRDefault="000946F3" w:rsidP="00663CE4">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60E6A930" w14:textId="77777777" w:rsidR="000946F3" w:rsidRDefault="000946F3" w:rsidP="00663CE4">
      <w:pPr>
        <w:numPr>
          <w:ilvl w:val="0"/>
          <w:numId w:val="32"/>
        </w:numPr>
        <w:autoSpaceDE w:val="0"/>
        <w:autoSpaceDN w:val="0"/>
        <w:adjustRightInd w:val="0"/>
        <w:spacing w:before="120"/>
      </w:pPr>
      <w:r>
        <w:t>In the following example, the drug would be billable for a VETERAN, billable for TRICARE and non-billable for CHAMPVA:</w:t>
      </w: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60E6A934" w14:textId="77777777" w:rsidR="00595E65" w:rsidRPr="00EA77BC" w:rsidRDefault="00C51868" w:rsidP="002B454D">
      <w:pPr>
        <w:autoSpaceDE w:val="0"/>
        <w:autoSpaceDN w:val="0"/>
        <w:adjustRightInd w:val="0"/>
        <w:spacing w:before="120" w:line="276" w:lineRule="auto"/>
      </w:pPr>
      <w:r w:rsidRPr="00EA77BC">
        <w:t>.</w:t>
      </w:r>
      <w:r w:rsidR="0076180B">
        <w:rPr>
          <w:noProof/>
          <w:position w:val="-4"/>
        </w:rPr>
        <w:drawing>
          <wp:inline distT="0" distB="0" distL="0" distR="0" wp14:anchorId="60E6DD33" wp14:editId="60E6DD34">
            <wp:extent cx="508000" cy="406400"/>
            <wp:effectExtent l="0" t="0" r="0" b="0"/>
            <wp:docPr id="1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The NDF option, </w:t>
      </w:r>
      <w:r w:rsidR="00595E65" w:rsidRPr="00EA77BC">
        <w:rPr>
          <w:i/>
        </w:rPr>
        <w:t>Rematch/Match Single Drugs</w:t>
      </w:r>
      <w:r w:rsidR="00595E65" w:rsidRPr="00EA77BC">
        <w:t xml:space="preserve">, screens out those items with a DEA, SPECIAL HDLG code of “0”, “I”, or “M”. When sites receive NDF data updates that cause one of these items to be unmatched from NDF, they cannot use the </w:t>
      </w:r>
      <w:r w:rsidR="00595E65" w:rsidRPr="00EA77BC">
        <w:rPr>
          <w:i/>
        </w:rPr>
        <w:t>Rematch/Match Single Drugs</w:t>
      </w:r>
      <w:r w:rsidR="00595E65" w:rsidRPr="00EA77BC">
        <w:t xml:space="preserve"> option to rematch if they have added “0”, “I”, or “M” to drugs like Antiretrovirals, Disulfiram, Naltrexone, or Methadone for maintenance or detox. Sites can either:</w:t>
      </w:r>
    </w:p>
    <w:p w14:paraId="60E6A935" w14:textId="77777777" w:rsidR="00595E65" w:rsidRPr="00EA77BC" w:rsidRDefault="00595E65" w:rsidP="00663CE4">
      <w:pPr>
        <w:numPr>
          <w:ilvl w:val="0"/>
          <w:numId w:val="33"/>
        </w:numPr>
        <w:tabs>
          <w:tab w:val="clear" w:pos="1080"/>
          <w:tab w:val="num" w:pos="1440"/>
        </w:tabs>
        <w:spacing w:before="80"/>
        <w:ind w:left="1440"/>
      </w:pPr>
      <w:r w:rsidRPr="00EA77BC">
        <w:t>Rematch to NDF using another option, or</w:t>
      </w:r>
    </w:p>
    <w:p w14:paraId="60E6A936" w14:textId="77777777" w:rsidR="00595E65" w:rsidRPr="00EA77BC" w:rsidRDefault="00595E65" w:rsidP="00663CE4">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60E6A937" w14:textId="77777777" w:rsidR="00595E65" w:rsidRPr="00EA77BC" w:rsidRDefault="00595E65" w:rsidP="00732461">
      <w:pPr>
        <w:rPr>
          <w:b/>
        </w:rPr>
      </w:pPr>
    </w:p>
    <w:p w14:paraId="60E6A938" w14:textId="77777777" w:rsidR="00595E65" w:rsidRPr="00EA77BC" w:rsidRDefault="00595E65" w:rsidP="00732461">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60E6A939" w14:textId="77777777" w:rsidR="00595E65" w:rsidRPr="00EA77BC" w:rsidRDefault="00595E65" w:rsidP="00732461">
      <w:r w:rsidRPr="00EA77BC">
        <w:t xml:space="preserve">     </w:t>
      </w:r>
      <w:r w:rsidRPr="00EA77BC">
        <w:tab/>
        <w:t>32  NDC BY OUTPATIENT SITE</w:t>
      </w:r>
    </w:p>
    <w:p w14:paraId="60E6A93A" w14:textId="77777777" w:rsidR="00595E65" w:rsidRPr="00EA77BC" w:rsidRDefault="00595E65" w:rsidP="000C5921">
      <w:pPr>
        <w:tabs>
          <w:tab w:val="left" w:pos="1122"/>
        </w:tabs>
        <w:ind w:left="720"/>
      </w:pPr>
      <w:r w:rsidRPr="00EA77BC">
        <w:tab/>
        <w:t>.01 -</w:t>
      </w:r>
      <w:r w:rsidR="00095FCE" w:rsidRPr="00EA77BC">
        <w:t xml:space="preserve"> </w:t>
      </w:r>
      <w:r w:rsidRPr="00EA77BC">
        <w:t xml:space="preserve">OUTPATIENT SITE  </w:t>
      </w:r>
    </w:p>
    <w:p w14:paraId="60E6A93B" w14:textId="77777777" w:rsidR="00595E65" w:rsidRPr="00EA77BC" w:rsidRDefault="00595E65" w:rsidP="000C5921">
      <w:pPr>
        <w:tabs>
          <w:tab w:val="left" w:pos="1122"/>
        </w:tabs>
        <w:ind w:left="720"/>
      </w:pPr>
      <w:r w:rsidRPr="00EA77BC">
        <w:tab/>
        <w:t>1    -</w:t>
      </w:r>
      <w:r w:rsidR="00095FCE" w:rsidRPr="00EA77BC">
        <w:t xml:space="preserve"> </w:t>
      </w:r>
      <w:r w:rsidRPr="00EA77BC">
        <w:t xml:space="preserve">LAST LOCAL NDC        </w:t>
      </w:r>
    </w:p>
    <w:p w14:paraId="60E6A93C" w14:textId="77777777" w:rsidR="00436082" w:rsidRPr="00EA77BC" w:rsidRDefault="00595E65" w:rsidP="000C5921">
      <w:pPr>
        <w:tabs>
          <w:tab w:val="left" w:pos="1122"/>
          <w:tab w:val="center" w:pos="4680"/>
        </w:tabs>
      </w:pPr>
      <w:r w:rsidRPr="00EA77BC">
        <w:t xml:space="preserve">           </w:t>
      </w:r>
      <w:r w:rsidRPr="00EA77BC">
        <w:tab/>
        <w:t>2    -</w:t>
      </w:r>
      <w:r w:rsidR="00095FCE" w:rsidRPr="00EA77BC">
        <w:t xml:space="preserve"> </w:t>
      </w:r>
      <w:r w:rsidRPr="00EA77BC">
        <w:t>LAST CMOP NDC</w:t>
      </w:r>
    </w:p>
    <w:p w14:paraId="60E6A93D" w14:textId="77777777" w:rsidR="00D23034" w:rsidRPr="00EA77BC" w:rsidRDefault="00D23034" w:rsidP="000C5921">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5" w:name="p035"/>
      <w:bookmarkEnd w:id="1115"/>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6" w:name="Page_35"/>
            <w:bookmarkEnd w:id="1116"/>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7" w:name="p036"/>
      <w:bookmarkEnd w:id="1117"/>
      <w:r w:rsidRPr="00EA77BC">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77777777" w:rsidR="00595E65" w:rsidRPr="00EA77BC" w:rsidRDefault="0076180B" w:rsidP="00EA77BC">
      <w:r>
        <w:rPr>
          <w:noProof/>
          <w:position w:val="-4"/>
        </w:rPr>
        <w:drawing>
          <wp:inline distT="0" distB="0" distL="0" distR="0" wp14:anchorId="60E6DD35" wp14:editId="60E6DD36">
            <wp:extent cx="469900" cy="355600"/>
            <wp:effectExtent l="0" t="0" r="0" b="0"/>
            <wp:docPr id="1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18" w:name="Page_37"/>
      <w:bookmarkEnd w:id="1118"/>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19" w:name="p037"/>
      <w:bookmarkEnd w:id="1119"/>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0" w:name="p37"/>
      <w:bookmarkEnd w:id="1120"/>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1" w:name="AA38"/>
      <w:bookmarkEnd w:id="1121"/>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2" w:name="p038"/>
      <w:bookmarkEnd w:id="1122"/>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77777777" w:rsidR="00DA7E44" w:rsidRPr="00EA77BC" w:rsidRDefault="0076180B" w:rsidP="00EA77BC">
      <w:pPr>
        <w:pStyle w:val="BodyText4"/>
        <w:shd w:val="clear" w:color="auto" w:fill="DDDDDD"/>
        <w:ind w:left="360"/>
        <w:rPr>
          <w:rFonts w:ascii="Courier New" w:hAnsi="Courier New" w:cs="Courier New"/>
          <w:b/>
          <w:color w:val="000000"/>
          <w:sz w:val="18"/>
          <w:szCs w:val="18"/>
        </w:rPr>
      </w:pPr>
      <w:r>
        <w:rPr>
          <w:rFonts w:ascii="Courier New" w:hAnsi="Courier New" w:cs="Courier New"/>
          <w:noProof/>
          <w:color w:val="000000"/>
          <w:sz w:val="18"/>
          <w:szCs w:val="18"/>
        </w:rPr>
        <mc:AlternateContent>
          <mc:Choice Requires="wps">
            <w:drawing>
              <wp:anchor distT="0" distB="0" distL="114300" distR="114300" simplePos="0" relativeHeight="251661824" behindDoc="0" locked="0" layoutInCell="1" allowOverlap="1" wp14:anchorId="60E6DD37" wp14:editId="60E6DD38">
                <wp:simplePos x="0" y="0"/>
                <wp:positionH relativeFrom="column">
                  <wp:posOffset>2703830</wp:posOffset>
                </wp:positionH>
                <wp:positionV relativeFrom="paragraph">
                  <wp:posOffset>6350</wp:posOffset>
                </wp:positionV>
                <wp:extent cx="2968625" cy="228600"/>
                <wp:effectExtent l="0" t="0" r="4445" b="3175"/>
                <wp:wrapNone/>
                <wp:docPr id="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241F72" w:rsidRPr="000953CC" w:rsidRDefault="00241F72"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37"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" stroked="f">
                <v:textbox inset="3.6pt,,.72pt">
                  <w:txbxContent>
                    <w:p w14:paraId="60E6DE2A" w14:textId="77777777" w:rsidR="00241F72" w:rsidRPr="000953CC" w:rsidRDefault="00241F72"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3" w:name="p039"/>
      <w:bookmarkEnd w:id="1123"/>
    </w:p>
    <w:p w14:paraId="60E6AA27" w14:textId="77777777" w:rsidR="00DE4E0D" w:rsidRDefault="0076180B" w:rsidP="00EA77BC">
      <w:pPr>
        <w:pStyle w:val="BodyText4"/>
        <w:keepNext w:val="0"/>
        <w:ind w:left="720" w:hanging="720"/>
        <w:rPr>
          <w:position w:val="-4"/>
          <w:sz w:val="24"/>
          <w:szCs w:val="24"/>
        </w:rPr>
      </w:pPr>
      <w:r>
        <w:rPr>
          <w:noProof/>
          <w:position w:val="-4"/>
          <w:sz w:val="24"/>
          <w:szCs w:val="24"/>
        </w:rPr>
        <w:drawing>
          <wp:inline distT="0" distB="0" distL="0" distR="0" wp14:anchorId="60E6DD39" wp14:editId="60E6DD3A">
            <wp:extent cx="469900" cy="355600"/>
            <wp:effectExtent l="0" t="0" r="0" b="0"/>
            <wp:docPr id="1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4" w:name="Page_40"/>
      <w:bookmarkEnd w:id="1124"/>
    </w:p>
    <w:p w14:paraId="60E6AA29" w14:textId="77777777" w:rsidR="0006257E" w:rsidRPr="00B02EE5" w:rsidRDefault="0076180B" w:rsidP="0006257E">
      <w:pPr>
        <w:pStyle w:val="BodyText4"/>
        <w:keepNext w:val="0"/>
        <w:ind w:left="720" w:hanging="720"/>
        <w:rPr>
          <w:position w:val="-4"/>
          <w:sz w:val="24"/>
          <w:szCs w:val="24"/>
        </w:rPr>
      </w:pPr>
      <w:r>
        <w:rPr>
          <w:noProof/>
          <w:position w:val="-4"/>
          <w:sz w:val="24"/>
          <w:szCs w:val="24"/>
        </w:rPr>
        <w:drawing>
          <wp:inline distT="0" distB="0" distL="0" distR="0" wp14:anchorId="60E6DD3B" wp14:editId="60E6DD3C">
            <wp:extent cx="469900" cy="355600"/>
            <wp:effectExtent l="0" t="0" r="0" b="0"/>
            <wp:docPr id="13"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bookmarkStart w:id="1125" w:name="enter_edit_note"/>
      <w:bookmarkEnd w:id="1125"/>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6" w:name="P_189p40"/>
      <w:r w:rsidRPr="00BD5AD6">
        <w:rPr>
          <w:b/>
        </w:rPr>
        <w:t>MAXIMUM</w:t>
      </w:r>
      <w:bookmarkEnd w:id="1126"/>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
        <w:gridCol w:w="1955"/>
        <w:gridCol w:w="1379"/>
        <w:gridCol w:w="4812"/>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7" w:name="Page_41"/>
      <w:bookmarkEnd w:id="1127"/>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28" w:name="p041"/>
      <w:bookmarkEnd w:id="1128"/>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29" w:name="_Toc14665853"/>
      <w:bookmarkStart w:id="1130" w:name="_Toc14666677"/>
      <w:bookmarkStart w:id="1131" w:name="_Toc14667140"/>
      <w:r w:rsidRPr="00EA77BC">
        <w:t xml:space="preserve">Example </w:t>
      </w:r>
      <w:r w:rsidR="00C0174A">
        <w:rPr>
          <w:lang w:val="en-US"/>
        </w:rPr>
        <w:t>3</w:t>
      </w:r>
      <w:r w:rsidRPr="00EA77BC">
        <w:t xml:space="preserve">: </w:t>
      </w:r>
      <w:r w:rsidR="006A73EA" w:rsidRPr="00EA77BC">
        <w:rPr>
          <w:i/>
        </w:rPr>
        <w:t>D</w:t>
      </w:r>
      <w:bookmarkStart w:id="1132" w:name="p040"/>
      <w:bookmarkEnd w:id="1132"/>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29"/>
      <w:bookmarkEnd w:id="1130"/>
      <w:bookmarkEnd w:id="1131"/>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3"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3"/>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4" w:name="p043"/>
      <w:bookmarkEnd w:id="1134"/>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5" w:name="P_189p43"/>
      <w:r w:rsidRPr="00BD5AD6">
        <w:rPr>
          <w:rFonts w:ascii="Courier New" w:hAnsi="Courier New" w:cs="Courier New"/>
          <w:sz w:val="16"/>
          <w:szCs w:val="16"/>
        </w:rPr>
        <w:t xml:space="preserve">MAXIMUM </w:t>
      </w:r>
      <w:bookmarkEnd w:id="1135"/>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6" w:name="p044"/>
      <w:bookmarkEnd w:id="1136"/>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7" w:name="highrisk44"/>
      <w:bookmarkEnd w:id="1137"/>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38" w:name="schedule_type44"/>
      <w:bookmarkStart w:id="1139" w:name="Page_46"/>
      <w:bookmarkEnd w:id="1138"/>
      <w:bookmarkEnd w:id="1139"/>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0" w:name="Page_45"/>
      <w:bookmarkEnd w:id="1140"/>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77777777" w:rsidR="00BC1F08" w:rsidRPr="00EA77BC" w:rsidRDefault="0076180B" w:rsidP="00EA77BC">
      <w:pPr>
        <w:shd w:val="clear" w:color="auto" w:fill="D9D9D9"/>
        <w:ind w:left="374"/>
        <w:rPr>
          <w:rFonts w:ascii="Courier New" w:hAnsi="Courier New" w:cs="Courier New"/>
          <w:sz w:val="16"/>
        </w:rPr>
      </w:pPr>
      <w:r>
        <w:rPr>
          <w:rFonts w:ascii="Courier New" w:hAnsi="Courier New" w:cs="Courier New"/>
          <w:noProof/>
          <w:sz w:val="20"/>
        </w:rPr>
        <mc:AlternateContent>
          <mc:Choice Requires="wps">
            <w:drawing>
              <wp:anchor distT="0" distB="0" distL="114300" distR="114300" simplePos="0" relativeHeight="251667968" behindDoc="0" locked="0" layoutInCell="1" allowOverlap="1" wp14:anchorId="60E6DD3D" wp14:editId="60E6DD3E">
                <wp:simplePos x="0" y="0"/>
                <wp:positionH relativeFrom="column">
                  <wp:posOffset>2673985</wp:posOffset>
                </wp:positionH>
                <wp:positionV relativeFrom="paragraph">
                  <wp:posOffset>88900</wp:posOffset>
                </wp:positionV>
                <wp:extent cx="1828800" cy="685800"/>
                <wp:effectExtent l="6985" t="12700" r="12065" b="6350"/>
                <wp:wrapNone/>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241F72" w:rsidRPr="001C18A6" w:rsidRDefault="00241F72"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3D"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Gift0IsAgAAWgQAAA4AAAAAAAAAAAAAAAAALgIAAGRy&#10;cy9lMm9Eb2MueG1sUEsBAi0AFAAGAAgAAAAhAFAAvLvfAAAACgEAAA8AAAAAAAAAAAAAAAAAhgQA&#10;AGRycy9kb3ducmV2LnhtbFBLBQYAAAAABAAEAPMAAACSBQAAAAA=&#10;">
                <v:textbox>
                  <w:txbxContent>
                    <w:p w14:paraId="60E6DE2B" w14:textId="77777777" w:rsidR="00241F72" w:rsidRPr="001C18A6" w:rsidRDefault="00241F72"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1" w:name="p046"/>
      <w:bookmarkEnd w:id="1141"/>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2"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2"/>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3" w:name="p049"/>
      <w:bookmarkEnd w:id="1143"/>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4" w:name="P_189p49"/>
      <w:r w:rsidRPr="00BD5AD6">
        <w:rPr>
          <w:rFonts w:ascii="Courier New" w:hAnsi="Courier New"/>
          <w:sz w:val="16"/>
        </w:rPr>
        <w:t xml:space="preserve">MAXIMUM </w:t>
      </w:r>
      <w:bookmarkEnd w:id="1144"/>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5" w:name="p048"/>
      <w:bookmarkEnd w:id="1145"/>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77777777" w:rsidR="00595E65" w:rsidRPr="00EA77BC" w:rsidRDefault="0076180B" w:rsidP="001B3F39">
      <w:pPr>
        <w:ind w:left="720" w:hanging="720"/>
      </w:pPr>
      <w:r>
        <w:rPr>
          <w:noProof/>
          <w:position w:val="-4"/>
        </w:rPr>
        <w:drawing>
          <wp:inline distT="0" distB="0" distL="0" distR="0" wp14:anchorId="60E6DD3F" wp14:editId="60E6DD40">
            <wp:extent cx="444500" cy="342900"/>
            <wp:effectExtent l="0" t="0" r="0" b="0"/>
            <wp:docPr id="14"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6" w:name="_Toc14665855"/>
      <w:bookmarkStart w:id="1147" w:name="_Toc14666679"/>
      <w:bookmarkStart w:id="1148" w:name="_Toc14667142"/>
      <w:bookmarkStart w:id="1149"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0"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0"/>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1" w:name="p052"/>
      <w:bookmarkEnd w:id="1151"/>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2"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2"/>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3" w:name="p055"/>
      <w:bookmarkEnd w:id="1153"/>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77777777" w:rsidR="001A03E3" w:rsidRPr="00EA77BC" w:rsidRDefault="0076180B" w:rsidP="00EA77BC">
      <w:pPr>
        <w:pStyle w:val="Codeexample"/>
        <w:keepNext/>
      </w:pPr>
      <w:r>
        <w:rPr>
          <w:noProof/>
        </w:rPr>
        <mc:AlternateContent>
          <mc:Choice Requires="wps">
            <w:drawing>
              <wp:anchor distT="0" distB="0" distL="114300" distR="114300" simplePos="0" relativeHeight="251663872" behindDoc="0" locked="0" layoutInCell="1" allowOverlap="1" wp14:anchorId="60E6DD41" wp14:editId="60E6DD42">
                <wp:simplePos x="0" y="0"/>
                <wp:positionH relativeFrom="column">
                  <wp:posOffset>4829810</wp:posOffset>
                </wp:positionH>
                <wp:positionV relativeFrom="paragraph">
                  <wp:posOffset>36195</wp:posOffset>
                </wp:positionV>
                <wp:extent cx="1068070" cy="1390650"/>
                <wp:effectExtent l="10160" t="7620" r="7620" b="11430"/>
                <wp:wrapNone/>
                <wp:docPr id="6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241F72" w:rsidRPr="00F772CA" w:rsidRDefault="00241F72"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6DD41"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JRLw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">
                <v:textbox>
                  <w:txbxContent>
                    <w:p w14:paraId="60E6DE2C" w14:textId="77777777" w:rsidR="00241F72" w:rsidRPr="00F772CA" w:rsidRDefault="00241F72"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4" w:name="p054"/>
      <w:bookmarkEnd w:id="1154"/>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5" w:name="p056"/>
      <w:bookmarkEnd w:id="1155"/>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6" w:name="p058"/>
      <w:bookmarkEnd w:id="1156"/>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7" w:name="Page_59"/>
      <w:bookmarkEnd w:id="1157"/>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58" w:name="p057"/>
      <w:bookmarkEnd w:id="1158"/>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59" w:name="Page_63"/>
      <w:bookmarkEnd w:id="1159"/>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77777777" w:rsidR="00F866CA" w:rsidRPr="00EA77BC" w:rsidRDefault="0076180B" w:rsidP="00732461">
      <w:pPr>
        <w:ind w:left="810" w:hanging="810"/>
      </w:pPr>
      <w:r>
        <w:rPr>
          <w:noProof/>
          <w:position w:val="-4"/>
        </w:rPr>
        <w:drawing>
          <wp:inline distT="0" distB="0" distL="0" distR="0" wp14:anchorId="60E6DD43" wp14:editId="60E6DD44">
            <wp:extent cx="508000" cy="406400"/>
            <wp:effectExtent l="0" t="0" r="0" b="0"/>
            <wp:docPr id="1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0" w:name="Page_65"/>
      <w:bookmarkEnd w:id="1160"/>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1" w:name="promptforremoval63"/>
      <w:bookmarkEnd w:id="1161"/>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2" w:name="send_drug_update65"/>
      <w:bookmarkEnd w:id="1162"/>
      <w:r w:rsidR="004A3838" w:rsidRPr="00FB1696">
        <w:rPr>
          <w:b/>
        </w:rPr>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3" w:name="send_drug_update2"/>
      <w:bookmarkEnd w:id="1163"/>
      <w:r w:rsidRPr="00FB1696">
        <w:t>The new prompt is displayed when the drug being edited is marked for Unit Dose and/or IV use and at least one active PADE system exists.</w:t>
      </w:r>
      <w:bookmarkStart w:id="1164" w:name="newprompt66"/>
      <w:bookmarkEnd w:id="1164"/>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5" w:name="p066"/>
      <w:bookmarkEnd w:id="1165"/>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6" w:name="p067"/>
      <w:bookmarkEnd w:id="1166"/>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7" w:name="Page_67"/>
      <w:bookmarkEnd w:id="1167"/>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68" w:name="_Order_Check_Management"/>
      <w:bookmarkStart w:id="1169" w:name="p062"/>
      <w:bookmarkStart w:id="1170" w:name="pss_1_227c"/>
      <w:bookmarkStart w:id="1171" w:name="_Toc507400582"/>
      <w:bookmarkStart w:id="1172" w:name="_Toc513535524"/>
      <w:bookmarkStart w:id="1173" w:name="_Ref522201100"/>
      <w:bookmarkStart w:id="1174" w:name="_Toc376874064"/>
      <w:bookmarkStart w:id="1175" w:name="_Toc523224110"/>
      <w:bookmarkEnd w:id="1168"/>
      <w:bookmarkEnd w:id="1169"/>
      <w:bookmarkEnd w:id="1170"/>
      <w:r w:rsidRPr="008F69DF">
        <w:t>Drug File Audits</w:t>
      </w:r>
      <w:bookmarkStart w:id="1176" w:name="pss_1_227a"/>
      <w:bookmarkEnd w:id="1171"/>
      <w:bookmarkEnd w:id="1172"/>
      <w:bookmarkEnd w:id="1173"/>
      <w:bookmarkEnd w:id="1176"/>
      <w:bookmarkEnd w:id="1175"/>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7" w:name="_Toc513535525"/>
      <w:bookmarkStart w:id="1178" w:name="_Toc523224111"/>
      <w:r w:rsidRPr="008F69DF">
        <w:t>Drug File Audit Notification</w:t>
      </w:r>
      <w:bookmarkEnd w:id="1177"/>
      <w:bookmarkEnd w:id="1178"/>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0913E5C"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3F72C6" w:rsidRPr="008F69DF">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79" w:name="_Hlk512374450"/>
      <w:r w:rsidRPr="008F69DF">
        <w:t>The message body indicates “No Audited Changes Made.”</w:t>
      </w:r>
      <w:bookmarkEnd w:id="1179"/>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0" w:name="pss_1_227d"/>
      <w:bookmarkStart w:id="1181" w:name="_Toc513535526"/>
      <w:bookmarkStart w:id="1182" w:name="_Ref522200908"/>
      <w:bookmarkStart w:id="1183" w:name="_Toc523224112"/>
      <w:bookmarkEnd w:id="1180"/>
      <w:r w:rsidRPr="008F69DF">
        <w:t>Drug Price Audit History</w:t>
      </w:r>
      <w:bookmarkEnd w:id="1181"/>
      <w:bookmarkEnd w:id="1182"/>
      <w:bookmarkEnd w:id="1183"/>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4" w:name="_Toc523224113"/>
      <w:r w:rsidRPr="00EA77BC">
        <w:t>Order Check</w:t>
      </w:r>
      <w:r w:rsidR="00595E65" w:rsidRPr="00EA77BC">
        <w:t xml:space="preserve"> Management</w:t>
      </w:r>
      <w:bookmarkEnd w:id="1146"/>
      <w:bookmarkEnd w:id="1147"/>
      <w:bookmarkEnd w:id="1148"/>
      <w:bookmarkEnd w:id="1149"/>
      <w:bookmarkEnd w:id="1174"/>
      <w:bookmarkEnd w:id="1184"/>
    </w:p>
    <w:p w14:paraId="60E6B0E2" w14:textId="77777777" w:rsidR="00595E65" w:rsidRPr="00EA77BC" w:rsidRDefault="00595E65" w:rsidP="00732461">
      <w:pPr>
        <w:pStyle w:val="Heading4"/>
        <w:spacing w:after="0"/>
        <w:ind w:firstLine="720"/>
        <w:rPr>
          <w:caps/>
          <w:sz w:val="28"/>
        </w:rPr>
      </w:pPr>
      <w:bookmarkStart w:id="1185" w:name="_Toc14665856"/>
      <w:bookmarkStart w:id="1186" w:name="_Toc14666680"/>
      <w:r w:rsidRPr="00EA77BC">
        <w:t xml:space="preserve">[PSS </w:t>
      </w:r>
      <w:r w:rsidR="00CD09AE" w:rsidRPr="00EA77BC">
        <w:t>ORDER CHECK</w:t>
      </w:r>
      <w:r w:rsidRPr="00EA77BC">
        <w:t xml:space="preserve"> MANAGEMENT]</w:t>
      </w:r>
      <w:bookmarkEnd w:id="1185"/>
      <w:bookmarkEnd w:id="1186"/>
    </w:p>
    <w:p w14:paraId="60E6B0E3" w14:textId="77777777" w:rsidR="00595E65" w:rsidRPr="00EA77BC" w:rsidRDefault="00595E65" w:rsidP="00732461">
      <w:pPr>
        <w:ind w:firstLine="720"/>
      </w:pPr>
    </w:p>
    <w:p w14:paraId="60E6B0E4" w14:textId="77777777" w:rsidR="006D48E5" w:rsidRPr="00EA77BC" w:rsidRDefault="0076180B" w:rsidP="00732461">
      <w:pPr>
        <w:ind w:left="810" w:hanging="810"/>
        <w:rPr>
          <w:position w:val="-4"/>
        </w:rPr>
      </w:pPr>
      <w:r>
        <w:rPr>
          <w:noProof/>
          <w:position w:val="-4"/>
        </w:rPr>
        <w:drawing>
          <wp:inline distT="0" distB="0" distL="0" distR="0" wp14:anchorId="60E6DD45" wp14:editId="60E6DD46">
            <wp:extent cx="508000" cy="406400"/>
            <wp:effectExtent l="0" t="0" r="0" b="0"/>
            <wp:docPr id="16"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7" w:name="_Toc376874065"/>
      <w:bookmarkStart w:id="1188" w:name="_Toc14665857"/>
      <w:bookmarkStart w:id="1189" w:name="_Toc14666681"/>
      <w:bookmarkStart w:id="1190" w:name="_Toc523224114"/>
      <w:r w:rsidRPr="00EA77BC">
        <w:t>Request Changes to Enhanced Order Check Database</w:t>
      </w:r>
      <w:bookmarkEnd w:id="1187"/>
      <w:bookmarkEnd w:id="1190"/>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88"/>
      <w:bookmarkEnd w:id="1189"/>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77777777" w:rsidR="00CD09AE" w:rsidRPr="00EA77BC" w:rsidRDefault="0076180B" w:rsidP="00EA77BC">
      <w:pPr>
        <w:pStyle w:val="List"/>
        <w:spacing w:after="240"/>
        <w:ind w:left="806" w:hanging="806"/>
      </w:pPr>
      <w:r>
        <w:rPr>
          <w:noProof/>
          <w:position w:val="-4"/>
        </w:rPr>
        <w:drawing>
          <wp:inline distT="0" distB="0" distL="0" distR="0" wp14:anchorId="60E6DD47" wp14:editId="60E6DD48">
            <wp:extent cx="508000" cy="406400"/>
            <wp:effectExtent l="0" t="0" r="0" b="0"/>
            <wp:docPr id="17"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1" w:name="p063"/>
      <w:bookmarkEnd w:id="1191"/>
    </w:p>
    <w:p w14:paraId="60E6B0F6" w14:textId="77777777" w:rsidR="00CD09AE" w:rsidRPr="00EA77BC" w:rsidRDefault="0076180B" w:rsidP="000C5921">
      <w:pPr>
        <w:pStyle w:val="Body"/>
        <w:spacing w:before="0" w:after="0"/>
        <w:ind w:left="810" w:hanging="810"/>
      </w:pPr>
      <w:r>
        <w:rPr>
          <w:noProof/>
          <w:position w:val="-4"/>
        </w:rPr>
        <w:drawing>
          <wp:inline distT="0" distB="0" distL="0" distR="0" wp14:anchorId="60E6DD49" wp14:editId="60E6DD4A">
            <wp:extent cx="508000" cy="406400"/>
            <wp:effectExtent l="0" t="0" r="0" b="0"/>
            <wp:docPr id="18"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2" w:name="_Toc14665858"/>
      <w:bookmarkStart w:id="1193" w:name="_Toc14666682"/>
      <w:bookmarkStart w:id="1194"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2"/>
    <w:bookmarkEnd w:id="1193"/>
    <w:bookmarkEnd w:id="1194"/>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5" w:name="_Toc14667146"/>
      <w:bookmarkStart w:id="1196" w:name="_Toc219451837"/>
      <w:bookmarkStart w:id="1197" w:name="_Toc376874066"/>
      <w:bookmarkStart w:id="1198" w:name="_Toc14665860"/>
      <w:bookmarkStart w:id="1199" w:name="_Toc14666684"/>
      <w:bookmarkStart w:id="1200" w:name="_Toc523224115"/>
      <w:r w:rsidRPr="00EA77BC">
        <w:t>Report of Locally Entered Interactions</w:t>
      </w:r>
      <w:bookmarkEnd w:id="1195"/>
      <w:bookmarkEnd w:id="1196"/>
      <w:bookmarkEnd w:id="1197"/>
      <w:bookmarkEnd w:id="1200"/>
    </w:p>
    <w:p w14:paraId="60E6B1C9" w14:textId="77777777" w:rsidR="00595E65" w:rsidRPr="00EA77BC" w:rsidRDefault="00595E65" w:rsidP="00EA77BC">
      <w:pPr>
        <w:pStyle w:val="Heading4"/>
        <w:spacing w:after="0"/>
        <w:ind w:firstLine="720"/>
        <w:rPr>
          <w:sz w:val="28"/>
        </w:rPr>
      </w:pPr>
      <w:r w:rsidRPr="00EA77BC">
        <w:t>[PSS REPORT LOCAL INTERACTIONS]</w:t>
      </w:r>
      <w:bookmarkEnd w:id="1198"/>
      <w:bookmarkEnd w:id="1199"/>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1" w:name="_Toc14665861"/>
      <w:bookmarkStart w:id="1202" w:name="_Toc14666685"/>
      <w:bookmarkStart w:id="1203"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1"/>
    <w:bookmarkEnd w:id="1202"/>
    <w:bookmarkEnd w:id="1203"/>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4" w:name="_Toc14665862"/>
      <w:bookmarkStart w:id="1205" w:name="_Toc14666686"/>
      <w:bookmarkStart w:id="1206" w:name="_Toc14667148"/>
      <w:bookmarkStart w:id="1207" w:name="_Toc219451838"/>
      <w:bookmarkStart w:id="1208" w:name="_Toc376874067"/>
      <w:bookmarkStart w:id="1209" w:name="_Toc523224116"/>
      <w:r w:rsidRPr="00EA77BC">
        <w:t>Electrolyte File (IV)</w:t>
      </w:r>
      <w:bookmarkEnd w:id="1204"/>
      <w:bookmarkEnd w:id="1205"/>
      <w:bookmarkEnd w:id="1206"/>
      <w:bookmarkEnd w:id="1207"/>
      <w:bookmarkEnd w:id="1208"/>
      <w:bookmarkEnd w:id="1209"/>
      <w:r w:rsidRPr="00EA77BC">
        <w:t xml:space="preserve"> </w:t>
      </w:r>
    </w:p>
    <w:p w14:paraId="60E6B1E9" w14:textId="77777777" w:rsidR="00595E65" w:rsidRPr="00EA77BC" w:rsidRDefault="00595E65" w:rsidP="00732461">
      <w:pPr>
        <w:pStyle w:val="Heading4"/>
        <w:spacing w:after="0"/>
        <w:ind w:firstLine="720"/>
        <w:rPr>
          <w:sz w:val="28"/>
        </w:rPr>
      </w:pPr>
      <w:bookmarkStart w:id="1210" w:name="_Toc14665863"/>
      <w:bookmarkStart w:id="1211" w:name="_Toc14666687"/>
      <w:r w:rsidRPr="00EA77BC">
        <w:t>[PSSJI ELECTROLYTE FILE]</w:t>
      </w:r>
      <w:bookmarkEnd w:id="1210"/>
      <w:bookmarkEnd w:id="1211"/>
    </w:p>
    <w:p w14:paraId="60E6B1EA" w14:textId="77777777" w:rsidR="00595E65" w:rsidRPr="00EA77BC" w:rsidRDefault="00595E65" w:rsidP="00732461"/>
    <w:p w14:paraId="60E6B1EB" w14:textId="77777777" w:rsidR="00595E65" w:rsidRPr="00EA77BC" w:rsidRDefault="00595E65" w:rsidP="00732461">
      <w:bookmarkStart w:id="1212" w:name="_Toc14665864"/>
      <w:bookmarkStart w:id="1213" w:name="_Toc14666688"/>
      <w:bookmarkStart w:id="1214"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2"/>
      <w:bookmarkEnd w:id="1213"/>
      <w:bookmarkEnd w:id="1214"/>
    </w:p>
    <w:p w14:paraId="60E6B1EC" w14:textId="77777777" w:rsidR="00EA4CF2" w:rsidRPr="00EA77BC" w:rsidRDefault="00EA4CF2" w:rsidP="000C5921">
      <w:bookmarkStart w:id="1215" w:name="Page_72"/>
      <w:bookmarkEnd w:id="1215"/>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6" w:name="_Toc14665866"/>
      <w:bookmarkStart w:id="1217" w:name="_Toc14666690"/>
      <w:bookmarkStart w:id="1218" w:name="_Toc14667151"/>
      <w:bookmarkStart w:id="1219" w:name="_Toc219451839"/>
    </w:p>
    <w:p w14:paraId="60E6B1FF" w14:textId="77777777" w:rsidR="00595E65" w:rsidRPr="00EA77BC" w:rsidRDefault="00595E65" w:rsidP="00BE0DEF">
      <w:pPr>
        <w:pStyle w:val="Heading1"/>
        <w:numPr>
          <w:ilvl w:val="0"/>
          <w:numId w:val="45"/>
        </w:numPr>
      </w:pPr>
      <w:bookmarkStart w:id="1220" w:name="_Toc376874068"/>
      <w:bookmarkStart w:id="1221" w:name="_Toc523224117"/>
      <w:r w:rsidRPr="00EA77BC">
        <w:t>Lookup into Dispense Drug File</w:t>
      </w:r>
      <w:bookmarkEnd w:id="1216"/>
      <w:bookmarkEnd w:id="1217"/>
      <w:bookmarkEnd w:id="1218"/>
      <w:bookmarkEnd w:id="1219"/>
      <w:bookmarkEnd w:id="1220"/>
      <w:bookmarkEnd w:id="1221"/>
    </w:p>
    <w:p w14:paraId="60E6B200" w14:textId="77777777" w:rsidR="00595E65" w:rsidRPr="00EA77BC" w:rsidRDefault="00595E65" w:rsidP="00732461">
      <w:pPr>
        <w:pStyle w:val="Heading4"/>
        <w:spacing w:after="0"/>
        <w:ind w:firstLine="720"/>
        <w:rPr>
          <w:caps/>
          <w:sz w:val="28"/>
        </w:rPr>
      </w:pPr>
      <w:bookmarkStart w:id="1222" w:name="_Toc14665867"/>
      <w:bookmarkStart w:id="1223" w:name="_Toc14666691"/>
      <w:r w:rsidRPr="00EA77BC">
        <w:t>[PSS LOOK]</w:t>
      </w:r>
      <w:bookmarkEnd w:id="1222"/>
      <w:bookmarkEnd w:id="1223"/>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4" w:name="AA69"/>
      <w:r w:rsidR="006B733E">
        <w:t xml:space="preserve">. </w:t>
      </w:r>
      <w:r w:rsidR="006B733E" w:rsidRPr="006B733E">
        <w:t>Patch PSS*1*192 adds EPHARMACY BILLABLE (#84), EPHARMACY BILLABLE (TRICARE) (#85), EPHARMACY BILLABLE (CHAMPVA) (#86), and SENSITIVE DIAGNOSIS DRUG (#87)</w:t>
      </w:r>
      <w:bookmarkEnd w:id="1224"/>
      <w:r w:rsidR="007C6048" w:rsidRPr="00EA77BC">
        <w:t>.</w:t>
      </w:r>
      <w:r w:rsidR="00AA31A4">
        <w:t xml:space="preserve"> </w:t>
      </w:r>
      <w:bookmarkStart w:id="1225" w:name="p073"/>
      <w:bookmarkEnd w:id="1225"/>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6" w:name="pss_1_227b"/>
      <w:bookmarkEnd w:id="1226"/>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7" w:name="_Toc14665868"/>
      <w:bookmarkStart w:id="1228" w:name="_Toc14666692"/>
      <w:bookmarkStart w:id="1229" w:name="_Toc14667152"/>
      <w:r w:rsidRPr="007E1E36">
        <w:t xml:space="preserve">Example 1: </w:t>
      </w:r>
      <w:r w:rsidRPr="007E1E36">
        <w:rPr>
          <w:i/>
        </w:rPr>
        <w:t>Lookup into Dispense Drug File</w:t>
      </w:r>
      <w:r w:rsidRPr="007E1E36">
        <w:t xml:space="preserve"> [PSS LOOK] Option</w:t>
      </w:r>
      <w:bookmarkEnd w:id="1227"/>
      <w:bookmarkEnd w:id="1228"/>
      <w:bookmarkEnd w:id="1229"/>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UNITS/ORDER UNIT: 5            PRICE/DISPENSE UNIT:       0.2900</w:t>
      </w:r>
    </w:p>
    <w:p w14:paraId="60E6B22B" w14:textId="77777777" w:rsidR="00851FCA" w:rsidRPr="008F69DF" w:rsidRDefault="00851FCA" w:rsidP="00851FCA">
      <w:pPr>
        <w:pStyle w:val="Codeexample"/>
      </w:pPr>
      <w:bookmarkStart w:id="1230"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0"/>
      <w:r w:rsidRPr="007E1E36">
        <w:rPr>
          <w:rFonts w:ascii="Courier New" w:hAnsi="Courier New" w:cs="Courier New"/>
          <w:sz w:val="16"/>
        </w:rPr>
        <w:t>AXIMUM DAYS SUPPLY:</w:t>
      </w:r>
    </w:p>
    <w:p w14:paraId="60E6B22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1" w:name="p074"/>
      <w:bookmarkEnd w:id="1231"/>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2" w:name="_Toc14665869"/>
      <w:bookmarkStart w:id="1233" w:name="_Toc14666693"/>
      <w:bookmarkStart w:id="1234" w:name="_Toc14667153"/>
    </w:p>
    <w:p w14:paraId="60E6B245" w14:textId="77777777" w:rsidR="00851FCA" w:rsidRPr="007E1E36" w:rsidRDefault="00851FCA" w:rsidP="00851FCA">
      <w:pPr>
        <w:pStyle w:val="ExampleHeading"/>
      </w:pPr>
      <w:r w:rsidRPr="007E1E36">
        <w:t xml:space="preserve">Example 2: </w:t>
      </w:r>
      <w:bookmarkStart w:id="1235" w:name="p068"/>
      <w:bookmarkEnd w:id="1235"/>
      <w:r w:rsidRPr="007E1E36">
        <w:rPr>
          <w:i/>
        </w:rPr>
        <w:t>Lookup into Dispense Drug File</w:t>
      </w:r>
      <w:r w:rsidRPr="007E1E36">
        <w:t xml:space="preserve"> [PSS LOOK] Option</w:t>
      </w:r>
      <w:bookmarkEnd w:id="1232"/>
      <w:bookmarkEnd w:id="1233"/>
      <w:bookmarkEnd w:id="1234"/>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6"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6"/>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37" w:name="p069"/>
      <w:bookmarkEnd w:id="1237"/>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38" w:name="_Toc219451840"/>
      <w:bookmarkStart w:id="1239" w:name="_Toc14665870"/>
      <w:bookmarkStart w:id="1240" w:name="_Toc14666694"/>
      <w:bookmarkStart w:id="1241"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2" w:name="p075"/>
      <w:bookmarkEnd w:id="1242"/>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3" w:name="p076"/>
      <w:bookmarkStart w:id="1244" w:name="p077"/>
      <w:bookmarkEnd w:id="1243"/>
      <w:bookmarkEnd w:id="1244"/>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5" w:name="_Medication_Instruction_Management"/>
      <w:bookmarkStart w:id="1246" w:name="_Toc376874069"/>
      <w:bookmarkStart w:id="1247" w:name="_Toc523224118"/>
      <w:bookmarkEnd w:id="1245"/>
      <w:r w:rsidRPr="00EA77BC">
        <w:t xml:space="preserve">Medication Instruction </w:t>
      </w:r>
      <w:r w:rsidR="0061069D" w:rsidRPr="00EA77BC">
        <w:t>Management</w:t>
      </w:r>
      <w:bookmarkEnd w:id="1238"/>
      <w:bookmarkEnd w:id="1246"/>
      <w:bookmarkEnd w:id="1247"/>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48" w:name="Page_76"/>
      <w:bookmarkStart w:id="1249" w:name="_Toc219451841"/>
      <w:bookmarkStart w:id="1250" w:name="_Toc376874070"/>
      <w:bookmarkStart w:id="1251" w:name="_Toc523224119"/>
      <w:bookmarkEnd w:id="1248"/>
      <w:r w:rsidRPr="00EA77BC">
        <w:t>Medication Instruction File Add/Edit</w:t>
      </w:r>
      <w:bookmarkEnd w:id="1239"/>
      <w:bookmarkEnd w:id="1240"/>
      <w:bookmarkEnd w:id="1241"/>
      <w:bookmarkEnd w:id="1249"/>
      <w:bookmarkEnd w:id="1250"/>
      <w:bookmarkEnd w:id="1251"/>
    </w:p>
    <w:p w14:paraId="60E6B2DF" w14:textId="77777777" w:rsidR="00595E65" w:rsidRPr="00EA77BC" w:rsidRDefault="00595E65" w:rsidP="00EA77BC">
      <w:pPr>
        <w:pStyle w:val="Heading4"/>
        <w:spacing w:after="0"/>
        <w:ind w:firstLine="900"/>
        <w:rPr>
          <w:caps/>
          <w:sz w:val="28"/>
        </w:rPr>
      </w:pPr>
      <w:bookmarkStart w:id="1252" w:name="_Toc14665871"/>
      <w:bookmarkStart w:id="1253" w:name="_Toc14666695"/>
      <w:r w:rsidRPr="00EA77BC">
        <w:t>[PSSJU MI]</w:t>
      </w:r>
      <w:bookmarkEnd w:id="1252"/>
      <w:bookmarkEnd w:id="1253"/>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4" w:name="Page_77"/>
      <w:bookmarkEnd w:id="1254"/>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5" w:name="p080"/>
      <w:r w:rsidRPr="008237FC">
        <w:rPr>
          <w:rFonts w:ascii="Courier New" w:hAnsi="Courier New" w:cs="Courier New"/>
          <w:sz w:val="16"/>
          <w:szCs w:val="16"/>
        </w:rPr>
        <w:t xml:space="preserve">X#D </w:t>
      </w:r>
      <w:bookmarkEnd w:id="1255"/>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A notification is displayed and the action is blocked when a user attempts to edit a medication instruction name to match an existing old med instruction name in the MEDICATION 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6" w:name="p070"/>
      <w:bookmarkStart w:id="1257" w:name="_Toc376852549"/>
      <w:bookmarkStart w:id="1258" w:name="_Toc376868402"/>
      <w:bookmarkStart w:id="1259" w:name="_Toc376873692"/>
      <w:bookmarkStart w:id="1260" w:name="_Toc376852550"/>
      <w:bookmarkStart w:id="1261" w:name="_Toc376868403"/>
      <w:bookmarkStart w:id="1262" w:name="_Toc376873693"/>
      <w:bookmarkStart w:id="1263" w:name="_Toc376875208"/>
      <w:bookmarkStart w:id="1264" w:name="_Toc376875736"/>
      <w:bookmarkStart w:id="1265" w:name="_Toc376935106"/>
      <w:bookmarkStart w:id="1266" w:name="_Toc376936405"/>
      <w:bookmarkStart w:id="1267" w:name="_Toc376852553"/>
      <w:bookmarkStart w:id="1268" w:name="_Toc376868406"/>
      <w:bookmarkStart w:id="1269" w:name="_Toc376873696"/>
      <w:bookmarkStart w:id="1270" w:name="_Toc376875211"/>
      <w:bookmarkStart w:id="1271" w:name="_Toc376875739"/>
      <w:bookmarkStart w:id="1272" w:name="_Toc376935109"/>
      <w:bookmarkStart w:id="1273" w:name="_Toc376936408"/>
      <w:bookmarkStart w:id="1274" w:name="_Toc376852555"/>
      <w:bookmarkStart w:id="1275" w:name="_Toc376868408"/>
      <w:bookmarkStart w:id="1276" w:name="_Toc376873698"/>
      <w:bookmarkStart w:id="1277" w:name="_Toc376875213"/>
      <w:bookmarkStart w:id="1278" w:name="_Toc376875741"/>
      <w:bookmarkStart w:id="1279" w:name="_Toc376935111"/>
      <w:bookmarkStart w:id="1280" w:name="_Toc376936410"/>
      <w:bookmarkStart w:id="1281" w:name="_Toc376852563"/>
      <w:bookmarkStart w:id="1282" w:name="_Toc376868416"/>
      <w:bookmarkStart w:id="1283" w:name="_Toc376873706"/>
      <w:bookmarkStart w:id="1284" w:name="_Toc218940270"/>
      <w:bookmarkStart w:id="1285" w:name="_Toc219444378"/>
      <w:bookmarkStart w:id="1286" w:name="_Toc219445563"/>
      <w:bookmarkStart w:id="1287" w:name="_Toc219446101"/>
      <w:bookmarkStart w:id="1288" w:name="_Toc219451842"/>
      <w:bookmarkStart w:id="1289" w:name="_Toc219452537"/>
      <w:bookmarkStart w:id="1290" w:name="_Toc219453232"/>
      <w:bookmarkStart w:id="1291" w:name="_Toc219455559"/>
      <w:bookmarkStart w:id="1292" w:name="_Toc376852564"/>
      <w:bookmarkStart w:id="1293" w:name="_Toc376868417"/>
      <w:bookmarkStart w:id="1294" w:name="_Toc376873707"/>
      <w:bookmarkStart w:id="1295" w:name="_Toc376875222"/>
      <w:bookmarkStart w:id="1296" w:name="_Toc376875750"/>
      <w:bookmarkStart w:id="1297" w:name="_Toc376935120"/>
      <w:bookmarkStart w:id="1298" w:name="_Toc376936419"/>
      <w:bookmarkStart w:id="1299" w:name="_Medication_Instruction_File"/>
      <w:bookmarkStart w:id="1300" w:name="Page_79"/>
      <w:bookmarkStart w:id="1301" w:name="Page_82"/>
      <w:bookmarkStart w:id="1302" w:name="_Toc217032724"/>
      <w:bookmarkStart w:id="1303" w:name="_Toc219451843"/>
      <w:bookmarkStart w:id="1304" w:name="Medication_Instruction_File_Rpt"/>
      <w:bookmarkStart w:id="1305" w:name="_Toc376874071"/>
      <w:bookmarkStart w:id="1306" w:name="_Toc523224120"/>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r w:rsidRPr="00EA77BC">
        <w:t>1.7.2</w:t>
      </w:r>
      <w:r w:rsidRPr="00EA77BC">
        <w:tab/>
      </w:r>
      <w:r w:rsidR="00AC6AB1" w:rsidRPr="00EA77BC">
        <w:t>Medication Instruction File Report</w:t>
      </w:r>
      <w:bookmarkEnd w:id="1302"/>
      <w:bookmarkEnd w:id="1303"/>
      <w:bookmarkEnd w:id="1304"/>
      <w:bookmarkEnd w:id="1305"/>
      <w:bookmarkEnd w:id="1306"/>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07"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07"/>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08" w:name="p083"/>
      <w:r w:rsidRPr="00EA77BC">
        <w:t>PLURAL</w:t>
      </w:r>
      <w:bookmarkEnd w:id="1308"/>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09" w:name="p084"/>
      <w:r w:rsidRPr="00EA77BC">
        <w:t xml:space="preserve">SYNONYM: </w:t>
      </w:r>
      <w:bookmarkEnd w:id="1309"/>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0" w:name="p085"/>
      <w:r w:rsidRPr="00EA77BC">
        <w:t xml:space="preserve">Example 3:  </w:t>
      </w:r>
      <w:bookmarkEnd w:id="1310"/>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1" w:name="_Toc219451844"/>
      <w:bookmarkStart w:id="1312" w:name="_Toc14665882"/>
      <w:bookmarkStart w:id="1313" w:name="_Toc14666706"/>
      <w:bookmarkStart w:id="1314" w:name="_Toc14667165"/>
    </w:p>
    <w:p w14:paraId="60E6B4EB" w14:textId="77777777" w:rsidR="00EA23D9" w:rsidRPr="00EA77BC" w:rsidRDefault="00EA23D9" w:rsidP="007260F8">
      <w:pPr>
        <w:pStyle w:val="Heading1"/>
        <w:numPr>
          <w:ilvl w:val="0"/>
          <w:numId w:val="45"/>
        </w:numPr>
      </w:pPr>
      <w:bookmarkStart w:id="1315" w:name="_Medication_Routes_Management"/>
      <w:bookmarkStart w:id="1316" w:name="Page_85"/>
      <w:bookmarkStart w:id="1317" w:name="_Toc376874072"/>
      <w:bookmarkStart w:id="1318" w:name="_Toc523224121"/>
      <w:bookmarkEnd w:id="1315"/>
      <w:bookmarkEnd w:id="1316"/>
      <w:r w:rsidRPr="00EA77BC">
        <w:t>Me</w:t>
      </w:r>
      <w:bookmarkStart w:id="1319" w:name="p072"/>
      <w:bookmarkEnd w:id="1319"/>
      <w:r w:rsidRPr="00EA77BC">
        <w:t>dication Routes Management</w:t>
      </w:r>
      <w:bookmarkEnd w:id="1311"/>
      <w:bookmarkEnd w:id="1317"/>
      <w:bookmarkEnd w:id="1318"/>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0" w:name="_Toc219451845"/>
      <w:bookmarkStart w:id="1321" w:name="_Toc376874073"/>
      <w:bookmarkStart w:id="1322" w:name="_Toc523224122"/>
      <w:r w:rsidRPr="00EA77BC">
        <w:t>Medication Route File Enter/Edit</w:t>
      </w:r>
      <w:bookmarkEnd w:id="1312"/>
      <w:bookmarkEnd w:id="1313"/>
      <w:bookmarkEnd w:id="1314"/>
      <w:bookmarkEnd w:id="1320"/>
      <w:bookmarkEnd w:id="1321"/>
      <w:bookmarkEnd w:id="1322"/>
    </w:p>
    <w:p w14:paraId="60E6B4F1" w14:textId="77777777" w:rsidR="00595E65" w:rsidRPr="00EA77BC" w:rsidRDefault="00595E65" w:rsidP="000C5921">
      <w:pPr>
        <w:pStyle w:val="Heading4"/>
        <w:spacing w:after="0"/>
        <w:ind w:firstLine="720"/>
        <w:rPr>
          <w:sz w:val="28"/>
        </w:rPr>
      </w:pPr>
      <w:bookmarkStart w:id="1323" w:name="_Toc14665883"/>
      <w:bookmarkStart w:id="1324" w:name="_Toc14666707"/>
      <w:r w:rsidRPr="00EA77BC">
        <w:t>[PSS MEDICATION ROUTES EDIT]</w:t>
      </w:r>
      <w:bookmarkEnd w:id="1323"/>
      <w:bookmarkEnd w:id="1324"/>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the system will not display default values for 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5" w:name="_Medication_Route_Mapping"/>
      <w:bookmarkStart w:id="1326" w:name="_Toc219451846"/>
      <w:bookmarkStart w:id="1327" w:name="_Toc523224123"/>
      <w:bookmarkEnd w:id="1325"/>
      <w:r w:rsidRPr="00EA77BC">
        <w:t>Medication Route Mapping Report</w:t>
      </w:r>
      <w:bookmarkEnd w:id="1326"/>
      <w:bookmarkEnd w:id="1327"/>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28" w:name="Page_88"/>
      <w:bookmarkEnd w:id="1328"/>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29"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0" w:name="_Medication_Route_Mapping_1"/>
      <w:bookmarkStart w:id="1331" w:name="_Toc376874074"/>
      <w:bookmarkStart w:id="1332" w:name="_Toc523224124"/>
      <w:bookmarkEnd w:id="1330"/>
      <w:r w:rsidRPr="00EA77BC">
        <w:t>Medication Route Mapping History Report</w:t>
      </w:r>
      <w:bookmarkEnd w:id="1329"/>
      <w:bookmarkEnd w:id="1331"/>
      <w:bookmarkEnd w:id="1332"/>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3" w:name="Page_90"/>
      <w:bookmarkEnd w:id="1333"/>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77777777" w:rsidR="006A418F" w:rsidRPr="00EA77BC" w:rsidRDefault="0076180B" w:rsidP="000128D8">
      <w:pPr>
        <w:pStyle w:val="Codeexample"/>
      </w:pPr>
      <w:r>
        <w:rPr>
          <w:noProof/>
        </w:rPr>
        <mc:AlternateContent>
          <mc:Choice Requires="wps">
            <w:drawing>
              <wp:anchor distT="0" distB="0" distL="114300" distR="114300" simplePos="0" relativeHeight="251647488" behindDoc="0" locked="0" layoutInCell="1" allowOverlap="1" wp14:anchorId="60E6DD4B" wp14:editId="60E6DD4C">
                <wp:simplePos x="0" y="0"/>
                <wp:positionH relativeFrom="column">
                  <wp:posOffset>3893820</wp:posOffset>
                </wp:positionH>
                <wp:positionV relativeFrom="paragraph">
                  <wp:posOffset>45720</wp:posOffset>
                </wp:positionV>
                <wp:extent cx="1074420" cy="609600"/>
                <wp:effectExtent l="7620" t="7620" r="13335" b="11430"/>
                <wp:wrapNone/>
                <wp:docPr id="6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6DD4B"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">
                <v:textbox>
                  <w:txbxContent>
                    <w:p w14:paraId="60E6DE2D"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49536" behindDoc="0" locked="0" layoutInCell="1" allowOverlap="1" wp14:anchorId="60E6DD4D" wp14:editId="60E6DD4E">
                <wp:simplePos x="0" y="0"/>
                <wp:positionH relativeFrom="column">
                  <wp:posOffset>3076575</wp:posOffset>
                </wp:positionH>
                <wp:positionV relativeFrom="paragraph">
                  <wp:posOffset>82550</wp:posOffset>
                </wp:positionV>
                <wp:extent cx="817245" cy="635"/>
                <wp:effectExtent l="19050" t="53975" r="11430" b="59690"/>
                <wp:wrapNone/>
                <wp:docPr id="6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D1A52E"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WlPQIAAGo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OvBFpT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60E6DD4F" wp14:editId="60E6DD50">
                <wp:simplePos x="0" y="0"/>
                <wp:positionH relativeFrom="column">
                  <wp:posOffset>2964180</wp:posOffset>
                </wp:positionH>
                <wp:positionV relativeFrom="paragraph">
                  <wp:posOffset>33655</wp:posOffset>
                </wp:positionV>
                <wp:extent cx="0" cy="144145"/>
                <wp:effectExtent l="11430" t="5080" r="7620" b="12700"/>
                <wp:wrapNone/>
                <wp:docPr id="6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E41ED" id="AutoShape 86" o:spid="_x0000_s1026" type="#_x0000_t32" style="position:absolute;margin-left:233.4pt;margin-top:2.65pt;width:0;height:1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"/>
            </w:pict>
          </mc:Fallback>
        </mc:AlternateContent>
      </w:r>
      <w:r>
        <w:rPr>
          <w:noProof/>
        </w:rPr>
        <mc:AlternateContent>
          <mc:Choice Requires="wps">
            <w:drawing>
              <wp:anchor distT="0" distB="0" distL="114300" distR="114300" simplePos="0" relativeHeight="251650560" behindDoc="0" locked="0" layoutInCell="1" allowOverlap="1" wp14:anchorId="60E6DD51" wp14:editId="60E6DD52">
                <wp:simplePos x="0" y="0"/>
                <wp:positionH relativeFrom="column">
                  <wp:posOffset>2049780</wp:posOffset>
                </wp:positionH>
                <wp:positionV relativeFrom="paragraph">
                  <wp:posOffset>33020</wp:posOffset>
                </wp:positionV>
                <wp:extent cx="914400" cy="635"/>
                <wp:effectExtent l="11430" t="13970" r="7620" b="13970"/>
                <wp:wrapNone/>
                <wp:docPr id="6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77C16"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"/>
            </w:pict>
          </mc:Fallback>
        </mc:AlternateContent>
      </w:r>
      <w:r w:rsidR="006A418F" w:rsidRPr="00EA77BC">
        <w:t xml:space="preserve">         </w:t>
      </w:r>
      <w:r w:rsidR="006A418F" w:rsidRPr="00EA77BC">
        <w:rPr>
          <w:b/>
        </w:rPr>
        <w:t>Old Value: ORAL</w:t>
      </w:r>
    </w:p>
    <w:p w14:paraId="60E6B5E1"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3632" behindDoc="0" locked="0" layoutInCell="1" allowOverlap="1" wp14:anchorId="60E6DD53" wp14:editId="60E6DD54">
                <wp:simplePos x="0" y="0"/>
                <wp:positionH relativeFrom="column">
                  <wp:posOffset>2522220</wp:posOffset>
                </wp:positionH>
                <wp:positionV relativeFrom="paragraph">
                  <wp:posOffset>61595</wp:posOffset>
                </wp:positionV>
                <wp:extent cx="441960" cy="635"/>
                <wp:effectExtent l="17145" t="52070" r="7620" b="6159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49441"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9PQ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60E6DD55" wp14:editId="60E6DD56">
                <wp:simplePos x="0" y="0"/>
                <wp:positionH relativeFrom="column">
                  <wp:posOffset>2796540</wp:posOffset>
                </wp:positionH>
                <wp:positionV relativeFrom="paragraph">
                  <wp:posOffset>60960</wp:posOffset>
                </wp:positionV>
                <wp:extent cx="0" cy="0"/>
                <wp:effectExtent l="5715" t="13335" r="13335" b="5715"/>
                <wp:wrapNone/>
                <wp:docPr id="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B12EF" id="AutoShape 87" o:spid="_x0000_s1026" type="#_x0000_t32" style="position:absolute;margin-left:220.2pt;margin-top:4.8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wJ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K8SDCS&#10;pIMZPR2dCqnR8sE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FIGMCR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77777777" w:rsidR="006A418F" w:rsidRPr="00EA77BC" w:rsidRDefault="0076180B" w:rsidP="00EA77BC">
      <w:pPr>
        <w:pStyle w:val="Codeexample"/>
      </w:pPr>
      <w:r>
        <w:rPr>
          <w:noProof/>
        </w:rPr>
        <mc:AlternateContent>
          <mc:Choice Requires="wps">
            <w:drawing>
              <wp:anchor distT="0" distB="0" distL="114300" distR="114300" simplePos="0" relativeHeight="251648512" behindDoc="0" locked="0" layoutInCell="1" allowOverlap="1" wp14:anchorId="60E6DD57" wp14:editId="60E6DD58">
                <wp:simplePos x="0" y="0"/>
                <wp:positionH relativeFrom="column">
                  <wp:posOffset>4251960</wp:posOffset>
                </wp:positionH>
                <wp:positionV relativeFrom="paragraph">
                  <wp:posOffset>43815</wp:posOffset>
                </wp:positionV>
                <wp:extent cx="1554480" cy="520065"/>
                <wp:effectExtent l="13335" t="5715" r="13335" b="7620"/>
                <wp:wrapNone/>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DD57"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Al8s71KwIAAFkEAAAOAAAAAAAAAAAAAAAAAC4CAABkcnMv&#10;ZTJvRG9jLnhtbFBLAQItABQABgAIAAAAIQAVxTa63gAAAAgBAAAPAAAAAAAAAAAAAAAAAIUEAABk&#10;cnMvZG93bnJldi54bWxQSwUGAAAAAAQABADzAAAAkAUAAAAA&#10;">
                <v:textbox>
                  <w:txbxContent>
                    <w:p w14:paraId="60E6DE2E"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77777777" w:rsidR="006A418F" w:rsidRPr="00EA77BC" w:rsidRDefault="0076180B" w:rsidP="00EA77BC">
      <w:pPr>
        <w:pStyle w:val="Codeexample"/>
        <w:rPr>
          <w:b/>
        </w:rPr>
      </w:pPr>
      <w:r>
        <w:rPr>
          <w:b/>
          <w:noProof/>
        </w:rPr>
        <mc:AlternateContent>
          <mc:Choice Requires="wps">
            <w:drawing>
              <wp:anchor distT="0" distB="0" distL="114300" distR="114300" simplePos="0" relativeHeight="251655680" behindDoc="0" locked="0" layoutInCell="1" allowOverlap="1" wp14:anchorId="60E6DD59" wp14:editId="60E6DD5A">
                <wp:simplePos x="0" y="0"/>
                <wp:positionH relativeFrom="column">
                  <wp:posOffset>2964180</wp:posOffset>
                </wp:positionH>
                <wp:positionV relativeFrom="paragraph">
                  <wp:posOffset>64770</wp:posOffset>
                </wp:positionV>
                <wp:extent cx="0" cy="139065"/>
                <wp:effectExtent l="11430" t="7620" r="7620" b="5715"/>
                <wp:wrapNone/>
                <wp:docPr id="5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40934" id="AutoShape 90" o:spid="_x0000_s1026" type="#_x0000_t32" style="position:absolute;margin-left:233.4pt;margin-top:5.1pt;width:0;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"/>
            </w:pict>
          </mc:Fallback>
        </mc:AlternateContent>
      </w:r>
      <w:r>
        <w:rPr>
          <w:b/>
          <w:noProof/>
        </w:rPr>
        <mc:AlternateContent>
          <mc:Choice Requires="wps">
            <w:drawing>
              <wp:anchor distT="0" distB="0" distL="114300" distR="114300" simplePos="0" relativeHeight="251654656" behindDoc="0" locked="0" layoutInCell="1" allowOverlap="1" wp14:anchorId="60E6DD5B" wp14:editId="60E6DD5C">
                <wp:simplePos x="0" y="0"/>
                <wp:positionH relativeFrom="column">
                  <wp:posOffset>2522220</wp:posOffset>
                </wp:positionH>
                <wp:positionV relativeFrom="paragraph">
                  <wp:posOffset>64770</wp:posOffset>
                </wp:positionV>
                <wp:extent cx="441960" cy="0"/>
                <wp:effectExtent l="7620" t="7620" r="7620" b="11430"/>
                <wp:wrapNone/>
                <wp:docPr id="5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9E009" id="AutoShape 89" o:spid="_x0000_s1026" type="#_x0000_t32" style="position:absolute;margin-left:198.6pt;margin-top:5.1pt;width:34.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o5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kqmqOR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7728" behindDoc="0" locked="0" layoutInCell="1" allowOverlap="1" wp14:anchorId="60E6DD5D" wp14:editId="60E6DD5E">
                <wp:simplePos x="0" y="0"/>
                <wp:positionH relativeFrom="column">
                  <wp:posOffset>3076575</wp:posOffset>
                </wp:positionH>
                <wp:positionV relativeFrom="paragraph">
                  <wp:posOffset>20320</wp:posOffset>
                </wp:positionV>
                <wp:extent cx="1175385" cy="635"/>
                <wp:effectExtent l="19050" t="58420" r="5715" b="55245"/>
                <wp:wrapNone/>
                <wp:docPr id="5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C4064"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P82eGg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60E6DD5F" wp14:editId="60E6DD60">
                <wp:simplePos x="0" y="0"/>
                <wp:positionH relativeFrom="column">
                  <wp:posOffset>2583180</wp:posOffset>
                </wp:positionH>
                <wp:positionV relativeFrom="paragraph">
                  <wp:posOffset>87630</wp:posOffset>
                </wp:positionV>
                <wp:extent cx="381000" cy="635"/>
                <wp:effectExtent l="20955" t="59055" r="7620" b="54610"/>
                <wp:wrapNone/>
                <wp:docPr id="5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2787C"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SPA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4" w:name="_Toc219444385"/>
      <w:bookmarkStart w:id="1335" w:name="_Toc219445570"/>
      <w:bookmarkStart w:id="1336" w:name="_Toc219446108"/>
      <w:bookmarkStart w:id="1337" w:name="_Toc219451849"/>
      <w:bookmarkStart w:id="1338" w:name="_Toc219452544"/>
      <w:bookmarkStart w:id="1339" w:name="_Toc219453239"/>
      <w:bookmarkStart w:id="1340" w:name="_Toc219455566"/>
      <w:bookmarkStart w:id="1341" w:name="_Toc219444389"/>
      <w:bookmarkStart w:id="1342" w:name="_Toc219445574"/>
      <w:bookmarkStart w:id="1343" w:name="_Toc219446112"/>
      <w:bookmarkStart w:id="1344" w:name="_Toc219451853"/>
      <w:bookmarkStart w:id="1345" w:name="_Toc219452548"/>
      <w:bookmarkStart w:id="1346" w:name="_Toc219453243"/>
      <w:bookmarkStart w:id="1347" w:name="_Toc219455570"/>
      <w:bookmarkStart w:id="1348" w:name="_Toc219444390"/>
      <w:bookmarkStart w:id="1349" w:name="_Toc219445575"/>
      <w:bookmarkStart w:id="1350" w:name="_Toc219446113"/>
      <w:bookmarkStart w:id="1351" w:name="_Toc219451854"/>
      <w:bookmarkStart w:id="1352" w:name="_Toc219452549"/>
      <w:bookmarkStart w:id="1353" w:name="_Toc219453244"/>
      <w:bookmarkStart w:id="1354" w:name="_Toc219455571"/>
      <w:bookmarkStart w:id="1355" w:name="_Toc219444392"/>
      <w:bookmarkStart w:id="1356" w:name="_Toc219445577"/>
      <w:bookmarkStart w:id="1357" w:name="_Toc219446115"/>
      <w:bookmarkStart w:id="1358" w:name="_Toc219451856"/>
      <w:bookmarkStart w:id="1359" w:name="_Toc219452551"/>
      <w:bookmarkStart w:id="1360" w:name="_Toc219453246"/>
      <w:bookmarkStart w:id="1361" w:name="_Toc219455573"/>
      <w:bookmarkStart w:id="1362" w:name="_Toc219444395"/>
      <w:bookmarkStart w:id="1363" w:name="_Toc219445580"/>
      <w:bookmarkStart w:id="1364" w:name="_Toc219446118"/>
      <w:bookmarkStart w:id="1365" w:name="_Toc219451859"/>
      <w:bookmarkStart w:id="1366" w:name="_Toc219452554"/>
      <w:bookmarkStart w:id="1367" w:name="_Toc219453249"/>
      <w:bookmarkStart w:id="1368" w:name="_Toc219455576"/>
      <w:bookmarkStart w:id="1369" w:name="_Toc219444397"/>
      <w:bookmarkStart w:id="1370" w:name="_Toc219445582"/>
      <w:bookmarkStart w:id="1371" w:name="_Toc219446120"/>
      <w:bookmarkStart w:id="1372" w:name="_Toc219451861"/>
      <w:bookmarkStart w:id="1373" w:name="_Toc219452556"/>
      <w:bookmarkStart w:id="1374" w:name="_Toc219453251"/>
      <w:bookmarkStart w:id="1375" w:name="_Toc219455578"/>
      <w:bookmarkStart w:id="1376" w:name="_Toc219444399"/>
      <w:bookmarkStart w:id="1377" w:name="_Toc219445584"/>
      <w:bookmarkStart w:id="1378" w:name="_Toc219446122"/>
      <w:bookmarkStart w:id="1379" w:name="_Toc219451863"/>
      <w:bookmarkStart w:id="1380" w:name="_Toc219452558"/>
      <w:bookmarkStart w:id="1381" w:name="_Toc219453253"/>
      <w:bookmarkStart w:id="1382" w:name="_Toc219455580"/>
      <w:bookmarkStart w:id="1383" w:name="_Toc219444400"/>
      <w:bookmarkStart w:id="1384" w:name="_Toc219445585"/>
      <w:bookmarkStart w:id="1385" w:name="_Toc219446123"/>
      <w:bookmarkStart w:id="1386" w:name="_Toc219451864"/>
      <w:bookmarkStart w:id="1387" w:name="_Toc219452559"/>
      <w:bookmarkStart w:id="1388" w:name="_Toc219453254"/>
      <w:bookmarkStart w:id="1389" w:name="_Toc219455581"/>
      <w:bookmarkStart w:id="1390" w:name="_Toc219444401"/>
      <w:bookmarkStart w:id="1391" w:name="_Toc219445586"/>
      <w:bookmarkStart w:id="1392" w:name="_Toc219446124"/>
      <w:bookmarkStart w:id="1393" w:name="_Toc219451865"/>
      <w:bookmarkStart w:id="1394" w:name="_Toc219452560"/>
      <w:bookmarkStart w:id="1395" w:name="_Toc219453255"/>
      <w:bookmarkStart w:id="1396" w:name="_Toc219455582"/>
      <w:bookmarkStart w:id="1397" w:name="_Toc219444403"/>
      <w:bookmarkStart w:id="1398" w:name="_Toc219445588"/>
      <w:bookmarkStart w:id="1399" w:name="_Toc219446126"/>
      <w:bookmarkStart w:id="1400" w:name="_Toc219451867"/>
      <w:bookmarkStart w:id="1401" w:name="_Toc219452562"/>
      <w:bookmarkStart w:id="1402" w:name="_Toc219453257"/>
      <w:bookmarkStart w:id="1403" w:name="_Toc219455584"/>
      <w:bookmarkStart w:id="1404" w:name="_Toc219444407"/>
      <w:bookmarkStart w:id="1405" w:name="_Toc219445592"/>
      <w:bookmarkStart w:id="1406" w:name="_Toc219446130"/>
      <w:bookmarkStart w:id="1407" w:name="_Toc219451871"/>
      <w:bookmarkStart w:id="1408" w:name="_Toc219452566"/>
      <w:bookmarkStart w:id="1409" w:name="_Toc219453261"/>
      <w:bookmarkStart w:id="1410" w:name="_Toc219455588"/>
      <w:bookmarkStart w:id="1411" w:name="_Toc219444408"/>
      <w:bookmarkStart w:id="1412" w:name="_Toc219445593"/>
      <w:bookmarkStart w:id="1413" w:name="_Toc219446131"/>
      <w:bookmarkStart w:id="1414" w:name="_Toc219451872"/>
      <w:bookmarkStart w:id="1415" w:name="_Toc219452567"/>
      <w:bookmarkStart w:id="1416" w:name="_Toc219453262"/>
      <w:bookmarkStart w:id="1417" w:name="_Toc219455589"/>
      <w:bookmarkStart w:id="1418" w:name="_Toc219444410"/>
      <w:bookmarkStart w:id="1419" w:name="_Toc219445595"/>
      <w:bookmarkStart w:id="1420" w:name="_Toc219446133"/>
      <w:bookmarkStart w:id="1421" w:name="_Toc219451874"/>
      <w:bookmarkStart w:id="1422" w:name="_Toc219452569"/>
      <w:bookmarkStart w:id="1423" w:name="_Toc219453264"/>
      <w:bookmarkStart w:id="1424" w:name="_Toc219455591"/>
      <w:bookmarkStart w:id="1425" w:name="_Toc219444412"/>
      <w:bookmarkStart w:id="1426" w:name="_Toc219445597"/>
      <w:bookmarkStart w:id="1427" w:name="_Toc219446135"/>
      <w:bookmarkStart w:id="1428" w:name="_Toc219451876"/>
      <w:bookmarkStart w:id="1429" w:name="_Toc219452571"/>
      <w:bookmarkStart w:id="1430" w:name="_Toc219453266"/>
      <w:bookmarkStart w:id="1431" w:name="_Toc219455593"/>
      <w:bookmarkStart w:id="1432" w:name="_Toc219444414"/>
      <w:bookmarkStart w:id="1433" w:name="_Toc219445599"/>
      <w:bookmarkStart w:id="1434" w:name="_Toc219446137"/>
      <w:bookmarkStart w:id="1435" w:name="_Toc219451878"/>
      <w:bookmarkStart w:id="1436" w:name="_Toc219452573"/>
      <w:bookmarkStart w:id="1437" w:name="_Toc219453268"/>
      <w:bookmarkStart w:id="1438" w:name="_Toc219455595"/>
      <w:bookmarkStart w:id="1439" w:name="_Toc219444415"/>
      <w:bookmarkStart w:id="1440" w:name="_Toc219445600"/>
      <w:bookmarkStart w:id="1441" w:name="_Toc219446138"/>
      <w:bookmarkStart w:id="1442" w:name="_Toc219451879"/>
      <w:bookmarkStart w:id="1443" w:name="_Toc219452574"/>
      <w:bookmarkStart w:id="1444" w:name="_Toc219453269"/>
      <w:bookmarkStart w:id="1445" w:name="_Toc219455596"/>
      <w:bookmarkStart w:id="1446" w:name="_Toc219444417"/>
      <w:bookmarkStart w:id="1447" w:name="_Toc219445602"/>
      <w:bookmarkStart w:id="1448" w:name="_Toc219446140"/>
      <w:bookmarkStart w:id="1449" w:name="_Toc219451881"/>
      <w:bookmarkStart w:id="1450" w:name="_Toc219452576"/>
      <w:bookmarkStart w:id="1451" w:name="_Toc219453271"/>
      <w:bookmarkStart w:id="1452" w:name="_Toc219455598"/>
      <w:bookmarkStart w:id="1453" w:name="_Toc219444418"/>
      <w:bookmarkStart w:id="1454" w:name="_Toc219445603"/>
      <w:bookmarkStart w:id="1455" w:name="_Toc219446141"/>
      <w:bookmarkStart w:id="1456" w:name="_Toc219451882"/>
      <w:bookmarkStart w:id="1457" w:name="_Toc219452577"/>
      <w:bookmarkStart w:id="1458" w:name="_Toc219453272"/>
      <w:bookmarkStart w:id="1459" w:name="_Toc219455599"/>
      <w:bookmarkStart w:id="1460" w:name="_Toc219444420"/>
      <w:bookmarkStart w:id="1461" w:name="_Toc219445605"/>
      <w:bookmarkStart w:id="1462" w:name="_Toc219446143"/>
      <w:bookmarkStart w:id="1463" w:name="_Toc219451884"/>
      <w:bookmarkStart w:id="1464" w:name="_Toc219452579"/>
      <w:bookmarkStart w:id="1465" w:name="_Toc219453274"/>
      <w:bookmarkStart w:id="1466" w:name="_Toc219455601"/>
      <w:bookmarkStart w:id="1467" w:name="_Toc219444424"/>
      <w:bookmarkStart w:id="1468" w:name="_Toc219445609"/>
      <w:bookmarkStart w:id="1469" w:name="_Toc219446147"/>
      <w:bookmarkStart w:id="1470" w:name="_Toc219451888"/>
      <w:bookmarkStart w:id="1471" w:name="_Toc219452583"/>
      <w:bookmarkStart w:id="1472" w:name="_Toc219453278"/>
      <w:bookmarkStart w:id="1473" w:name="_Toc219455605"/>
      <w:bookmarkStart w:id="1474" w:name="_Toc219444427"/>
      <w:bookmarkStart w:id="1475" w:name="_Toc219445612"/>
      <w:bookmarkStart w:id="1476" w:name="_Toc219446150"/>
      <w:bookmarkStart w:id="1477" w:name="_Toc219451891"/>
      <w:bookmarkStart w:id="1478" w:name="_Toc219452586"/>
      <w:bookmarkStart w:id="1479" w:name="_Toc219453281"/>
      <w:bookmarkStart w:id="1480" w:name="_Toc219455608"/>
      <w:bookmarkStart w:id="1481" w:name="_Toc218940277"/>
      <w:bookmarkStart w:id="1482" w:name="_Toc219444431"/>
      <w:bookmarkStart w:id="1483" w:name="_Toc219445616"/>
      <w:bookmarkStart w:id="1484" w:name="_Toc219446154"/>
      <w:bookmarkStart w:id="1485" w:name="_Toc219451895"/>
      <w:bookmarkStart w:id="1486" w:name="_Toc219452590"/>
      <w:bookmarkStart w:id="1487" w:name="_Toc219453285"/>
      <w:bookmarkStart w:id="1488" w:name="_Toc219455612"/>
      <w:bookmarkStart w:id="1489" w:name="_Toc218940278"/>
      <w:bookmarkStart w:id="1490" w:name="_Toc219444432"/>
      <w:bookmarkStart w:id="1491" w:name="_Toc219445617"/>
      <w:bookmarkStart w:id="1492" w:name="_Toc219446155"/>
      <w:bookmarkStart w:id="1493" w:name="_Toc219451896"/>
      <w:bookmarkStart w:id="1494" w:name="_Toc219452591"/>
      <w:bookmarkStart w:id="1495" w:name="_Toc219453286"/>
      <w:bookmarkStart w:id="1496" w:name="_Toc219455613"/>
      <w:bookmarkStart w:id="1497" w:name="_Toc218940282"/>
      <w:bookmarkStart w:id="1498" w:name="_Toc219444436"/>
      <w:bookmarkStart w:id="1499" w:name="_Toc219445621"/>
      <w:bookmarkStart w:id="1500" w:name="_Toc219446159"/>
      <w:bookmarkStart w:id="1501" w:name="_Toc219451900"/>
      <w:bookmarkStart w:id="1502" w:name="_Toc219452595"/>
      <w:bookmarkStart w:id="1503" w:name="_Toc219453290"/>
      <w:bookmarkStart w:id="1504" w:name="_Toc219455617"/>
      <w:bookmarkStart w:id="1505" w:name="_Toc218940283"/>
      <w:bookmarkStart w:id="1506" w:name="_Toc219444437"/>
      <w:bookmarkStart w:id="1507" w:name="_Toc219445622"/>
      <w:bookmarkStart w:id="1508" w:name="_Toc219446160"/>
      <w:bookmarkStart w:id="1509" w:name="_Toc219451901"/>
      <w:bookmarkStart w:id="1510" w:name="_Toc219452596"/>
      <w:bookmarkStart w:id="1511" w:name="_Toc219453291"/>
      <w:bookmarkStart w:id="1512" w:name="_Toc219455618"/>
      <w:bookmarkStart w:id="1513" w:name="_Toc218940285"/>
      <w:bookmarkStart w:id="1514" w:name="_Toc219444439"/>
      <w:bookmarkStart w:id="1515" w:name="_Toc219445624"/>
      <w:bookmarkStart w:id="1516" w:name="_Toc219446162"/>
      <w:bookmarkStart w:id="1517" w:name="_Toc219451903"/>
      <w:bookmarkStart w:id="1518" w:name="_Toc219452598"/>
      <w:bookmarkStart w:id="1519" w:name="_Toc219453293"/>
      <w:bookmarkStart w:id="1520" w:name="_Toc219455620"/>
      <w:bookmarkStart w:id="1521" w:name="_Toc218940288"/>
      <w:bookmarkStart w:id="1522" w:name="_Toc219444442"/>
      <w:bookmarkStart w:id="1523" w:name="_Toc219445627"/>
      <w:bookmarkStart w:id="1524" w:name="_Toc219446165"/>
      <w:bookmarkStart w:id="1525" w:name="_Toc219451906"/>
      <w:bookmarkStart w:id="1526" w:name="_Toc219452601"/>
      <w:bookmarkStart w:id="1527" w:name="_Toc219453296"/>
      <w:bookmarkStart w:id="1528" w:name="_Toc219455623"/>
      <w:bookmarkStart w:id="1529" w:name="_Toc218940290"/>
      <w:bookmarkStart w:id="1530" w:name="_Toc219444444"/>
      <w:bookmarkStart w:id="1531" w:name="_Toc219445629"/>
      <w:bookmarkStart w:id="1532" w:name="_Toc219446167"/>
      <w:bookmarkStart w:id="1533" w:name="_Toc219451908"/>
      <w:bookmarkStart w:id="1534" w:name="_Toc219452603"/>
      <w:bookmarkStart w:id="1535" w:name="_Toc219453298"/>
      <w:bookmarkStart w:id="1536" w:name="_Toc219455625"/>
      <w:bookmarkStart w:id="1537" w:name="_Toc218940292"/>
      <w:bookmarkStart w:id="1538" w:name="_Toc219444446"/>
      <w:bookmarkStart w:id="1539" w:name="_Toc219445631"/>
      <w:bookmarkStart w:id="1540" w:name="_Toc219446169"/>
      <w:bookmarkStart w:id="1541" w:name="_Toc219451910"/>
      <w:bookmarkStart w:id="1542" w:name="_Toc219452605"/>
      <w:bookmarkStart w:id="1543" w:name="_Toc219453300"/>
      <w:bookmarkStart w:id="1544" w:name="_Toc219455627"/>
      <w:bookmarkStart w:id="1545" w:name="_Toc218940293"/>
      <w:bookmarkStart w:id="1546" w:name="_Toc219444447"/>
      <w:bookmarkStart w:id="1547" w:name="_Toc219445632"/>
      <w:bookmarkStart w:id="1548" w:name="_Toc219446170"/>
      <w:bookmarkStart w:id="1549" w:name="_Toc219451911"/>
      <w:bookmarkStart w:id="1550" w:name="_Toc219452606"/>
      <w:bookmarkStart w:id="1551" w:name="_Toc219453301"/>
      <w:bookmarkStart w:id="1552" w:name="_Toc219455628"/>
      <w:bookmarkStart w:id="1553" w:name="_Toc218940294"/>
      <w:bookmarkStart w:id="1554" w:name="_Toc219444448"/>
      <w:bookmarkStart w:id="1555" w:name="_Toc219445633"/>
      <w:bookmarkStart w:id="1556" w:name="_Toc219446171"/>
      <w:bookmarkStart w:id="1557" w:name="_Toc219451912"/>
      <w:bookmarkStart w:id="1558" w:name="_Toc219452607"/>
      <w:bookmarkStart w:id="1559" w:name="_Toc219453302"/>
      <w:bookmarkStart w:id="1560" w:name="_Toc219455629"/>
      <w:bookmarkStart w:id="1561" w:name="_Toc218940295"/>
      <w:bookmarkStart w:id="1562" w:name="_Toc219444449"/>
      <w:bookmarkStart w:id="1563" w:name="_Toc219445634"/>
      <w:bookmarkStart w:id="1564" w:name="_Toc219446172"/>
      <w:bookmarkStart w:id="1565" w:name="_Toc219451913"/>
      <w:bookmarkStart w:id="1566" w:name="_Toc219452608"/>
      <w:bookmarkStart w:id="1567" w:name="_Toc219453303"/>
      <w:bookmarkStart w:id="1568" w:name="_Toc219455630"/>
      <w:bookmarkStart w:id="1569" w:name="_Toc218940296"/>
      <w:bookmarkStart w:id="1570" w:name="_Toc219444450"/>
      <w:bookmarkStart w:id="1571" w:name="_Toc219445635"/>
      <w:bookmarkStart w:id="1572" w:name="_Toc219446173"/>
      <w:bookmarkStart w:id="1573" w:name="_Toc219451914"/>
      <w:bookmarkStart w:id="1574" w:name="_Toc219452609"/>
      <w:bookmarkStart w:id="1575" w:name="_Toc219453304"/>
      <w:bookmarkStart w:id="1576" w:name="_Toc219455631"/>
      <w:bookmarkStart w:id="1577" w:name="_Toc218940298"/>
      <w:bookmarkStart w:id="1578" w:name="_Toc219444452"/>
      <w:bookmarkStart w:id="1579" w:name="_Toc219445637"/>
      <w:bookmarkStart w:id="1580" w:name="_Toc219446175"/>
      <w:bookmarkStart w:id="1581" w:name="_Toc219451916"/>
      <w:bookmarkStart w:id="1582" w:name="_Toc219452611"/>
      <w:bookmarkStart w:id="1583" w:name="_Toc219453306"/>
      <w:bookmarkStart w:id="1584" w:name="_Toc219455633"/>
      <w:bookmarkStart w:id="1585" w:name="_Toc218940304"/>
      <w:bookmarkStart w:id="1586" w:name="_Toc219444458"/>
      <w:bookmarkStart w:id="1587" w:name="_Toc219445643"/>
      <w:bookmarkStart w:id="1588" w:name="_Toc219446181"/>
      <w:bookmarkStart w:id="1589" w:name="_Toc219451922"/>
      <w:bookmarkStart w:id="1590" w:name="_Toc219452617"/>
      <w:bookmarkStart w:id="1591" w:name="_Toc219453312"/>
      <w:bookmarkStart w:id="1592" w:name="_Toc219455639"/>
      <w:bookmarkStart w:id="1593" w:name="_Toc218940306"/>
      <w:bookmarkStart w:id="1594" w:name="_Toc219444460"/>
      <w:bookmarkStart w:id="1595" w:name="_Toc219445645"/>
      <w:bookmarkStart w:id="1596" w:name="_Toc219446183"/>
      <w:bookmarkStart w:id="1597" w:name="_Toc219451924"/>
      <w:bookmarkStart w:id="1598" w:name="_Toc219452619"/>
      <w:bookmarkStart w:id="1599" w:name="_Toc219453314"/>
      <w:bookmarkStart w:id="1600" w:name="_Toc219455641"/>
      <w:bookmarkStart w:id="1601" w:name="_Toc218940309"/>
      <w:bookmarkStart w:id="1602" w:name="_Toc219444463"/>
      <w:bookmarkStart w:id="1603" w:name="_Toc219445648"/>
      <w:bookmarkStart w:id="1604" w:name="_Toc219446186"/>
      <w:bookmarkStart w:id="1605" w:name="_Toc219451927"/>
      <w:bookmarkStart w:id="1606" w:name="_Toc219452622"/>
      <w:bookmarkStart w:id="1607" w:name="_Toc219453317"/>
      <w:bookmarkStart w:id="1608" w:name="_Toc219455644"/>
      <w:bookmarkStart w:id="1609" w:name="_Toc218940311"/>
      <w:bookmarkStart w:id="1610" w:name="_Toc219444465"/>
      <w:bookmarkStart w:id="1611" w:name="_Toc219445650"/>
      <w:bookmarkStart w:id="1612" w:name="_Toc219446188"/>
      <w:bookmarkStart w:id="1613" w:name="_Toc219451929"/>
      <w:bookmarkStart w:id="1614" w:name="_Toc219452624"/>
      <w:bookmarkStart w:id="1615" w:name="_Toc219453319"/>
      <w:bookmarkStart w:id="1616" w:name="_Toc219455646"/>
      <w:bookmarkStart w:id="1617" w:name="_Toc218940312"/>
      <w:bookmarkStart w:id="1618" w:name="_Toc219444466"/>
      <w:bookmarkStart w:id="1619" w:name="_Toc219445651"/>
      <w:bookmarkStart w:id="1620" w:name="_Toc219446189"/>
      <w:bookmarkStart w:id="1621" w:name="_Toc219451930"/>
      <w:bookmarkStart w:id="1622" w:name="_Toc219452625"/>
      <w:bookmarkStart w:id="1623" w:name="_Toc219453320"/>
      <w:bookmarkStart w:id="1624" w:name="_Toc219455647"/>
      <w:bookmarkStart w:id="1625" w:name="_Toc218940314"/>
      <w:bookmarkStart w:id="1626" w:name="_Toc219444468"/>
      <w:bookmarkStart w:id="1627" w:name="_Toc219445653"/>
      <w:bookmarkStart w:id="1628" w:name="_Toc219446191"/>
      <w:bookmarkStart w:id="1629" w:name="_Toc219451932"/>
      <w:bookmarkStart w:id="1630" w:name="_Toc219452627"/>
      <w:bookmarkStart w:id="1631" w:name="_Toc219453322"/>
      <w:bookmarkStart w:id="1632" w:name="_Toc219455649"/>
      <w:bookmarkStart w:id="1633" w:name="_Toc218940318"/>
      <w:bookmarkStart w:id="1634" w:name="_Toc219444472"/>
      <w:bookmarkStart w:id="1635" w:name="_Toc219445657"/>
      <w:bookmarkStart w:id="1636" w:name="_Toc219446195"/>
      <w:bookmarkStart w:id="1637" w:name="_Toc219451936"/>
      <w:bookmarkStart w:id="1638" w:name="_Toc219452631"/>
      <w:bookmarkStart w:id="1639" w:name="_Toc219453326"/>
      <w:bookmarkStart w:id="1640" w:name="_Toc219455653"/>
      <w:bookmarkStart w:id="1641" w:name="_Toc218940320"/>
      <w:bookmarkStart w:id="1642" w:name="_Toc219444474"/>
      <w:bookmarkStart w:id="1643" w:name="_Toc219445659"/>
      <w:bookmarkStart w:id="1644" w:name="_Toc219446197"/>
      <w:bookmarkStart w:id="1645" w:name="_Toc219451938"/>
      <w:bookmarkStart w:id="1646" w:name="_Toc219452633"/>
      <w:bookmarkStart w:id="1647" w:name="_Toc219453328"/>
      <w:bookmarkStart w:id="1648" w:name="_Toc219455655"/>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77777777" w:rsidR="006A418F" w:rsidRPr="00EA77BC" w:rsidRDefault="0076180B" w:rsidP="000C5921">
      <w:pPr>
        <w:pStyle w:val="Codeexample"/>
      </w:pPr>
      <w:r>
        <w:rPr>
          <w:noProof/>
        </w:rPr>
        <mc:AlternateContent>
          <mc:Choice Requires="wpg">
            <w:drawing>
              <wp:anchor distT="0" distB="0" distL="114300" distR="114300" simplePos="0" relativeHeight="251659776" behindDoc="0" locked="0" layoutInCell="1" allowOverlap="1" wp14:anchorId="60E6DD61" wp14:editId="60E6DD62">
                <wp:simplePos x="0" y="0"/>
                <wp:positionH relativeFrom="column">
                  <wp:posOffset>2049780</wp:posOffset>
                </wp:positionH>
                <wp:positionV relativeFrom="paragraph">
                  <wp:posOffset>106045</wp:posOffset>
                </wp:positionV>
                <wp:extent cx="2918460" cy="635000"/>
                <wp:effectExtent l="11430" t="10795" r="13335" b="59055"/>
                <wp:wrapNone/>
                <wp:docPr id="5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1"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52"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E6DD61"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iEkNsMBAAA&#10;zx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14:paraId="60E6DE2F"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77777777" w:rsidR="006A418F" w:rsidRPr="00EA77BC" w:rsidRDefault="0076180B" w:rsidP="001B3F39">
      <w:pPr>
        <w:pStyle w:val="Codeexample"/>
        <w:keepNext/>
      </w:pPr>
      <w:r>
        <w:rPr>
          <w:noProof/>
        </w:rPr>
        <mc:AlternateContent>
          <mc:Choice Requires="wpg">
            <w:drawing>
              <wp:anchor distT="0" distB="0" distL="114300" distR="114300" simplePos="0" relativeHeight="251658752" behindDoc="0" locked="0" layoutInCell="1" allowOverlap="1" wp14:anchorId="60E6DD63" wp14:editId="60E6DD64">
                <wp:simplePos x="0" y="0"/>
                <wp:positionH relativeFrom="column">
                  <wp:posOffset>2415540</wp:posOffset>
                </wp:positionH>
                <wp:positionV relativeFrom="paragraph">
                  <wp:posOffset>-2540</wp:posOffset>
                </wp:positionV>
                <wp:extent cx="3423285" cy="480695"/>
                <wp:effectExtent l="15240" t="6985" r="9525" b="7620"/>
                <wp:wrapNone/>
                <wp:docPr id="4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48"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E6DD63"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Z4b8A&#10;AADbAAAADwAAAGRycy9kb3ducmV2LnhtbERPTWsCMRC9C/6HMEJvmrWI2K1RtFhZ6Kla6HVIppul&#10;m8mSRI3/vjkUPD7e93qbXS+uFGLnWcF8VoEg1t503Cr4Or9PVyBiQjbYeyYFd4qw3YxHa6yNv/En&#10;XU+pFSWEY40KbEpDLWXUlhzGmR+IC/fjg8NUYGilCXgr4a6Xz1W1lA47Lg0WB3qzpH9PF6cg6OPB&#10;+rwbmr18+aj0d7NMeaHU0yTvXkEkyukh/nc3RsGijC1fy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1FnhvwAAANsAAAAPAAAAAAAAAAAAAAAAAJgCAABkcnMvZG93bnJl&#10;di54bWxQSwUGAAAAAAQABAD1AAAAhAMAAAAA&#10;">
                  <v:textbox inset=",2.16pt,,2.16pt">
                    <w:txbxContent>
                      <w:p w14:paraId="60E6DE30" w14:textId="77777777" w:rsidR="00241F72" w:rsidRPr="00A943CB" w:rsidRDefault="00241F72"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49" w:name="_Request_Change_to_1"/>
      <w:bookmarkStart w:id="1650" w:name="_Toc219451940"/>
      <w:bookmarkStart w:id="1651" w:name="_Toc376874075"/>
      <w:bookmarkStart w:id="1652" w:name="_Toc523224125"/>
      <w:bookmarkEnd w:id="1649"/>
      <w:r w:rsidRPr="00EA77BC">
        <w:t>Request Change to Standard Medication Route</w:t>
      </w:r>
      <w:bookmarkEnd w:id="1650"/>
      <w:bookmarkEnd w:id="1651"/>
      <w:bookmarkEnd w:id="1652"/>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r w:rsidRPr="00EA77BC">
        <w:t>Example 1: Request Change to Standard Medication Route</w:t>
      </w:r>
    </w:p>
    <w:p w14:paraId="60E6B627" w14:textId="77777777"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B" w14:textId="77777777" w:rsidR="00C8409C" w:rsidRPr="00EA77BC" w:rsidRDefault="00C8409C" w:rsidP="001B3F39">
      <w:pPr>
        <w:pStyle w:val="Codeexample"/>
      </w:pPr>
      <w:r w:rsidRPr="00EA77BC">
        <w:t xml:space="preserve">   http://vista.med.va.gov/ntrt/</w:t>
      </w:r>
    </w:p>
    <w:p w14:paraId="60E6B62C" w14:textId="77777777" w:rsidR="00C8409C" w:rsidRPr="00EA77BC" w:rsidRDefault="00C8409C" w:rsidP="001B3F39">
      <w:pPr>
        <w:pStyle w:val="Codeexample"/>
      </w:pPr>
    </w:p>
    <w:p w14:paraId="60E6B62D" w14:textId="77777777" w:rsidR="00C8409C" w:rsidRPr="00EA77BC" w:rsidRDefault="00C8409C" w:rsidP="001B3F39">
      <w:pPr>
        <w:pStyle w:val="Codeexample"/>
      </w:pPr>
      <w:r w:rsidRPr="00EA77BC">
        <w:t xml:space="preserve">Press Return to continue: </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3" w:name="_Toc218940322"/>
      <w:bookmarkStart w:id="1654" w:name="_Toc218940323"/>
      <w:bookmarkStart w:id="1655" w:name="_Toc218940324"/>
      <w:bookmarkStart w:id="1656" w:name="_Toc218940325"/>
      <w:bookmarkStart w:id="1657" w:name="_Toc218940328"/>
      <w:bookmarkStart w:id="1658" w:name="_Toc218940331"/>
      <w:bookmarkStart w:id="1659" w:name="_Toc218940333"/>
      <w:bookmarkStart w:id="1660" w:name="_Toc218940336"/>
      <w:bookmarkStart w:id="1661" w:name="_Toc218940338"/>
      <w:bookmarkStart w:id="1662" w:name="_Toc218940340"/>
      <w:bookmarkStart w:id="1663" w:name="_Toc218940342"/>
      <w:bookmarkStart w:id="1664" w:name="_Toc218940343"/>
      <w:bookmarkStart w:id="1665" w:name="_Toc218940344"/>
      <w:bookmarkStart w:id="1666" w:name="_Toc218940346"/>
      <w:bookmarkStart w:id="1667" w:name="_Toc218940348"/>
      <w:bookmarkStart w:id="1668" w:name="_Toc218940354"/>
      <w:bookmarkStart w:id="1669" w:name="_Toc218940355"/>
      <w:bookmarkStart w:id="1670" w:name="_Toc218940359"/>
      <w:bookmarkStart w:id="1671" w:name="_Toc218940361"/>
      <w:bookmarkStart w:id="1672" w:name="_Toc218940362"/>
      <w:bookmarkStart w:id="1673" w:name="_Toc218940365"/>
      <w:bookmarkStart w:id="1674" w:name="_Toc218940367"/>
      <w:bookmarkStart w:id="1675" w:name="_Toc218940368"/>
      <w:bookmarkStart w:id="1676" w:name="_Toc218940369"/>
      <w:bookmarkStart w:id="1677" w:name="_Toc218940375"/>
      <w:bookmarkStart w:id="1678" w:name="_Toc218940377"/>
      <w:bookmarkStart w:id="1679" w:name="_Toc14665885"/>
      <w:bookmarkStart w:id="1680" w:name="_Toc14666709"/>
      <w:bookmarkStart w:id="1681" w:name="_Toc14667167"/>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2" w:name="_Default_Med_Route"/>
      <w:bookmarkStart w:id="1683" w:name="Page_96"/>
      <w:bookmarkStart w:id="1684" w:name="_Toc376874076"/>
      <w:bookmarkStart w:id="1685" w:name="_Toc523224126"/>
      <w:bookmarkEnd w:id="1682"/>
      <w:bookmarkEnd w:id="1683"/>
      <w:r w:rsidRPr="00EA77BC">
        <w:t>Default Med Route for OI Report</w:t>
      </w:r>
      <w:bookmarkEnd w:id="1684"/>
      <w:bookmarkEnd w:id="1685"/>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6" w:name="_Orderable_Item_Management"/>
      <w:bookmarkStart w:id="1687" w:name="_Toc219451941"/>
      <w:bookmarkStart w:id="1688" w:name="_Toc376874077"/>
      <w:bookmarkStart w:id="1689" w:name="_Toc523224127"/>
      <w:bookmarkEnd w:id="1686"/>
      <w:r w:rsidRPr="00EA77BC">
        <w:t>Orderable Item Management</w:t>
      </w:r>
      <w:bookmarkEnd w:id="1679"/>
      <w:bookmarkEnd w:id="1680"/>
      <w:bookmarkEnd w:id="1681"/>
      <w:bookmarkEnd w:id="1687"/>
      <w:bookmarkEnd w:id="1688"/>
      <w:bookmarkEnd w:id="1689"/>
    </w:p>
    <w:p w14:paraId="60E6B762" w14:textId="77777777" w:rsidR="00595E65" w:rsidRPr="00EA77BC" w:rsidRDefault="00595E65" w:rsidP="00732461">
      <w:pPr>
        <w:pStyle w:val="Heading4"/>
        <w:spacing w:after="0"/>
        <w:ind w:firstLine="720"/>
      </w:pPr>
      <w:bookmarkStart w:id="1690" w:name="_Toc14665886"/>
      <w:bookmarkStart w:id="1691" w:name="_Toc14666710"/>
      <w:r w:rsidRPr="00EA77BC">
        <w:t>[PSS ORDERABLE ITEM MANAGEMENT]</w:t>
      </w:r>
      <w:bookmarkEnd w:id="1690"/>
      <w:bookmarkEnd w:id="1691"/>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2" w:name="_Toc14665887"/>
      <w:bookmarkStart w:id="1693" w:name="_Toc14666711"/>
      <w:bookmarkStart w:id="1694"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2"/>
      <w:bookmarkEnd w:id="1693"/>
      <w:bookmarkEnd w:id="1694"/>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5" w:name="Page_95"/>
      <w:bookmarkStart w:id="1696" w:name="_Toc219451942"/>
      <w:bookmarkStart w:id="1697" w:name="_Toc376874078"/>
      <w:bookmarkStart w:id="1698" w:name="_Toc523224128"/>
      <w:bookmarkEnd w:id="1695"/>
      <w:r w:rsidRPr="00EA77BC">
        <w:t>Edit Orderable Items</w:t>
      </w:r>
      <w:bookmarkEnd w:id="1696"/>
      <w:bookmarkEnd w:id="1697"/>
      <w:bookmarkEnd w:id="1698"/>
    </w:p>
    <w:p w14:paraId="60E6B767" w14:textId="77777777" w:rsidR="00595E65" w:rsidRPr="00EA77BC" w:rsidRDefault="00595E65" w:rsidP="000C5921">
      <w:pPr>
        <w:pStyle w:val="Heading4"/>
        <w:spacing w:after="0"/>
        <w:ind w:firstLine="720"/>
        <w:rPr>
          <w:sz w:val="28"/>
        </w:rPr>
      </w:pPr>
      <w:bookmarkStart w:id="1699" w:name="_Toc14665888"/>
      <w:bookmarkStart w:id="1700" w:name="_Toc14666712"/>
      <w:r w:rsidRPr="00EA77BC">
        <w:t>[PSS EDIT ORDERABLE ITEMS]</w:t>
      </w:r>
      <w:bookmarkEnd w:id="1699"/>
      <w:bookmarkEnd w:id="1700"/>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1" w:name="highrisk87"/>
      <w:bookmarkEnd w:id="1701"/>
      <w:r w:rsidRPr="005A3839">
        <w:rPr>
          <w:rFonts w:ascii="Courier New" w:hAnsi="Courier New" w:cs="Courier New"/>
          <w:sz w:val="16"/>
          <w:szCs w:val="16"/>
        </w:rPr>
        <w:t>HIGH RISK/HIGH ALERT</w:t>
      </w:r>
    </w:p>
    <w:p w14:paraId="60E6B7B6" w14:textId="77777777"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2" w:name="p086"/>
      <w:bookmarkEnd w:id="1702"/>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F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3" w:name="Page_99"/>
      <w:bookmarkEnd w:id="1703"/>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704" w:name="highrisk88"/>
      <w:bookmarkEnd w:id="1704"/>
      <w:r w:rsidRPr="005A3839">
        <w:rPr>
          <w:rFonts w:ascii="Courier New" w:hAnsi="Courier New" w:cs="Courier New"/>
          <w:sz w:val="16"/>
          <w:szCs w:val="16"/>
        </w:rPr>
        <w:t>HIGH RISK/HIGH ALERT</w:t>
      </w:r>
    </w:p>
    <w:p w14:paraId="60E6B826" w14:textId="77777777"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14:paraId="60E6B827" w14:textId="77777777" w:rsidR="002D5F03" w:rsidRDefault="00563828" w:rsidP="00563828">
      <w:pPr>
        <w:pStyle w:val="Codeexample"/>
      </w:pPr>
      <w:r w:rsidRPr="00EA77BC">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5" w:name="Page_101"/>
      <w:bookmarkEnd w:id="1705"/>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06" w:name="_Toc218940381"/>
      <w:bookmarkStart w:id="1707" w:name="_Toc219444479"/>
      <w:bookmarkStart w:id="1708" w:name="_Toc219445664"/>
      <w:bookmarkStart w:id="1709" w:name="_Toc219446202"/>
      <w:bookmarkStart w:id="1710" w:name="_Toc219451943"/>
      <w:bookmarkStart w:id="1711" w:name="_Toc219452638"/>
      <w:bookmarkStart w:id="1712" w:name="_Toc219453333"/>
      <w:bookmarkStart w:id="1713" w:name="_Toc219455660"/>
      <w:bookmarkStart w:id="1714" w:name="_Toc218940382"/>
      <w:bookmarkStart w:id="1715" w:name="_Toc219444480"/>
      <w:bookmarkStart w:id="1716" w:name="_Toc219445665"/>
      <w:bookmarkStart w:id="1717" w:name="_Toc219446203"/>
      <w:bookmarkStart w:id="1718" w:name="_Toc219451944"/>
      <w:bookmarkStart w:id="1719" w:name="_Toc219452639"/>
      <w:bookmarkStart w:id="1720" w:name="_Toc219453334"/>
      <w:bookmarkStart w:id="1721" w:name="_Toc219455661"/>
      <w:bookmarkStart w:id="1722" w:name="_Toc218940383"/>
      <w:bookmarkStart w:id="1723" w:name="_Toc219444481"/>
      <w:bookmarkStart w:id="1724" w:name="_Toc219445666"/>
      <w:bookmarkStart w:id="1725" w:name="_Toc219446204"/>
      <w:bookmarkStart w:id="1726" w:name="_Toc219451945"/>
      <w:bookmarkStart w:id="1727" w:name="_Toc219452640"/>
      <w:bookmarkStart w:id="1728" w:name="_Toc219453335"/>
      <w:bookmarkStart w:id="1729" w:name="_Toc219455662"/>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77777777" w:rsidR="00734658" w:rsidRPr="00EA77BC" w:rsidRDefault="0076180B" w:rsidP="00EA77BC">
      <w:pPr>
        <w:pStyle w:val="Codeexample"/>
        <w:rPr>
          <w:rFonts w:eastAsia="Calibri"/>
        </w:rPr>
      </w:pPr>
      <w:r>
        <w:rPr>
          <w:rFonts w:eastAsia="Calibri"/>
          <w:noProof/>
        </w:rPr>
        <mc:AlternateContent>
          <mc:Choice Requires="wps">
            <w:drawing>
              <wp:anchor distT="0" distB="0" distL="114300" distR="114300" simplePos="0" relativeHeight="251668992" behindDoc="0" locked="0" layoutInCell="1" allowOverlap="1" wp14:anchorId="60E6DD65" wp14:editId="60E6DD66">
                <wp:simplePos x="0" y="0"/>
                <wp:positionH relativeFrom="column">
                  <wp:posOffset>3806825</wp:posOffset>
                </wp:positionH>
                <wp:positionV relativeFrom="paragraph">
                  <wp:posOffset>-1270</wp:posOffset>
                </wp:positionV>
                <wp:extent cx="2361565" cy="1608455"/>
                <wp:effectExtent l="6350" t="8255" r="9525" b="12065"/>
                <wp:wrapNone/>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1608455"/>
                        </a:xfrm>
                        <a:prstGeom prst="rect">
                          <a:avLst/>
                        </a:prstGeom>
                        <a:solidFill>
                          <a:srgbClr val="FFFFFF"/>
                        </a:solidFill>
                        <a:ln w="9525">
                          <a:solidFill>
                            <a:srgbClr val="000000"/>
                          </a:solidFill>
                          <a:miter lim="800000"/>
                          <a:headEnd/>
                          <a:tailEnd/>
                        </a:ln>
                      </wps:spPr>
                      <wps:txbx>
                        <w:txbxContent>
                          <w:p w14:paraId="60E6DE31" w14:textId="77777777" w:rsidR="00241F72" w:rsidRPr="00112C7C" w:rsidRDefault="00241F72"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241F72" w:rsidRPr="00112C7C" w:rsidRDefault="00241F72" w:rsidP="00734658">
                            <w:pPr>
                              <w:rPr>
                                <w:sz w:val="20"/>
                                <w:szCs w:val="20"/>
                              </w:rPr>
                            </w:pPr>
                          </w:p>
                          <w:p w14:paraId="60E6DE33" w14:textId="77777777" w:rsidR="00241F72" w:rsidRPr="00112C7C" w:rsidRDefault="00241F72"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0E6DD65" id="Text Box 173" o:spid="_x0000_s1044" type="#_x0000_t202" style="position:absolute;left:0;text-align:left;margin-left:299.75pt;margin-top:-.1pt;width:185.9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">
                <v:textbox>
                  <w:txbxContent>
                    <w:p w14:paraId="60E6DE31" w14:textId="77777777" w:rsidR="00241F72" w:rsidRPr="00112C7C" w:rsidRDefault="00241F72"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241F72" w:rsidRPr="00112C7C" w:rsidRDefault="00241F72" w:rsidP="00734658">
                      <w:pPr>
                        <w:rPr>
                          <w:sz w:val="20"/>
                          <w:szCs w:val="20"/>
                        </w:rPr>
                      </w:pPr>
                    </w:p>
                    <w:p w14:paraId="60E6DE33" w14:textId="77777777" w:rsidR="00241F72" w:rsidRPr="00112C7C" w:rsidRDefault="00241F72"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0" w:name="highrisk89"/>
      <w:bookmarkEnd w:id="1730"/>
      <w:r w:rsidRPr="005A3839">
        <w:rPr>
          <w:rFonts w:cs="Courier New"/>
          <w:szCs w:val="16"/>
        </w:rPr>
        <w:t xml:space="preserve">HIGH RISK/HIGH ALERT: </w:t>
      </w:r>
      <w:r w:rsidRPr="005A3839">
        <w:rPr>
          <w:rFonts w:eastAsia="Calibri"/>
          <w:b/>
        </w:rPr>
        <w:t>&lt;Enter&gt;</w:t>
      </w:r>
    </w:p>
    <w:p w14:paraId="60E6B85B" w14:textId="77777777"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85C" w14:textId="77777777" w:rsidR="002D5F03" w:rsidRDefault="00F177BD" w:rsidP="00F177BD">
      <w:pPr>
        <w:pStyle w:val="Codeexample"/>
        <w:rPr>
          <w:rFonts w:eastAsia="Calibri"/>
          <w:b/>
        </w:rPr>
      </w:pPr>
      <w:r w:rsidRPr="005A3839">
        <w:rPr>
          <w:rFonts w:eastAsia="Calibri"/>
        </w:rPr>
        <w:t xml:space="preserve">PATIENT INSTRUCTIONS: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1" w:name="Page_100"/>
      <w:bookmarkEnd w:id="1731"/>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2" w:name="Page_102"/>
      <w:bookmarkEnd w:id="1732"/>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77777777" w:rsidR="00F177BD" w:rsidRPr="005A3839" w:rsidRDefault="0076180B" w:rsidP="00F177BD">
      <w:pPr>
        <w:ind w:left="720"/>
      </w:pPr>
      <w:r>
        <w:rPr>
          <w:noProof/>
          <w:position w:val="-4"/>
        </w:rPr>
        <w:drawing>
          <wp:inline distT="0" distB="0" distL="0" distR="0" wp14:anchorId="60E6DD67" wp14:editId="60E6DD68">
            <wp:extent cx="508000" cy="406400"/>
            <wp:effectExtent l="0" t="0" r="0" b="0"/>
            <wp:docPr id="19"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33" w:name="highrisk_highalert92"/>
      <w:bookmarkEnd w:id="1733"/>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E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14:paraId="60E6B8E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4" w:name="Page_104"/>
      <w:bookmarkStart w:id="1735" w:name="Page_103"/>
      <w:bookmarkEnd w:id="1734"/>
      <w:bookmarkEnd w:id="1735"/>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60E6B94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6" w:name="Page_106"/>
      <w:bookmarkStart w:id="1737" w:name="Page_105"/>
      <w:bookmarkEnd w:id="1736"/>
      <w:bookmarkEnd w:id="1737"/>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38" w:name="p191_94"/>
      <w:bookmarkEnd w:id="1738"/>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39" w:name="postinstallreport95"/>
      <w:bookmarkEnd w:id="1739"/>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0" w:name="section191_96"/>
            <w:bookmarkEnd w:id="1740"/>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41" w:name="Page_107"/>
      <w:bookmarkEnd w:id="1741"/>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60E6B9C9"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PROMPT FOR REMOVAL IN BCMA</w:t>
      </w:r>
      <w:r>
        <w:rPr>
          <w:rFonts w:ascii="Courier New" w:hAnsi="Courier New" w:cs="Courier New"/>
          <w:sz w:val="16"/>
          <w:szCs w:val="16"/>
        </w:rPr>
        <w:t>:</w:t>
      </w:r>
      <w:r w:rsidRPr="005A3839">
        <w:rPr>
          <w:rFonts w:ascii="Courier New" w:hAnsi="Courier New" w:cs="Courier New"/>
          <w:sz w:val="16"/>
          <w:szCs w:val="16"/>
        </w:rPr>
        <w:t xml:space="preserve"> </w:t>
      </w:r>
    </w:p>
    <w:p w14:paraId="60E6B9CA" w14:textId="77777777" w:rsidR="002D5F03"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42" w:name="Page_108"/>
      <w:bookmarkEnd w:id="1742"/>
      <w:r w:rsidRPr="00945D0C">
        <w:rPr>
          <w:rFonts w:ascii="Courier New" w:hAnsi="Courier New" w:cs="Courier New"/>
          <w:sz w:val="16"/>
          <w:szCs w:val="16"/>
        </w:rPr>
        <w:t>MOST COMMON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43" w:name="p088"/>
      <w:bookmarkStart w:id="1744" w:name="_Toc219451946"/>
      <w:bookmarkStart w:id="1745" w:name="_Toc376874079"/>
      <w:bookmarkStart w:id="1746" w:name="_Toc523224129"/>
      <w:bookmarkEnd w:id="1743"/>
      <w:r w:rsidRPr="00EA77BC">
        <w:t>Dispense Drug/Orderable Item Maintenance</w:t>
      </w:r>
      <w:bookmarkEnd w:id="1744"/>
      <w:bookmarkEnd w:id="1745"/>
      <w:bookmarkEnd w:id="1746"/>
    </w:p>
    <w:p w14:paraId="60E6B9DE" w14:textId="77777777" w:rsidR="00595E65" w:rsidRPr="00EA77BC" w:rsidRDefault="00595E65" w:rsidP="00EA77BC">
      <w:pPr>
        <w:pStyle w:val="Heading4"/>
        <w:tabs>
          <w:tab w:val="num" w:pos="720"/>
        </w:tabs>
        <w:spacing w:after="0"/>
        <w:ind w:firstLine="720"/>
        <w:rPr>
          <w:sz w:val="28"/>
        </w:rPr>
      </w:pPr>
      <w:bookmarkStart w:id="1747" w:name="_Toc14665889"/>
      <w:bookmarkStart w:id="1748" w:name="_Toc14666713"/>
      <w:r w:rsidRPr="00EA77BC">
        <w:t>[PSS MAINTAIN ORDERABLE ITEMS]</w:t>
      </w:r>
      <w:bookmarkEnd w:id="1747"/>
      <w:bookmarkEnd w:id="1748"/>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49" w:name="highrisk96"/>
      <w:bookmarkEnd w:id="1749"/>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0" w:name="Page_109"/>
      <w:bookmarkEnd w:id="1750"/>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51" w:name="P_189p100"/>
      <w:r w:rsidRPr="002B454D">
        <w:t xml:space="preserve">IV </w:t>
      </w:r>
      <w:bookmarkEnd w:id="1751"/>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52" w:name="average_drug"/>
      <w:bookmarkEnd w:id="1752"/>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53" w:name="Page_111"/>
      <w:bookmarkEnd w:id="1753"/>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4" w:name="Page_110"/>
      <w:bookmarkEnd w:id="1754"/>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77777777" w:rsidR="00AE5257" w:rsidRDefault="0076180B" w:rsidP="00EA77BC">
      <w:pPr>
        <w:ind w:left="810" w:hanging="810"/>
      </w:pPr>
      <w:r>
        <w:rPr>
          <w:noProof/>
          <w:position w:val="-4"/>
        </w:rPr>
        <w:drawing>
          <wp:inline distT="0" distB="0" distL="0" distR="0" wp14:anchorId="60E6DD69" wp14:editId="60E6DD6A">
            <wp:extent cx="508000" cy="406400"/>
            <wp:effectExtent l="0" t="0" r="0" b="0"/>
            <wp:docPr id="2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55" w:name="p191_ref172_94"/>
      <w:bookmarkStart w:id="1756" w:name="p191_97"/>
      <w:bookmarkStart w:id="1757" w:name="example98"/>
      <w:bookmarkEnd w:id="1755"/>
      <w:bookmarkEnd w:id="1756"/>
      <w:bookmarkEnd w:id="1757"/>
      <w:r w:rsidRPr="005A3839">
        <w:t>Patch P</w:t>
      </w:r>
      <w:bookmarkStart w:id="1758" w:name="highrisk_highalert96"/>
      <w:bookmarkEnd w:id="1758"/>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59" w:name="promptremoval98"/>
      <w:bookmarkEnd w:id="1759"/>
      <w:r w:rsidRPr="005A3839">
        <w:t xml:space="preserve">SCHEDULE TYPE: CONTINUOUS// </w:t>
      </w:r>
    </w:p>
    <w:p w14:paraId="60E6BA52" w14:textId="77777777" w:rsidR="00E8431F" w:rsidRPr="005A3839" w:rsidRDefault="00E8431F" w:rsidP="00E8431F">
      <w:pPr>
        <w:ind w:left="806" w:hanging="806"/>
      </w:pPr>
      <w:r w:rsidRPr="005A3839">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60" w:name="p090"/>
      <w:bookmarkStart w:id="1761" w:name="_Toc219451947"/>
      <w:bookmarkStart w:id="1762" w:name="_Toc376874080"/>
      <w:bookmarkStart w:id="1763" w:name="_Toc523224130"/>
      <w:bookmarkEnd w:id="1760"/>
      <w:r w:rsidRPr="00EA77BC">
        <w:t>Orderable Item/Dosages Report</w:t>
      </w:r>
      <w:bookmarkEnd w:id="1761"/>
      <w:bookmarkEnd w:id="1762"/>
      <w:bookmarkEnd w:id="1763"/>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64" w:name="Page_114"/>
      <w:bookmarkEnd w:id="1764"/>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65" w:name="p093"/>
      <w:bookmarkStart w:id="1766" w:name="_Toc219451948"/>
      <w:bookmarkStart w:id="1767" w:name="_Toc376874081"/>
      <w:bookmarkStart w:id="1768" w:name="_Toc523224131"/>
      <w:bookmarkEnd w:id="1765"/>
      <w:r w:rsidRPr="00EA77BC">
        <w:t>Patient Instructions Report</w:t>
      </w:r>
      <w:bookmarkEnd w:id="1766"/>
      <w:bookmarkEnd w:id="1767"/>
      <w:bookmarkEnd w:id="1768"/>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69" w:name="Page_115"/>
      <w:bookmarkEnd w:id="1769"/>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70" w:name="p094"/>
      <w:bookmarkStart w:id="1771" w:name="_Toc219451949"/>
      <w:bookmarkStart w:id="1772" w:name="_Toc376874082"/>
      <w:bookmarkStart w:id="1773" w:name="_Toc523224132"/>
      <w:bookmarkEnd w:id="1770"/>
      <w:r w:rsidRPr="00EA77BC">
        <w:t>Orderable Item Report</w:t>
      </w:r>
      <w:bookmarkEnd w:id="1771"/>
      <w:bookmarkEnd w:id="1772"/>
      <w:bookmarkEnd w:id="1773"/>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74" w:name="Page_118"/>
      <w:bookmarkEnd w:id="1774"/>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75" w:name="_Toc436899894"/>
      <w:bookmarkStart w:id="1776" w:name="_Toc523224133"/>
      <w:r w:rsidRPr="005A3839">
        <w:t>Reports for Medications Requiring Removal (MRR)</w:t>
      </w:r>
      <w:bookmarkEnd w:id="1775"/>
      <w:bookmarkEnd w:id="1776"/>
    </w:p>
    <w:p w14:paraId="60E6BC10" w14:textId="77777777" w:rsidR="00E8431F" w:rsidRPr="005A3839" w:rsidRDefault="00E8431F" w:rsidP="00E8431F"/>
    <w:p w14:paraId="60E6BC11" w14:textId="77777777" w:rsidR="00E8431F" w:rsidRPr="005A3839" w:rsidRDefault="00E8431F" w:rsidP="00E8431F">
      <w:pPr>
        <w:pStyle w:val="NoSpacing"/>
        <w:spacing w:after="120"/>
      </w:pPr>
      <w:r w:rsidRPr="005A3839">
        <w:fldChar w:fldCharType="begin"/>
      </w:r>
      <w:r w:rsidRPr="005A3839">
        <w:instrText xml:space="preserve"> REF Index \h  \* MERGEFORMAT </w:instrText>
      </w:r>
      <w:r w:rsidRPr="005A3839">
        <w:fldChar w:fldCharType="end"/>
      </w:r>
      <w:r w:rsidRPr="005A3839">
        <w:fldChar w:fldCharType="begin"/>
      </w:r>
      <w:r w:rsidRPr="005A3839">
        <w:instrText xml:space="preserve"> REF Index \h  \* MERGEFORMAT </w:instrText>
      </w:r>
      <w:r w:rsidRPr="005A3839">
        <w:fldChar w:fldCharType="end"/>
      </w: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77" w:name="_Toc433632323"/>
      <w:bookmarkStart w:id="1778" w:name="_Toc434344281"/>
    </w:p>
    <w:p w14:paraId="60E6BC16" w14:textId="77777777" w:rsidR="00E8431F" w:rsidRPr="005A3839" w:rsidRDefault="00E8431F" w:rsidP="00E8431F">
      <w:pPr>
        <w:rPr>
          <w:b/>
        </w:rPr>
      </w:pPr>
      <w:r w:rsidRPr="005A3839">
        <w:rPr>
          <w:b/>
        </w:rPr>
        <w:t>Orders for MRRs with Removal Properties</w:t>
      </w:r>
      <w:bookmarkEnd w:id="1777"/>
      <w:bookmarkEnd w:id="1778"/>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79" w:name="_Toc433224453"/>
      <w:bookmarkStart w:id="1780" w:name="_Toc433360949"/>
      <w:bookmarkStart w:id="1781" w:name="_Toc433632324"/>
      <w:bookmarkStart w:id="1782" w:name="_Toc433795428"/>
      <w:bookmarkStart w:id="1783" w:name="_Toc434344282"/>
      <w:bookmarkStart w:id="1784" w:name="_Toc433632325"/>
      <w:bookmarkStart w:id="1785" w:name="_Toc434344283"/>
      <w:bookmarkEnd w:id="1779"/>
      <w:bookmarkEnd w:id="1780"/>
      <w:bookmarkEnd w:id="1781"/>
      <w:bookmarkEnd w:id="1782"/>
      <w:bookmarkEnd w:id="1783"/>
    </w:p>
    <w:p w14:paraId="60E6BC21" w14:textId="77777777" w:rsidR="00BA2D1A" w:rsidRDefault="0076180B" w:rsidP="00BA2D1A">
      <w:pPr>
        <w:rPr>
          <w:highlight w:val="yellow"/>
          <w:lang w:eastAsia="x-none"/>
        </w:rPr>
      </w:pPr>
      <w:r>
        <w:rPr>
          <w:noProof/>
        </w:rPr>
        <w:drawing>
          <wp:inline distT="0" distB="0" distL="0" distR="0" wp14:anchorId="60E6DD6B" wp14:editId="60E6DD6C">
            <wp:extent cx="4127500" cy="2997200"/>
            <wp:effectExtent l="0" t="0" r="0" b="0"/>
            <wp:docPr id="21"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500" cy="2997200"/>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84"/>
      <w:bookmarkEnd w:id="1785"/>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86" w:name="_Toc433224455"/>
      <w:bookmarkStart w:id="1787" w:name="_Toc433224456"/>
      <w:bookmarkStart w:id="1788" w:name="_Toc433224457"/>
      <w:bookmarkStart w:id="1789" w:name="_Toc433224458"/>
      <w:bookmarkStart w:id="1790" w:name="_Toc433360951"/>
      <w:bookmarkStart w:id="1791" w:name="_Toc433632326"/>
      <w:bookmarkStart w:id="1792" w:name="_Toc433795430"/>
      <w:bookmarkStart w:id="1793" w:name="_Toc434344284"/>
      <w:bookmarkStart w:id="1794" w:name="_Toc433224459"/>
      <w:bookmarkStart w:id="1795" w:name="_Toc433360952"/>
      <w:bookmarkStart w:id="1796" w:name="_Toc433632327"/>
      <w:bookmarkStart w:id="1797" w:name="_Toc433795431"/>
      <w:bookmarkStart w:id="1798" w:name="_Toc434344285"/>
      <w:bookmarkStart w:id="1799" w:name="_Toc433224460"/>
      <w:bookmarkStart w:id="1800" w:name="_Toc433360953"/>
      <w:bookmarkStart w:id="1801" w:name="_Toc433632328"/>
      <w:bookmarkStart w:id="1802" w:name="_Toc433795432"/>
      <w:bookmarkStart w:id="1803" w:name="_Toc434344286"/>
      <w:bookmarkStart w:id="1804" w:name="_Toc433632329"/>
      <w:bookmarkStart w:id="1805" w:name="_Toc434344287"/>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r w:rsidRPr="005A3839">
        <w:rPr>
          <w:bCs w:val="0"/>
        </w:rPr>
        <w:t>Orderable Items Report for High Risk/High Alert</w:t>
      </w:r>
      <w:bookmarkEnd w:id="1804"/>
      <w:bookmarkEnd w:id="1805"/>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06" w:name="orditemsreport8"/>
      <w:bookmarkEnd w:id="1806"/>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07" w:name="p097"/>
      <w:bookmarkStart w:id="1808" w:name="_Toc219451950"/>
      <w:bookmarkStart w:id="1809" w:name="_Toc219455667"/>
      <w:bookmarkStart w:id="1810" w:name="_Toc376874083"/>
      <w:bookmarkStart w:id="1811" w:name="_Toc523224134"/>
      <w:bookmarkEnd w:id="1807"/>
      <w:r w:rsidRPr="00EA77BC">
        <w:t>Formulary Information Report</w:t>
      </w:r>
      <w:bookmarkEnd w:id="1808"/>
      <w:bookmarkEnd w:id="1809"/>
      <w:bookmarkEnd w:id="1810"/>
      <w:bookmarkEnd w:id="1811"/>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12" w:name="_Drug_Text_Management"/>
      <w:bookmarkStart w:id="1813" w:name="p098"/>
      <w:bookmarkStart w:id="1814" w:name="_Toc219451951"/>
      <w:bookmarkStart w:id="1815" w:name="_Toc376874084"/>
      <w:bookmarkStart w:id="1816" w:name="_Toc523224135"/>
      <w:bookmarkEnd w:id="1812"/>
      <w:bookmarkEnd w:id="1813"/>
      <w:r w:rsidRPr="00EA77BC">
        <w:t>Drug Text Management</w:t>
      </w:r>
      <w:bookmarkEnd w:id="1814"/>
      <w:bookmarkEnd w:id="1815"/>
      <w:bookmarkEnd w:id="1816"/>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17" w:name="_Toc219451952"/>
      <w:bookmarkStart w:id="1818" w:name="_Toc376874085"/>
      <w:bookmarkStart w:id="1819" w:name="_Toc523224136"/>
      <w:r w:rsidRPr="00EA77BC">
        <w:t>Drug Text Enter/Edit</w:t>
      </w:r>
      <w:bookmarkEnd w:id="1817"/>
      <w:bookmarkEnd w:id="1818"/>
      <w:bookmarkEnd w:id="1819"/>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20" w:name="p099"/>
      <w:bookmarkEnd w:id="1820"/>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21" w:name="Page_124"/>
      <w:bookmarkEnd w:id="1821"/>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22" w:name="_Toc219445674"/>
      <w:bookmarkStart w:id="1823" w:name="_Toc219446212"/>
      <w:bookmarkStart w:id="1824" w:name="_Toc219451953"/>
      <w:bookmarkStart w:id="1825" w:name="_Toc219452648"/>
      <w:bookmarkStart w:id="1826" w:name="_Toc219453343"/>
      <w:bookmarkStart w:id="1827" w:name="_Toc219455670"/>
      <w:bookmarkStart w:id="1828" w:name="p100"/>
      <w:bookmarkStart w:id="1829" w:name="_Toc14665902"/>
      <w:bookmarkStart w:id="1830" w:name="_Toc14666726"/>
      <w:bookmarkStart w:id="1831" w:name="_Toc14667181"/>
      <w:bookmarkStart w:id="1832" w:name="_Toc95131188"/>
      <w:bookmarkStart w:id="1833" w:name="_Toc219451954"/>
      <w:bookmarkStart w:id="1834" w:name="_Toc376874086"/>
      <w:bookmarkStart w:id="1835" w:name="_Toc523224137"/>
      <w:bookmarkEnd w:id="1822"/>
      <w:bookmarkEnd w:id="1823"/>
      <w:bookmarkEnd w:id="1824"/>
      <w:bookmarkEnd w:id="1825"/>
      <w:bookmarkEnd w:id="1826"/>
      <w:bookmarkEnd w:id="1827"/>
      <w:bookmarkEnd w:id="1828"/>
      <w:r w:rsidRPr="00EA77BC">
        <w:t>Drug Text File Report</w:t>
      </w:r>
      <w:bookmarkEnd w:id="1829"/>
      <w:bookmarkEnd w:id="1830"/>
      <w:bookmarkEnd w:id="1831"/>
      <w:bookmarkEnd w:id="1832"/>
      <w:bookmarkEnd w:id="1833"/>
      <w:bookmarkEnd w:id="1834"/>
      <w:bookmarkEnd w:id="1835"/>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36" w:name="Page_126"/>
      <w:bookmarkEnd w:id="1836"/>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37" w:name="_Toc14665903"/>
      <w:bookmarkStart w:id="1838" w:name="_Toc14666727"/>
      <w:bookmarkStart w:id="1839" w:name="_Toc14667182"/>
    </w:p>
    <w:p w14:paraId="60E6BDB8" w14:textId="77777777" w:rsidR="00595E65" w:rsidRPr="00EA77BC" w:rsidRDefault="00595E65" w:rsidP="00123536">
      <w:pPr>
        <w:pStyle w:val="Heading1"/>
        <w:numPr>
          <w:ilvl w:val="0"/>
          <w:numId w:val="45"/>
        </w:numPr>
        <w:tabs>
          <w:tab w:val="clear" w:pos="720"/>
          <w:tab w:val="num" w:pos="900"/>
        </w:tabs>
      </w:pPr>
      <w:bookmarkStart w:id="1840" w:name="p102"/>
      <w:bookmarkStart w:id="1841" w:name="_Toc219451956"/>
      <w:bookmarkStart w:id="1842" w:name="_Toc376874087"/>
      <w:bookmarkStart w:id="1843" w:name="_Toc523224138"/>
      <w:bookmarkEnd w:id="1840"/>
      <w:r w:rsidRPr="00EA77BC">
        <w:t>Pharmacy System Parameters Edit</w:t>
      </w:r>
      <w:bookmarkEnd w:id="1837"/>
      <w:bookmarkEnd w:id="1838"/>
      <w:bookmarkEnd w:id="1839"/>
      <w:bookmarkEnd w:id="1841"/>
      <w:bookmarkEnd w:id="1842"/>
      <w:bookmarkEnd w:id="1843"/>
    </w:p>
    <w:p w14:paraId="60E6BDB9" w14:textId="77777777" w:rsidR="00595E65" w:rsidRPr="00EA77BC" w:rsidRDefault="00595E65" w:rsidP="00EA77BC">
      <w:pPr>
        <w:pStyle w:val="Heading4"/>
        <w:tabs>
          <w:tab w:val="left" w:pos="900"/>
        </w:tabs>
        <w:spacing w:after="0"/>
        <w:rPr>
          <w:sz w:val="28"/>
        </w:rPr>
      </w:pPr>
      <w:bookmarkStart w:id="1844" w:name="_Toc14665904"/>
      <w:bookmarkStart w:id="1845" w:name="_Toc14666728"/>
      <w:bookmarkStart w:id="1846" w:name="_Toc14667183"/>
      <w:r w:rsidRPr="00EA77BC">
        <w:tab/>
        <w:t>[PSS SYS EDIT]</w:t>
      </w:r>
      <w:bookmarkEnd w:id="1844"/>
      <w:bookmarkEnd w:id="1845"/>
      <w:bookmarkEnd w:id="1846"/>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47" w:name="Page_127"/>
      <w:bookmarkEnd w:id="1847"/>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14:paraId="60E6BDED" w14:textId="77777777" w:rsidTr="00161643">
        <w:trPr>
          <w:trHeight w:val="1818"/>
        </w:trPr>
        <w:tc>
          <w:tcPr>
            <w:tcW w:w="1247" w:type="dxa"/>
            <w:shd w:val="clear" w:color="auto" w:fill="auto"/>
            <w:vAlign w:val="center"/>
          </w:tcPr>
          <w:p w14:paraId="60E6BDEA" w14:textId="77777777" w:rsidR="00EA0E79" w:rsidRPr="00CD183C" w:rsidRDefault="0076180B" w:rsidP="00161643">
            <w:pPr>
              <w:spacing w:before="120"/>
              <w:jc w:val="center"/>
              <w:rPr>
                <w:color w:val="000000"/>
                <w:sz w:val="20"/>
              </w:rPr>
            </w:pPr>
            <w:r>
              <w:rPr>
                <w:noProof/>
                <w:sz w:val="20"/>
              </w:rPr>
              <w:drawing>
                <wp:inline distT="0" distB="0" distL="0" distR="0" wp14:anchorId="60E6DD6D" wp14:editId="60E6DD6E">
                  <wp:extent cx="406400" cy="406400"/>
                  <wp:effectExtent l="0" t="0" r="0" b="0"/>
                  <wp:docPr id="22"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48" w:name="_Standard_Schedule_Edit"/>
      <w:bookmarkStart w:id="1849" w:name="_Toc219451957"/>
      <w:bookmarkStart w:id="1850" w:name="Std_Sched_Mgmt"/>
      <w:bookmarkStart w:id="1851" w:name="_Toc376874088"/>
      <w:bookmarkStart w:id="1852" w:name="_Toc14665905"/>
      <w:bookmarkStart w:id="1853" w:name="_Toc14666729"/>
      <w:bookmarkStart w:id="1854" w:name="_Toc14667184"/>
      <w:bookmarkStart w:id="1855" w:name="_Toc523224139"/>
      <w:bookmarkEnd w:id="1848"/>
      <w:r w:rsidRPr="00EA77BC">
        <w:t>Standard Schedule Management</w:t>
      </w:r>
      <w:bookmarkEnd w:id="1849"/>
      <w:bookmarkEnd w:id="1850"/>
      <w:bookmarkEnd w:id="1851"/>
      <w:bookmarkEnd w:id="1855"/>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56" w:name="_Toc218940394"/>
      <w:bookmarkStart w:id="1857" w:name="_Toc219451958"/>
      <w:bookmarkStart w:id="1858" w:name="_Toc376874089"/>
      <w:bookmarkStart w:id="1859" w:name="_Toc523224140"/>
      <w:bookmarkEnd w:id="1856"/>
      <w:r w:rsidRPr="00EA77BC">
        <w:t>Standard</w:t>
      </w:r>
      <w:bookmarkStart w:id="1860" w:name="p103"/>
      <w:bookmarkEnd w:id="1860"/>
      <w:r w:rsidRPr="00EA77BC">
        <w:t xml:space="preserve"> Schedule Edit</w:t>
      </w:r>
      <w:bookmarkEnd w:id="1857"/>
      <w:bookmarkEnd w:id="1858"/>
      <w:bookmarkEnd w:id="1859"/>
    </w:p>
    <w:p w14:paraId="60E6BDF5" w14:textId="77777777" w:rsidR="00595E65" w:rsidRPr="00EA77BC" w:rsidRDefault="00595E65" w:rsidP="00EB241E">
      <w:pPr>
        <w:pStyle w:val="Heading4"/>
        <w:spacing w:after="0"/>
        <w:ind w:firstLine="1080"/>
        <w:rPr>
          <w:sz w:val="28"/>
        </w:rPr>
      </w:pPr>
      <w:bookmarkStart w:id="1861" w:name="_[PSS_SCHEDULE_EDIT]"/>
      <w:bookmarkEnd w:id="1861"/>
      <w:r w:rsidRPr="00EA77BC">
        <w:t>[PSS SCHEDULE EDIT]</w:t>
      </w:r>
      <w:bookmarkEnd w:id="1852"/>
      <w:bookmarkEnd w:id="1853"/>
      <w:bookmarkEnd w:id="1854"/>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See 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77777777" w:rsidR="00595E65" w:rsidRPr="00EA77BC" w:rsidRDefault="0076180B" w:rsidP="001B3F39">
      <w:pPr>
        <w:autoSpaceDE w:val="0"/>
        <w:autoSpaceDN w:val="0"/>
        <w:adjustRightInd w:val="0"/>
        <w:ind w:left="864" w:hanging="819"/>
      </w:pPr>
      <w:r>
        <w:rPr>
          <w:noProof/>
          <w:position w:val="-4"/>
        </w:rPr>
        <w:drawing>
          <wp:inline distT="0" distB="0" distL="0" distR="0" wp14:anchorId="60E6DD6F" wp14:editId="60E6DD70">
            <wp:extent cx="508000" cy="406400"/>
            <wp:effectExtent l="0" t="0" r="0" b="0"/>
            <wp:docPr id="23"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62" w:name="_Toc14665906"/>
      <w:bookmarkStart w:id="1863" w:name="_Toc14666730"/>
      <w:bookmarkStart w:id="1864" w:name="_Toc14667185"/>
      <w:r w:rsidRPr="00EA77BC">
        <w:t xml:space="preserve">Example: </w:t>
      </w:r>
      <w:r w:rsidR="005C544E" w:rsidRPr="00EA77BC">
        <w:rPr>
          <w:i/>
        </w:rPr>
        <w:t>Standard Schedule Edit</w:t>
      </w:r>
      <w:r w:rsidR="005C544E" w:rsidRPr="00EA77BC">
        <w:t xml:space="preserve"> [PSS SCHEDULE EDIT] Option</w:t>
      </w:r>
      <w:bookmarkEnd w:id="1862"/>
      <w:bookmarkEnd w:id="1863"/>
      <w:bookmarkEnd w:id="1864"/>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65" w:name="p104"/>
      <w:bookmarkEnd w:id="1865"/>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77777777" w:rsidR="003537BF" w:rsidRPr="00EA77BC" w:rsidRDefault="0076180B" w:rsidP="00EA77BC">
      <w:pPr>
        <w:ind w:left="810" w:hanging="810"/>
      </w:pPr>
      <w:r>
        <w:rPr>
          <w:noProof/>
          <w:position w:val="-4"/>
        </w:rPr>
        <w:drawing>
          <wp:inline distT="0" distB="0" distL="0" distR="0" wp14:anchorId="60E6DD71" wp14:editId="60E6DD72">
            <wp:extent cx="508000" cy="406400"/>
            <wp:effectExtent l="0" t="0" r="0" b="0"/>
            <wp:docPr id="24"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66" w:name="page_129"/>
      <w:bookmarkEnd w:id="1866"/>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67" w:name="p105"/>
      <w:bookmarkEnd w:id="1867"/>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If no admin times are 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68" w:name="Page_136"/>
      <w:bookmarkEnd w:id="1868"/>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69" w:name="p106"/>
      <w:bookmarkEnd w:id="1869"/>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70" w:name="P_189_p121"/>
      <w:r w:rsidRPr="00464F6C">
        <w:rPr>
          <w:b/>
        </w:rPr>
        <w:t xml:space="preserve">Schedule </w:t>
      </w:r>
      <w:bookmarkEnd w:id="1870"/>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71" w:name="Page_130"/>
      <w:bookmarkStart w:id="1872" w:name="_Administration_Schedule_File"/>
      <w:bookmarkStart w:id="1873" w:name="Page_133"/>
      <w:bookmarkStart w:id="1874" w:name="_Toc219451959"/>
      <w:bookmarkStart w:id="1875" w:name="_Toc376874090"/>
      <w:bookmarkStart w:id="1876" w:name="_Toc523224141"/>
      <w:bookmarkEnd w:id="1871"/>
      <w:bookmarkEnd w:id="1872"/>
      <w:bookmarkEnd w:id="1873"/>
      <w:r w:rsidRPr="00EA77BC">
        <w:t>Administration Schedule File Report</w:t>
      </w:r>
      <w:bookmarkEnd w:id="1874"/>
      <w:bookmarkEnd w:id="1875"/>
      <w:bookmarkEnd w:id="1876"/>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77" w:name="Page_138"/>
      <w:bookmarkStart w:id="1878" w:name="_Toc14665908"/>
      <w:bookmarkStart w:id="1879" w:name="_Toc14666732"/>
      <w:bookmarkStart w:id="1880" w:name="_Toc14667187"/>
      <w:bookmarkEnd w:id="1877"/>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81"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81"/>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82" w:name="_Toc219451960"/>
      <w:bookmarkStart w:id="1883" w:name="_Toc376874091"/>
      <w:bookmarkStart w:id="1884" w:name="_Toc523224142"/>
      <w:r w:rsidRPr="00EA77BC">
        <w:t>Synonym Enter/Edit</w:t>
      </w:r>
      <w:bookmarkEnd w:id="1878"/>
      <w:bookmarkEnd w:id="1879"/>
      <w:bookmarkEnd w:id="1880"/>
      <w:bookmarkEnd w:id="1882"/>
      <w:bookmarkEnd w:id="1883"/>
      <w:bookmarkEnd w:id="1884"/>
    </w:p>
    <w:p w14:paraId="60E6BFEB" w14:textId="77777777" w:rsidR="00595E65" w:rsidRPr="00EA77BC" w:rsidRDefault="00595E65" w:rsidP="00EA77BC">
      <w:pPr>
        <w:pStyle w:val="Heading4"/>
        <w:spacing w:after="0"/>
        <w:ind w:firstLine="900"/>
        <w:rPr>
          <w:sz w:val="28"/>
        </w:rPr>
      </w:pPr>
      <w:bookmarkStart w:id="1885" w:name="_Toc14665909"/>
      <w:bookmarkStart w:id="1886" w:name="_Toc14666733"/>
      <w:bookmarkStart w:id="1887" w:name="_Toc14667188"/>
      <w:r w:rsidRPr="00EA77BC">
        <w:t>[PSS SYNONYM EDIT]</w:t>
      </w:r>
      <w:bookmarkEnd w:id="1885"/>
      <w:bookmarkEnd w:id="1886"/>
      <w:bookmarkEnd w:id="1887"/>
    </w:p>
    <w:p w14:paraId="60E6BFEC" w14:textId="77777777" w:rsidR="00595E65" w:rsidRPr="00EA77BC" w:rsidRDefault="00595E65" w:rsidP="00732461">
      <w:pPr>
        <w:keepNext/>
      </w:pPr>
    </w:p>
    <w:p w14:paraId="60E6BFED" w14:textId="77777777" w:rsidR="00595E65" w:rsidRPr="00EA77BC" w:rsidRDefault="00595E65" w:rsidP="00732461">
      <w:bookmarkStart w:id="1888" w:name="_Toc14665910"/>
      <w:bookmarkStart w:id="1889" w:name="_Toc14666734"/>
      <w:bookmarkStart w:id="1890"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88"/>
      <w:bookmarkEnd w:id="1889"/>
      <w:bookmarkEnd w:id="1890"/>
    </w:p>
    <w:p w14:paraId="60E6BFEE" w14:textId="77777777" w:rsidR="00595E65" w:rsidRPr="00EA77BC" w:rsidRDefault="00595E65" w:rsidP="000C5921"/>
    <w:p w14:paraId="60E6BFEF" w14:textId="77777777" w:rsidR="00595E65" w:rsidRPr="00EA77BC" w:rsidRDefault="00595E65" w:rsidP="000C5921">
      <w:pPr>
        <w:pStyle w:val="ExampleHeading"/>
      </w:pPr>
      <w:bookmarkStart w:id="1891" w:name="_Toc14665911"/>
      <w:bookmarkStart w:id="1892" w:name="_Toc14666735"/>
      <w:bookmarkStart w:id="1893" w:name="_Toc14667190"/>
      <w:r w:rsidRPr="00EA77BC">
        <w:t>Example 1: Creating a New Synonym</w:t>
      </w:r>
      <w:bookmarkEnd w:id="1891"/>
      <w:bookmarkEnd w:id="1892"/>
      <w:bookmarkEnd w:id="1893"/>
    </w:p>
    <w:p w14:paraId="60E6BFF0" w14:textId="77777777" w:rsidR="00595E65" w:rsidRPr="00EA77BC" w:rsidRDefault="00595E65" w:rsidP="000C5921">
      <w:pPr>
        <w:pStyle w:val="Codeexample"/>
      </w:pPr>
      <w:bookmarkStart w:id="1894" w:name="_Toc14665912"/>
      <w:bookmarkStart w:id="1895" w:name="_Toc14666736"/>
      <w:bookmarkStart w:id="1896" w:name="_Toc14667191"/>
      <w:r w:rsidRPr="00EA77BC">
        <w:t xml:space="preserve">Select DRUG GENERIC NAME: </w:t>
      </w:r>
      <w:r w:rsidRPr="00EA77BC">
        <w:rPr>
          <w:b/>
          <w:bCs/>
        </w:rPr>
        <w:t>NAP</w:t>
      </w:r>
      <w:bookmarkEnd w:id="1894"/>
      <w:bookmarkEnd w:id="1895"/>
      <w:bookmarkEnd w:id="1896"/>
    </w:p>
    <w:p w14:paraId="60E6BFF1" w14:textId="77777777" w:rsidR="00595E65" w:rsidRPr="00EA77BC" w:rsidRDefault="00595E65" w:rsidP="000C5921">
      <w:pPr>
        <w:pStyle w:val="Codeexample"/>
      </w:pPr>
      <w:r w:rsidRPr="00EA77BC">
        <w:t xml:space="preserve">     </w:t>
      </w:r>
      <w:bookmarkStart w:id="1897" w:name="_Toc14665913"/>
      <w:bookmarkStart w:id="1898" w:name="_Toc14666737"/>
      <w:bookmarkStart w:id="1899" w:name="_Toc14667192"/>
      <w:r w:rsidRPr="00EA77BC">
        <w:t>1   NAPROXEN 250MG S.T.           MS102     N/F     09-05-00</w:t>
      </w:r>
      <w:bookmarkEnd w:id="1897"/>
      <w:bookmarkEnd w:id="1898"/>
      <w:bookmarkEnd w:id="1899"/>
      <w:r w:rsidRPr="00EA77BC">
        <w:t xml:space="preserve">       </w:t>
      </w:r>
    </w:p>
    <w:p w14:paraId="60E6BFF2" w14:textId="77777777" w:rsidR="00595E65" w:rsidRPr="00EA77BC" w:rsidRDefault="00595E65" w:rsidP="000C5921">
      <w:pPr>
        <w:pStyle w:val="Codeexample"/>
      </w:pPr>
      <w:r w:rsidRPr="00EA77BC">
        <w:t xml:space="preserve">     </w:t>
      </w:r>
      <w:bookmarkStart w:id="1900" w:name="_Toc14665914"/>
      <w:bookmarkStart w:id="1901" w:name="_Toc14666738"/>
      <w:bookmarkStart w:id="1902" w:name="_Toc14667193"/>
      <w:r w:rsidRPr="00EA77BC">
        <w:t>2   NAPROXEN 375MG TAB           MS102</w:t>
      </w:r>
      <w:bookmarkEnd w:id="1900"/>
      <w:bookmarkEnd w:id="1901"/>
      <w:bookmarkEnd w:id="1902"/>
      <w:r w:rsidRPr="00EA77BC">
        <w:t xml:space="preserve">           </w:t>
      </w:r>
    </w:p>
    <w:p w14:paraId="60E6BFF3" w14:textId="77777777" w:rsidR="00595E65" w:rsidRPr="00EA77BC" w:rsidRDefault="00595E65" w:rsidP="001B3F39">
      <w:pPr>
        <w:pStyle w:val="Codeexample"/>
      </w:pPr>
      <w:bookmarkStart w:id="1903" w:name="_Toc14665915"/>
      <w:bookmarkStart w:id="1904" w:name="_Toc14666739"/>
      <w:bookmarkStart w:id="1905" w:name="_Toc14667194"/>
      <w:r w:rsidRPr="00EA77BC">
        <w:t xml:space="preserve">CHOOSE 1-2: </w:t>
      </w:r>
      <w:r w:rsidRPr="00EA77BC">
        <w:rPr>
          <w:b/>
          <w:bCs/>
        </w:rPr>
        <w:t>2</w:t>
      </w:r>
      <w:r w:rsidRPr="00EA77BC">
        <w:t xml:space="preserve">  NAPROXEN 375MG TAB         MS102</w:t>
      </w:r>
      <w:bookmarkEnd w:id="1903"/>
      <w:bookmarkEnd w:id="1904"/>
      <w:bookmarkEnd w:id="1905"/>
      <w:r w:rsidRPr="00EA77BC">
        <w:t xml:space="preserve">           </w:t>
      </w:r>
    </w:p>
    <w:p w14:paraId="60E6BFF4" w14:textId="77777777" w:rsidR="00595E65" w:rsidRPr="00EA77BC" w:rsidRDefault="00595E65" w:rsidP="001B3F39">
      <w:pPr>
        <w:pStyle w:val="Codeexample"/>
      </w:pPr>
      <w:bookmarkStart w:id="1906" w:name="_Toc14665916"/>
      <w:bookmarkStart w:id="1907" w:name="_Toc14666740"/>
      <w:bookmarkStart w:id="1908" w:name="_Toc14667195"/>
      <w:r w:rsidRPr="00EA77BC">
        <w:t xml:space="preserve">Select SYNONYM: 018393027342// </w:t>
      </w:r>
      <w:r w:rsidRPr="00EA77BC">
        <w:rPr>
          <w:b/>
          <w:bCs/>
        </w:rPr>
        <w:t>ALEVE</w:t>
      </w:r>
      <w:bookmarkEnd w:id="1906"/>
      <w:bookmarkEnd w:id="1907"/>
      <w:bookmarkEnd w:id="1908"/>
    </w:p>
    <w:p w14:paraId="60E6BFF5" w14:textId="77777777" w:rsidR="00595E65" w:rsidRPr="00EA77BC" w:rsidRDefault="00595E65" w:rsidP="001B3F39">
      <w:pPr>
        <w:pStyle w:val="Codeexample"/>
      </w:pPr>
      <w:r w:rsidRPr="00EA77BC">
        <w:t xml:space="preserve">  </w:t>
      </w:r>
      <w:bookmarkStart w:id="1909" w:name="_Toc14665917"/>
      <w:bookmarkStart w:id="1910" w:name="_Toc14666741"/>
      <w:bookmarkStart w:id="1911" w:name="_Toc14667196"/>
      <w:r w:rsidRPr="00EA77BC">
        <w:t>INTENDED USE:</w:t>
      </w:r>
      <w:r w:rsidRPr="00EA77BC">
        <w:rPr>
          <w:b/>
          <w:bCs/>
        </w:rPr>
        <w:t xml:space="preserve"> </w:t>
      </w:r>
      <w:r w:rsidRPr="00EA77BC">
        <w:rPr>
          <w:rFonts w:cs="Courier New"/>
          <w:b/>
          <w:bCs/>
        </w:rPr>
        <w:t>TRADE NAME</w:t>
      </w:r>
      <w:bookmarkEnd w:id="1909"/>
      <w:bookmarkEnd w:id="1910"/>
      <w:bookmarkEnd w:id="1911"/>
    </w:p>
    <w:p w14:paraId="60E6BFF6" w14:textId="77777777" w:rsidR="00595E65" w:rsidRPr="00EA77BC" w:rsidRDefault="00595E65" w:rsidP="001B3F39">
      <w:pPr>
        <w:pStyle w:val="Codeexample"/>
      </w:pPr>
      <w:r w:rsidRPr="00EA77BC">
        <w:t xml:space="preserve">  </w:t>
      </w:r>
      <w:bookmarkStart w:id="1912" w:name="_Toc14665918"/>
      <w:bookmarkStart w:id="1913" w:name="_Toc14666742"/>
      <w:bookmarkStart w:id="1914" w:name="_Toc14667197"/>
      <w:r w:rsidRPr="00EA77BC">
        <w:t xml:space="preserve">NDC CODE: </w:t>
      </w:r>
      <w:r w:rsidRPr="00EA77BC">
        <w:rPr>
          <w:rFonts w:cs="Courier New"/>
          <w:b/>
          <w:bCs/>
        </w:rPr>
        <w:t>&lt;Enter&gt;</w:t>
      </w:r>
      <w:bookmarkEnd w:id="1912"/>
      <w:bookmarkEnd w:id="1913"/>
      <w:bookmarkEnd w:id="1914"/>
    </w:p>
    <w:p w14:paraId="60E6BFF7" w14:textId="77777777" w:rsidR="00595E65" w:rsidRPr="00EA77BC" w:rsidRDefault="00595E65" w:rsidP="001B3F39">
      <w:pPr>
        <w:pStyle w:val="Codeexample"/>
      </w:pPr>
      <w:bookmarkStart w:id="1915" w:name="_Toc14665919"/>
      <w:bookmarkStart w:id="1916" w:name="_Toc14666743"/>
      <w:bookmarkStart w:id="1917" w:name="_Toc14667198"/>
      <w:r w:rsidRPr="00EA77BC">
        <w:t xml:space="preserve">Select SYNONYM: </w:t>
      </w:r>
      <w:r w:rsidRPr="00EA77BC">
        <w:rPr>
          <w:rFonts w:cs="Courier New"/>
          <w:b/>
          <w:bCs/>
        </w:rPr>
        <w:t>&lt;Enter&gt;</w:t>
      </w:r>
      <w:bookmarkEnd w:id="1915"/>
      <w:bookmarkEnd w:id="1916"/>
      <w:bookmarkEnd w:id="1917"/>
    </w:p>
    <w:p w14:paraId="60E6BFF8" w14:textId="77777777" w:rsidR="006F266D" w:rsidRPr="00EA77BC" w:rsidRDefault="006F266D" w:rsidP="001B3F39">
      <w:bookmarkStart w:id="1918" w:name="_Toc14665920"/>
      <w:bookmarkStart w:id="1919" w:name="_Toc14666744"/>
      <w:bookmarkStart w:id="1920" w:name="_Toc14667199"/>
    </w:p>
    <w:p w14:paraId="60E6BFF9" w14:textId="77777777" w:rsidR="00595E65" w:rsidRPr="00EA77BC" w:rsidRDefault="00595E65" w:rsidP="001B3F39">
      <w:pPr>
        <w:pStyle w:val="ExampleHeading"/>
      </w:pPr>
      <w:r w:rsidRPr="00EA77BC">
        <w:t>Example 2: Deleting a Synonym</w:t>
      </w:r>
      <w:bookmarkEnd w:id="1918"/>
      <w:bookmarkEnd w:id="1919"/>
      <w:bookmarkEnd w:id="1920"/>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21" w:name="_Toc219451961"/>
      <w:bookmarkStart w:id="1922"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23" w:name="_Toc284346173"/>
      <w:bookmarkStart w:id="1924" w:name="_Toc284346175"/>
      <w:bookmarkStart w:id="1925" w:name="_Toc284346177"/>
      <w:bookmarkStart w:id="1926" w:name="_Toc284346178"/>
      <w:bookmarkStart w:id="1927" w:name="_Toc284346179"/>
      <w:bookmarkStart w:id="1928" w:name="_Toc284346203"/>
      <w:bookmarkStart w:id="1929" w:name="_Toc284346204"/>
      <w:bookmarkStart w:id="1930" w:name="_Toc284346205"/>
      <w:bookmarkStart w:id="1931" w:name="_Toc284346206"/>
      <w:bookmarkStart w:id="1932" w:name="_Toc219444500"/>
      <w:bookmarkStart w:id="1933" w:name="_Toc219445685"/>
      <w:bookmarkStart w:id="1934" w:name="_Toc219446222"/>
      <w:bookmarkStart w:id="1935" w:name="_Toc219451963"/>
      <w:bookmarkStart w:id="1936" w:name="_Toc219452658"/>
      <w:bookmarkStart w:id="1937" w:name="_Toc219453353"/>
      <w:bookmarkStart w:id="1938" w:name="_Toc219455680"/>
      <w:bookmarkStart w:id="1939" w:name="_Toc219444502"/>
      <w:bookmarkStart w:id="1940" w:name="_Toc219445687"/>
      <w:bookmarkStart w:id="1941" w:name="_Toc219446224"/>
      <w:bookmarkStart w:id="1942" w:name="_Toc219451965"/>
      <w:bookmarkStart w:id="1943" w:name="_Toc219452660"/>
      <w:bookmarkStart w:id="1944" w:name="_Toc219453355"/>
      <w:bookmarkStart w:id="1945" w:name="_Toc219455682"/>
      <w:bookmarkStart w:id="1946" w:name="_Toc219444507"/>
      <w:bookmarkStart w:id="1947" w:name="_Toc219445692"/>
      <w:bookmarkStart w:id="1948" w:name="_Toc219446229"/>
      <w:bookmarkStart w:id="1949" w:name="_Toc219451970"/>
      <w:bookmarkStart w:id="1950" w:name="_Toc219452665"/>
      <w:bookmarkStart w:id="1951" w:name="_Toc219453360"/>
      <w:bookmarkStart w:id="1952" w:name="_Toc219455687"/>
      <w:bookmarkStart w:id="1953" w:name="_Toc219444511"/>
      <w:bookmarkStart w:id="1954" w:name="_Toc219445696"/>
      <w:bookmarkStart w:id="1955" w:name="_Toc219446233"/>
      <w:bookmarkStart w:id="1956" w:name="_Toc219451974"/>
      <w:bookmarkStart w:id="1957" w:name="_Toc219452669"/>
      <w:bookmarkStart w:id="1958" w:name="_Toc219453364"/>
      <w:bookmarkStart w:id="1959" w:name="_Toc219455691"/>
      <w:bookmarkStart w:id="1960" w:name="_Toc219444513"/>
      <w:bookmarkStart w:id="1961" w:name="_Toc219445698"/>
      <w:bookmarkStart w:id="1962" w:name="_Toc219446235"/>
      <w:bookmarkStart w:id="1963" w:name="_Toc219451976"/>
      <w:bookmarkStart w:id="1964" w:name="_Toc219452671"/>
      <w:bookmarkStart w:id="1965" w:name="_Toc219453366"/>
      <w:bookmarkStart w:id="1966" w:name="_Toc219455693"/>
      <w:bookmarkStart w:id="1967" w:name="_Toc219444515"/>
      <w:bookmarkStart w:id="1968" w:name="_Toc219445700"/>
      <w:bookmarkStart w:id="1969" w:name="_Toc219446237"/>
      <w:bookmarkStart w:id="1970" w:name="_Toc219451978"/>
      <w:bookmarkStart w:id="1971" w:name="_Toc219452673"/>
      <w:bookmarkStart w:id="1972" w:name="_Toc219453368"/>
      <w:bookmarkStart w:id="1973" w:name="_Toc219455695"/>
      <w:bookmarkStart w:id="1974" w:name="_Toc219444516"/>
      <w:bookmarkStart w:id="1975" w:name="_Toc219445701"/>
      <w:bookmarkStart w:id="1976" w:name="_Toc219446238"/>
      <w:bookmarkStart w:id="1977" w:name="_Toc219451979"/>
      <w:bookmarkStart w:id="1978" w:name="_Toc219452674"/>
      <w:bookmarkStart w:id="1979" w:name="_Toc219453369"/>
      <w:bookmarkStart w:id="1980" w:name="_Toc219455696"/>
      <w:bookmarkStart w:id="1981" w:name="_Toc219444517"/>
      <w:bookmarkStart w:id="1982" w:name="_Toc219445702"/>
      <w:bookmarkStart w:id="1983" w:name="_Toc219446239"/>
      <w:bookmarkStart w:id="1984" w:name="_Toc219451980"/>
      <w:bookmarkStart w:id="1985" w:name="_Toc219452675"/>
      <w:bookmarkStart w:id="1986" w:name="_Toc219453370"/>
      <w:bookmarkStart w:id="1987" w:name="_Toc219455697"/>
      <w:bookmarkStart w:id="1988" w:name="_Toc219444518"/>
      <w:bookmarkStart w:id="1989" w:name="_Toc219445703"/>
      <w:bookmarkStart w:id="1990" w:name="_Toc219446240"/>
      <w:bookmarkStart w:id="1991" w:name="_Toc219451981"/>
      <w:bookmarkStart w:id="1992" w:name="_Toc219452676"/>
      <w:bookmarkStart w:id="1993" w:name="_Toc219453371"/>
      <w:bookmarkStart w:id="1994" w:name="_Toc219455698"/>
      <w:bookmarkStart w:id="1995" w:name="_Toc219444519"/>
      <w:bookmarkStart w:id="1996" w:name="_Toc219445704"/>
      <w:bookmarkStart w:id="1997" w:name="_Toc219446241"/>
      <w:bookmarkStart w:id="1998" w:name="_Toc219451982"/>
      <w:bookmarkStart w:id="1999" w:name="_Toc219452677"/>
      <w:bookmarkStart w:id="2000" w:name="_Toc219453372"/>
      <w:bookmarkStart w:id="2001" w:name="_Toc219455699"/>
      <w:bookmarkStart w:id="2002" w:name="_Toc219444520"/>
      <w:bookmarkStart w:id="2003" w:name="_Toc219445705"/>
      <w:bookmarkStart w:id="2004" w:name="_Toc219446242"/>
      <w:bookmarkStart w:id="2005" w:name="_Toc219451983"/>
      <w:bookmarkStart w:id="2006" w:name="_Toc219452678"/>
      <w:bookmarkStart w:id="2007" w:name="_Toc219453373"/>
      <w:bookmarkStart w:id="2008" w:name="_Toc219455700"/>
      <w:bookmarkStart w:id="2009" w:name="_Toc219444521"/>
      <w:bookmarkStart w:id="2010" w:name="_Toc219445706"/>
      <w:bookmarkStart w:id="2011" w:name="_Toc219446243"/>
      <w:bookmarkStart w:id="2012" w:name="_Toc219451984"/>
      <w:bookmarkStart w:id="2013" w:name="_Toc219452679"/>
      <w:bookmarkStart w:id="2014" w:name="_Toc219453374"/>
      <w:bookmarkStart w:id="2015" w:name="_Toc219455701"/>
      <w:bookmarkStart w:id="2016" w:name="_Toc219444522"/>
      <w:bookmarkStart w:id="2017" w:name="_Toc219445707"/>
      <w:bookmarkStart w:id="2018" w:name="_Toc219446244"/>
      <w:bookmarkStart w:id="2019" w:name="_Toc219451985"/>
      <w:bookmarkStart w:id="2020" w:name="_Toc219452680"/>
      <w:bookmarkStart w:id="2021" w:name="_Toc219453375"/>
      <w:bookmarkStart w:id="2022" w:name="_Toc219455702"/>
      <w:bookmarkStart w:id="2023" w:name="_Toc219444523"/>
      <w:bookmarkStart w:id="2024" w:name="_Toc219445708"/>
      <w:bookmarkStart w:id="2025" w:name="_Toc219446245"/>
      <w:bookmarkStart w:id="2026" w:name="_Toc219451986"/>
      <w:bookmarkStart w:id="2027" w:name="_Toc219452681"/>
      <w:bookmarkStart w:id="2028" w:name="_Toc219453376"/>
      <w:bookmarkStart w:id="2029" w:name="_Toc219455703"/>
      <w:bookmarkStart w:id="2030" w:name="_Toc219444524"/>
      <w:bookmarkStart w:id="2031" w:name="_Toc219445709"/>
      <w:bookmarkStart w:id="2032" w:name="_Toc219446246"/>
      <w:bookmarkStart w:id="2033" w:name="_Toc219451987"/>
      <w:bookmarkStart w:id="2034" w:name="_Toc219452682"/>
      <w:bookmarkStart w:id="2035" w:name="_Toc219453377"/>
      <w:bookmarkStart w:id="2036" w:name="_Toc219455704"/>
      <w:bookmarkStart w:id="2037" w:name="_Toc219444525"/>
      <w:bookmarkStart w:id="2038" w:name="_Toc219445710"/>
      <w:bookmarkStart w:id="2039" w:name="_Toc219446247"/>
      <w:bookmarkStart w:id="2040" w:name="_Toc219451988"/>
      <w:bookmarkStart w:id="2041" w:name="_Toc219452683"/>
      <w:bookmarkStart w:id="2042" w:name="_Toc219453378"/>
      <w:bookmarkStart w:id="2043" w:name="_Toc219455705"/>
      <w:bookmarkStart w:id="2044" w:name="_Toc219444526"/>
      <w:bookmarkStart w:id="2045" w:name="_Toc219445711"/>
      <w:bookmarkStart w:id="2046" w:name="_Toc219446248"/>
      <w:bookmarkStart w:id="2047" w:name="_Toc219451989"/>
      <w:bookmarkStart w:id="2048" w:name="_Toc219452684"/>
      <w:bookmarkStart w:id="2049" w:name="_Toc219453379"/>
      <w:bookmarkStart w:id="2050" w:name="_Toc219455706"/>
      <w:bookmarkStart w:id="2051" w:name="_Toc219444527"/>
      <w:bookmarkStart w:id="2052" w:name="_Toc219445712"/>
      <w:bookmarkStart w:id="2053" w:name="_Toc219446249"/>
      <w:bookmarkStart w:id="2054" w:name="_Toc219451990"/>
      <w:bookmarkStart w:id="2055" w:name="_Toc219452685"/>
      <w:bookmarkStart w:id="2056" w:name="_Toc219453380"/>
      <w:bookmarkStart w:id="2057" w:name="_Toc219455707"/>
      <w:bookmarkStart w:id="2058" w:name="_Toc219444528"/>
      <w:bookmarkStart w:id="2059" w:name="_Toc219445713"/>
      <w:bookmarkStart w:id="2060" w:name="_Toc219446250"/>
      <w:bookmarkStart w:id="2061" w:name="_Toc219451991"/>
      <w:bookmarkStart w:id="2062" w:name="_Toc219452686"/>
      <w:bookmarkStart w:id="2063" w:name="_Toc219453381"/>
      <w:bookmarkStart w:id="2064" w:name="_Toc219455708"/>
      <w:bookmarkStart w:id="2065" w:name="_Toc219451992"/>
      <w:bookmarkStart w:id="2066" w:name="_Toc376874092"/>
      <w:bookmarkStart w:id="2067" w:name="_Toc523224143"/>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r w:rsidRPr="00EA77BC">
        <w:t>Controlled Substances/PKI Reports</w:t>
      </w:r>
      <w:bookmarkEnd w:id="2065"/>
      <w:bookmarkEnd w:id="2066"/>
      <w:bookmarkEnd w:id="2067"/>
    </w:p>
    <w:p w14:paraId="60E6C00B" w14:textId="77777777" w:rsidR="00595E65" w:rsidRPr="00EA77BC" w:rsidRDefault="00595E65" w:rsidP="00EA77BC">
      <w:pPr>
        <w:pStyle w:val="Heading4"/>
        <w:spacing w:after="0"/>
        <w:ind w:firstLine="900"/>
      </w:pPr>
      <w:bookmarkStart w:id="2068" w:name="_[PSS_CS/PKI_REPORTS]"/>
      <w:bookmarkEnd w:id="2068"/>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A post-installation routine for patch PSS*1*61 identifies those drugs with discrepancies between the CS FEDERAL SCHEDULE field (#19) of the VA PRODUCT file (#50.68) and DEA, 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69" w:name="p108"/>
      <w:bookmarkEnd w:id="2069"/>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70" w:name="_Toc219451993"/>
      <w:bookmarkStart w:id="2071" w:name="_Toc376874093"/>
      <w:bookmarkStart w:id="2072" w:name="_Toc523224144"/>
      <w:r w:rsidRPr="00EA77BC">
        <w:t>Send Entire Drug File to External Interface</w:t>
      </w:r>
      <w:bookmarkEnd w:id="2070"/>
      <w:bookmarkEnd w:id="2071"/>
      <w:bookmarkEnd w:id="2072"/>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73" w:name="p109"/>
      <w:bookmarkEnd w:id="2073"/>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74" w:name="_IV_Solution_Report"/>
      <w:bookmarkStart w:id="2075" w:name="_IV_Additive/Solution"/>
      <w:bookmarkStart w:id="2076" w:name="_Toc376874094"/>
      <w:bookmarkStart w:id="2077" w:name="_Toc523224145"/>
      <w:bookmarkEnd w:id="2074"/>
      <w:bookmarkEnd w:id="2075"/>
      <w:r w:rsidRPr="00EA77BC">
        <w:t xml:space="preserve">IV </w:t>
      </w:r>
      <w:r w:rsidR="00A017FF" w:rsidRPr="00EA77BC">
        <w:t>Additive/</w:t>
      </w:r>
      <w:r w:rsidRPr="00EA77BC">
        <w:t>Solution</w:t>
      </w:r>
      <w:bookmarkEnd w:id="2076"/>
      <w:bookmarkEnd w:id="2077"/>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78" w:name="_Toc376874095"/>
      <w:bookmarkStart w:id="2079" w:name="_Toc523224146"/>
      <w:r w:rsidRPr="00EA77BC">
        <w:t>IV Additive Report</w:t>
      </w:r>
      <w:bookmarkEnd w:id="2078"/>
      <w:bookmarkEnd w:id="2079"/>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80" w:name="p110"/>
      <w:bookmarkEnd w:id="2080"/>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81" w:name="Page_143"/>
      <w:bookmarkEnd w:id="2081"/>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82" w:name="p112"/>
      <w:bookmarkEnd w:id="2082"/>
    </w:p>
    <w:p w14:paraId="60E6C0C7" w14:textId="77777777" w:rsidR="002B561A" w:rsidRPr="00EA77BC" w:rsidRDefault="002B561A" w:rsidP="00FC3857">
      <w:pPr>
        <w:pStyle w:val="Heading2"/>
        <w:numPr>
          <w:ilvl w:val="0"/>
          <w:numId w:val="64"/>
        </w:numPr>
        <w:ind w:left="0"/>
      </w:pPr>
      <w:bookmarkStart w:id="2083" w:name="_Toc376874096"/>
      <w:bookmarkStart w:id="2084" w:name="_Toc523224147"/>
      <w:r w:rsidRPr="00EA77BC">
        <w:t>IV Solution Report</w:t>
      </w:r>
      <w:bookmarkEnd w:id="2083"/>
      <w:bookmarkEnd w:id="2084"/>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85" w:name="OLE_LINK3"/>
      <w:r w:rsidRPr="00EA77BC">
        <w:t>Example 1: User selects only solutions marked as PreMix</w:t>
      </w:r>
    </w:p>
    <w:bookmarkEnd w:id="2085"/>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86" w:name="Mark_PreMix_Solutions"/>
      <w:bookmarkStart w:id="2087" w:name="p113"/>
      <w:bookmarkStart w:id="2088" w:name="_Toc376874097"/>
      <w:bookmarkStart w:id="2089" w:name="_Toc523224148"/>
      <w:bookmarkEnd w:id="2086"/>
      <w:bookmarkEnd w:id="2087"/>
      <w:r w:rsidRPr="00EA77BC">
        <w:t>Mark PreMix Solutions</w:t>
      </w:r>
      <w:bookmarkEnd w:id="2088"/>
      <w:bookmarkEnd w:id="2089"/>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090" w:name="p114"/>
      <w:bookmarkEnd w:id="2090"/>
    </w:p>
    <w:p w14:paraId="60E6C140" w14:textId="77777777" w:rsidR="000F1026" w:rsidRPr="00EA77BC" w:rsidRDefault="007865C3" w:rsidP="001B3F39">
      <w:pPr>
        <w:pStyle w:val="Example"/>
      </w:pPr>
      <w:r w:rsidRPr="00EA77BC">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091" w:name="_Toc219620640"/>
      <w:bookmarkStart w:id="2092" w:name="_Toc376874098"/>
      <w:bookmarkStart w:id="2093" w:name="_Toc523224149"/>
      <w:r w:rsidRPr="00EA77BC">
        <w:t>Warning Builder</w:t>
      </w:r>
      <w:bookmarkEnd w:id="2091"/>
      <w:bookmarkEnd w:id="2092"/>
      <w:bookmarkEnd w:id="2093"/>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094" w:name="p115"/>
      <w:bookmarkEnd w:id="2094"/>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095" w:name="Page_150"/>
      <w:bookmarkEnd w:id="2095"/>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096" w:name="p119"/>
      <w:bookmarkStart w:id="2097" w:name="_Toc219620641"/>
      <w:bookmarkStart w:id="2098" w:name="_Toc376874099"/>
      <w:bookmarkStart w:id="2099" w:name="_Toc523224150"/>
      <w:bookmarkEnd w:id="2096"/>
      <w:r w:rsidRPr="00EA77BC">
        <w:t>Warning Mapping</w:t>
      </w:r>
      <w:bookmarkEnd w:id="2097"/>
      <w:bookmarkEnd w:id="2098"/>
      <w:bookmarkEnd w:id="2099"/>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option to identify local warnings that do not have an equivalent entry in the commercial data source. The user can also enter a Spanish 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00" w:name="_Toc219600678"/>
      <w:bookmarkStart w:id="2101" w:name="_Toc219617938"/>
      <w:bookmarkStart w:id="2102" w:name="_Enhanced_Order_Checks"/>
      <w:bookmarkStart w:id="2103" w:name="_Pharmacy_Enterprise_Product"/>
      <w:bookmarkStart w:id="2104" w:name="p120"/>
      <w:bookmarkStart w:id="2105" w:name="_Toc219620642"/>
      <w:bookmarkStart w:id="2106" w:name="_Toc376874100"/>
      <w:bookmarkStart w:id="2107" w:name="_Toc523224151"/>
      <w:bookmarkEnd w:id="2100"/>
      <w:bookmarkEnd w:id="2101"/>
      <w:bookmarkEnd w:id="2102"/>
      <w:bookmarkEnd w:id="2103"/>
      <w:bookmarkEnd w:id="2104"/>
      <w:r w:rsidRPr="00EA77BC">
        <w:t>Pharmacy Enterprise Product System (PEPS) Services</w:t>
      </w:r>
      <w:r w:rsidR="00C873A2" w:rsidRPr="00EA77BC">
        <w:t xml:space="preserve"> Menu</w:t>
      </w:r>
      <w:bookmarkEnd w:id="2105"/>
      <w:bookmarkEnd w:id="2106"/>
      <w:bookmarkEnd w:id="2107"/>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08" w:name="_Toc376874101"/>
      <w:bookmarkStart w:id="2109" w:name="_Toc523224152"/>
      <w:r w:rsidRPr="00EA77BC">
        <w:t>Check Vendor Database Link</w:t>
      </w:r>
      <w:bookmarkEnd w:id="2108"/>
      <w:bookmarkEnd w:id="2109"/>
    </w:p>
    <w:p w14:paraId="60E6C2E1" w14:textId="77777777" w:rsidR="001113DA" w:rsidRPr="00EA77BC" w:rsidRDefault="001113DA" w:rsidP="00EA77BC">
      <w:pPr>
        <w:pStyle w:val="Heading4"/>
        <w:tabs>
          <w:tab w:val="left" w:pos="1080"/>
        </w:tabs>
        <w:spacing w:after="0"/>
        <w:ind w:left="1080"/>
      </w:pPr>
      <w:bookmarkStart w:id="2110" w:name="_Toc267571711"/>
      <w:bookmarkStart w:id="2111" w:name="_Toc267571816"/>
      <w:bookmarkStart w:id="2112" w:name="_Toc267645306"/>
      <w:bookmarkStart w:id="2113" w:name="_Toc267645385"/>
      <w:bookmarkStart w:id="2114" w:name="_Toc267647450"/>
      <w:bookmarkStart w:id="2115" w:name="_Toc281470447"/>
      <w:bookmarkStart w:id="2116" w:name="_Toc281471790"/>
      <w:bookmarkStart w:id="2117" w:name="_Toc267571712"/>
      <w:bookmarkStart w:id="2118" w:name="_Toc267571817"/>
      <w:bookmarkStart w:id="2119" w:name="_Toc267645307"/>
      <w:bookmarkStart w:id="2120" w:name="_Toc267645386"/>
      <w:bookmarkStart w:id="2121" w:name="_Toc267647451"/>
      <w:bookmarkStart w:id="2122" w:name="_Toc281470448"/>
      <w:bookmarkStart w:id="2123" w:name="_Toc281471791"/>
      <w:bookmarkStart w:id="2124" w:name="_Toc267571713"/>
      <w:bookmarkStart w:id="2125" w:name="_Toc267571818"/>
      <w:bookmarkStart w:id="2126" w:name="_Toc267645308"/>
      <w:bookmarkStart w:id="2127" w:name="_Toc267645387"/>
      <w:bookmarkStart w:id="2128" w:name="_Toc267647452"/>
      <w:bookmarkStart w:id="2129" w:name="_Toc281470449"/>
      <w:bookmarkStart w:id="2130" w:name="_Toc281471792"/>
      <w:bookmarkStart w:id="2131" w:name="_Find_Unmapped_Local"/>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32" w:name="p121"/>
      <w:bookmarkEnd w:id="2132"/>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77777777" w:rsidR="00493F90" w:rsidRPr="00EA77BC" w:rsidRDefault="0076180B" w:rsidP="00BA5F06">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3" wp14:editId="60E6DD74">
            <wp:extent cx="508000" cy="406400"/>
            <wp:effectExtent l="0" t="0" r="0" b="0"/>
            <wp:docPr id="2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77777777" w:rsidR="00493F90" w:rsidRPr="00EA77BC" w:rsidRDefault="0076180B" w:rsidP="00EA77BC">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5" wp14:editId="60E6DD76">
            <wp:extent cx="508000" cy="406400"/>
            <wp:effectExtent l="0" t="0" r="0" b="0"/>
            <wp:docPr id="26"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bookmarkStart w:id="2133" w:name="Page_154"/>
      <w:bookmarkEnd w:id="2133"/>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34" w:name="_Map_Local_Medication"/>
      <w:bookmarkEnd w:id="2134"/>
    </w:p>
    <w:p w14:paraId="60E6C313" w14:textId="77777777" w:rsidR="008802F5" w:rsidRPr="00EA77BC" w:rsidRDefault="003551CE" w:rsidP="00CD0BEE">
      <w:pPr>
        <w:pStyle w:val="Heading2"/>
        <w:numPr>
          <w:ilvl w:val="0"/>
          <w:numId w:val="65"/>
        </w:numPr>
        <w:ind w:left="0"/>
      </w:pPr>
      <w:bookmarkStart w:id="2135" w:name="_Map_Local_Medication_1"/>
      <w:bookmarkStart w:id="2136" w:name="p122"/>
      <w:bookmarkStart w:id="2137" w:name="_Toc219452030"/>
      <w:bookmarkStart w:id="2138" w:name="_Toc219453420"/>
      <w:bookmarkStart w:id="2139" w:name="_Toc219455747"/>
      <w:bookmarkStart w:id="2140" w:name="_Toc219484310"/>
      <w:bookmarkStart w:id="2141" w:name="_Toc219620644"/>
      <w:bookmarkStart w:id="2142" w:name="_Toc376874102"/>
      <w:bookmarkStart w:id="2143" w:name="_Toc523224153"/>
      <w:bookmarkEnd w:id="2135"/>
      <w:bookmarkEnd w:id="2136"/>
      <w:r w:rsidRPr="00EA77BC">
        <w:t>Check PEPS Services Setup</w:t>
      </w:r>
      <w:bookmarkEnd w:id="2137"/>
      <w:bookmarkEnd w:id="2138"/>
      <w:bookmarkEnd w:id="2139"/>
      <w:bookmarkEnd w:id="2140"/>
      <w:bookmarkEnd w:id="2141"/>
      <w:bookmarkEnd w:id="2142"/>
      <w:bookmarkEnd w:id="2143"/>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77777777" w:rsidR="00260A62" w:rsidRPr="00EA77BC" w:rsidRDefault="0076180B" w:rsidP="000C5921">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7" wp14:editId="60E6DD78">
            <wp:extent cx="508000" cy="406400"/>
            <wp:effectExtent l="0" t="0" r="0" b="0"/>
            <wp:docPr id="27"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44" w:name="p153"/>
      <w:bookmarkEnd w:id="2144"/>
      <w:r w:rsidRPr="00EA77BC">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45" w:name="Page_155"/>
      <w:bookmarkEnd w:id="2145"/>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46" w:name="_Toc219452031"/>
      <w:bookmarkStart w:id="2147" w:name="_Toc219455748"/>
      <w:bookmarkStart w:id="2148" w:name="_Toc219484311"/>
      <w:bookmarkStart w:id="2149" w:name="_Toc219620645"/>
    </w:p>
    <w:p w14:paraId="60E6C35A" w14:textId="77777777" w:rsidR="009C5949" w:rsidRPr="00EA77BC" w:rsidRDefault="002E0DBB" w:rsidP="00CD0BEE">
      <w:pPr>
        <w:pStyle w:val="Heading2"/>
        <w:numPr>
          <w:ilvl w:val="0"/>
          <w:numId w:val="65"/>
        </w:numPr>
        <w:ind w:left="0"/>
      </w:pPr>
      <w:bookmarkStart w:id="2150" w:name="p123"/>
      <w:bookmarkStart w:id="2151" w:name="_Toc376874103"/>
      <w:bookmarkStart w:id="2152" w:name="_Toc523224154"/>
      <w:bookmarkEnd w:id="2150"/>
      <w:r w:rsidRPr="00EA77BC">
        <w:t>Schedule/Reschedule Check PEPS Interface</w:t>
      </w:r>
      <w:bookmarkEnd w:id="2146"/>
      <w:bookmarkEnd w:id="2147"/>
      <w:bookmarkEnd w:id="2148"/>
      <w:bookmarkEnd w:id="2149"/>
      <w:bookmarkEnd w:id="2151"/>
      <w:bookmarkEnd w:id="2152"/>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option allows you to schedule the Interface Scheduler [PSS INTERFACE SCHEDULER] option, which tests the PEPS interface by sending a PING request. If the PEPS Interface is not available, a mail message will be sent to the G.PSS ORDER CHECKS mail group. This must be scheduled 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77777777" w:rsidR="00612272" w:rsidRPr="00EA77BC" w:rsidRDefault="0076180B" w:rsidP="00732461">
            <w:pPr>
              <w:pStyle w:val="TableText"/>
              <w:jc w:val="center"/>
            </w:pPr>
            <w:r>
              <w:rPr>
                <w:noProof/>
                <w:position w:val="-4"/>
              </w:rPr>
              <w:drawing>
                <wp:inline distT="0" distB="0" distL="0" distR="0" wp14:anchorId="60E6DD79" wp14:editId="60E6DD7A">
                  <wp:extent cx="558800" cy="558800"/>
                  <wp:effectExtent l="0" t="0" r="0" b="0"/>
                  <wp:docPr id="28"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53" w:name="p124"/>
      <w:bookmarkStart w:id="2154" w:name="_Toc344724702"/>
      <w:bookmarkStart w:id="2155" w:name="_Toc373141512"/>
      <w:bookmarkStart w:id="2156" w:name="_Toc376874104"/>
      <w:bookmarkStart w:id="2157" w:name="_Toc523224155"/>
      <w:bookmarkEnd w:id="2153"/>
      <w:r w:rsidRPr="00EA77BC">
        <w:t>Print Interface Data File</w:t>
      </w:r>
      <w:bookmarkEnd w:id="2154"/>
      <w:bookmarkEnd w:id="2155"/>
      <w:bookmarkEnd w:id="2156"/>
      <w:bookmarkEnd w:id="2157"/>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58" w:name="OLE_LINK1"/>
      <w:bookmarkStart w:id="2159"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58"/>
    <w:bookmarkEnd w:id="2159"/>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60" w:name="p125"/>
      <w:bookmarkStart w:id="2161" w:name="_Toc376874105"/>
      <w:bookmarkStart w:id="2162" w:name="_Toc523224156"/>
      <w:bookmarkEnd w:id="2160"/>
      <w:r w:rsidRPr="00EA77BC">
        <w:t>Inpatient Drug Management</w:t>
      </w:r>
      <w:bookmarkEnd w:id="2161"/>
      <w:bookmarkEnd w:id="2162"/>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63" w:name="p126"/>
      <w:bookmarkStart w:id="2164" w:name="_Toc376874106"/>
      <w:bookmarkStart w:id="2165" w:name="_Toc523224157"/>
      <w:bookmarkEnd w:id="2163"/>
      <w:r w:rsidRPr="00EA77BC">
        <w:t>ADditives File</w:t>
      </w:r>
      <w:bookmarkEnd w:id="2164"/>
      <w:bookmarkEnd w:id="2165"/>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66" w:name="Page_159"/>
      <w:bookmarkEnd w:id="2166"/>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67" w:name="P_189P145"/>
      <w:r w:rsidRPr="00A95C76">
        <w:t xml:space="preserve">Patch </w:t>
      </w:r>
      <w:bookmarkEnd w:id="2167"/>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68" w:name="_Toc376874107"/>
      <w:bookmarkStart w:id="2169" w:name="_Toc523224158"/>
      <w:r w:rsidRPr="00EA77BC">
        <w:t>Dispense Drug Fields</w:t>
      </w:r>
      <w:bookmarkEnd w:id="2168"/>
      <w:bookmarkEnd w:id="2169"/>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70" w:name="_Toc376874108"/>
      <w:bookmarkStart w:id="2171" w:name="_Toc523224159"/>
      <w:r w:rsidRPr="00EA77BC">
        <w:t>Dispense Drug/ATC Set Up</w:t>
      </w:r>
      <w:bookmarkEnd w:id="2170"/>
      <w:bookmarkEnd w:id="2171"/>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72" w:name="_Toc376874109"/>
      <w:bookmarkStart w:id="2173" w:name="_Toc523224160"/>
      <w:r w:rsidRPr="00EA77BC">
        <w:t>Edit Cost Data</w:t>
      </w:r>
      <w:bookmarkEnd w:id="2172"/>
      <w:bookmarkEnd w:id="2173"/>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74" w:name="_Toc376874110"/>
      <w:bookmarkStart w:id="2175" w:name="_Toc523224161"/>
      <w:r w:rsidRPr="00EA77BC">
        <w:t>EDit Drug Cost (IV)</w:t>
      </w:r>
      <w:bookmarkEnd w:id="2174"/>
      <w:bookmarkEnd w:id="2175"/>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76" w:name="p128"/>
      <w:bookmarkStart w:id="2177" w:name="_Toc376874111"/>
      <w:bookmarkStart w:id="2178" w:name="_Toc523224162"/>
      <w:bookmarkEnd w:id="2176"/>
      <w:r w:rsidRPr="00EA77BC">
        <w:t>MARk/Unmark Dispense Drugs For Unit Dose</w:t>
      </w:r>
      <w:bookmarkEnd w:id="2177"/>
      <w:bookmarkEnd w:id="2178"/>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79" w:name="_Toc376874112"/>
      <w:bookmarkStart w:id="2180" w:name="_Toc523224163"/>
      <w:r w:rsidRPr="00EA77BC">
        <w:t>PRimary Solution File (IV)</w:t>
      </w:r>
      <w:bookmarkEnd w:id="2179"/>
      <w:bookmarkEnd w:id="2180"/>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81" w:name="P_189p146"/>
      <w:r w:rsidRPr="00FD530E">
        <w:t xml:space="preserve">Patch </w:t>
      </w:r>
      <w:bookmarkEnd w:id="2181"/>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82" w:name="Page_161"/>
      <w:bookmarkEnd w:id="2182"/>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83" w:name="_Toc376874113"/>
      <w:bookmarkStart w:id="2184" w:name="_Toc523224164"/>
      <w:r w:rsidRPr="00EA77BC">
        <w:t>Check Drug Interaction</w:t>
      </w:r>
      <w:bookmarkEnd w:id="2183"/>
      <w:bookmarkEnd w:id="2184"/>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85" w:name="_Find_Unmapped_Local_1"/>
      <w:bookmarkStart w:id="2186" w:name="_Map_Local_Possible"/>
      <w:bookmarkStart w:id="2187" w:name="_Mark_PreMix_Solutions"/>
      <w:bookmarkStart w:id="2188" w:name="_Toc370307329"/>
      <w:bookmarkStart w:id="2189" w:name="_Toc371332832"/>
      <w:bookmarkStart w:id="2190" w:name="_Toc376874114"/>
      <w:bookmarkStart w:id="2191" w:name="_Toc523224165"/>
      <w:bookmarkEnd w:id="2185"/>
      <w:bookmarkEnd w:id="2186"/>
      <w:bookmarkEnd w:id="2187"/>
      <w:r w:rsidRPr="00EA77BC">
        <w:t>Infusion Instruction Management</w:t>
      </w:r>
      <w:bookmarkEnd w:id="2188"/>
      <w:bookmarkEnd w:id="2189"/>
      <w:bookmarkEnd w:id="2190"/>
      <w:bookmarkEnd w:id="2191"/>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192" w:name="Page_164"/>
      <w:bookmarkStart w:id="2193" w:name="_Toc370307330"/>
      <w:bookmarkStart w:id="2194" w:name="_Toc371332833"/>
      <w:bookmarkStart w:id="2195" w:name="_Toc523224166"/>
      <w:bookmarkEnd w:id="2192"/>
      <w:r w:rsidRPr="00EA77BC">
        <w:t>Infusion Instructions Add/Edit</w:t>
      </w:r>
      <w:bookmarkEnd w:id="2193"/>
      <w:bookmarkEnd w:id="2194"/>
      <w:bookmarkEnd w:id="2195"/>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196" w:name="_Toc370307331"/>
      <w:bookmarkStart w:id="2197" w:name="_Toc371332834"/>
      <w:bookmarkStart w:id="2198" w:name="_Toc523224167"/>
      <w:r w:rsidRPr="00EA77BC">
        <w:t>Infusion Instructions Report</w:t>
      </w:r>
      <w:bookmarkEnd w:id="2196"/>
      <w:bookmarkEnd w:id="2197"/>
      <w:bookmarkEnd w:id="2198"/>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199" w:name="_Toc376874115"/>
      <w:bookmarkStart w:id="2200" w:name="_Toc523224168"/>
      <w:r w:rsidRPr="00EA77BC">
        <w:t>Stand-Alone Menu Options</w:t>
      </w:r>
      <w:bookmarkEnd w:id="2199"/>
      <w:bookmarkEnd w:id="2200"/>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01" w:name="_Toc266892766"/>
      <w:bookmarkStart w:id="2202" w:name="_Toc523224169"/>
      <w:r w:rsidRPr="00EA77BC">
        <w:t>Enable/Disable Vendor Database Link</w:t>
      </w:r>
      <w:bookmarkEnd w:id="2202"/>
    </w:p>
    <w:bookmarkEnd w:id="2201"/>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03" w:name="_Toc376874116"/>
      <w:bookmarkStart w:id="2204" w:name="_Toc523224170"/>
      <w:r w:rsidRPr="00EA77BC">
        <w:t>Other Language Translation Setup</w:t>
      </w:r>
      <w:bookmarkEnd w:id="2203"/>
      <w:bookmarkEnd w:id="2204"/>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05" w:name="_Toc376874117"/>
      <w:bookmarkStart w:id="2206" w:name="_Toc523224171"/>
      <w:r w:rsidRPr="00EA77BC">
        <w:t>Find Unmapped Local Possible Dosages</w:t>
      </w:r>
      <w:bookmarkEnd w:id="2205"/>
      <w:bookmarkEnd w:id="2206"/>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07" w:name="Page_169"/>
      <w:bookmarkEnd w:id="2207"/>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08" w:name="p138"/>
      <w:bookmarkStart w:id="2209" w:name="_Toc357755089"/>
      <w:bookmarkStart w:id="2210" w:name="_Toc376874118"/>
      <w:bookmarkStart w:id="2211" w:name="_Toc523224172"/>
      <w:bookmarkEnd w:id="2208"/>
      <w:r w:rsidRPr="00EA77BC">
        <w:t>Enable/Disable Dosing Order Checks</w:t>
      </w:r>
      <w:bookmarkEnd w:id="2209"/>
      <w:bookmarkEnd w:id="2210"/>
      <w:bookmarkEnd w:id="2211"/>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12" w:name="Page_171"/>
      <w:bookmarkEnd w:id="2212"/>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77777777" w:rsidR="00AB3466" w:rsidRPr="00EA77BC" w:rsidRDefault="0076180B" w:rsidP="001B3F39">
      <w:r>
        <w:rPr>
          <w:rFonts w:ascii="Times New (W1)" w:hAnsi="Times New (W1)"/>
          <w:noProof/>
          <w:color w:val="000000"/>
        </w:rPr>
        <w:drawing>
          <wp:inline distT="0" distB="0" distL="0" distR="0" wp14:anchorId="60E6DD7B" wp14:editId="60E6DD7C">
            <wp:extent cx="508000" cy="406400"/>
            <wp:effectExtent l="0" t="0" r="0" b="0"/>
            <wp:docPr id="29"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13" w:name="_Toc376874119"/>
      <w:bookmarkStart w:id="2214" w:name="_Toc523224173"/>
      <w:r w:rsidRPr="00EA77BC">
        <w:t>All Stand-Alone Menu Items</w:t>
      </w:r>
      <w:bookmarkEnd w:id="2213"/>
      <w:bookmarkEnd w:id="2214"/>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15" w:name="p140"/>
      <w:bookmarkEnd w:id="2215"/>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77777777" w:rsidR="00295887" w:rsidRPr="00EA77BC" w:rsidRDefault="0076180B" w:rsidP="00732461">
      <w:pPr>
        <w:pStyle w:val="ListParagraph"/>
        <w:autoSpaceDE w:val="0"/>
        <w:autoSpaceDN w:val="0"/>
        <w:ind w:hanging="720"/>
      </w:pPr>
      <w:r>
        <w:rPr>
          <w:noProof/>
          <w:position w:val="-4"/>
        </w:rPr>
        <w:drawing>
          <wp:inline distT="0" distB="0" distL="0" distR="0" wp14:anchorId="60E6DD7D" wp14:editId="60E6DD7E">
            <wp:extent cx="508000" cy="406400"/>
            <wp:effectExtent l="0" t="0" r="0" b="0"/>
            <wp:docPr id="3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77777777" w:rsidR="00AB3466" w:rsidRPr="00EA77BC" w:rsidRDefault="0076180B" w:rsidP="001B3F39">
      <w:pPr>
        <w:pStyle w:val="ListParagraph"/>
        <w:autoSpaceDE w:val="0"/>
        <w:autoSpaceDN w:val="0"/>
        <w:ind w:left="810" w:hanging="810"/>
      </w:pPr>
      <w:r>
        <w:rPr>
          <w:noProof/>
          <w:position w:val="-4"/>
        </w:rPr>
        <w:drawing>
          <wp:inline distT="0" distB="0" distL="0" distR="0" wp14:anchorId="60E6DD7F" wp14:editId="60E6DD80">
            <wp:extent cx="508000" cy="406400"/>
            <wp:effectExtent l="0" t="0" r="0" b="0"/>
            <wp:docPr id="31" name="Picture 3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graphic"/>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16" w:name="_Hlt33845057"/>
      <w:bookmarkStart w:id="2217" w:name="Removal_Change_Explanation"/>
      <w:bookmarkStart w:id="2218" w:name="_Toc376875272"/>
      <w:bookmarkStart w:id="2219" w:name="_Toc376875800"/>
      <w:bookmarkStart w:id="2220" w:name="_Toc376935170"/>
      <w:bookmarkStart w:id="2221" w:name="_Toc376936469"/>
      <w:bookmarkStart w:id="2222" w:name="_Toc14665921"/>
      <w:bookmarkStart w:id="2223" w:name="_Toc14666745"/>
      <w:bookmarkStart w:id="2224" w:name="_Toc14667200"/>
      <w:bookmarkStart w:id="2225" w:name="_Toc219452046"/>
      <w:bookmarkStart w:id="2226" w:name="_Toc376874120"/>
      <w:bookmarkStart w:id="2227" w:name="_Toc523224174"/>
      <w:bookmarkEnd w:id="2216"/>
      <w:bookmarkEnd w:id="2217"/>
      <w:bookmarkEnd w:id="2218"/>
      <w:bookmarkEnd w:id="2219"/>
      <w:bookmarkEnd w:id="2220"/>
      <w:bookmarkEnd w:id="2221"/>
      <w:r w:rsidR="00595E65" w:rsidRPr="00EA77BC">
        <w:t>Chapter Two   Understanding Dosages</w:t>
      </w:r>
      <w:bookmarkEnd w:id="2222"/>
      <w:bookmarkEnd w:id="2223"/>
      <w:bookmarkEnd w:id="2224"/>
      <w:bookmarkEnd w:id="2225"/>
      <w:bookmarkEnd w:id="2226"/>
      <w:bookmarkEnd w:id="2227"/>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28"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28" w:name="_Toc376874121"/>
      <w:bookmarkStart w:id="2229" w:name="_Toc523224175"/>
      <w:r w:rsidRPr="00EA77BC">
        <w:t>2.1</w:t>
      </w:r>
      <w:r w:rsidRPr="00EA77BC">
        <w:tab/>
      </w:r>
      <w:r w:rsidR="00595E65" w:rsidRPr="00EA77BC">
        <w:t>Possible Dosages</w:t>
      </w:r>
      <w:bookmarkEnd w:id="2228"/>
      <w:bookmarkEnd w:id="2229"/>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t xml:space="preserve">Diagram A </w:t>
      </w:r>
    </w:p>
    <w:p w14:paraId="60E6C6C7" w14:textId="77777777" w:rsidR="00595E65" w:rsidRPr="00EA77BC" w:rsidRDefault="00595E65" w:rsidP="001B3F39"/>
    <w:p w14:paraId="60E6C6C8" w14:textId="77777777" w:rsidR="00595E65" w:rsidRPr="00EA77BC" w:rsidRDefault="0076180B" w:rsidP="001B3F39">
      <w:r>
        <w:rPr>
          <w:noProof/>
        </w:rPr>
        <w:drawing>
          <wp:inline distT="0" distB="0" distL="0" distR="0" wp14:anchorId="60E6DD81" wp14:editId="60E6DD82">
            <wp:extent cx="6362700" cy="5359400"/>
            <wp:effectExtent l="0" t="0" r="0" b="0"/>
            <wp:docPr id="32"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5359400"/>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B</w:t>
      </w:r>
      <w:r w:rsidR="00595E65" w:rsidRPr="00EA77BC">
        <w:rPr>
          <w:b w:val="0"/>
          <w:bCs w:val="0"/>
        </w:rPr>
        <w:br/>
      </w:r>
    </w:p>
    <w:p w14:paraId="60E6C6CF" w14:textId="77777777" w:rsidR="00595E65" w:rsidRPr="00EA77BC" w:rsidRDefault="0076180B" w:rsidP="000C5921">
      <w:r>
        <w:rPr>
          <w:noProof/>
        </w:rPr>
        <w:drawing>
          <wp:inline distT="0" distB="0" distL="0" distR="0" wp14:anchorId="60E6DD83" wp14:editId="60E6DD84">
            <wp:extent cx="5930900" cy="5334000"/>
            <wp:effectExtent l="0" t="0" r="0" b="0"/>
            <wp:docPr id="33"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sym w:font="Webdings" w:char="F09E"/>
      </w:r>
      <w:r w:rsidRPr="00EA77BC">
        <w:t xml:space="preserve">Diagram B </w:t>
      </w:r>
      <w:bookmarkStart w:id="2230" w:name="p145"/>
      <w:bookmarkEnd w:id="2230"/>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14:paraId="60E6C6D7" w14:textId="77777777" w:rsidR="00595E65" w:rsidRPr="00EA77BC" w:rsidRDefault="0076180B" w:rsidP="000C5921">
      <w:r>
        <w:rPr>
          <w:noProof/>
        </w:rPr>
        <w:drawing>
          <wp:inline distT="0" distB="0" distL="0" distR="0" wp14:anchorId="60E6DD85" wp14:editId="60E6DD86">
            <wp:extent cx="6362700" cy="4064000"/>
            <wp:effectExtent l="0" t="0" r="0" b="0"/>
            <wp:docPr id="34"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406400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31" w:name="p146"/>
      <w:bookmarkEnd w:id="2231"/>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7777777" w:rsidR="00595E65" w:rsidRPr="00EA77BC" w:rsidRDefault="0076180B" w:rsidP="001B3F39">
      <w:pPr>
        <w:ind w:left="810" w:hanging="810"/>
      </w:pPr>
      <w:r>
        <w:rPr>
          <w:noProof/>
          <w:position w:val="-4"/>
        </w:rPr>
        <w:drawing>
          <wp:inline distT="0" distB="0" distL="0" distR="0" wp14:anchorId="60E6DD87" wp14:editId="60E6DD88">
            <wp:extent cx="508000" cy="406400"/>
            <wp:effectExtent l="0" t="0" r="0" b="0"/>
            <wp:docPr id="3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77777777" w:rsidR="00595E65" w:rsidRPr="00EA77BC" w:rsidRDefault="0076180B" w:rsidP="00BA5F06">
      <w:pPr>
        <w:ind w:left="810" w:hanging="810"/>
      </w:pPr>
      <w:r>
        <w:rPr>
          <w:noProof/>
          <w:position w:val="-4"/>
        </w:rPr>
        <w:drawing>
          <wp:inline distT="0" distB="0" distL="0" distR="0" wp14:anchorId="60E6DD89" wp14:editId="60E6DD8A">
            <wp:extent cx="508000" cy="406400"/>
            <wp:effectExtent l="0" t="0" r="0" b="0"/>
            <wp:docPr id="36"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32" w:name="p147"/>
      <w:bookmarkEnd w:id="2232"/>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33" w:name="p148"/>
      <w:bookmarkEnd w:id="2233"/>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14:paraId="60E6C6F3" w14:textId="77777777" w:rsidR="00595E65" w:rsidRPr="00EA77BC" w:rsidRDefault="00595E65" w:rsidP="00EB241E"/>
    <w:p w14:paraId="60E6C6F4" w14:textId="77777777" w:rsidR="00595E65" w:rsidRPr="00EA77BC" w:rsidRDefault="0076180B" w:rsidP="005C4F1E">
      <w:pPr>
        <w:rPr>
          <w:sz w:val="56"/>
        </w:rPr>
      </w:pPr>
      <w:r>
        <w:rPr>
          <w:noProof/>
          <w:sz w:val="56"/>
        </w:rPr>
        <w:drawing>
          <wp:inline distT="0" distB="0" distL="0" distR="0" wp14:anchorId="60E6DD8B" wp14:editId="60E6DD8C">
            <wp:extent cx="5867400" cy="4406900"/>
            <wp:effectExtent l="0" t="0" r="0" b="0"/>
            <wp:docPr id="37"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2">
                      <a:extLst>
                        <a:ext uri="{28A0092B-C50C-407E-A947-70E740481C1C}">
                          <a14:useLocalDpi xmlns:a14="http://schemas.microsoft.com/office/drawing/2010/main" val="0"/>
                        </a:ext>
                      </a:extLst>
                    </a:blip>
                    <a:srcRect l="6770"/>
                    <a:stretch>
                      <a:fillRect/>
                    </a:stretch>
                  </pic:blipFill>
                  <pic:spPr bwMode="auto">
                    <a:xfrm>
                      <a:off x="0" y="0"/>
                      <a:ext cx="5867400" cy="4406900"/>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34" w:name="p149"/>
      <w:bookmarkEnd w:id="2234"/>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235" w:name="p150"/>
      <w:bookmarkEnd w:id="2235"/>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14:paraId="60E6C701" w14:textId="77777777" w:rsidR="00595E65" w:rsidRPr="00EA77BC" w:rsidRDefault="00595E65" w:rsidP="00EA77BC">
      <w:pPr>
        <w:rPr>
          <w:b/>
          <w:bCs/>
          <w:sz w:val="36"/>
        </w:rPr>
      </w:pPr>
    </w:p>
    <w:p w14:paraId="60E6C702" w14:textId="77777777" w:rsidR="00595E65" w:rsidRPr="00EA77BC" w:rsidRDefault="0076180B" w:rsidP="00EA77BC">
      <w:pPr>
        <w:rPr>
          <w:b/>
          <w:bCs/>
          <w:sz w:val="28"/>
        </w:rPr>
      </w:pPr>
      <w:r>
        <w:rPr>
          <w:b/>
          <w:bCs/>
          <w:noProof/>
          <w:sz w:val="28"/>
        </w:rPr>
        <w:drawing>
          <wp:inline distT="0" distB="0" distL="0" distR="0" wp14:anchorId="60E6DD8D" wp14:editId="60E6DD8E">
            <wp:extent cx="6070600" cy="4483100"/>
            <wp:effectExtent l="0" t="0" r="0" b="0"/>
            <wp:docPr id="38"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3">
                      <a:extLst>
                        <a:ext uri="{28A0092B-C50C-407E-A947-70E740481C1C}">
                          <a14:useLocalDpi xmlns:a14="http://schemas.microsoft.com/office/drawing/2010/main" val="0"/>
                        </a:ext>
                      </a:extLst>
                    </a:blip>
                    <a:srcRect l="6247"/>
                    <a:stretch>
                      <a:fillRect/>
                    </a:stretch>
                  </pic:blipFill>
                  <pic:spPr bwMode="auto">
                    <a:xfrm>
                      <a:off x="0" y="0"/>
                      <a:ext cx="6070600" cy="448310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14:paraId="60E6C709" w14:textId="77777777" w:rsidR="00595E65" w:rsidRPr="00EA77BC" w:rsidRDefault="00595E65" w:rsidP="00EA77BC">
      <w:pPr>
        <w:rPr>
          <w:rFonts w:ascii="Arial" w:hAnsi="Arial" w:cs="Arial"/>
          <w:sz w:val="32"/>
        </w:rPr>
      </w:pPr>
    </w:p>
    <w:p w14:paraId="60E6C70A" w14:textId="77777777" w:rsidR="00595E65" w:rsidRPr="00EA77BC" w:rsidRDefault="0076180B" w:rsidP="00EA77BC">
      <w:pPr>
        <w:rPr>
          <w:b/>
          <w:bCs/>
          <w:sz w:val="28"/>
        </w:rPr>
      </w:pPr>
      <w:r>
        <w:rPr>
          <w:b/>
          <w:bCs/>
          <w:noProof/>
          <w:sz w:val="28"/>
        </w:rPr>
        <w:drawing>
          <wp:inline distT="0" distB="0" distL="0" distR="0" wp14:anchorId="60E6DD8F" wp14:editId="60E6DD90">
            <wp:extent cx="6108700" cy="4533900"/>
            <wp:effectExtent l="0" t="0" r="0" b="0"/>
            <wp:docPr id="39"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4">
                      <a:extLst>
                        <a:ext uri="{28A0092B-C50C-407E-A947-70E740481C1C}">
                          <a14:useLocalDpi xmlns:a14="http://schemas.microsoft.com/office/drawing/2010/main" val="0"/>
                        </a:ext>
                      </a:extLst>
                    </a:blip>
                    <a:srcRect l="6197"/>
                    <a:stretch>
                      <a:fillRect/>
                    </a:stretch>
                  </pic:blipFill>
                  <pic:spPr bwMode="auto">
                    <a:xfrm>
                      <a:off x="0" y="0"/>
                      <a:ext cx="6108700"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36" w:name="_Toc219452048"/>
      <w:bookmarkStart w:id="2237" w:name="_Toc376874122"/>
      <w:bookmarkStart w:id="2238" w:name="_Toc523224176"/>
      <w:r w:rsidRPr="00EA77BC">
        <w:t>2.2</w:t>
      </w:r>
      <w:r w:rsidRPr="00EA77BC">
        <w:tab/>
      </w:r>
      <w:r w:rsidR="00595E65" w:rsidRPr="00EA77BC">
        <w:t>Local Possible Dosages</w:t>
      </w:r>
      <w:bookmarkEnd w:id="2236"/>
      <w:bookmarkEnd w:id="2237"/>
      <w:bookmarkEnd w:id="2238"/>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14:paraId="60E6C71E" w14:textId="77777777" w:rsidR="00595E65" w:rsidRPr="00EA77BC" w:rsidRDefault="00595E65" w:rsidP="000C5921"/>
    <w:p w14:paraId="60E6C71F" w14:textId="77777777" w:rsidR="00595E65" w:rsidRPr="00EA77BC" w:rsidRDefault="0076180B" w:rsidP="000C5921">
      <w:pPr>
        <w:rPr>
          <w:sz w:val="20"/>
        </w:rPr>
      </w:pPr>
      <w:r>
        <w:rPr>
          <w:noProof/>
          <w:sz w:val="20"/>
        </w:rPr>
        <w:drawing>
          <wp:inline distT="0" distB="0" distL="0" distR="0" wp14:anchorId="60E6DD91" wp14:editId="60E6DD92">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39" w:name="p154"/>
      <w:bookmarkEnd w:id="2239"/>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14:paraId="60E6C739" w14:textId="77777777" w:rsidR="00595E65" w:rsidRPr="00EA77BC" w:rsidRDefault="00595E65" w:rsidP="00EB241E"/>
    <w:p w14:paraId="60E6C73A" w14:textId="77777777" w:rsidR="00595E65" w:rsidRPr="00EA77BC" w:rsidRDefault="0076180B" w:rsidP="005C4F1E">
      <w:r>
        <w:rPr>
          <w:noProof/>
        </w:rPr>
        <w:drawing>
          <wp:inline distT="0" distB="0" distL="0" distR="0" wp14:anchorId="60E6DD93" wp14:editId="60E6DD94">
            <wp:extent cx="5930900" cy="4572000"/>
            <wp:effectExtent l="0" t="0" r="0" b="0"/>
            <wp:docPr id="41"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40" w:name="_Toc376874123"/>
      <w:bookmarkStart w:id="2241" w:name="_Toc523224177"/>
      <w:r w:rsidRPr="00EA77BC">
        <w:t>2.</w:t>
      </w:r>
      <w:r w:rsidR="001E1CBB" w:rsidRPr="00EA77BC">
        <w:t>3</w:t>
      </w:r>
      <w:r w:rsidRPr="00EA77BC">
        <w:tab/>
      </w:r>
      <w:r w:rsidR="00595E65" w:rsidRPr="00EA77BC">
        <w:t>Possible Dosages and Local Possible Dosages</w:t>
      </w:r>
      <w:bookmarkEnd w:id="2240"/>
      <w:bookmarkEnd w:id="2241"/>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77777777" w:rsidR="00595E65" w:rsidRPr="00EA77BC" w:rsidRDefault="0076180B" w:rsidP="000C5921">
      <w:pPr>
        <w:ind w:left="810" w:hanging="810"/>
      </w:pPr>
      <w:r>
        <w:rPr>
          <w:noProof/>
          <w:position w:val="-4"/>
        </w:rPr>
        <w:drawing>
          <wp:inline distT="0" distB="0" distL="0" distR="0" wp14:anchorId="60E6DD95" wp14:editId="60E6DD96">
            <wp:extent cx="508000" cy="406400"/>
            <wp:effectExtent l="0" t="0" r="0" b="0"/>
            <wp:docPr id="42"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14:paraId="60E6C744" w14:textId="77777777" w:rsidR="00595E65" w:rsidRPr="00EA77BC" w:rsidRDefault="00595E65" w:rsidP="000C5921"/>
    <w:p w14:paraId="60E6C745" w14:textId="77777777" w:rsidR="00595E65" w:rsidRPr="00EA77BC" w:rsidRDefault="00595E65" w:rsidP="000C5921"/>
    <w:p w14:paraId="60E6C746" w14:textId="77777777" w:rsidR="00595E65" w:rsidRPr="00EA77BC" w:rsidRDefault="0076180B" w:rsidP="001B3F39">
      <w:pPr>
        <w:rPr>
          <w:b/>
          <w:bCs/>
          <w:sz w:val="36"/>
        </w:rPr>
      </w:pPr>
      <w:r>
        <w:rPr>
          <w:b/>
          <w:bCs/>
          <w:noProof/>
          <w:sz w:val="36"/>
        </w:rPr>
        <w:drawing>
          <wp:inline distT="0" distB="0" distL="0" distR="0" wp14:anchorId="60E6DD97" wp14:editId="60E6DD98">
            <wp:extent cx="5943600" cy="4724400"/>
            <wp:effectExtent l="0" t="0" r="0" b="0"/>
            <wp:docPr id="43"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sym w:font="Webdings" w:char="F09E"/>
      </w:r>
      <w:r w:rsidRPr="00EA77BC">
        <w:t xml:space="preserve">Diagram I </w:t>
      </w:r>
      <w:bookmarkStart w:id="2242" w:name="p159"/>
      <w:bookmarkEnd w:id="2242"/>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14:paraId="60E6C74E" w14:textId="77777777" w:rsidR="00595E65" w:rsidRPr="00EA77BC" w:rsidRDefault="00595E65" w:rsidP="000C5921"/>
    <w:p w14:paraId="60E6C74F" w14:textId="77777777" w:rsidR="00595E65" w:rsidRPr="00EA77BC" w:rsidRDefault="00595E65" w:rsidP="000C5921"/>
    <w:p w14:paraId="60E6C750" w14:textId="77777777" w:rsidR="00595E65" w:rsidRPr="00EA77BC" w:rsidRDefault="0076180B" w:rsidP="000C5921">
      <w:r>
        <w:rPr>
          <w:noProof/>
        </w:rPr>
        <w:drawing>
          <wp:inline distT="0" distB="0" distL="0" distR="0" wp14:anchorId="60E6DD99" wp14:editId="60E6DD9A">
            <wp:extent cx="5930900" cy="4495800"/>
            <wp:effectExtent l="0" t="0" r="0" b="0"/>
            <wp:docPr id="44"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43" w:name="_Toc219452050"/>
      <w:bookmarkStart w:id="2244" w:name="_Toc376874124"/>
      <w:bookmarkStart w:id="2245" w:name="_Toc523224178"/>
      <w:r w:rsidRPr="00EA77BC">
        <w:t>2.4</w:t>
      </w:r>
      <w:r w:rsidRPr="00EA77BC">
        <w:tab/>
      </w:r>
      <w:r w:rsidR="00595E65" w:rsidRPr="00EA77BC">
        <w:t>Multi-Ingredient Drugs</w:t>
      </w:r>
      <w:bookmarkEnd w:id="2243"/>
      <w:bookmarkEnd w:id="2244"/>
      <w:bookmarkEnd w:id="2245"/>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14:paraId="60E6C75A" w14:textId="77777777" w:rsidR="00595E65" w:rsidRPr="00EA77BC" w:rsidRDefault="00595E65" w:rsidP="00EA77BC">
      <w:pPr>
        <w:keepNext/>
      </w:pPr>
    </w:p>
    <w:p w14:paraId="60E6C75B" w14:textId="77777777" w:rsidR="00595E65" w:rsidRPr="00EA77BC" w:rsidRDefault="0076180B" w:rsidP="000C5921">
      <w:r>
        <w:rPr>
          <w:noProof/>
        </w:rPr>
        <w:drawing>
          <wp:inline distT="0" distB="0" distL="0" distR="0" wp14:anchorId="60E6DD9B" wp14:editId="60E6DD9C">
            <wp:extent cx="5930900" cy="4470400"/>
            <wp:effectExtent l="0" t="0" r="0" b="0"/>
            <wp:docPr id="4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900" cy="4470400"/>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46" w:name="_Toc14667205"/>
      <w:bookmarkStart w:id="2247" w:name="_Toc376874125"/>
      <w:bookmarkStart w:id="2248" w:name="_Toc523224179"/>
      <w:r w:rsidR="00595E65" w:rsidRPr="00EA77BC">
        <w:t>Chapter Three   Creating the Sig</w:t>
      </w:r>
      <w:bookmarkEnd w:id="2246"/>
      <w:bookmarkEnd w:id="2247"/>
      <w:bookmarkEnd w:id="2248"/>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49" w:name="_Toc376874126"/>
      <w:bookmarkStart w:id="2250" w:name="_Toc523224180"/>
      <w:r w:rsidRPr="00EA77BC">
        <w:t>3.1</w:t>
      </w:r>
      <w:r w:rsidRPr="00EA77BC">
        <w:tab/>
      </w:r>
      <w:r w:rsidR="00595E65" w:rsidRPr="00EA77BC">
        <w:t>Creating the Sig</w:t>
      </w:r>
      <w:bookmarkEnd w:id="2249"/>
      <w:bookmarkEnd w:id="2250"/>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47.4pt" o:ole="">
                  <v:imagedata r:id="rId40" o:title=""/>
                </v:shape>
                <o:OLEObject Type="Embed" ProgID="Visio.Drawing.11" ShapeID="_x0000_i1025" DrawAspect="Content" ObjectID="_1596965989" r:id="rId41"/>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26" type="#_x0000_t75" style="width:62.4pt;height:39.6pt" o:ole="">
                  <v:imagedata r:id="rId42" o:title=""/>
                </v:shape>
                <o:OLEObject Type="Embed" ProgID="Visio.Drawing.11" ShapeID="_x0000_i1026" DrawAspect="Content" ObjectID="_1596965990" r:id="rId43"/>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27" type="#_x0000_t75" style="width:56.4pt;height:48pt" o:ole="">
                  <v:imagedata r:id="rId44" o:title=""/>
                </v:shape>
                <o:OLEObject Type="Embed" ProgID="Visio.Drawing.11" ShapeID="_x0000_i1027" DrawAspect="Content" ObjectID="_1596965991" r:id="rId45"/>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28" type="#_x0000_t75" style="width:48.6pt;height:48pt" o:ole="">
                  <v:imagedata r:id="rId46" o:title=""/>
                </v:shape>
                <o:OLEObject Type="Embed" ProgID="Visio.Drawing.11" ShapeID="_x0000_i1028" DrawAspect="Content" ObjectID="_1596965992" r:id="rId47"/>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29" type="#_x0000_t75" style="width:60.6pt;height:57.6pt" o:ole="">
                  <v:imagedata r:id="rId48" o:title=""/>
                </v:shape>
                <o:OLEObject Type="Embed" ProgID="Visio.Drawing.11" ShapeID="_x0000_i1029" DrawAspect="Content" ObjectID="_1596965993" r:id="rId49"/>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0" type="#_x0000_t75" style="width:51.6pt;height:51pt" o:ole="">
                  <v:imagedata r:id="rId50" o:title=""/>
                </v:shape>
                <o:OLEObject Type="Embed" ProgID="Visio.Drawing.11" ShapeID="_x0000_i1030" DrawAspect="Content" ObjectID="_1596965994" r:id="rId51"/>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1" type="#_x0000_t75" style="width:51pt;height:45.6pt" o:ole="">
                  <v:imagedata r:id="rId52" o:title=""/>
                </v:shape>
                <o:OLEObject Type="Embed" ProgID="Visio.Drawing.11" ShapeID="_x0000_i1031" DrawAspect="Content" ObjectID="_1596965995" r:id="rId53"/>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2" type="#_x0000_t75" style="width:69pt;height:47.4pt" o:ole="">
                  <v:imagedata r:id="rId54" o:title=""/>
                </v:shape>
                <o:OLEObject Type="Embed" ProgID="Visio.Drawing.11" ShapeID="_x0000_i1032" DrawAspect="Content" ObjectID="_1596965996" r:id="rId55"/>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3" type="#_x0000_t75" style="width:66.6pt;height:42.6pt" o:ole="">
                  <v:imagedata r:id="rId56" o:title=""/>
                </v:shape>
                <o:OLEObject Type="Embed" ProgID="Visio.Drawing.11" ShapeID="_x0000_i1033" DrawAspect="Content" ObjectID="_1596965997" r:id="rId57"/>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4" type="#_x0000_t75" style="width:57pt;height:36.6pt" o:ole="">
                  <v:imagedata r:id="rId58" o:title=""/>
                </v:shape>
                <o:OLEObject Type="Embed" ProgID="Visio.Drawing.11" ShapeID="_x0000_i1034" DrawAspect="Content" ObjectID="_1596965998" r:id="rId59"/>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60"/>
          <w:headerReference w:type="default" r:id="rId61"/>
          <w:footerReference w:type="even" r:id="rId62"/>
          <w:footerReference w:type="default" r:id="rId63"/>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51" w:name="_Toc376874127"/>
      <w:bookmarkStart w:id="2252" w:name="_Toc523224181"/>
      <w:r w:rsidRPr="00EA77BC">
        <w:t>3.2</w:t>
      </w:r>
      <w:r w:rsidRPr="00EA77BC">
        <w:tab/>
      </w:r>
      <w:r w:rsidR="00595E65" w:rsidRPr="00EA77BC">
        <w:t>SIG Formulas</w:t>
      </w:r>
      <w:r w:rsidR="00211724" w:rsidRPr="00EA77BC">
        <w:t xml:space="preserve"> (Visual)</w:t>
      </w:r>
      <w:bookmarkEnd w:id="2251"/>
      <w:bookmarkEnd w:id="2252"/>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5" type="#_x0000_t75" alt="Simple possible dosage graphic" style="width:507pt;height:63.6pt" o:ole="">
            <v:imagedata r:id="rId64" o:title=""/>
          </v:shape>
          <o:OLEObject Type="Embed" ProgID="Visio.Drawing.11" ShapeID="_x0000_i1035" DrawAspect="Content" ObjectID="_1596965999" r:id="rId65"/>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36" type="#_x0000_t75" style="width:456pt;height:63.6pt" o:ole="">
            <v:imagedata r:id="rId66" o:title=""/>
          </v:shape>
          <o:OLEObject Type="Embed" ProgID="Visio.Drawing.11" ShapeID="_x0000_i1036" DrawAspect="Content" ObjectID="_1596966000" r:id="rId67"/>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37" type="#_x0000_t75" alt="Complex possible dosage graphic" style="width:678pt;height:72.6pt" o:ole="">
            <v:imagedata r:id="rId68" o:title=""/>
          </v:shape>
          <o:OLEObject Type="Embed" ProgID="Visio.Drawing.11" ShapeID="_x0000_i1037" DrawAspect="Content" ObjectID="_1596966001" r:id="rId69"/>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70"/>
          <w:headerReference w:type="default" r:id="rId71"/>
          <w:footerReference w:type="even" r:id="rId72"/>
          <w:footerReference w:type="default" r:id="rId73"/>
          <w:headerReference w:type="first" r:id="rId74"/>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38" type="#_x0000_t75" alt="Complex local possible dosage graphic" style="width:654.6pt;height:74.4pt" o:ole="">
            <v:imagedata r:id="rId75" o:title=""/>
          </v:shape>
          <o:OLEObject Type="Embed" ProgID="Visio.Drawing.11" ShapeID="_x0000_i1038" DrawAspect="Content" ObjectID="_1596966002" r:id="rId76"/>
        </w:object>
      </w:r>
    </w:p>
    <w:p w14:paraId="60E6C799" w14:textId="77777777" w:rsidR="00595E65" w:rsidRPr="00EA77BC" w:rsidRDefault="00A51743" w:rsidP="00EA77BC">
      <w:pPr>
        <w:pStyle w:val="Heading1"/>
        <w:numPr>
          <w:ilvl w:val="0"/>
          <w:numId w:val="0"/>
        </w:numPr>
      </w:pPr>
      <w:bookmarkStart w:id="2253" w:name="_Toc376874128"/>
      <w:bookmarkStart w:id="2254" w:name="_Toc523224182"/>
      <w:r w:rsidRPr="00EA77BC">
        <w:t>3.3</w:t>
      </w:r>
      <w:r w:rsidRPr="00EA77BC">
        <w:tab/>
      </w:r>
      <w:r w:rsidR="00595E65" w:rsidRPr="00EA77BC">
        <w:t>SIG Formulas</w:t>
      </w:r>
      <w:bookmarkEnd w:id="2253"/>
      <w:bookmarkEnd w:id="2254"/>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39" type="#_x0000_t75" alt="Simple  possible dosage formula graphic" style="width:468pt;height:60pt" o:ole="">
            <v:imagedata r:id="rId77" o:title=""/>
          </v:shape>
          <o:OLEObject Type="Embed" ProgID="Visio.Drawing.11" ShapeID="_x0000_i1039" DrawAspect="Content" ObjectID="_1596966003" r:id="rId78"/>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0" type="#_x0000_t75" style="width:38.4pt;height:36.6pt" o:ole="">
                  <v:imagedata r:id="rId40" o:title=""/>
                </v:shape>
                <o:OLEObject Type="Embed" ProgID="Visio.Drawing.11" ShapeID="_x0000_i1040" DrawAspect="Content" ObjectID="_1596966004" r:id="rId79"/>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1" type="#_x0000_t75" style="width:39pt;height:33pt" o:ole="">
                  <v:imagedata r:id="rId44" o:title=""/>
                </v:shape>
                <o:OLEObject Type="Embed" ProgID="Visio.Drawing.11" ShapeID="_x0000_i1041" DrawAspect="Content" ObjectID="_1596966005" r:id="rId80"/>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2" type="#_x0000_t75" style="width:35.4pt;height:32.4pt" o:ole="">
                  <v:imagedata r:id="rId52" o:title=""/>
                </v:shape>
                <o:OLEObject Type="Embed" ProgID="Visio.Drawing.11" ShapeID="_x0000_i1042" DrawAspect="Content" ObjectID="_1596966006" r:id="rId81"/>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3" type="#_x0000_t75" style="width:44.4pt;height:27.6pt" o:ole="">
                  <v:imagedata r:id="rId56" o:title=""/>
                </v:shape>
                <o:OLEObject Type="Embed" ProgID="Visio.Drawing.11" ShapeID="_x0000_i1043" DrawAspect="Content" ObjectID="_1596966007" r:id="rId82"/>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4" type="#_x0000_t75" style="width:57pt;height:30pt" o:ole="">
                  <v:imagedata r:id="rId83" o:title=""/>
                </v:shape>
                <o:OLEObject Type="Embed" ProgID="Visio.Drawing.11" ShapeID="_x0000_i1044" DrawAspect="Content" ObjectID="_1596966008" r:id="rId84"/>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5" type="#_x0000_t75" style="width:41.4pt;height:39.6pt" o:ole="">
                  <v:imagedata r:id="rId46" o:title=""/>
                </v:shape>
                <o:OLEObject Type="Embed" ProgID="Visio.Drawing.11" ShapeID="_x0000_i1045" DrawAspect="Content" ObjectID="_1596966009" r:id="rId85"/>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46" type="#_x0000_t75" style="width:39pt;height:39pt" o:ole="">
                  <v:imagedata r:id="rId86" o:title=""/>
                </v:shape>
                <o:OLEObject Type="Embed" ProgID="Visio.Drawing.11" ShapeID="_x0000_i1046" DrawAspect="Content" ObjectID="_1596966010" r:id="rId87"/>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47" type="#_x0000_t75" style="width:38.4pt;height:36.6pt" o:ole="">
                  <v:imagedata r:id="rId40" o:title=""/>
                </v:shape>
                <o:OLEObject Type="Embed" ProgID="Visio.Drawing.11" ShapeID="_x0000_i1047" DrawAspect="Content" ObjectID="_1596966011" r:id="rId88"/>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48" type="#_x0000_t75" style="width:39pt;height:33pt" o:ole="">
                  <v:imagedata r:id="rId44" o:title=""/>
                </v:shape>
                <o:OLEObject Type="Embed" ProgID="Visio.Drawing.11" ShapeID="_x0000_i1048" DrawAspect="Content" ObjectID="_1596966012" r:id="rId89"/>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49" type="#_x0000_t75" style="width:35.4pt;height:32.4pt" o:ole="">
                  <v:imagedata r:id="rId52" o:title=""/>
                </v:shape>
                <o:OLEObject Type="Embed" ProgID="Visio.Drawing.11" ShapeID="_x0000_i1049" DrawAspect="Content" ObjectID="_1596966013" r:id="rId90"/>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0" type="#_x0000_t75" style="width:41.4pt;height:39.6pt" o:ole="">
                  <v:imagedata r:id="rId46" o:title=""/>
                </v:shape>
                <o:OLEObject Type="Embed" ProgID="Visio.Drawing.11" ShapeID="_x0000_i1050" DrawAspect="Content" ObjectID="_1596966014" r:id="rId91"/>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55" w:name="_Toc14667209"/>
      <w:r w:rsidRPr="00EA77BC">
        <w:t>Example: Local Possible Dosage</w:t>
      </w:r>
      <w:bookmarkEnd w:id="2255"/>
    </w:p>
    <w:p w14:paraId="60E6C7EC" w14:textId="77777777" w:rsidR="00595E65" w:rsidRPr="00EA77BC" w:rsidRDefault="00595E65" w:rsidP="000C5921">
      <w:pPr>
        <w:rPr>
          <w:b/>
          <w:bCs/>
          <w:sz w:val="12"/>
          <w:szCs w:val="12"/>
        </w:rPr>
      </w:pPr>
    </w:p>
    <w:bookmarkStart w:id="2256" w:name="_MON_1053423631"/>
    <w:bookmarkEnd w:id="2256"/>
    <w:p w14:paraId="60E6C7ED" w14:textId="77777777" w:rsidR="00595E65" w:rsidRPr="00EA77BC" w:rsidRDefault="00E6206E" w:rsidP="000C5921">
      <w:pPr>
        <w:rPr>
          <w:b/>
          <w:bCs/>
          <w:sz w:val="20"/>
        </w:rPr>
      </w:pPr>
      <w:r w:rsidRPr="00EA77BC">
        <w:object w:dxaOrig="8721" w:dyaOrig="7237" w14:anchorId="60E6DDB7">
          <v:shape id="_x0000_i1051" type="#_x0000_t75" alt="Local Possible Dosage Table" style="width:435.6pt;height:361.2pt" o:ole="">
            <v:imagedata r:id="rId92" o:title=""/>
          </v:shape>
          <o:OLEObject Type="Embed" ProgID="Word.Document.8" ShapeID="_x0000_i1051" DrawAspect="Content" ObjectID="_1596966015" r:id="rId93">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t>------------------------Table demonstrating Complex Local Possible Dosage Follows-----------------</w:t>
      </w:r>
    </w:p>
    <w:bookmarkStart w:id="2257" w:name="_MON_1056888248"/>
    <w:bookmarkEnd w:id="2257"/>
    <w:p w14:paraId="60E6C7F3" w14:textId="77777777" w:rsidR="00595E65" w:rsidRPr="00EA77BC" w:rsidRDefault="00E6206E" w:rsidP="001B3F39">
      <w:pPr>
        <w:spacing w:before="120" w:after="120"/>
      </w:pPr>
      <w:r w:rsidRPr="00EA77BC">
        <w:object w:dxaOrig="9300" w:dyaOrig="11718" w14:anchorId="60E6DDB8">
          <v:shape id="_x0000_i1052" type="#_x0000_t75" alt="Complex Local Possible Dosage Table" style="width:465pt;height:586.2pt" o:ole="" o:allowoverlap="f">
            <v:imagedata r:id="rId94" o:title=""/>
          </v:shape>
          <o:OLEObject Type="Embed" ProgID="Word.Document.8" ShapeID="_x0000_i1052" DrawAspect="Content" ObjectID="_1596966016" r:id="rId95">
            <o:FieldCodes>\s</o:FieldCodes>
          </o:OLEObject>
        </w:object>
      </w:r>
    </w:p>
    <w:p w14:paraId="60E6C7F4" w14:textId="77777777"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58" w:name="_MON_1448712953"/>
    <w:bookmarkEnd w:id="2258"/>
    <w:p w14:paraId="60E6C7F8" w14:textId="77777777" w:rsidR="00D679B5" w:rsidRPr="00EA77BC" w:rsidRDefault="00E6206E" w:rsidP="00EB241E">
      <w:pPr>
        <w:jc w:val="center"/>
      </w:pPr>
      <w:r w:rsidRPr="00EA77BC">
        <w:object w:dxaOrig="7806" w:dyaOrig="9748" w14:anchorId="60E6DDB9">
          <v:shape id="_x0000_i1053" type="#_x0000_t75" alt="Complex Local Possible Dosage Table" style="width:390pt;height:487.2pt" o:ole="">
            <v:imagedata r:id="rId96" o:title=""/>
          </v:shape>
          <o:OLEObject Type="Embed" ProgID="Word.Document.8" ShapeID="_x0000_i1053" DrawAspect="Content" ObjectID="_1596966017" r:id="rId97">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59" w:name="_Glossary"/>
      <w:bookmarkStart w:id="2260" w:name="Pg_197"/>
      <w:bookmarkStart w:id="2261" w:name="_Toc376874129"/>
      <w:bookmarkStart w:id="2262" w:name="_Toc523224183"/>
      <w:bookmarkEnd w:id="2259"/>
      <w:bookmarkEnd w:id="2260"/>
      <w:r w:rsidR="00595E65" w:rsidRPr="00EA77BC">
        <w:t>Glossary</w:t>
      </w:r>
      <w:bookmarkEnd w:id="2261"/>
      <w:bookmarkEnd w:id="2262"/>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63" w:name="p199"/>
            <w:r>
              <w:rPr>
                <w:b/>
              </w:rPr>
              <w:t>Dose Unit Conversion File</w:t>
            </w:r>
            <w:bookmarkEnd w:id="2263"/>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64" w:name="p172"/>
            <w:bookmarkEnd w:id="2264"/>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65" w:name="MOCHA"/>
            <w:bookmarkEnd w:id="2265"/>
            <w:r w:rsidRPr="00EA77BC">
              <w:rPr>
                <w:b/>
              </w:rPr>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66" w:name="p173"/>
            <w:bookmarkEnd w:id="2266"/>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67" w:name="PECS"/>
            <w:bookmarkEnd w:id="2267"/>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98"/>
          <w:footerReference w:type="default" r:id="rId99"/>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68" w:name="_Toc376874130"/>
      <w:bookmarkStart w:id="2269" w:name="_Toc523224184"/>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68"/>
      <w:bookmarkEnd w:id="2269"/>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70" w:name="_Toc376874131"/>
      <w:bookmarkStart w:id="2271" w:name="_Toc523224185"/>
      <w:r w:rsidR="00595E65" w:rsidRPr="00EA77BC">
        <w:t>Appendix B</w:t>
      </w:r>
      <w:bookmarkStart w:id="2272"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70"/>
      <w:bookmarkEnd w:id="2272"/>
      <w:bookmarkEnd w:id="2271"/>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100"/>
          <w:footerReference w:type="default" r:id="rId101"/>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73" w:name="_Toc376874132"/>
      <w:bookmarkStart w:id="2274" w:name="_Toc523224186"/>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73"/>
      <w:bookmarkEnd w:id="2274"/>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A" wp14:editId="60E6DDBB">
            <wp:extent cx="419100" cy="342900"/>
            <wp:effectExtent l="0" t="0" r="0" b="0"/>
            <wp:docPr id="75"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2"/>
          <w:headerReference w:type="default" r:id="rId103"/>
          <w:footerReference w:type="even" r:id="rId104"/>
          <w:footerReference w:type="default" r:id="rId105"/>
          <w:headerReference w:type="first" r:id="rId106"/>
          <w:footerReference w:type="first" r:id="rId107"/>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75" w:name="_Toc376874133"/>
      <w:bookmarkStart w:id="2276" w:name="_Toc523224187"/>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75"/>
      <w:bookmarkEnd w:id="2276"/>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C" wp14:editId="60E6DDBD">
            <wp:extent cx="419100" cy="342900"/>
            <wp:effectExtent l="0" t="0" r="0" b="0"/>
            <wp:docPr id="76"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08"/>
          <w:headerReference w:type="default" r:id="rId109"/>
          <w:footerReference w:type="even" r:id="rId110"/>
          <w:footerReference w:type="default" r:id="rId111"/>
          <w:headerReference w:type="first" r:id="rId112"/>
          <w:footerReference w:type="first" r:id="rId113"/>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77" w:name="_Toc376874134"/>
      <w:bookmarkStart w:id="2278" w:name="_Toc523224188"/>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77"/>
      <w:bookmarkEnd w:id="2278"/>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E" wp14:editId="60E6DDBF">
            <wp:extent cx="419100" cy="342900"/>
            <wp:effectExtent l="0" t="0" r="0" b="0"/>
            <wp:docPr id="77"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14"/>
          <w:headerReference w:type="default" r:id="rId115"/>
          <w:footerReference w:type="even" r:id="rId116"/>
          <w:footerReference w:type="default" r:id="rId117"/>
          <w:headerReference w:type="first" r:id="rId118"/>
          <w:footerReference w:type="first" r:id="rId119"/>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79" w:name="_Toc376874135"/>
      <w:bookmarkStart w:id="2280" w:name="_Toc523224189"/>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79"/>
      <w:bookmarkEnd w:id="2280"/>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77777777" w:rsidR="00595E65" w:rsidRPr="00EA77BC" w:rsidRDefault="0076180B" w:rsidP="00EA77BC">
      <w:pPr>
        <w:tabs>
          <w:tab w:val="left" w:pos="2340"/>
        </w:tabs>
        <w:spacing w:before="120" w:after="120"/>
        <w:ind w:right="720"/>
        <w:rPr>
          <w:color w:val="000000"/>
          <w:position w:val="-4"/>
        </w:rPr>
      </w:pPr>
      <w:r>
        <w:rPr>
          <w:noProof/>
          <w:position w:val="-4"/>
        </w:rPr>
        <w:drawing>
          <wp:inline distT="0" distB="0" distL="0" distR="0" wp14:anchorId="60E6DDC0" wp14:editId="60E6DDC1">
            <wp:extent cx="419100" cy="342900"/>
            <wp:effectExtent l="0" t="0" r="0" b="0"/>
            <wp:docPr id="78"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20"/>
          <w:headerReference w:type="default" r:id="rId121"/>
          <w:footerReference w:type="even" r:id="rId122"/>
          <w:footerReference w:type="default" r:id="rId123"/>
          <w:headerReference w:type="first" r:id="rId124"/>
          <w:footerReference w:type="first" r:id="rId125"/>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81" w:name="_Toc376874136"/>
      <w:bookmarkStart w:id="2282" w:name="_Toc523224190"/>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81"/>
      <w:bookmarkEnd w:id="2282"/>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C2" wp14:editId="60E6DDC3">
            <wp:extent cx="419100" cy="342900"/>
            <wp:effectExtent l="0" t="0" r="0" b="0"/>
            <wp:docPr id="79"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26"/>
          <w:headerReference w:type="default" r:id="rId127"/>
          <w:footerReference w:type="even" r:id="rId128"/>
          <w:footerReference w:type="default" r:id="rId129"/>
          <w:headerReference w:type="first" r:id="rId130"/>
          <w:footerReference w:type="first" r:id="rId131"/>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83" w:name="Index"/>
      <w:bookmarkStart w:id="2284" w:name="_Index"/>
      <w:bookmarkStart w:id="2285" w:name="_Toc376874137"/>
      <w:bookmarkStart w:id="2286" w:name="_Toc523224191"/>
      <w:bookmarkEnd w:id="2283"/>
      <w:bookmarkEnd w:id="2284"/>
      <w:r w:rsidRPr="00EA77BC">
        <w:t>Index</w:t>
      </w:r>
      <w:bookmarkEnd w:id="2285"/>
      <w:bookmarkEnd w:id="2286"/>
    </w:p>
    <w:p w14:paraId="60E6DC96" w14:textId="77777777" w:rsidR="000A0668" w:rsidRDefault="00756A96" w:rsidP="00EA77BC">
      <w:pPr>
        <w:rPr>
          <w:noProof/>
        </w:rPr>
        <w:sectPr w:rsidR="000A0668" w:rsidSect="000A0668">
          <w:headerReference w:type="even" r:id="rId132"/>
          <w:headerReference w:type="default" r:id="rId133"/>
          <w:footerReference w:type="even" r:id="rId134"/>
          <w:footerReference w:type="default" r:id="rId135"/>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87" w:name="_Toc376935189"/>
      <w:bookmarkStart w:id="2288" w:name="_Toc376936480"/>
      <w:bookmarkStart w:id="2289" w:name="_Toc376939893"/>
      <w:bookmarkStart w:id="2290" w:name="_Toc376945391"/>
      <w:bookmarkEnd w:id="2287"/>
      <w:bookmarkEnd w:id="2288"/>
      <w:bookmarkEnd w:id="2289"/>
      <w:bookmarkEnd w:id="2290"/>
    </w:p>
    <w:p w14:paraId="60E6DC97" w14:textId="77777777" w:rsidR="000A0668" w:rsidRPr="00AB478B" w:rsidRDefault="000A0668">
      <w:pPr>
        <w:pStyle w:val="IndexHeading"/>
        <w:keepNext/>
        <w:tabs>
          <w:tab w:val="right" w:leader="dot" w:pos="4310"/>
        </w:tabs>
        <w:rPr>
          <w:rFonts w:ascii="Calibri" w:hAnsi="Calibri"/>
          <w:b w:val="0"/>
          <w:bCs w:val="0"/>
          <w:noProof/>
        </w:rPr>
      </w:pPr>
      <w:r>
        <w:rPr>
          <w:noProof/>
        </w:rPr>
        <w:t>A</w:t>
      </w:r>
    </w:p>
    <w:p w14:paraId="60E6DC98" w14:textId="77777777" w:rsidR="000A0668" w:rsidRDefault="000A0668">
      <w:pPr>
        <w:pStyle w:val="Index1"/>
        <w:tabs>
          <w:tab w:val="right" w:leader="dot" w:pos="4310"/>
        </w:tabs>
      </w:pPr>
      <w:r>
        <w:t>ADditives File, 157</w:t>
      </w:r>
    </w:p>
    <w:p w14:paraId="60E6DC99" w14:textId="77777777" w:rsidR="000A0668" w:rsidRDefault="000A0668">
      <w:pPr>
        <w:pStyle w:val="Index1"/>
        <w:tabs>
          <w:tab w:val="right" w:leader="dot" w:pos="4310"/>
        </w:tabs>
        <w:rPr>
          <w:bCs w:val="0"/>
        </w:rPr>
      </w:pPr>
      <w:r>
        <w:t xml:space="preserve">Administration Schedule File Report, </w:t>
      </w:r>
      <w:r>
        <w:rPr>
          <w:b/>
          <w:bCs w:val="0"/>
        </w:rPr>
        <w:t>136</w:t>
      </w:r>
    </w:p>
    <w:p w14:paraId="60E6DC9A" w14:textId="77777777" w:rsidR="000A0668" w:rsidRDefault="000A0668">
      <w:pPr>
        <w:pStyle w:val="Index1"/>
        <w:tabs>
          <w:tab w:val="right" w:leader="dot" w:pos="4310"/>
        </w:tabs>
        <w:rPr>
          <w:bCs w:val="0"/>
        </w:rPr>
      </w:pPr>
      <w:r>
        <w:t xml:space="preserve">Administration Schedules, Spanish Translations, </w:t>
      </w:r>
      <w:r>
        <w:rPr>
          <w:b/>
          <w:bCs w:val="0"/>
        </w:rPr>
        <w:t>216</w:t>
      </w:r>
    </w:p>
    <w:p w14:paraId="60E6DC9B" w14:textId="77777777" w:rsidR="000A0668" w:rsidRDefault="000A0668">
      <w:pPr>
        <w:pStyle w:val="Index1"/>
        <w:tabs>
          <w:tab w:val="right" w:leader="dot" w:pos="4310"/>
        </w:tabs>
      </w:pPr>
      <w:r>
        <w:t>Appendix A</w:t>
      </w:r>
    </w:p>
    <w:p w14:paraId="60E6DC9C" w14:textId="77777777" w:rsidR="000A0668" w:rsidRDefault="000A0668">
      <w:pPr>
        <w:pStyle w:val="Index2"/>
        <w:tabs>
          <w:tab w:val="right" w:leader="dot" w:pos="4310"/>
        </w:tabs>
        <w:rPr>
          <w:bCs/>
          <w:noProof/>
        </w:rPr>
      </w:pPr>
      <w:r w:rsidRPr="00047DA3">
        <w:rPr>
          <w:i/>
          <w:iCs/>
          <w:noProof/>
        </w:rPr>
        <w:t>See</w:t>
      </w:r>
      <w:r>
        <w:rPr>
          <w:noProof/>
        </w:rPr>
        <w:t xml:space="preserve"> Convertible Dosage Form/Unit Combinations, </w:t>
      </w:r>
      <w:r>
        <w:rPr>
          <w:b/>
          <w:bCs/>
          <w:noProof/>
        </w:rPr>
        <w:t>206</w:t>
      </w:r>
    </w:p>
    <w:p w14:paraId="60E6DC9D" w14:textId="77777777" w:rsidR="000A0668" w:rsidRDefault="000A0668">
      <w:pPr>
        <w:pStyle w:val="Index1"/>
        <w:tabs>
          <w:tab w:val="right" w:leader="dot" w:pos="4310"/>
        </w:tabs>
      </w:pPr>
      <w:r>
        <w:t>Appendix B</w:t>
      </w:r>
    </w:p>
    <w:p w14:paraId="60E6DC9E" w14:textId="77777777" w:rsidR="000A0668" w:rsidRDefault="000A0668">
      <w:pPr>
        <w:pStyle w:val="Index2"/>
        <w:tabs>
          <w:tab w:val="right" w:leader="dot" w:pos="4310"/>
        </w:tabs>
        <w:rPr>
          <w:bCs/>
          <w:noProof/>
        </w:rPr>
      </w:pPr>
      <w:r w:rsidRPr="00047DA3">
        <w:rPr>
          <w:i/>
          <w:iCs/>
          <w:noProof/>
        </w:rPr>
        <w:t>See</w:t>
      </w:r>
      <w:r>
        <w:rPr>
          <w:noProof/>
        </w:rPr>
        <w:t xml:space="preserve"> Original Drug Text File Entries Combinations, </w:t>
      </w:r>
      <w:r>
        <w:rPr>
          <w:b/>
          <w:bCs/>
          <w:noProof/>
        </w:rPr>
        <w:t>214</w:t>
      </w:r>
    </w:p>
    <w:p w14:paraId="60E6DC9F" w14:textId="77777777" w:rsidR="000A0668" w:rsidRDefault="000A0668">
      <w:pPr>
        <w:pStyle w:val="Index1"/>
        <w:tabs>
          <w:tab w:val="right" w:leader="dot" w:pos="4310"/>
        </w:tabs>
      </w:pPr>
      <w:r>
        <w:t>Appendix C</w:t>
      </w:r>
    </w:p>
    <w:p w14:paraId="60E6DCA0" w14:textId="77777777" w:rsidR="000A0668" w:rsidRDefault="000A0668">
      <w:pPr>
        <w:pStyle w:val="Index2"/>
        <w:tabs>
          <w:tab w:val="right" w:leader="dot" w:pos="4310"/>
        </w:tabs>
        <w:rPr>
          <w:bCs/>
          <w:noProof/>
        </w:rPr>
      </w:pPr>
      <w:r w:rsidRPr="00047DA3">
        <w:rPr>
          <w:i/>
          <w:iCs/>
          <w:noProof/>
        </w:rPr>
        <w:t>See</w:t>
      </w:r>
      <w:r>
        <w:rPr>
          <w:noProof/>
        </w:rPr>
        <w:t xml:space="preserve"> Administration Schedules, Spanish Translations, </w:t>
      </w:r>
      <w:r>
        <w:rPr>
          <w:b/>
          <w:bCs/>
          <w:noProof/>
        </w:rPr>
        <w:t>216</w:t>
      </w:r>
    </w:p>
    <w:p w14:paraId="60E6DCA1" w14:textId="77777777" w:rsidR="000A0668" w:rsidRDefault="000A0668">
      <w:pPr>
        <w:pStyle w:val="Index1"/>
        <w:tabs>
          <w:tab w:val="right" w:leader="dot" w:pos="4310"/>
        </w:tabs>
      </w:pPr>
      <w:r>
        <w:t>Appendix D</w:t>
      </w:r>
    </w:p>
    <w:p w14:paraId="60E6DCA2" w14:textId="77777777" w:rsidR="000A0668" w:rsidRDefault="000A0668">
      <w:pPr>
        <w:pStyle w:val="Index2"/>
        <w:tabs>
          <w:tab w:val="right" w:leader="dot" w:pos="4310"/>
        </w:tabs>
        <w:rPr>
          <w:bCs/>
          <w:noProof/>
        </w:rPr>
      </w:pPr>
      <w:r w:rsidRPr="00047DA3">
        <w:rPr>
          <w:i/>
          <w:iCs/>
          <w:noProof/>
        </w:rPr>
        <w:t>See</w:t>
      </w:r>
      <w:r>
        <w:rPr>
          <w:noProof/>
        </w:rPr>
        <w:t xml:space="preserve"> Dosage Forms, Spanish Translations, </w:t>
      </w:r>
      <w:r>
        <w:rPr>
          <w:b/>
          <w:bCs/>
          <w:noProof/>
        </w:rPr>
        <w:t>222</w:t>
      </w:r>
    </w:p>
    <w:p w14:paraId="60E6DCA3" w14:textId="77777777" w:rsidR="000A0668" w:rsidRDefault="000A0668">
      <w:pPr>
        <w:pStyle w:val="Index1"/>
        <w:tabs>
          <w:tab w:val="right" w:leader="dot" w:pos="4310"/>
        </w:tabs>
      </w:pPr>
      <w:r>
        <w:t>Appendix E</w:t>
      </w:r>
    </w:p>
    <w:p w14:paraId="60E6DCA4" w14:textId="77777777" w:rsidR="000A0668" w:rsidRDefault="000A0668">
      <w:pPr>
        <w:pStyle w:val="Index2"/>
        <w:tabs>
          <w:tab w:val="right" w:leader="dot" w:pos="4310"/>
        </w:tabs>
        <w:rPr>
          <w:bCs/>
          <w:noProof/>
        </w:rPr>
      </w:pPr>
      <w:r w:rsidRPr="00047DA3">
        <w:rPr>
          <w:i/>
          <w:iCs/>
          <w:noProof/>
        </w:rPr>
        <w:t>See</w:t>
      </w:r>
      <w:r>
        <w:rPr>
          <w:noProof/>
        </w:rPr>
        <w:t xml:space="preserve"> Local Possible Dosages, Spanish Translations, </w:t>
      </w:r>
      <w:r>
        <w:rPr>
          <w:b/>
          <w:bCs/>
          <w:noProof/>
        </w:rPr>
        <w:t>230</w:t>
      </w:r>
    </w:p>
    <w:p w14:paraId="60E6DCA5" w14:textId="77777777" w:rsidR="000A0668" w:rsidRDefault="000A0668">
      <w:pPr>
        <w:pStyle w:val="Index1"/>
        <w:tabs>
          <w:tab w:val="right" w:leader="dot" w:pos="4310"/>
        </w:tabs>
      </w:pPr>
      <w:r>
        <w:t>Appendix F</w:t>
      </w:r>
    </w:p>
    <w:p w14:paraId="60E6DCA6" w14:textId="77777777" w:rsidR="000A0668" w:rsidRDefault="000A0668">
      <w:pPr>
        <w:pStyle w:val="Index2"/>
        <w:tabs>
          <w:tab w:val="right" w:leader="dot" w:pos="4310"/>
        </w:tabs>
        <w:rPr>
          <w:bCs/>
          <w:noProof/>
        </w:rPr>
      </w:pPr>
      <w:r w:rsidRPr="00047DA3">
        <w:rPr>
          <w:i/>
          <w:iCs/>
          <w:noProof/>
        </w:rPr>
        <w:t>See</w:t>
      </w:r>
      <w:r>
        <w:rPr>
          <w:noProof/>
        </w:rPr>
        <w:t xml:space="preserve"> Medication Instructions, Spanish Translations, </w:t>
      </w:r>
      <w:r>
        <w:rPr>
          <w:b/>
          <w:bCs/>
          <w:noProof/>
        </w:rPr>
        <w:t>236</w:t>
      </w:r>
    </w:p>
    <w:p w14:paraId="60E6DCA7" w14:textId="77777777" w:rsidR="000A0668" w:rsidRDefault="000A0668">
      <w:pPr>
        <w:pStyle w:val="Index1"/>
        <w:tabs>
          <w:tab w:val="right" w:leader="dot" w:pos="4310"/>
        </w:tabs>
      </w:pPr>
      <w:r>
        <w:t>Appendix G</w:t>
      </w:r>
    </w:p>
    <w:p w14:paraId="60E6DCA8" w14:textId="77777777" w:rsidR="000A0668" w:rsidRDefault="000A0668">
      <w:pPr>
        <w:pStyle w:val="Index2"/>
        <w:tabs>
          <w:tab w:val="right" w:leader="dot" w:pos="4310"/>
        </w:tabs>
        <w:rPr>
          <w:bCs/>
          <w:noProof/>
        </w:rPr>
      </w:pPr>
      <w:r w:rsidRPr="00047DA3">
        <w:rPr>
          <w:i/>
          <w:iCs/>
          <w:noProof/>
        </w:rPr>
        <w:t>See</w:t>
      </w:r>
      <w:r>
        <w:rPr>
          <w:noProof/>
        </w:rPr>
        <w:t xml:space="preserve"> Medication Routes, Spanish Translations, </w:t>
      </w:r>
      <w:r>
        <w:rPr>
          <w:b/>
          <w:bCs/>
          <w:noProof/>
        </w:rPr>
        <w:t>250</w:t>
      </w:r>
    </w:p>
    <w:p w14:paraId="60E6DCA9" w14:textId="77777777" w:rsidR="000A0668" w:rsidRPr="00AB478B" w:rsidRDefault="000A0668">
      <w:pPr>
        <w:pStyle w:val="IndexHeading"/>
        <w:keepNext/>
        <w:tabs>
          <w:tab w:val="right" w:leader="dot" w:pos="4310"/>
        </w:tabs>
        <w:rPr>
          <w:rFonts w:ascii="Calibri" w:hAnsi="Calibri"/>
          <w:b w:val="0"/>
          <w:bCs w:val="0"/>
          <w:noProof/>
        </w:rPr>
      </w:pPr>
      <w:r>
        <w:rPr>
          <w:noProof/>
        </w:rPr>
        <w:t>B</w:t>
      </w:r>
    </w:p>
    <w:p w14:paraId="60E6DCAA" w14:textId="77777777" w:rsidR="000A0668" w:rsidRDefault="000A0668">
      <w:pPr>
        <w:pStyle w:val="Index1"/>
        <w:tabs>
          <w:tab w:val="right" w:leader="dot" w:pos="4310"/>
        </w:tabs>
      </w:pPr>
      <w:r>
        <w:t>BCMA prompts</w:t>
      </w:r>
    </w:p>
    <w:p w14:paraId="60E6DCAB" w14:textId="77777777" w:rsidR="000A0668" w:rsidRDefault="000A0668">
      <w:pPr>
        <w:pStyle w:val="Index2"/>
        <w:tabs>
          <w:tab w:val="right" w:leader="dot" w:pos="4310"/>
        </w:tabs>
        <w:rPr>
          <w:bCs/>
          <w:noProof/>
        </w:rPr>
      </w:pPr>
      <w:r>
        <w:rPr>
          <w:noProof/>
        </w:rPr>
        <w:t xml:space="preserve">DSPLY ON IVP/IVPB TAB IN BCMA?, </w:t>
      </w:r>
      <w:r>
        <w:rPr>
          <w:b/>
          <w:bCs/>
          <w:noProof/>
        </w:rPr>
        <w:t>86</w:t>
      </w:r>
    </w:p>
    <w:p w14:paraId="60E6DCAC" w14:textId="77777777" w:rsidR="000A0668" w:rsidRDefault="000A0668">
      <w:pPr>
        <w:pStyle w:val="Index2"/>
        <w:tabs>
          <w:tab w:val="right" w:leader="dot" w:pos="4310"/>
        </w:tabs>
        <w:rPr>
          <w:bCs/>
          <w:noProof/>
        </w:rPr>
      </w:pPr>
      <w:r>
        <w:rPr>
          <w:noProof/>
        </w:rPr>
        <w:t xml:space="preserve">PROMPT FOR INJ. SITE IN BCMA, </w:t>
      </w:r>
      <w:r>
        <w:rPr>
          <w:b/>
          <w:bCs/>
          <w:noProof/>
        </w:rPr>
        <w:t>86</w:t>
      </w:r>
    </w:p>
    <w:p w14:paraId="60E6DCAD" w14:textId="77777777" w:rsidR="000A0668" w:rsidRPr="00AB478B" w:rsidRDefault="000A0668">
      <w:pPr>
        <w:pStyle w:val="IndexHeading"/>
        <w:keepNext/>
        <w:tabs>
          <w:tab w:val="right" w:leader="dot" w:pos="4310"/>
        </w:tabs>
        <w:rPr>
          <w:rFonts w:ascii="Calibri" w:hAnsi="Calibri"/>
          <w:b w:val="0"/>
          <w:bCs w:val="0"/>
          <w:noProof/>
        </w:rPr>
      </w:pPr>
      <w:r>
        <w:rPr>
          <w:noProof/>
        </w:rPr>
        <w:t>C</w:t>
      </w:r>
    </w:p>
    <w:p w14:paraId="60E6DCAE" w14:textId="77777777" w:rsidR="000A0668" w:rsidRDefault="000A0668">
      <w:pPr>
        <w:pStyle w:val="Index1"/>
        <w:tabs>
          <w:tab w:val="right" w:leader="dot" w:pos="4310"/>
        </w:tabs>
      </w:pPr>
      <w:r>
        <w:t>Check Drug Interaction, 161</w:t>
      </w:r>
    </w:p>
    <w:p w14:paraId="60E6DCAF" w14:textId="77777777" w:rsidR="000A0668" w:rsidRDefault="000A0668">
      <w:pPr>
        <w:pStyle w:val="Index1"/>
        <w:tabs>
          <w:tab w:val="right" w:leader="dot" w:pos="4310"/>
        </w:tabs>
      </w:pPr>
      <w:r w:rsidRPr="00047DA3">
        <w:rPr>
          <w:iCs/>
        </w:rPr>
        <w:t>Check PEPS Services Setup</w:t>
      </w:r>
      <w:r>
        <w:t>, 152</w:t>
      </w:r>
    </w:p>
    <w:p w14:paraId="60E6DCB0" w14:textId="77777777" w:rsidR="000A0668" w:rsidRDefault="000A0668">
      <w:pPr>
        <w:pStyle w:val="Index1"/>
        <w:tabs>
          <w:tab w:val="right" w:leader="dot" w:pos="4310"/>
        </w:tabs>
      </w:pPr>
      <w:r>
        <w:t>Check Vendor Database Link, 151</w:t>
      </w:r>
    </w:p>
    <w:p w14:paraId="60E6DCB1" w14:textId="77777777" w:rsidR="000A0668" w:rsidRDefault="000A0668">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r>
        <w:rPr>
          <w:bCs w:val="0"/>
        </w:rPr>
        <w:t xml:space="preserve">, </w:t>
      </w:r>
      <w:r>
        <w:rPr>
          <w:b/>
          <w:bCs w:val="0"/>
        </w:rPr>
        <w:t>7</w:t>
      </w:r>
    </w:p>
    <w:p w14:paraId="60E6DCB2" w14:textId="77777777" w:rsidR="000A0668" w:rsidRDefault="000A0668">
      <w:pPr>
        <w:pStyle w:val="Index1"/>
        <w:tabs>
          <w:tab w:val="right" w:leader="dot" w:pos="4310"/>
        </w:tabs>
        <w:rPr>
          <w:bCs w:val="0"/>
        </w:rPr>
      </w:pPr>
      <w:r>
        <w:t xml:space="preserve">Complex Local Possible Dosages, </w:t>
      </w:r>
      <w:r>
        <w:rPr>
          <w:b/>
          <w:bCs w:val="0"/>
        </w:rPr>
        <w:t>193</w:t>
      </w:r>
    </w:p>
    <w:p w14:paraId="60E6DCB3" w14:textId="77777777" w:rsidR="000A0668" w:rsidRDefault="000A0668">
      <w:pPr>
        <w:pStyle w:val="Index1"/>
        <w:tabs>
          <w:tab w:val="right" w:leader="dot" w:pos="4310"/>
        </w:tabs>
        <w:rPr>
          <w:bCs w:val="0"/>
        </w:rPr>
      </w:pPr>
      <w:r>
        <w:t xml:space="preserve">Convertible Dosage Form/Unit Combinations, </w:t>
      </w:r>
      <w:r>
        <w:rPr>
          <w:b/>
          <w:bCs w:val="0"/>
        </w:rPr>
        <w:t>206</w:t>
      </w:r>
    </w:p>
    <w:p w14:paraId="60E6DCB4" w14:textId="77777777" w:rsidR="000A0668" w:rsidRDefault="000A0668">
      <w:pPr>
        <w:pStyle w:val="Index1"/>
        <w:tabs>
          <w:tab w:val="right" w:leader="dot" w:pos="4310"/>
        </w:tabs>
        <w:rPr>
          <w:bCs w:val="0"/>
        </w:rPr>
      </w:pPr>
      <w:r>
        <w:t xml:space="preserve">Creating the Sig, </w:t>
      </w:r>
      <w:r>
        <w:rPr>
          <w:b/>
          <w:bCs w:val="0"/>
        </w:rPr>
        <w:t>193</w:t>
      </w:r>
    </w:p>
    <w:p w14:paraId="60E6DCB5" w14:textId="77777777" w:rsidR="000A0668" w:rsidRPr="00AB478B" w:rsidRDefault="000A0668">
      <w:pPr>
        <w:pStyle w:val="IndexHeading"/>
        <w:keepNext/>
        <w:tabs>
          <w:tab w:val="right" w:leader="dot" w:pos="4310"/>
        </w:tabs>
        <w:rPr>
          <w:rFonts w:ascii="Calibri" w:hAnsi="Calibri"/>
          <w:b w:val="0"/>
          <w:bCs w:val="0"/>
          <w:noProof/>
        </w:rPr>
      </w:pPr>
      <w:r>
        <w:rPr>
          <w:noProof/>
        </w:rPr>
        <w:t>D</w:t>
      </w:r>
    </w:p>
    <w:p w14:paraId="60E6DCB6" w14:textId="77777777" w:rsidR="000A0668" w:rsidRDefault="000A0668">
      <w:pPr>
        <w:pStyle w:val="Index1"/>
        <w:tabs>
          <w:tab w:val="right" w:leader="dot" w:pos="4310"/>
        </w:tabs>
        <w:rPr>
          <w:bCs w:val="0"/>
        </w:rPr>
      </w:pPr>
      <w:r>
        <w:t xml:space="preserve">DEA Special Handling Code, </w:t>
      </w:r>
      <w:r>
        <w:rPr>
          <w:b/>
          <w:bCs w:val="0"/>
        </w:rPr>
        <w:t>33</w:t>
      </w:r>
    </w:p>
    <w:p w14:paraId="60E6DCB7" w14:textId="77777777" w:rsidR="000A0668" w:rsidRDefault="000A0668">
      <w:pPr>
        <w:pStyle w:val="Index1"/>
        <w:tabs>
          <w:tab w:val="right" w:leader="dot" w:pos="4310"/>
        </w:tabs>
      </w:pPr>
      <w:r>
        <w:t>Default Med Route For OI Report, 96</w:t>
      </w:r>
    </w:p>
    <w:p w14:paraId="60E6DCB8" w14:textId="77777777" w:rsidR="000A0668" w:rsidRDefault="000A0668">
      <w:pPr>
        <w:pStyle w:val="Index1"/>
        <w:tabs>
          <w:tab w:val="right" w:leader="dot" w:pos="4310"/>
        </w:tabs>
      </w:pPr>
      <w:r>
        <w:t>Dispense Drug Fields, 159</w:t>
      </w:r>
    </w:p>
    <w:p w14:paraId="60E6DCB9" w14:textId="77777777" w:rsidR="000A0668" w:rsidRDefault="000A0668">
      <w:pPr>
        <w:pStyle w:val="Index1"/>
        <w:tabs>
          <w:tab w:val="right" w:leader="dot" w:pos="4310"/>
        </w:tabs>
      </w:pPr>
      <w:r>
        <w:t>Dispense Drug/ATC Set Up, 159</w:t>
      </w:r>
    </w:p>
    <w:p w14:paraId="60E6DCBA" w14:textId="77777777" w:rsidR="000A0668" w:rsidRDefault="000A0668">
      <w:pPr>
        <w:pStyle w:val="Index1"/>
        <w:tabs>
          <w:tab w:val="right" w:leader="dot" w:pos="4310"/>
        </w:tabs>
        <w:rPr>
          <w:bCs w:val="0"/>
        </w:rPr>
      </w:pPr>
      <w:r w:rsidRPr="00047DA3">
        <w:t>Dispense Drug/Orderable Item Maintenance</w:t>
      </w:r>
      <w:r>
        <w:t xml:space="preserve">, </w:t>
      </w:r>
      <w:r>
        <w:rPr>
          <w:b/>
          <w:bCs w:val="0"/>
        </w:rPr>
        <w:t>108</w:t>
      </w:r>
    </w:p>
    <w:p w14:paraId="60E6DCBB" w14:textId="77777777" w:rsidR="000A0668" w:rsidRDefault="000A0668">
      <w:pPr>
        <w:pStyle w:val="Index1"/>
        <w:tabs>
          <w:tab w:val="right" w:leader="dot" w:pos="4310"/>
        </w:tabs>
        <w:rPr>
          <w:bCs w:val="0"/>
        </w:rPr>
      </w:pPr>
      <w:r>
        <w:t xml:space="preserve">Dosage Form Enter/Edit, </w:t>
      </w:r>
      <w:r>
        <w:rPr>
          <w:b/>
          <w:bCs w:val="0"/>
        </w:rPr>
        <w:t>8</w:t>
      </w:r>
    </w:p>
    <w:p w14:paraId="60E6DCBC" w14:textId="77777777" w:rsidR="000A0668" w:rsidRDefault="000A0668">
      <w:pPr>
        <w:pStyle w:val="Index1"/>
        <w:tabs>
          <w:tab w:val="right" w:leader="dot" w:pos="4310"/>
        </w:tabs>
        <w:rPr>
          <w:bCs w:val="0"/>
        </w:rPr>
      </w:pPr>
      <w:r>
        <w:t xml:space="preserve">Dosage Forms, Spanish Translations, </w:t>
      </w:r>
      <w:r>
        <w:rPr>
          <w:b/>
          <w:bCs w:val="0"/>
        </w:rPr>
        <w:t>222</w:t>
      </w:r>
    </w:p>
    <w:p w14:paraId="60E6DCBD" w14:textId="77777777" w:rsidR="000A0668" w:rsidRDefault="000A0668">
      <w:pPr>
        <w:pStyle w:val="Index1"/>
        <w:tabs>
          <w:tab w:val="right" w:leader="dot" w:pos="4310"/>
        </w:tabs>
        <w:rPr>
          <w:bCs w:val="0"/>
        </w:rPr>
      </w:pPr>
      <w:r w:rsidRPr="00047DA3">
        <w:rPr>
          <w:rFonts w:cs="Arial"/>
        </w:rPr>
        <w:t>Dosages</w:t>
      </w:r>
      <w:r>
        <w:t xml:space="preserve">, </w:t>
      </w:r>
      <w:r>
        <w:rPr>
          <w:b/>
          <w:bCs w:val="0"/>
        </w:rPr>
        <w:t>7</w:t>
      </w:r>
      <w:r>
        <w:rPr>
          <w:bCs w:val="0"/>
        </w:rPr>
        <w:t xml:space="preserve">, </w:t>
      </w:r>
      <w:r>
        <w:rPr>
          <w:b/>
          <w:bCs w:val="0"/>
        </w:rPr>
        <w:t>173</w:t>
      </w:r>
    </w:p>
    <w:p w14:paraId="60E6DCBE" w14:textId="77777777" w:rsidR="000A0668" w:rsidRDefault="000A0668">
      <w:pPr>
        <w:pStyle w:val="Index1"/>
        <w:tabs>
          <w:tab w:val="right" w:leader="dot" w:pos="4310"/>
        </w:tabs>
        <w:rPr>
          <w:bCs w:val="0"/>
        </w:rPr>
      </w:pPr>
      <w:r>
        <w:t xml:space="preserve">Drug Enter/Edit, </w:t>
      </w:r>
      <w:r>
        <w:rPr>
          <w:b/>
          <w:bCs w:val="0"/>
        </w:rPr>
        <w:t>31</w:t>
      </w:r>
    </w:p>
    <w:p w14:paraId="60E6DCBF" w14:textId="77777777" w:rsidR="000A0668" w:rsidRDefault="000A0668">
      <w:pPr>
        <w:pStyle w:val="Index1"/>
        <w:tabs>
          <w:tab w:val="right" w:leader="dot" w:pos="4310"/>
        </w:tabs>
        <w:rPr>
          <w:bCs w:val="0"/>
        </w:rPr>
      </w:pPr>
      <w:r>
        <w:t xml:space="preserve">Drug Enter/Edit option, </w:t>
      </w:r>
      <w:r>
        <w:rPr>
          <w:b/>
          <w:bCs w:val="0"/>
        </w:rPr>
        <w:t>6</w:t>
      </w:r>
    </w:p>
    <w:p w14:paraId="60E6DCC0" w14:textId="77777777" w:rsidR="000A0668" w:rsidRDefault="000A0668">
      <w:pPr>
        <w:pStyle w:val="Index1"/>
        <w:tabs>
          <w:tab w:val="right" w:leader="dot" w:pos="4310"/>
        </w:tabs>
        <w:rPr>
          <w:bCs w:val="0"/>
        </w:rPr>
      </w:pPr>
      <w:r>
        <w:t xml:space="preserve">Drug Text Enter/Edit, </w:t>
      </w:r>
      <w:r>
        <w:rPr>
          <w:b/>
          <w:bCs w:val="0"/>
        </w:rPr>
        <w:t>122</w:t>
      </w:r>
    </w:p>
    <w:p w14:paraId="60E6DCC1" w14:textId="77777777" w:rsidR="000A0668" w:rsidRDefault="000A0668">
      <w:pPr>
        <w:pStyle w:val="Index1"/>
        <w:tabs>
          <w:tab w:val="right" w:leader="dot" w:pos="4310"/>
        </w:tabs>
        <w:rPr>
          <w:bCs w:val="0"/>
        </w:rPr>
      </w:pPr>
      <w:r>
        <w:t xml:space="preserve">Drug Text File Report, </w:t>
      </w:r>
      <w:r>
        <w:rPr>
          <w:b/>
          <w:bCs w:val="0"/>
        </w:rPr>
        <w:t>124</w:t>
      </w:r>
    </w:p>
    <w:p w14:paraId="60E6DCC2" w14:textId="77777777" w:rsidR="000A0668" w:rsidRDefault="000A0668">
      <w:pPr>
        <w:pStyle w:val="Index1"/>
        <w:tabs>
          <w:tab w:val="right" w:leader="dot" w:pos="4310"/>
        </w:tabs>
        <w:rPr>
          <w:bCs w:val="0"/>
        </w:rPr>
      </w:pPr>
      <w:r>
        <w:t xml:space="preserve">Drug Text Management, </w:t>
      </w:r>
      <w:r>
        <w:rPr>
          <w:b/>
          <w:bCs w:val="0"/>
        </w:rPr>
        <w:t>122</w:t>
      </w:r>
    </w:p>
    <w:p w14:paraId="60E6DCC3" w14:textId="77777777" w:rsidR="000A0668" w:rsidRDefault="000A0668">
      <w:pPr>
        <w:pStyle w:val="Index1"/>
        <w:tabs>
          <w:tab w:val="right" w:leader="dot" w:pos="4310"/>
        </w:tabs>
        <w:rPr>
          <w:bCs w:val="0"/>
        </w:rPr>
      </w:pPr>
      <w:r w:rsidRPr="00047DA3">
        <w:rPr>
          <w:color w:val="000000"/>
        </w:rPr>
        <w:t>DSPLY ON IVP/IVPB TAB IN BCMA?</w:t>
      </w:r>
      <w:r>
        <w:t xml:space="preserve">, </w:t>
      </w:r>
      <w:r>
        <w:rPr>
          <w:b/>
          <w:bCs w:val="0"/>
        </w:rPr>
        <w:t>86</w:t>
      </w:r>
    </w:p>
    <w:p w14:paraId="60E6DCC4" w14:textId="77777777" w:rsidR="000A0668" w:rsidRPr="00AB478B" w:rsidRDefault="000A0668">
      <w:pPr>
        <w:pStyle w:val="IndexHeading"/>
        <w:keepNext/>
        <w:tabs>
          <w:tab w:val="right" w:leader="dot" w:pos="4310"/>
        </w:tabs>
        <w:rPr>
          <w:rFonts w:ascii="Calibri" w:hAnsi="Calibri"/>
          <w:b w:val="0"/>
          <w:bCs w:val="0"/>
          <w:noProof/>
        </w:rPr>
      </w:pPr>
      <w:r>
        <w:rPr>
          <w:noProof/>
        </w:rPr>
        <w:t>E</w:t>
      </w:r>
    </w:p>
    <w:p w14:paraId="60E6DCC5" w14:textId="77777777" w:rsidR="000A0668" w:rsidRDefault="000A0668">
      <w:pPr>
        <w:pStyle w:val="Index1"/>
        <w:tabs>
          <w:tab w:val="right" w:leader="dot" w:pos="4310"/>
        </w:tabs>
      </w:pPr>
      <w:r>
        <w:t>Edit Cost Data, 159</w:t>
      </w:r>
    </w:p>
    <w:p w14:paraId="60E6DCC6" w14:textId="77777777" w:rsidR="000A0668" w:rsidRDefault="000A0668">
      <w:pPr>
        <w:pStyle w:val="Index1"/>
        <w:tabs>
          <w:tab w:val="right" w:leader="dot" w:pos="4310"/>
        </w:tabs>
      </w:pPr>
      <w:r>
        <w:t>EDit Drug Cost (IV), 159</w:t>
      </w:r>
    </w:p>
    <w:p w14:paraId="60E6DCC7" w14:textId="77777777" w:rsidR="000A0668" w:rsidRDefault="000A0668">
      <w:pPr>
        <w:pStyle w:val="Index1"/>
        <w:tabs>
          <w:tab w:val="right" w:leader="dot" w:pos="4310"/>
        </w:tabs>
        <w:rPr>
          <w:bCs w:val="0"/>
        </w:rPr>
      </w:pPr>
      <w:r w:rsidRPr="00047DA3">
        <w:rPr>
          <w:iCs/>
        </w:rPr>
        <w:t>Edit Orderable Items</w:t>
      </w:r>
      <w:r>
        <w:t xml:space="preserve">, </w:t>
      </w:r>
      <w:r>
        <w:rPr>
          <w:b/>
          <w:bCs w:val="0"/>
        </w:rPr>
        <w:t>97</w:t>
      </w:r>
    </w:p>
    <w:p w14:paraId="60E6DCC8" w14:textId="77777777" w:rsidR="000A0668" w:rsidRDefault="000A0668">
      <w:pPr>
        <w:pStyle w:val="Index1"/>
        <w:tabs>
          <w:tab w:val="right" w:leader="dot" w:pos="4310"/>
        </w:tabs>
      </w:pPr>
      <w:r>
        <w:t>Enable/Disable Dosing Order Checks, 169</w:t>
      </w:r>
    </w:p>
    <w:p w14:paraId="60E6DCC9" w14:textId="77777777" w:rsidR="000A0668" w:rsidRDefault="000A0668">
      <w:pPr>
        <w:pStyle w:val="Index1"/>
        <w:tabs>
          <w:tab w:val="right" w:leader="dot" w:pos="4310"/>
        </w:tabs>
      </w:pPr>
      <w:r>
        <w:t>Enable/Disable Vendor Database Link, 164</w:t>
      </w:r>
    </w:p>
    <w:p w14:paraId="60E6DCCA" w14:textId="77777777" w:rsidR="000A0668" w:rsidRDefault="000A0668">
      <w:pPr>
        <w:pStyle w:val="Index1"/>
        <w:tabs>
          <w:tab w:val="right" w:leader="dot" w:pos="4310"/>
        </w:tabs>
        <w:rPr>
          <w:bCs w:val="0"/>
        </w:rPr>
      </w:pPr>
      <w:r>
        <w:t xml:space="preserve">Enter/Edit Dosages, </w:t>
      </w:r>
      <w:r>
        <w:rPr>
          <w:b/>
          <w:bCs w:val="0"/>
        </w:rPr>
        <w:t>9</w:t>
      </w:r>
    </w:p>
    <w:p w14:paraId="60E6DCCB" w14:textId="77777777" w:rsidR="000A0668" w:rsidRPr="00AB478B" w:rsidRDefault="000A0668">
      <w:pPr>
        <w:pStyle w:val="IndexHeading"/>
        <w:keepNext/>
        <w:tabs>
          <w:tab w:val="right" w:leader="dot" w:pos="4310"/>
        </w:tabs>
        <w:rPr>
          <w:rFonts w:ascii="Calibri" w:hAnsi="Calibri"/>
          <w:b w:val="0"/>
          <w:bCs w:val="0"/>
          <w:noProof/>
        </w:rPr>
      </w:pPr>
      <w:r>
        <w:rPr>
          <w:noProof/>
        </w:rPr>
        <w:t>F</w:t>
      </w:r>
    </w:p>
    <w:p w14:paraId="60E6DCCC" w14:textId="77777777" w:rsidR="000A0668" w:rsidRDefault="000A0668">
      <w:pPr>
        <w:pStyle w:val="Index1"/>
        <w:tabs>
          <w:tab w:val="right" w:leader="dot" w:pos="4310"/>
        </w:tabs>
        <w:rPr>
          <w:bCs w:val="0"/>
        </w:rPr>
      </w:pPr>
      <w:r>
        <w:t xml:space="preserve">Formulary Information Report, </w:t>
      </w:r>
      <w:r>
        <w:rPr>
          <w:b/>
          <w:bCs w:val="0"/>
        </w:rPr>
        <w:t>121</w:t>
      </w:r>
    </w:p>
    <w:p w14:paraId="60E6DCCD" w14:textId="77777777" w:rsidR="000A0668" w:rsidRPr="00AB478B" w:rsidRDefault="000A0668">
      <w:pPr>
        <w:pStyle w:val="IndexHeading"/>
        <w:keepNext/>
        <w:tabs>
          <w:tab w:val="right" w:leader="dot" w:pos="4310"/>
        </w:tabs>
        <w:rPr>
          <w:rFonts w:ascii="Calibri" w:hAnsi="Calibri"/>
          <w:b w:val="0"/>
          <w:bCs w:val="0"/>
          <w:noProof/>
        </w:rPr>
      </w:pPr>
      <w:r>
        <w:rPr>
          <w:noProof/>
        </w:rPr>
        <w:t>G</w:t>
      </w:r>
    </w:p>
    <w:p w14:paraId="60E6DCCE" w14:textId="77777777" w:rsidR="000A0668" w:rsidRDefault="000A0668">
      <w:pPr>
        <w:pStyle w:val="Index1"/>
        <w:tabs>
          <w:tab w:val="right" w:leader="dot" w:pos="4310"/>
        </w:tabs>
        <w:rPr>
          <w:bCs w:val="0"/>
        </w:rPr>
      </w:pPr>
      <w:r>
        <w:t xml:space="preserve">Glossary, </w:t>
      </w:r>
      <w:r>
        <w:rPr>
          <w:b/>
          <w:bCs w:val="0"/>
        </w:rPr>
        <w:t>201</w:t>
      </w:r>
    </w:p>
    <w:p w14:paraId="60E6DCCF" w14:textId="77777777" w:rsidR="000A0668" w:rsidRPr="00AB478B" w:rsidRDefault="000A0668">
      <w:pPr>
        <w:pStyle w:val="IndexHeading"/>
        <w:keepNext/>
        <w:tabs>
          <w:tab w:val="right" w:leader="dot" w:pos="4310"/>
        </w:tabs>
        <w:rPr>
          <w:rFonts w:ascii="Calibri" w:hAnsi="Calibri"/>
          <w:b w:val="0"/>
          <w:bCs w:val="0"/>
          <w:noProof/>
        </w:rPr>
      </w:pPr>
      <w:r>
        <w:rPr>
          <w:noProof/>
        </w:rPr>
        <w:t>I</w:t>
      </w:r>
    </w:p>
    <w:p w14:paraId="60E6DCD0" w14:textId="77777777" w:rsidR="000A0668" w:rsidRDefault="000A0668">
      <w:pPr>
        <w:pStyle w:val="Index1"/>
        <w:tabs>
          <w:tab w:val="right" w:leader="dot" w:pos="4310"/>
        </w:tabs>
      </w:pPr>
      <w:r>
        <w:t>Inpatient Drug Management, 156</w:t>
      </w:r>
    </w:p>
    <w:p w14:paraId="60E6DCD1" w14:textId="77777777" w:rsidR="000A0668" w:rsidRDefault="000A0668">
      <w:pPr>
        <w:pStyle w:val="Index1"/>
        <w:tabs>
          <w:tab w:val="right" w:leader="dot" w:pos="4310"/>
        </w:tabs>
        <w:rPr>
          <w:bCs w:val="0"/>
        </w:rPr>
      </w:pPr>
      <w:r>
        <w:t xml:space="preserve">Introduction, </w:t>
      </w:r>
      <w:r>
        <w:rPr>
          <w:b/>
          <w:bCs w:val="0"/>
        </w:rPr>
        <w:t>1</w:t>
      </w:r>
    </w:p>
    <w:p w14:paraId="60E6DCD2" w14:textId="77777777" w:rsidR="000A0668" w:rsidRDefault="000A0668">
      <w:pPr>
        <w:pStyle w:val="Index1"/>
        <w:tabs>
          <w:tab w:val="right" w:leader="dot" w:pos="4310"/>
        </w:tabs>
      </w:pPr>
      <w:r>
        <w:t>IV Additive Report, 140</w:t>
      </w:r>
    </w:p>
    <w:p w14:paraId="60E6DCD3" w14:textId="77777777" w:rsidR="000A0668" w:rsidRDefault="000A0668">
      <w:pPr>
        <w:pStyle w:val="Index1"/>
        <w:tabs>
          <w:tab w:val="right" w:leader="dot" w:pos="4310"/>
        </w:tabs>
        <w:rPr>
          <w:bCs w:val="0"/>
        </w:rPr>
      </w:pPr>
      <w:r>
        <w:t xml:space="preserve">IV Solution Report, </w:t>
      </w:r>
      <w:r>
        <w:rPr>
          <w:b/>
          <w:bCs w:val="0"/>
        </w:rPr>
        <w:t>143</w:t>
      </w:r>
    </w:p>
    <w:p w14:paraId="60E6DCD4" w14:textId="77777777" w:rsidR="000A0668" w:rsidRPr="00AB478B" w:rsidRDefault="000A0668">
      <w:pPr>
        <w:pStyle w:val="IndexHeading"/>
        <w:keepNext/>
        <w:tabs>
          <w:tab w:val="right" w:leader="dot" w:pos="4310"/>
        </w:tabs>
        <w:rPr>
          <w:rFonts w:ascii="Calibri" w:hAnsi="Calibri"/>
          <w:b w:val="0"/>
          <w:bCs w:val="0"/>
          <w:noProof/>
        </w:rPr>
      </w:pPr>
      <w:r>
        <w:rPr>
          <w:noProof/>
        </w:rPr>
        <w:t>L</w:t>
      </w:r>
    </w:p>
    <w:p w14:paraId="60E6DCD5" w14:textId="77777777" w:rsidR="000A0668" w:rsidRDefault="000A0668">
      <w:pPr>
        <w:pStyle w:val="Index1"/>
        <w:tabs>
          <w:tab w:val="right" w:leader="dot" w:pos="4310"/>
        </w:tabs>
        <w:rPr>
          <w:bCs w:val="0"/>
        </w:rPr>
      </w:pPr>
      <w:r>
        <w:t xml:space="preserve">Local Possible Dosages, </w:t>
      </w:r>
      <w:r>
        <w:rPr>
          <w:b/>
          <w:bCs w:val="0"/>
        </w:rPr>
        <w:t>173</w:t>
      </w:r>
    </w:p>
    <w:p w14:paraId="60E6DCD6" w14:textId="77777777" w:rsidR="000A0668" w:rsidRDefault="000A0668">
      <w:pPr>
        <w:pStyle w:val="Index1"/>
        <w:tabs>
          <w:tab w:val="right" w:leader="dot" w:pos="4310"/>
        </w:tabs>
        <w:rPr>
          <w:bCs w:val="0"/>
        </w:rPr>
      </w:pPr>
      <w:r>
        <w:t xml:space="preserve">Local Possible Dosages Report, </w:t>
      </w:r>
      <w:r>
        <w:rPr>
          <w:b/>
          <w:bCs w:val="0"/>
        </w:rPr>
        <w:t>24</w:t>
      </w:r>
    </w:p>
    <w:p w14:paraId="60E6DCD7" w14:textId="77777777" w:rsidR="000A0668" w:rsidRDefault="000A0668">
      <w:pPr>
        <w:pStyle w:val="Index1"/>
        <w:tabs>
          <w:tab w:val="right" w:leader="dot" w:pos="4310"/>
        </w:tabs>
        <w:rPr>
          <w:bCs w:val="0"/>
        </w:rPr>
      </w:pPr>
      <w:r>
        <w:t xml:space="preserve">Local Possible Dosages,  Spanish Translations, </w:t>
      </w:r>
      <w:r>
        <w:rPr>
          <w:b/>
          <w:bCs w:val="0"/>
        </w:rPr>
        <w:t>230</w:t>
      </w:r>
    </w:p>
    <w:p w14:paraId="60E6DCD8" w14:textId="77777777" w:rsidR="000A0668" w:rsidRDefault="000A0668">
      <w:pPr>
        <w:pStyle w:val="Index1"/>
        <w:tabs>
          <w:tab w:val="right" w:leader="dot" w:pos="4310"/>
        </w:tabs>
        <w:rPr>
          <w:bCs w:val="0"/>
        </w:rPr>
      </w:pPr>
      <w:r>
        <w:t xml:space="preserve">Lookup into Dispense Drug File, </w:t>
      </w:r>
      <w:r>
        <w:rPr>
          <w:b/>
          <w:bCs w:val="0"/>
        </w:rPr>
        <w:t>72</w:t>
      </w:r>
    </w:p>
    <w:p w14:paraId="60E6DCD9" w14:textId="77777777" w:rsidR="000A0668" w:rsidRPr="00AB478B" w:rsidRDefault="000A0668">
      <w:pPr>
        <w:pStyle w:val="IndexHeading"/>
        <w:keepNext/>
        <w:tabs>
          <w:tab w:val="right" w:leader="dot" w:pos="4310"/>
        </w:tabs>
        <w:rPr>
          <w:rFonts w:ascii="Calibri" w:hAnsi="Calibri"/>
          <w:b w:val="0"/>
          <w:bCs w:val="0"/>
          <w:noProof/>
        </w:rPr>
      </w:pPr>
      <w:r>
        <w:rPr>
          <w:noProof/>
        </w:rPr>
        <w:t>M</w:t>
      </w:r>
    </w:p>
    <w:p w14:paraId="60E6DCDA" w14:textId="77777777" w:rsidR="000A0668" w:rsidRDefault="000A0668">
      <w:pPr>
        <w:pStyle w:val="Index1"/>
        <w:tabs>
          <w:tab w:val="right" w:leader="dot" w:pos="4310"/>
        </w:tabs>
        <w:rPr>
          <w:bCs w:val="0"/>
        </w:rPr>
      </w:pPr>
      <w:r>
        <w:t xml:space="preserve">Mark PreMix Solutions, </w:t>
      </w:r>
      <w:r>
        <w:rPr>
          <w:b/>
          <w:bCs w:val="0"/>
        </w:rPr>
        <w:t>144</w:t>
      </w:r>
    </w:p>
    <w:p w14:paraId="60E6DCDB" w14:textId="77777777" w:rsidR="000A0668" w:rsidRDefault="000A0668">
      <w:pPr>
        <w:pStyle w:val="Index1"/>
        <w:tabs>
          <w:tab w:val="right" w:leader="dot" w:pos="4310"/>
        </w:tabs>
      </w:pPr>
      <w:r>
        <w:t>MARk/Unmark Dispense Drugs For Unit Dose, 159</w:t>
      </w:r>
    </w:p>
    <w:p w14:paraId="60E6DCDC" w14:textId="77777777" w:rsidR="000A0668" w:rsidRDefault="000A0668">
      <w:pPr>
        <w:pStyle w:val="Index1"/>
        <w:tabs>
          <w:tab w:val="right" w:leader="dot" w:pos="4310"/>
        </w:tabs>
        <w:rPr>
          <w:bCs w:val="0"/>
        </w:rPr>
      </w:pPr>
      <w:r w:rsidRPr="00047DA3">
        <w:t>Marking a CMOP Drug (Single drug)</w:t>
      </w:r>
      <w:r>
        <w:t xml:space="preserve">, </w:t>
      </w:r>
      <w:r>
        <w:rPr>
          <w:b/>
          <w:bCs w:val="0"/>
        </w:rPr>
        <w:t>7</w:t>
      </w:r>
    </w:p>
    <w:p w14:paraId="60E6DCDD" w14:textId="77777777" w:rsidR="000A0668" w:rsidRDefault="000A0668">
      <w:pPr>
        <w:pStyle w:val="Index1"/>
        <w:tabs>
          <w:tab w:val="right" w:leader="dot" w:pos="4310"/>
        </w:tabs>
        <w:rPr>
          <w:bCs w:val="0"/>
        </w:rPr>
      </w:pPr>
      <w:r>
        <w:t xml:space="preserve">Medication Instruction File Add/Edit, </w:t>
      </w:r>
      <w:r>
        <w:rPr>
          <w:b/>
          <w:bCs w:val="0"/>
        </w:rPr>
        <w:t>76</w:t>
      </w:r>
    </w:p>
    <w:p w14:paraId="60E6DCDE" w14:textId="77777777" w:rsidR="000A0668" w:rsidRDefault="000A0668">
      <w:pPr>
        <w:pStyle w:val="Index1"/>
        <w:tabs>
          <w:tab w:val="right" w:leader="dot" w:pos="4310"/>
        </w:tabs>
        <w:rPr>
          <w:bCs w:val="0"/>
        </w:rPr>
      </w:pPr>
      <w:r>
        <w:t xml:space="preserve">Medication Instruction File Report, </w:t>
      </w:r>
      <w:r>
        <w:rPr>
          <w:b/>
          <w:bCs w:val="0"/>
        </w:rPr>
        <w:t>82</w:t>
      </w:r>
    </w:p>
    <w:p w14:paraId="60E6DCDF" w14:textId="77777777" w:rsidR="000A0668" w:rsidRDefault="000A0668">
      <w:pPr>
        <w:pStyle w:val="Index1"/>
        <w:tabs>
          <w:tab w:val="right" w:leader="dot" w:pos="4310"/>
        </w:tabs>
        <w:rPr>
          <w:bCs w:val="0"/>
        </w:rPr>
      </w:pPr>
      <w:r>
        <w:t xml:space="preserve">Medication Instruction Management, </w:t>
      </w:r>
      <w:r>
        <w:rPr>
          <w:b/>
          <w:bCs w:val="0"/>
        </w:rPr>
        <w:t>76</w:t>
      </w:r>
    </w:p>
    <w:p w14:paraId="60E6DCE0" w14:textId="77777777" w:rsidR="000A0668" w:rsidRDefault="000A0668">
      <w:pPr>
        <w:pStyle w:val="Index1"/>
        <w:tabs>
          <w:tab w:val="right" w:leader="dot" w:pos="4310"/>
        </w:tabs>
        <w:rPr>
          <w:bCs w:val="0"/>
        </w:rPr>
      </w:pPr>
      <w:r>
        <w:t xml:space="preserve">Medication Instructions, Spanish Translations, </w:t>
      </w:r>
      <w:r>
        <w:rPr>
          <w:b/>
          <w:bCs w:val="0"/>
        </w:rPr>
        <w:t>236</w:t>
      </w:r>
    </w:p>
    <w:p w14:paraId="60E6DCE1" w14:textId="77777777" w:rsidR="000A0668" w:rsidRDefault="000A0668">
      <w:pPr>
        <w:pStyle w:val="Index1"/>
        <w:tabs>
          <w:tab w:val="right" w:leader="dot" w:pos="4310"/>
        </w:tabs>
        <w:rPr>
          <w:bCs w:val="0"/>
        </w:rPr>
      </w:pPr>
      <w:r>
        <w:t xml:space="preserve">Medication Route File Enter/Edit, </w:t>
      </w:r>
      <w:r>
        <w:rPr>
          <w:b/>
          <w:bCs w:val="0"/>
        </w:rPr>
        <w:t>85</w:t>
      </w:r>
    </w:p>
    <w:p w14:paraId="60E6DCE2" w14:textId="77777777" w:rsidR="000A0668" w:rsidRDefault="000A0668">
      <w:pPr>
        <w:pStyle w:val="Index1"/>
        <w:tabs>
          <w:tab w:val="right" w:leader="dot" w:pos="4310"/>
        </w:tabs>
        <w:rPr>
          <w:bCs w:val="0"/>
        </w:rPr>
      </w:pPr>
      <w:r>
        <w:t xml:space="preserve">Medication Route Mapping History Report, </w:t>
      </w:r>
      <w:r>
        <w:rPr>
          <w:b/>
          <w:bCs w:val="0"/>
        </w:rPr>
        <w:t>90</w:t>
      </w:r>
    </w:p>
    <w:p w14:paraId="60E6DCE3" w14:textId="77777777" w:rsidR="000A0668" w:rsidRDefault="000A0668">
      <w:pPr>
        <w:pStyle w:val="Index1"/>
        <w:tabs>
          <w:tab w:val="right" w:leader="dot" w:pos="4310"/>
        </w:tabs>
        <w:rPr>
          <w:bCs w:val="0"/>
        </w:rPr>
      </w:pPr>
      <w:r>
        <w:t xml:space="preserve">Medication Route Mapping Report, </w:t>
      </w:r>
      <w:r>
        <w:rPr>
          <w:b/>
          <w:bCs w:val="0"/>
        </w:rPr>
        <w:t>88</w:t>
      </w:r>
    </w:p>
    <w:p w14:paraId="60E6DCE4" w14:textId="77777777" w:rsidR="000A0668" w:rsidRDefault="000A0668">
      <w:pPr>
        <w:pStyle w:val="Index1"/>
        <w:tabs>
          <w:tab w:val="right" w:leader="dot" w:pos="4310"/>
        </w:tabs>
        <w:rPr>
          <w:bCs w:val="0"/>
        </w:rPr>
      </w:pPr>
      <w:r>
        <w:t xml:space="preserve">Medication Routes Management, </w:t>
      </w:r>
      <w:r>
        <w:rPr>
          <w:b/>
          <w:bCs w:val="0"/>
        </w:rPr>
        <w:t>85</w:t>
      </w:r>
    </w:p>
    <w:p w14:paraId="60E6DCE5" w14:textId="77777777" w:rsidR="000A0668" w:rsidRDefault="000A0668">
      <w:pPr>
        <w:pStyle w:val="Index1"/>
        <w:tabs>
          <w:tab w:val="right" w:leader="dot" w:pos="4310"/>
        </w:tabs>
        <w:rPr>
          <w:bCs w:val="0"/>
        </w:rPr>
      </w:pPr>
      <w:r>
        <w:t xml:space="preserve">Medication Routes, Spanish Translations, </w:t>
      </w:r>
      <w:r>
        <w:rPr>
          <w:b/>
          <w:bCs w:val="0"/>
        </w:rPr>
        <w:t>250</w:t>
      </w:r>
    </w:p>
    <w:p w14:paraId="60E6DCE6" w14:textId="77777777" w:rsidR="000A0668" w:rsidRDefault="000A0668">
      <w:pPr>
        <w:pStyle w:val="Index1"/>
        <w:tabs>
          <w:tab w:val="right" w:leader="dot" w:pos="4310"/>
        </w:tabs>
        <w:rPr>
          <w:bCs w:val="0"/>
        </w:rPr>
      </w:pPr>
      <w:r>
        <w:t xml:space="preserve">Menu Options, </w:t>
      </w:r>
      <w:r>
        <w:rPr>
          <w:b/>
          <w:bCs w:val="0"/>
        </w:rPr>
        <w:t>1</w:t>
      </w:r>
    </w:p>
    <w:p w14:paraId="60E6DCE7" w14:textId="77777777" w:rsidR="000A0668" w:rsidRDefault="000A0668">
      <w:pPr>
        <w:pStyle w:val="Index1"/>
        <w:tabs>
          <w:tab w:val="right" w:leader="dot" w:pos="4310"/>
        </w:tabs>
        <w:rPr>
          <w:bCs w:val="0"/>
        </w:rPr>
      </w:pPr>
      <w:r>
        <w:t xml:space="preserve">Most Common Dosages Report, </w:t>
      </w:r>
      <w:r>
        <w:rPr>
          <w:b/>
          <w:bCs w:val="0"/>
        </w:rPr>
        <w:t>19</w:t>
      </w:r>
    </w:p>
    <w:p w14:paraId="60E6DCE8" w14:textId="77777777" w:rsidR="000A0668" w:rsidRPr="00AB478B" w:rsidRDefault="000A0668">
      <w:pPr>
        <w:pStyle w:val="IndexHeading"/>
        <w:keepNext/>
        <w:tabs>
          <w:tab w:val="right" w:leader="dot" w:pos="4310"/>
        </w:tabs>
        <w:rPr>
          <w:rFonts w:ascii="Calibri" w:hAnsi="Calibri"/>
          <w:b w:val="0"/>
          <w:bCs w:val="0"/>
          <w:noProof/>
        </w:rPr>
      </w:pPr>
      <w:r>
        <w:rPr>
          <w:noProof/>
        </w:rPr>
        <w:t>N</w:t>
      </w:r>
    </w:p>
    <w:p w14:paraId="60E6DCE9" w14:textId="77777777" w:rsidR="000A0668" w:rsidRDefault="000A0668">
      <w:pPr>
        <w:pStyle w:val="Index1"/>
        <w:tabs>
          <w:tab w:val="right" w:leader="dot" w:pos="4310"/>
        </w:tabs>
      </w:pPr>
      <w:r>
        <w:t>New Term Rapid Turnaround (NTRT), 91</w:t>
      </w:r>
    </w:p>
    <w:p w14:paraId="60E6DCEA" w14:textId="77777777" w:rsidR="000A0668" w:rsidRDefault="000A0668">
      <w:pPr>
        <w:pStyle w:val="Index1"/>
        <w:tabs>
          <w:tab w:val="right" w:leader="dot" w:pos="4310"/>
        </w:tabs>
        <w:rPr>
          <w:bCs w:val="0"/>
        </w:rPr>
      </w:pPr>
      <w:r w:rsidRPr="00047DA3">
        <w:rPr>
          <w:b/>
        </w:rPr>
        <w:t>Non-VA Meds, Drug Enter/Edit</w:t>
      </w:r>
      <w:r>
        <w:t xml:space="preserve">, </w:t>
      </w:r>
      <w:r>
        <w:rPr>
          <w:b/>
          <w:bCs w:val="0"/>
        </w:rPr>
        <w:t>46</w:t>
      </w:r>
    </w:p>
    <w:p w14:paraId="60E6DCEB" w14:textId="77777777" w:rsidR="000A0668" w:rsidRDefault="000A0668">
      <w:pPr>
        <w:pStyle w:val="Index1"/>
        <w:tabs>
          <w:tab w:val="right" w:leader="dot" w:pos="4310"/>
        </w:tabs>
        <w:rPr>
          <w:bCs w:val="0"/>
        </w:rPr>
      </w:pPr>
      <w:r>
        <w:t xml:space="preserve">Noun/Dosage Form Report, </w:t>
      </w:r>
      <w:r>
        <w:rPr>
          <w:b/>
          <w:bCs w:val="0"/>
        </w:rPr>
        <w:t>20</w:t>
      </w:r>
    </w:p>
    <w:p w14:paraId="60E6DCEC" w14:textId="77777777" w:rsidR="000A0668" w:rsidRPr="00AB478B" w:rsidRDefault="000A0668">
      <w:pPr>
        <w:pStyle w:val="IndexHeading"/>
        <w:keepNext/>
        <w:tabs>
          <w:tab w:val="right" w:leader="dot" w:pos="4310"/>
        </w:tabs>
        <w:rPr>
          <w:rFonts w:ascii="Calibri" w:hAnsi="Calibri"/>
          <w:b w:val="0"/>
          <w:bCs w:val="0"/>
          <w:noProof/>
        </w:rPr>
      </w:pPr>
      <w:r>
        <w:rPr>
          <w:noProof/>
        </w:rPr>
        <w:t>O</w:t>
      </w:r>
    </w:p>
    <w:p w14:paraId="60E6DCED" w14:textId="77777777" w:rsidR="000A0668" w:rsidRDefault="000A0668">
      <w:pPr>
        <w:pStyle w:val="Index1"/>
        <w:tabs>
          <w:tab w:val="right" w:leader="dot" w:pos="4310"/>
        </w:tabs>
      </w:pPr>
      <w:r w:rsidRPr="00047DA3">
        <w:rPr>
          <w:iCs/>
        </w:rPr>
        <w:t>Order Check Management</w:t>
      </w:r>
      <w:r>
        <w:t>, 67</w:t>
      </w:r>
    </w:p>
    <w:p w14:paraId="60E6DCEE" w14:textId="77777777" w:rsidR="000A0668" w:rsidRDefault="000A0668">
      <w:pPr>
        <w:pStyle w:val="Index1"/>
        <w:tabs>
          <w:tab w:val="right" w:leader="dot" w:pos="4310"/>
        </w:tabs>
        <w:rPr>
          <w:bCs w:val="0"/>
        </w:rPr>
      </w:pPr>
      <w:r>
        <w:t xml:space="preserve">Orderable Item Management, </w:t>
      </w:r>
      <w:r>
        <w:rPr>
          <w:b/>
          <w:bCs w:val="0"/>
        </w:rPr>
        <w:t>97</w:t>
      </w:r>
    </w:p>
    <w:p w14:paraId="60E6DCEF" w14:textId="77777777" w:rsidR="000A0668" w:rsidRDefault="000A0668">
      <w:pPr>
        <w:pStyle w:val="Index1"/>
        <w:tabs>
          <w:tab w:val="right" w:leader="dot" w:pos="4310"/>
        </w:tabs>
        <w:rPr>
          <w:bCs w:val="0"/>
        </w:rPr>
      </w:pPr>
      <w:r>
        <w:t xml:space="preserve">Orderable Item Report, </w:t>
      </w:r>
      <w:r>
        <w:rPr>
          <w:b/>
          <w:bCs w:val="0"/>
        </w:rPr>
        <w:t>115</w:t>
      </w:r>
    </w:p>
    <w:p w14:paraId="60E6DCF0" w14:textId="77777777" w:rsidR="000A0668" w:rsidRDefault="000A0668">
      <w:pPr>
        <w:pStyle w:val="Index1"/>
        <w:tabs>
          <w:tab w:val="right" w:leader="dot" w:pos="4310"/>
        </w:tabs>
        <w:rPr>
          <w:bCs w:val="0"/>
        </w:rPr>
      </w:pPr>
      <w:r>
        <w:t xml:space="preserve">Original Drug Text File Entries Combinations, </w:t>
      </w:r>
      <w:r>
        <w:rPr>
          <w:b/>
          <w:bCs w:val="0"/>
        </w:rPr>
        <w:t>214</w:t>
      </w:r>
    </w:p>
    <w:p w14:paraId="60E6DCF1" w14:textId="77777777" w:rsidR="000A0668" w:rsidRDefault="000A0668">
      <w:pPr>
        <w:pStyle w:val="Index1"/>
        <w:tabs>
          <w:tab w:val="right" w:leader="dot" w:pos="4310"/>
        </w:tabs>
        <w:rPr>
          <w:bCs w:val="0"/>
        </w:rPr>
      </w:pPr>
      <w:r>
        <w:t xml:space="preserve">Other Language Translation Setup option, </w:t>
      </w:r>
      <w:r>
        <w:rPr>
          <w:b/>
          <w:bCs w:val="0"/>
        </w:rPr>
        <w:t>165</w:t>
      </w:r>
    </w:p>
    <w:p w14:paraId="60E6DCF2" w14:textId="77777777" w:rsidR="000A0668" w:rsidRPr="00AB478B" w:rsidRDefault="000A0668">
      <w:pPr>
        <w:pStyle w:val="IndexHeading"/>
        <w:keepNext/>
        <w:tabs>
          <w:tab w:val="right" w:leader="dot" w:pos="4310"/>
        </w:tabs>
        <w:rPr>
          <w:rFonts w:ascii="Calibri" w:hAnsi="Calibri"/>
          <w:b w:val="0"/>
          <w:bCs w:val="0"/>
          <w:noProof/>
        </w:rPr>
      </w:pPr>
      <w:r>
        <w:rPr>
          <w:noProof/>
        </w:rPr>
        <w:t>P</w:t>
      </w:r>
    </w:p>
    <w:p w14:paraId="60E6DCF3" w14:textId="77777777" w:rsidR="000A0668" w:rsidRDefault="000A0668">
      <w:pPr>
        <w:pStyle w:val="Index1"/>
        <w:tabs>
          <w:tab w:val="right" w:leader="dot" w:pos="4310"/>
        </w:tabs>
      </w:pPr>
      <w:r>
        <w:rPr>
          <w:lang w:eastAsia="ja-JP"/>
        </w:rPr>
        <w:t>PEPS Services</w:t>
      </w:r>
      <w:r>
        <w:t>, 151</w:t>
      </w:r>
    </w:p>
    <w:p w14:paraId="60E6DCF4" w14:textId="77777777" w:rsidR="000A0668" w:rsidRDefault="000A0668">
      <w:pPr>
        <w:pStyle w:val="Index1"/>
        <w:tabs>
          <w:tab w:val="right" w:leader="dot" w:pos="4310"/>
        </w:tabs>
        <w:rPr>
          <w:bCs w:val="0"/>
        </w:rPr>
      </w:pPr>
      <w:r>
        <w:t xml:space="preserve">Pharmacy System Parameters Edit, </w:t>
      </w:r>
      <w:r>
        <w:rPr>
          <w:b/>
          <w:bCs w:val="0"/>
        </w:rPr>
        <w:t>126</w:t>
      </w:r>
    </w:p>
    <w:p w14:paraId="60E6DCF5" w14:textId="77777777" w:rsidR="000A0668" w:rsidRDefault="000A0668">
      <w:pPr>
        <w:pStyle w:val="Index1"/>
        <w:tabs>
          <w:tab w:val="right" w:leader="dot" w:pos="4310"/>
        </w:tabs>
        <w:rPr>
          <w:bCs w:val="0"/>
        </w:rPr>
      </w:pPr>
      <w:r>
        <w:t xml:space="preserve">Possible Dosages, </w:t>
      </w:r>
      <w:r>
        <w:rPr>
          <w:b/>
          <w:bCs w:val="0"/>
        </w:rPr>
        <w:t>173</w:t>
      </w:r>
      <w:r>
        <w:rPr>
          <w:bCs w:val="0"/>
        </w:rPr>
        <w:t xml:space="preserve">, </w:t>
      </w:r>
      <w:r>
        <w:rPr>
          <w:b/>
          <w:bCs w:val="0"/>
        </w:rPr>
        <w:t>195</w:t>
      </w:r>
    </w:p>
    <w:p w14:paraId="60E6DCF6" w14:textId="77777777" w:rsidR="000A0668" w:rsidRDefault="000A0668">
      <w:pPr>
        <w:pStyle w:val="Index1"/>
        <w:tabs>
          <w:tab w:val="right" w:leader="dot" w:pos="4310"/>
        </w:tabs>
      </w:pPr>
      <w:r>
        <w:t>PRimary Solution File (IV), 159</w:t>
      </w:r>
    </w:p>
    <w:p w14:paraId="60E6DCF7" w14:textId="77777777" w:rsidR="000A0668" w:rsidRDefault="000A0668">
      <w:pPr>
        <w:pStyle w:val="Index1"/>
        <w:tabs>
          <w:tab w:val="right" w:leader="dot" w:pos="4310"/>
        </w:tabs>
      </w:pPr>
      <w:r>
        <w:t>Print Interface Data File, 155</w:t>
      </w:r>
    </w:p>
    <w:p w14:paraId="60E6DCF8" w14:textId="77777777" w:rsidR="000A0668" w:rsidRDefault="000A0668">
      <w:pPr>
        <w:pStyle w:val="Index1"/>
        <w:tabs>
          <w:tab w:val="right" w:leader="dot" w:pos="4310"/>
        </w:tabs>
        <w:rPr>
          <w:bCs w:val="0"/>
        </w:rPr>
      </w:pPr>
      <w:r>
        <w:t xml:space="preserve">PROMPT FOR INJ. SITE IN BCMA, </w:t>
      </w:r>
      <w:r>
        <w:rPr>
          <w:b/>
          <w:bCs w:val="0"/>
        </w:rPr>
        <w:t>86</w:t>
      </w:r>
    </w:p>
    <w:p w14:paraId="60E6DCF9" w14:textId="77777777" w:rsidR="000A0668" w:rsidRDefault="000A0668">
      <w:pPr>
        <w:pStyle w:val="Index1"/>
        <w:tabs>
          <w:tab w:val="right" w:leader="dot" w:pos="4310"/>
        </w:tabs>
        <w:rPr>
          <w:bCs w:val="0"/>
        </w:rPr>
      </w:pPr>
      <w:r>
        <w:t xml:space="preserve">PSXCMOPMGR key, </w:t>
      </w:r>
      <w:r>
        <w:rPr>
          <w:b/>
          <w:bCs w:val="0"/>
        </w:rPr>
        <w:t>1</w:t>
      </w:r>
      <w:r>
        <w:rPr>
          <w:bCs w:val="0"/>
        </w:rPr>
        <w:t xml:space="preserve">, </w:t>
      </w:r>
      <w:r>
        <w:rPr>
          <w:b/>
          <w:bCs w:val="0"/>
        </w:rPr>
        <w:t>6</w:t>
      </w:r>
    </w:p>
    <w:p w14:paraId="60E6DCFA" w14:textId="77777777" w:rsidR="000A0668" w:rsidRPr="00AB478B" w:rsidRDefault="000A0668">
      <w:pPr>
        <w:pStyle w:val="IndexHeading"/>
        <w:keepNext/>
        <w:tabs>
          <w:tab w:val="right" w:leader="dot" w:pos="4310"/>
        </w:tabs>
        <w:rPr>
          <w:rFonts w:ascii="Calibri" w:hAnsi="Calibri"/>
          <w:b w:val="0"/>
          <w:bCs w:val="0"/>
          <w:noProof/>
        </w:rPr>
      </w:pPr>
      <w:r>
        <w:rPr>
          <w:noProof/>
        </w:rPr>
        <w:t>R</w:t>
      </w:r>
    </w:p>
    <w:p w14:paraId="60E6DCFB" w14:textId="77777777" w:rsidR="000A0668" w:rsidRDefault="000A0668">
      <w:pPr>
        <w:pStyle w:val="Index1"/>
        <w:tabs>
          <w:tab w:val="right" w:leader="dot" w:pos="4310"/>
        </w:tabs>
      </w:pPr>
      <w:r w:rsidRPr="00047DA3">
        <w:rPr>
          <w:iCs/>
        </w:rPr>
        <w:t>Report of Locally Entered Interactions</w:t>
      </w:r>
      <w:r>
        <w:t>, 71</w:t>
      </w:r>
    </w:p>
    <w:p w14:paraId="60E6DCFC" w14:textId="77777777" w:rsidR="000A0668" w:rsidRDefault="000A0668">
      <w:pPr>
        <w:pStyle w:val="Index1"/>
        <w:tabs>
          <w:tab w:val="right" w:leader="dot" w:pos="4310"/>
        </w:tabs>
        <w:rPr>
          <w:bCs w:val="0"/>
        </w:rPr>
      </w:pPr>
      <w:r>
        <w:t xml:space="preserve">Request Change to Standard Medication Route, </w:t>
      </w:r>
      <w:r>
        <w:rPr>
          <w:b/>
          <w:bCs w:val="0"/>
        </w:rPr>
        <w:t>91</w:t>
      </w:r>
    </w:p>
    <w:p w14:paraId="60E6DCFD" w14:textId="77777777" w:rsidR="000A0668" w:rsidRDefault="000A0668">
      <w:pPr>
        <w:pStyle w:val="Index1"/>
        <w:tabs>
          <w:tab w:val="right" w:leader="dot" w:pos="4310"/>
        </w:tabs>
        <w:rPr>
          <w:bCs w:val="0"/>
        </w:rPr>
      </w:pPr>
      <w:r>
        <w:t xml:space="preserve">Request Changes to Dose Unit, </w:t>
      </w:r>
      <w:r>
        <w:rPr>
          <w:b/>
          <w:bCs w:val="0"/>
        </w:rPr>
        <w:t>25</w:t>
      </w:r>
    </w:p>
    <w:p w14:paraId="60E6DCFE" w14:textId="77777777" w:rsidR="000A0668" w:rsidRDefault="000A0668">
      <w:pPr>
        <w:pStyle w:val="Index1"/>
        <w:tabs>
          <w:tab w:val="right" w:leader="dot" w:pos="4310"/>
        </w:tabs>
      </w:pPr>
      <w:r>
        <w:t>Request Changes to Enhanced Order Check Database, 67</w:t>
      </w:r>
    </w:p>
    <w:p w14:paraId="60E6DCFF" w14:textId="77777777" w:rsidR="000A0668" w:rsidRDefault="000A0668">
      <w:pPr>
        <w:pStyle w:val="Index1"/>
        <w:tabs>
          <w:tab w:val="right" w:leader="dot" w:pos="4310"/>
        </w:tabs>
        <w:rPr>
          <w:bCs w:val="0"/>
        </w:rPr>
      </w:pPr>
      <w:r>
        <w:t xml:space="preserve">Review Dosages Report, </w:t>
      </w:r>
      <w:r>
        <w:rPr>
          <w:b/>
          <w:bCs w:val="0"/>
        </w:rPr>
        <w:t>22</w:t>
      </w:r>
    </w:p>
    <w:p w14:paraId="60E6DD00" w14:textId="77777777" w:rsidR="000A0668" w:rsidRDefault="000A0668">
      <w:pPr>
        <w:pStyle w:val="Index1"/>
        <w:tabs>
          <w:tab w:val="right" w:leader="dot" w:pos="4310"/>
        </w:tabs>
        <w:rPr>
          <w:bCs w:val="0"/>
        </w:rPr>
      </w:pPr>
      <w:r>
        <w:t xml:space="preserve">Revision History, </w:t>
      </w:r>
      <w:r>
        <w:rPr>
          <w:b/>
          <w:bCs w:val="0"/>
        </w:rPr>
        <w:t>i</w:t>
      </w:r>
    </w:p>
    <w:p w14:paraId="60E6DD01" w14:textId="77777777" w:rsidR="000A0668" w:rsidRPr="00AB478B" w:rsidRDefault="000A0668">
      <w:pPr>
        <w:pStyle w:val="IndexHeading"/>
        <w:keepNext/>
        <w:tabs>
          <w:tab w:val="right" w:leader="dot" w:pos="4310"/>
        </w:tabs>
        <w:rPr>
          <w:rFonts w:ascii="Calibri" w:hAnsi="Calibri"/>
          <w:b w:val="0"/>
          <w:bCs w:val="0"/>
          <w:noProof/>
        </w:rPr>
      </w:pPr>
      <w:r>
        <w:rPr>
          <w:noProof/>
        </w:rPr>
        <w:t>S</w:t>
      </w:r>
    </w:p>
    <w:p w14:paraId="60E6DD02" w14:textId="77777777" w:rsidR="000A0668" w:rsidRDefault="000A0668">
      <w:pPr>
        <w:pStyle w:val="Index1"/>
        <w:tabs>
          <w:tab w:val="right" w:leader="dot" w:pos="4310"/>
        </w:tabs>
      </w:pPr>
      <w:r>
        <w:t>Schedule/Reschedule Check PEPS Interface, 154</w:t>
      </w:r>
    </w:p>
    <w:p w14:paraId="60E6DD03" w14:textId="77777777" w:rsidR="000A0668" w:rsidRDefault="000A0668">
      <w:pPr>
        <w:pStyle w:val="Index1"/>
        <w:tabs>
          <w:tab w:val="right" w:leader="dot" w:pos="4310"/>
        </w:tabs>
        <w:rPr>
          <w:bCs w:val="0"/>
        </w:rPr>
      </w:pPr>
      <w:r>
        <w:t xml:space="preserve">Screen prompts, </w:t>
      </w:r>
      <w:r>
        <w:rPr>
          <w:b/>
          <w:bCs w:val="0"/>
        </w:rPr>
        <w:t>1</w:t>
      </w:r>
    </w:p>
    <w:p w14:paraId="60E6DD04" w14:textId="77777777" w:rsidR="000A0668" w:rsidRDefault="000A0668">
      <w:pPr>
        <w:pStyle w:val="Index1"/>
        <w:tabs>
          <w:tab w:val="right" w:leader="dot" w:pos="4310"/>
        </w:tabs>
        <w:rPr>
          <w:bCs w:val="0"/>
        </w:rPr>
      </w:pPr>
      <w:r>
        <w:t xml:space="preserve">Sig formula, </w:t>
      </w:r>
      <w:r>
        <w:rPr>
          <w:b/>
          <w:bCs w:val="0"/>
        </w:rPr>
        <w:t>195</w:t>
      </w:r>
    </w:p>
    <w:p w14:paraId="60E6DD05" w14:textId="77777777" w:rsidR="000A0668" w:rsidRDefault="000A0668">
      <w:pPr>
        <w:pStyle w:val="Index1"/>
        <w:tabs>
          <w:tab w:val="right" w:leader="dot" w:pos="4310"/>
        </w:tabs>
        <w:rPr>
          <w:bCs w:val="0"/>
        </w:rPr>
      </w:pPr>
      <w:r>
        <w:t xml:space="preserve">Sig Formulas (Formulas), </w:t>
      </w:r>
      <w:r>
        <w:rPr>
          <w:b/>
          <w:bCs w:val="0"/>
        </w:rPr>
        <w:t>194</w:t>
      </w:r>
    </w:p>
    <w:p w14:paraId="60E6DD06" w14:textId="77777777" w:rsidR="000A0668" w:rsidRDefault="000A0668">
      <w:pPr>
        <w:pStyle w:val="Index1"/>
        <w:tabs>
          <w:tab w:val="right" w:leader="dot" w:pos="4310"/>
        </w:tabs>
        <w:rPr>
          <w:bCs w:val="0"/>
        </w:rPr>
      </w:pPr>
      <w:r>
        <w:t xml:space="preserve">Simple Local Possible Dosages, </w:t>
      </w:r>
      <w:r>
        <w:rPr>
          <w:b/>
          <w:bCs w:val="0"/>
        </w:rPr>
        <w:t>193</w:t>
      </w:r>
    </w:p>
    <w:p w14:paraId="60E6DD07" w14:textId="77777777" w:rsidR="000A0668" w:rsidRDefault="000A0668">
      <w:pPr>
        <w:pStyle w:val="Index1"/>
        <w:tabs>
          <w:tab w:val="right" w:leader="dot" w:pos="4310"/>
        </w:tabs>
        <w:rPr>
          <w:bCs w:val="0"/>
        </w:rPr>
      </w:pPr>
      <w:r>
        <w:t xml:space="preserve">Simple Possible Dosage Formula, </w:t>
      </w:r>
      <w:r>
        <w:rPr>
          <w:b/>
          <w:bCs w:val="0"/>
        </w:rPr>
        <w:t>195</w:t>
      </w:r>
    </w:p>
    <w:p w14:paraId="60E6DD08" w14:textId="77777777" w:rsidR="000A0668" w:rsidRDefault="000A0668">
      <w:pPr>
        <w:pStyle w:val="Index1"/>
        <w:tabs>
          <w:tab w:val="right" w:leader="dot" w:pos="4310"/>
        </w:tabs>
        <w:rPr>
          <w:bCs w:val="0"/>
        </w:rPr>
      </w:pPr>
      <w:r>
        <w:t xml:space="preserve">Simple Possible Dosages, </w:t>
      </w:r>
      <w:r>
        <w:rPr>
          <w:b/>
          <w:bCs w:val="0"/>
        </w:rPr>
        <w:t>193</w:t>
      </w:r>
    </w:p>
    <w:p w14:paraId="60E6DD09" w14:textId="77777777" w:rsidR="000A0668" w:rsidRDefault="000A0668">
      <w:pPr>
        <w:pStyle w:val="Index1"/>
        <w:tabs>
          <w:tab w:val="right" w:leader="dot" w:pos="4310"/>
        </w:tabs>
        <w:rPr>
          <w:bCs w:val="0"/>
        </w:rPr>
      </w:pPr>
      <w:r>
        <w:t xml:space="preserve">Standard Schedule Management, </w:t>
      </w:r>
      <w:r>
        <w:rPr>
          <w:b/>
          <w:bCs w:val="0"/>
        </w:rPr>
        <w:t>127</w:t>
      </w:r>
      <w:r>
        <w:rPr>
          <w:bCs w:val="0"/>
        </w:rPr>
        <w:t xml:space="preserve">, </w:t>
      </w:r>
      <w:r>
        <w:rPr>
          <w:b/>
          <w:bCs w:val="0"/>
        </w:rPr>
        <w:t>140</w:t>
      </w:r>
    </w:p>
    <w:p w14:paraId="60E6DD0A" w14:textId="77777777" w:rsidR="000A0668" w:rsidRDefault="000A0668">
      <w:pPr>
        <w:pStyle w:val="Index1"/>
        <w:tabs>
          <w:tab w:val="right" w:leader="dot" w:pos="4310"/>
        </w:tabs>
      </w:pPr>
      <w:r>
        <w:t>Supra-therapeutic, 16, 54</w:t>
      </w:r>
    </w:p>
    <w:p w14:paraId="60E6DD0B" w14:textId="77777777" w:rsidR="000A0668" w:rsidRDefault="000A0668">
      <w:pPr>
        <w:pStyle w:val="Index1"/>
        <w:tabs>
          <w:tab w:val="right" w:leader="dot" w:pos="4310"/>
        </w:tabs>
        <w:rPr>
          <w:bCs w:val="0"/>
        </w:rPr>
      </w:pPr>
      <w:r>
        <w:t xml:space="preserve">Synonym Enter/Edit, </w:t>
      </w:r>
      <w:r>
        <w:rPr>
          <w:b/>
          <w:bCs w:val="0"/>
        </w:rPr>
        <w:t>138</w:t>
      </w:r>
    </w:p>
    <w:p w14:paraId="60E6DD0C" w14:textId="77777777" w:rsidR="000A0668" w:rsidRPr="00AB478B" w:rsidRDefault="000A0668">
      <w:pPr>
        <w:pStyle w:val="IndexHeading"/>
        <w:keepNext/>
        <w:tabs>
          <w:tab w:val="right" w:leader="dot" w:pos="4310"/>
        </w:tabs>
        <w:rPr>
          <w:rFonts w:ascii="Calibri" w:hAnsi="Calibri"/>
          <w:b w:val="0"/>
          <w:bCs w:val="0"/>
          <w:noProof/>
        </w:rPr>
      </w:pPr>
      <w:r>
        <w:rPr>
          <w:noProof/>
        </w:rPr>
        <w:t>T</w:t>
      </w:r>
    </w:p>
    <w:p w14:paraId="60E6DD0D" w14:textId="77777777" w:rsidR="000A0668" w:rsidRDefault="000A0668">
      <w:pPr>
        <w:pStyle w:val="Index1"/>
        <w:tabs>
          <w:tab w:val="right" w:leader="dot" w:pos="4310"/>
        </w:tabs>
        <w:rPr>
          <w:bCs w:val="0"/>
        </w:rPr>
      </w:pPr>
      <w:r>
        <w:t xml:space="preserve">Table of Contents, </w:t>
      </w:r>
      <w:r>
        <w:rPr>
          <w:b/>
          <w:bCs w:val="0"/>
        </w:rPr>
        <w:t>viii</w:t>
      </w:r>
    </w:p>
    <w:p w14:paraId="60E6DD0E" w14:textId="77777777" w:rsidR="000A0668" w:rsidRPr="00AB478B" w:rsidRDefault="000A0668">
      <w:pPr>
        <w:pStyle w:val="IndexHeading"/>
        <w:keepNext/>
        <w:tabs>
          <w:tab w:val="right" w:leader="dot" w:pos="4310"/>
        </w:tabs>
        <w:rPr>
          <w:rFonts w:ascii="Calibri" w:hAnsi="Calibri"/>
          <w:b w:val="0"/>
          <w:bCs w:val="0"/>
          <w:noProof/>
        </w:rPr>
      </w:pPr>
      <w:r>
        <w:rPr>
          <w:noProof/>
        </w:rPr>
        <w:t>U</w:t>
      </w:r>
    </w:p>
    <w:p w14:paraId="60E6DD0F" w14:textId="77777777" w:rsidR="000A0668" w:rsidRDefault="000A0668">
      <w:pPr>
        <w:pStyle w:val="Index1"/>
        <w:tabs>
          <w:tab w:val="right" w:leader="dot" w:pos="4310"/>
        </w:tabs>
        <w:rPr>
          <w:bCs w:val="0"/>
        </w:rPr>
      </w:pPr>
      <w:r w:rsidRPr="00047DA3">
        <w:t>Unmarking a CMOP Drug (Single drug)</w:t>
      </w:r>
      <w:r>
        <w:t xml:space="preserve">, </w:t>
      </w:r>
      <w:r>
        <w:rPr>
          <w:b/>
          <w:bCs w:val="0"/>
        </w:rPr>
        <w:t>7</w:t>
      </w:r>
    </w:p>
    <w:p w14:paraId="60E6DD10" w14:textId="77777777" w:rsidR="000A0668" w:rsidRPr="00AB478B" w:rsidRDefault="000A0668">
      <w:pPr>
        <w:pStyle w:val="IndexHeading"/>
        <w:keepNext/>
        <w:tabs>
          <w:tab w:val="right" w:leader="dot" w:pos="4310"/>
        </w:tabs>
        <w:rPr>
          <w:rFonts w:ascii="Calibri" w:hAnsi="Calibri"/>
          <w:b w:val="0"/>
          <w:bCs w:val="0"/>
          <w:noProof/>
        </w:rPr>
      </w:pPr>
      <w:r>
        <w:rPr>
          <w:noProof/>
        </w:rPr>
        <w:t>W</w:t>
      </w:r>
    </w:p>
    <w:p w14:paraId="60E6DD11" w14:textId="77777777" w:rsidR="000A0668" w:rsidRDefault="000A0668">
      <w:pPr>
        <w:pStyle w:val="Index1"/>
        <w:tabs>
          <w:tab w:val="right" w:leader="dot" w:pos="4310"/>
        </w:tabs>
        <w:rPr>
          <w:bCs w:val="0"/>
        </w:rPr>
      </w:pPr>
      <w:r w:rsidRPr="00047DA3">
        <w:rPr>
          <w:iCs/>
        </w:rPr>
        <w:t>Warning Builder</w:t>
      </w:r>
      <w:r>
        <w:t xml:space="preserve">, </w:t>
      </w:r>
      <w:r>
        <w:rPr>
          <w:b/>
          <w:bCs w:val="0"/>
        </w:rPr>
        <w:t>145</w:t>
      </w:r>
    </w:p>
    <w:p w14:paraId="60E6DD12" w14:textId="77777777" w:rsidR="000A0668" w:rsidRDefault="000A0668">
      <w:pPr>
        <w:pStyle w:val="Index1"/>
        <w:tabs>
          <w:tab w:val="right" w:leader="dot" w:pos="4310"/>
        </w:tabs>
        <w:rPr>
          <w:bCs w:val="0"/>
        </w:rPr>
      </w:pPr>
      <w:r w:rsidRPr="00047DA3">
        <w:rPr>
          <w:iCs/>
        </w:rPr>
        <w:t>Warning Mapping</w:t>
      </w:r>
      <w:r>
        <w:t xml:space="preserve">, </w:t>
      </w:r>
      <w:r>
        <w:rPr>
          <w:b/>
          <w:bCs w:val="0"/>
        </w:rPr>
        <w:t>150</w:t>
      </w:r>
      <w:r>
        <w:rPr>
          <w:bCs w:val="0"/>
        </w:rPr>
        <w:t xml:space="preserve">, </w:t>
      </w:r>
      <w:r>
        <w:rPr>
          <w:b/>
          <w:bCs w:val="0"/>
        </w:rPr>
        <w:t>161</w:t>
      </w:r>
    </w:p>
    <w:p w14:paraId="60E6DD13" w14:textId="77777777" w:rsidR="000A0668" w:rsidRDefault="000A0668" w:rsidP="00EA77BC">
      <w:pPr>
        <w:rPr>
          <w:noProof/>
        </w:rPr>
        <w:sectPr w:rsidR="000A0668" w:rsidSect="000A0668">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fldChar w:fldCharType="end"/>
      </w:r>
    </w:p>
    <w:sectPr w:rsidR="00595E65" w:rsidRPr="00756A96" w:rsidSect="000A0668">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6DDC6" w14:textId="77777777" w:rsidR="00241F72" w:rsidRDefault="00241F72">
      <w:r>
        <w:separator/>
      </w:r>
    </w:p>
  </w:endnote>
  <w:endnote w:type="continuationSeparator" w:id="0">
    <w:p w14:paraId="60E6DDC7" w14:textId="77777777" w:rsidR="00241F72" w:rsidRDefault="00241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Symbol"/>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altName w:val="Consolas"/>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C8" w14:textId="77777777" w:rsidR="00241F72" w:rsidRDefault="00241F72"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241F72" w:rsidRDefault="00241F72" w:rsidP="00986A70">
    <w:pPr>
      <w:pStyle w:val="Footer"/>
      <w:tabs>
        <w:tab w:val="clear" w:pos="4320"/>
        <w:tab w:val="clear" w:pos="8640"/>
        <w:tab w:val="center" w:pos="4680"/>
        <w:tab w:val="right" w:pos="9350"/>
      </w:tabs>
      <w:ind w:right="10"/>
      <w:rPr>
        <w:rStyle w:val="PageNumber"/>
      </w:rPr>
    </w:pPr>
  </w:p>
  <w:p w14:paraId="60E6DDCA" w14:textId="77777777" w:rsidR="00241F72" w:rsidRDefault="00241F72"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241F72" w:rsidRPr="00986A70" w:rsidRDefault="00241F72"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3" w14:textId="7D123A36" w:rsidR="00241F72" w:rsidRPr="00F02081" w:rsidRDefault="00241F72"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6F10D7">
      <w:rPr>
        <w:noProof/>
        <w:sz w:val="20"/>
      </w:rPr>
      <w:t>220</w:t>
    </w:r>
    <w:r w:rsidRPr="00E53D94">
      <w:rPr>
        <w:sz w:val="20"/>
      </w:rPr>
      <w:fldChar w:fldCharType="end"/>
    </w:r>
    <w:r>
      <w:rPr>
        <w:sz w:val="20"/>
      </w:rPr>
      <w:tab/>
      <w:t>Pharmacy Data Management V. 1.0</w:t>
    </w:r>
    <w:r>
      <w:rPr>
        <w:sz w:val="20"/>
      </w:rPr>
      <w:tab/>
    </w:r>
    <w:r>
      <w:rPr>
        <w:sz w:val="20"/>
        <w:lang w:val="en-US"/>
      </w:rPr>
      <w:t>August 2018</w:t>
    </w:r>
  </w:p>
  <w:p w14:paraId="60E6DDE4" w14:textId="77777777" w:rsidR="00241F72" w:rsidRPr="004C6ABF" w:rsidRDefault="00241F72"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5" w14:textId="7EFA0AB5" w:rsidR="00241F72" w:rsidRDefault="00241F72" w:rsidP="00DD57F5">
    <w:pPr>
      <w:pStyle w:val="Footer"/>
      <w:tabs>
        <w:tab w:val="clear" w:pos="4320"/>
        <w:tab w:val="clear" w:pos="8640"/>
        <w:tab w:val="center" w:pos="4680"/>
        <w:tab w:val="right" w:pos="9360"/>
      </w:tabs>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sidR="006F10D7">
      <w:rPr>
        <w:rStyle w:val="PageNumber"/>
        <w:noProof/>
      </w:rPr>
      <w:t>221</w:t>
    </w:r>
    <w:r>
      <w:rPr>
        <w:rStyle w:val="PageNumber"/>
      </w:rPr>
      <w:fldChar w:fldCharType="end"/>
    </w:r>
  </w:p>
  <w:p w14:paraId="60E6DDE6" w14:textId="77777777" w:rsidR="00241F72" w:rsidRPr="004C6ABF" w:rsidRDefault="00241F72"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9" w14:textId="3E699A80" w:rsidR="00241F72" w:rsidRDefault="00241F72"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226</w:t>
    </w:r>
    <w:r>
      <w:rPr>
        <w:rStyle w:val="PageNumber"/>
      </w:rPr>
      <w:fldChar w:fldCharType="end"/>
    </w:r>
    <w:r>
      <w:rPr>
        <w:sz w:val="20"/>
      </w:rPr>
      <w:tab/>
      <w:t>Pharmacy Data Management V. 1.0</w:t>
    </w:r>
    <w:r>
      <w:rPr>
        <w:sz w:val="20"/>
      </w:rPr>
      <w:tab/>
    </w:r>
    <w:r>
      <w:rPr>
        <w:sz w:val="20"/>
        <w:lang w:val="en-US"/>
      </w:rPr>
      <w:t>August 2018</w:t>
    </w:r>
  </w:p>
  <w:p w14:paraId="60E6DDEA" w14:textId="77777777" w:rsidR="00241F72" w:rsidRPr="004C6ABF" w:rsidRDefault="00241F72"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B" w14:textId="77777777" w:rsidR="00241F72" w:rsidRDefault="00241F72">
    <w:pPr>
      <w:pStyle w:val="Footer"/>
      <w:framePr w:wrap="around" w:vAnchor="text" w:hAnchor="margin" w:y="1"/>
      <w:rPr>
        <w:rStyle w:val="PageNumber"/>
      </w:rPr>
    </w:pPr>
  </w:p>
  <w:p w14:paraId="60E6DDEC" w14:textId="7125DB92" w:rsidR="00241F72" w:rsidRDefault="00241F72" w:rsidP="00CD6A55">
    <w:pPr>
      <w:pStyle w:val="Footer"/>
      <w:tabs>
        <w:tab w:val="clear" w:pos="4320"/>
        <w:tab w:val="clear" w:pos="8640"/>
        <w:tab w:val="center" w:pos="6480"/>
        <w:tab w:val="right" w:pos="12903"/>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227</w:t>
    </w:r>
    <w:r>
      <w:rPr>
        <w:rStyle w:val="PageNumber"/>
      </w:rPr>
      <w:fldChar w:fldCharType="end"/>
    </w:r>
  </w:p>
  <w:p w14:paraId="60E6DDED" w14:textId="77777777" w:rsidR="00241F72" w:rsidRDefault="00241F72"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F" w14:textId="77777777" w:rsidR="00241F72" w:rsidRDefault="00241F72"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241F72" w:rsidRDefault="00241F72"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241F72" w:rsidRDefault="00241F72"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4" w14:textId="3D54521E" w:rsidR="00241F72" w:rsidRPr="00FB1696" w:rsidRDefault="00241F72"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234</w:t>
    </w:r>
    <w:r>
      <w:rPr>
        <w:rStyle w:val="PageNumber"/>
      </w:rPr>
      <w:fldChar w:fldCharType="end"/>
    </w:r>
    <w:r>
      <w:rPr>
        <w:sz w:val="20"/>
      </w:rPr>
      <w:tab/>
      <w:t>Pharmacy Data Management V. 1.0</w:t>
    </w:r>
    <w:r>
      <w:rPr>
        <w:sz w:val="20"/>
      </w:rPr>
      <w:tab/>
    </w:r>
    <w:r>
      <w:rPr>
        <w:sz w:val="20"/>
        <w:lang w:val="en-US"/>
      </w:rPr>
      <w:t>August 2018</w:t>
    </w:r>
  </w:p>
  <w:p w14:paraId="60E6DDF5" w14:textId="77777777" w:rsidR="00241F72" w:rsidRPr="004C6ABF" w:rsidRDefault="00241F72"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6" w14:textId="77777777" w:rsidR="00241F72" w:rsidRDefault="00241F72">
    <w:pPr>
      <w:pStyle w:val="Footer"/>
      <w:framePr w:wrap="around" w:vAnchor="text" w:hAnchor="margin" w:y="1"/>
      <w:rPr>
        <w:rStyle w:val="PageNumber"/>
      </w:rPr>
    </w:pPr>
  </w:p>
  <w:p w14:paraId="60E6DDF7" w14:textId="4A6EB352" w:rsidR="00241F72" w:rsidRDefault="00241F72" w:rsidP="00DD57F5">
    <w:pPr>
      <w:pStyle w:val="Footer"/>
      <w:tabs>
        <w:tab w:val="clear" w:pos="4320"/>
        <w:tab w:val="clear" w:pos="8640"/>
        <w:tab w:val="center" w:pos="6480"/>
        <w:tab w:val="right" w:pos="12960"/>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235</w:t>
    </w:r>
    <w:r>
      <w:rPr>
        <w:rStyle w:val="PageNumber"/>
      </w:rPr>
      <w:fldChar w:fldCharType="end"/>
    </w:r>
  </w:p>
  <w:p w14:paraId="60E6DDF8" w14:textId="77777777" w:rsidR="00241F72" w:rsidRPr="004C6ABF" w:rsidRDefault="00241F72"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A" w14:textId="77777777" w:rsidR="00241F72" w:rsidRDefault="00241F72"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241F72" w:rsidRDefault="00241F72"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241F72" w:rsidRDefault="00241F72"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F" w14:textId="2203EEEB" w:rsidR="00241F72" w:rsidRPr="00FB1696" w:rsidRDefault="00241F72"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240</w:t>
    </w:r>
    <w:r>
      <w:rPr>
        <w:rStyle w:val="PageNumber"/>
      </w:rPr>
      <w:fldChar w:fldCharType="end"/>
    </w:r>
    <w:r>
      <w:rPr>
        <w:sz w:val="20"/>
      </w:rPr>
      <w:tab/>
      <w:t>Pharmacy Data Management V. 1.0</w:t>
    </w:r>
    <w:r>
      <w:rPr>
        <w:sz w:val="20"/>
      </w:rPr>
      <w:tab/>
    </w:r>
    <w:r>
      <w:rPr>
        <w:sz w:val="20"/>
        <w:lang w:val="en-US"/>
      </w:rPr>
      <w:t>August 2018</w:t>
    </w:r>
  </w:p>
  <w:p w14:paraId="60E6DE00" w14:textId="77777777" w:rsidR="00241F72" w:rsidRPr="004C0FCB" w:rsidRDefault="00241F72"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1" w14:textId="77777777" w:rsidR="00241F72" w:rsidRDefault="00241F72">
    <w:pPr>
      <w:pStyle w:val="Footer"/>
      <w:framePr w:wrap="around" w:vAnchor="text" w:hAnchor="margin" w:y="1"/>
      <w:rPr>
        <w:rStyle w:val="PageNumber"/>
      </w:rPr>
    </w:pPr>
  </w:p>
  <w:p w14:paraId="60E6DE02" w14:textId="2C41B810" w:rsidR="00241F72" w:rsidRDefault="00241F72" w:rsidP="00DD57F5">
    <w:pPr>
      <w:pStyle w:val="Footer"/>
      <w:tabs>
        <w:tab w:val="clear" w:pos="4320"/>
        <w:tab w:val="clear" w:pos="8640"/>
        <w:tab w:val="center" w:pos="6480"/>
        <w:tab w:val="right" w:pos="12780"/>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241</w:t>
    </w:r>
    <w:r>
      <w:rPr>
        <w:rStyle w:val="PageNumber"/>
      </w:rPr>
      <w:fldChar w:fldCharType="end"/>
    </w:r>
  </w:p>
  <w:p w14:paraId="60E6DE03" w14:textId="77777777" w:rsidR="00241F72" w:rsidRPr="004C0FCB" w:rsidRDefault="00241F72"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CE" w14:textId="0F8E2E4F" w:rsidR="00241F72" w:rsidRPr="009455AA" w:rsidRDefault="00241F72"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6F10D7">
      <w:rPr>
        <w:noProof/>
        <w:sz w:val="20"/>
        <w:szCs w:val="20"/>
      </w:rPr>
      <w:t>viii</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August 2018</w:t>
    </w:r>
  </w:p>
  <w:p w14:paraId="60E6DDCF" w14:textId="77777777" w:rsidR="00241F72" w:rsidRPr="00986A70" w:rsidRDefault="00241F72"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5" w14:textId="77777777" w:rsidR="00241F72" w:rsidRDefault="00241F72"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241F72" w:rsidRDefault="00241F72"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241F72" w:rsidRDefault="00241F72"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A" w14:textId="572B5AC7" w:rsidR="00241F72" w:rsidRPr="00FB1696" w:rsidRDefault="00241F72"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254</w:t>
    </w:r>
    <w:r>
      <w:rPr>
        <w:rStyle w:val="PageNumber"/>
      </w:rPr>
      <w:fldChar w:fldCharType="end"/>
    </w:r>
    <w:r>
      <w:rPr>
        <w:sz w:val="20"/>
      </w:rPr>
      <w:tab/>
      <w:t>Pharmacy Data Management V. 1.0</w:t>
    </w:r>
    <w:r>
      <w:rPr>
        <w:sz w:val="20"/>
      </w:rPr>
      <w:tab/>
    </w:r>
    <w:r>
      <w:rPr>
        <w:sz w:val="20"/>
        <w:lang w:val="en-US"/>
      </w:rPr>
      <w:t>August 2018</w:t>
    </w:r>
  </w:p>
  <w:p w14:paraId="60E6DE0B" w14:textId="77777777" w:rsidR="00241F72" w:rsidRPr="004C0FCB" w:rsidRDefault="00241F72"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C" w14:textId="77777777" w:rsidR="00241F72" w:rsidRDefault="00241F72">
    <w:pPr>
      <w:pStyle w:val="Footer"/>
      <w:framePr w:wrap="around" w:vAnchor="text" w:hAnchor="margin" w:y="1"/>
      <w:rPr>
        <w:rStyle w:val="PageNumber"/>
      </w:rPr>
    </w:pPr>
  </w:p>
  <w:p w14:paraId="60E6DE0D" w14:textId="60F5CA56" w:rsidR="00241F72" w:rsidRDefault="00241F72" w:rsidP="00DD57F5">
    <w:pPr>
      <w:pStyle w:val="Footer"/>
      <w:tabs>
        <w:tab w:val="clear" w:pos="4320"/>
        <w:tab w:val="clear" w:pos="8640"/>
        <w:tab w:val="center" w:pos="6840"/>
        <w:tab w:val="right" w:pos="13651"/>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255</w:t>
    </w:r>
    <w:r>
      <w:rPr>
        <w:rStyle w:val="PageNumber"/>
      </w:rPr>
      <w:fldChar w:fldCharType="end"/>
    </w:r>
  </w:p>
  <w:p w14:paraId="60E6DE0E" w14:textId="77777777" w:rsidR="00241F72" w:rsidRPr="004C0FCB" w:rsidRDefault="00241F72"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0" w14:textId="77777777" w:rsidR="00241F72" w:rsidRDefault="00241F72"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241F72" w:rsidRDefault="00241F72"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241F72" w:rsidRDefault="00241F72"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5" w14:textId="0FAC2FD1" w:rsidR="00241F72" w:rsidRPr="00FB1696" w:rsidRDefault="00241F72"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258</w:t>
    </w:r>
    <w:r>
      <w:rPr>
        <w:rStyle w:val="PageNumber"/>
      </w:rPr>
      <w:fldChar w:fldCharType="end"/>
    </w:r>
    <w:r>
      <w:rPr>
        <w:sz w:val="20"/>
      </w:rPr>
      <w:tab/>
      <w:t>Pharmacy Data Management V. 1.0</w:t>
    </w:r>
    <w:r>
      <w:rPr>
        <w:sz w:val="20"/>
      </w:rPr>
      <w:tab/>
    </w:r>
    <w:r>
      <w:rPr>
        <w:sz w:val="20"/>
        <w:lang w:val="en-US"/>
      </w:rPr>
      <w:t>August 2018</w:t>
    </w:r>
  </w:p>
  <w:p w14:paraId="60E6DE16" w14:textId="77777777" w:rsidR="00241F72" w:rsidRPr="004C0FCB" w:rsidRDefault="00241F72"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7" w14:textId="77777777" w:rsidR="00241F72" w:rsidRDefault="00241F72">
    <w:pPr>
      <w:pStyle w:val="Footer"/>
      <w:framePr w:wrap="around" w:vAnchor="text" w:hAnchor="margin" w:y="1"/>
      <w:rPr>
        <w:rStyle w:val="PageNumber"/>
      </w:rPr>
    </w:pPr>
  </w:p>
  <w:p w14:paraId="60E6DE18" w14:textId="5B7BD2EC" w:rsidR="00241F72" w:rsidRDefault="00241F72" w:rsidP="004C0FCB">
    <w:pPr>
      <w:pStyle w:val="Footer"/>
      <w:tabs>
        <w:tab w:val="clear" w:pos="4320"/>
        <w:tab w:val="clear" w:pos="8640"/>
        <w:tab w:val="center" w:pos="648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259</w:t>
    </w:r>
    <w:r>
      <w:rPr>
        <w:rStyle w:val="PageNumber"/>
      </w:rPr>
      <w:fldChar w:fldCharType="end"/>
    </w:r>
  </w:p>
  <w:p w14:paraId="60E6DE19" w14:textId="77777777" w:rsidR="00241F72" w:rsidRPr="004C0FCB" w:rsidRDefault="00241F72"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B" w14:textId="77777777" w:rsidR="00241F72" w:rsidRDefault="00241F72"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241F72" w:rsidRPr="004C0FCB" w:rsidRDefault="00241F72"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241F72" w:rsidRPr="004C0FCB" w:rsidRDefault="00241F72"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20" w14:textId="1209636F" w:rsidR="00241F72" w:rsidRPr="00FB1696" w:rsidRDefault="00241F72"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260</w:t>
    </w:r>
    <w:r>
      <w:rPr>
        <w:rStyle w:val="PageNumber"/>
      </w:rPr>
      <w:fldChar w:fldCharType="end"/>
    </w:r>
    <w:r>
      <w:rPr>
        <w:sz w:val="20"/>
      </w:rPr>
      <w:tab/>
      <w:t>Pharmacy Data Management V. 1.0</w:t>
    </w:r>
    <w:r>
      <w:rPr>
        <w:sz w:val="20"/>
      </w:rPr>
      <w:tab/>
    </w:r>
    <w:r>
      <w:rPr>
        <w:sz w:val="20"/>
        <w:lang w:val="en-US"/>
      </w:rPr>
      <w:t>August 2018</w:t>
    </w:r>
  </w:p>
  <w:p w14:paraId="60E6DE21" w14:textId="77777777" w:rsidR="00241F72" w:rsidRPr="004C0FCB" w:rsidRDefault="00241F72"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22" w14:textId="77777777" w:rsidR="00241F72" w:rsidRDefault="00241F72">
    <w:pPr>
      <w:pStyle w:val="Footer"/>
      <w:framePr w:wrap="around" w:vAnchor="text" w:hAnchor="margin" w:y="1"/>
      <w:rPr>
        <w:rStyle w:val="PageNumber"/>
      </w:rPr>
    </w:pPr>
  </w:p>
  <w:p w14:paraId="60E6DE23" w14:textId="60CF8198" w:rsidR="00241F72" w:rsidRDefault="00241F72" w:rsidP="00EB59C5">
    <w:pPr>
      <w:pStyle w:val="Footer"/>
      <w:tabs>
        <w:tab w:val="clear" w:pos="4320"/>
        <w:tab w:val="clear" w:pos="8640"/>
        <w:tab w:val="center" w:pos="4680"/>
        <w:tab w:val="right" w:pos="936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6F10D7">
      <w:rPr>
        <w:rStyle w:val="PageNumber"/>
        <w:noProof/>
      </w:rPr>
      <w:t>261</w:t>
    </w:r>
    <w:r>
      <w:rPr>
        <w:rStyle w:val="PageNumber"/>
      </w:rPr>
      <w:fldChar w:fldCharType="end"/>
    </w:r>
  </w:p>
  <w:p w14:paraId="60E6DE24" w14:textId="77777777" w:rsidR="00241F72" w:rsidRDefault="00241F72"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241F72" w:rsidRPr="004C0FCB" w:rsidRDefault="00241F72"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0" w14:textId="16208665" w:rsidR="00241F72" w:rsidRDefault="00241F72" w:rsidP="00986A70">
    <w:pPr>
      <w:pStyle w:val="Footer"/>
      <w:tabs>
        <w:tab w:val="clear" w:pos="4320"/>
        <w:tab w:val="clear" w:pos="8640"/>
        <w:tab w:val="center" w:pos="4680"/>
        <w:tab w:val="right" w:pos="9350"/>
      </w:tabs>
      <w:ind w:right="10"/>
      <w:rPr>
        <w:rStyle w:val="PageNumber"/>
      </w:rPr>
    </w:pPr>
    <w:r>
      <w:rPr>
        <w:sz w:val="20"/>
        <w:lang w:val="en-US"/>
      </w:rPr>
      <w:t>August 2018</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6F10D7">
      <w:rPr>
        <w:noProof/>
        <w:sz w:val="20"/>
      </w:rPr>
      <w:t>ix</w:t>
    </w:r>
    <w:r w:rsidRPr="00B256B2">
      <w:rPr>
        <w:sz w:val="20"/>
      </w:rPr>
      <w:fldChar w:fldCharType="end"/>
    </w:r>
  </w:p>
  <w:p w14:paraId="60E6DDD1" w14:textId="77777777" w:rsidR="00241F72" w:rsidRPr="004B5E15" w:rsidRDefault="00241F72"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4" w14:textId="4A4632D2" w:rsidR="00241F72" w:rsidRPr="00FB1696" w:rsidRDefault="00241F72"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6F10D7">
      <w:rPr>
        <w:rStyle w:val="PageNumber"/>
        <w:noProof/>
      </w:rPr>
      <w:t>6</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August 2018</w:t>
    </w:r>
  </w:p>
  <w:p w14:paraId="60E6DDD5" w14:textId="77777777" w:rsidR="00241F72" w:rsidRPr="00986A70" w:rsidRDefault="00241F72"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6" w14:textId="7E8A44BD" w:rsidR="00241F72" w:rsidRDefault="00241F72" w:rsidP="00986A70">
    <w:pPr>
      <w:pStyle w:val="Footer"/>
      <w:tabs>
        <w:tab w:val="clear" w:pos="4320"/>
        <w:tab w:val="clear" w:pos="8640"/>
        <w:tab w:val="center" w:pos="4680"/>
        <w:tab w:val="right" w:pos="9350"/>
      </w:tabs>
      <w:ind w:right="10"/>
      <w:rPr>
        <w:rStyle w:val="PageNumber"/>
      </w:rPr>
    </w:pPr>
    <w:r>
      <w:rPr>
        <w:sz w:val="20"/>
        <w:lang w:val="en-US"/>
      </w:rPr>
      <w:t>August 2018</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6F10D7">
      <w:rPr>
        <w:noProof/>
        <w:sz w:val="20"/>
      </w:rPr>
      <w:t>7</w:t>
    </w:r>
    <w:r w:rsidRPr="00567E49">
      <w:rPr>
        <w:sz w:val="20"/>
      </w:rPr>
      <w:fldChar w:fldCharType="end"/>
    </w:r>
  </w:p>
  <w:p w14:paraId="60E6DDD7" w14:textId="77777777" w:rsidR="00241F72" w:rsidRDefault="00241F72"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A" w14:textId="27B914C8" w:rsidR="00241F72" w:rsidRPr="00F02081" w:rsidRDefault="00241F72"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6F10D7">
      <w:rPr>
        <w:rStyle w:val="PageNumber"/>
        <w:noProof/>
      </w:rPr>
      <w:t>200</w:t>
    </w:r>
    <w:r w:rsidRPr="00567E49">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14:paraId="60E6DDDB" w14:textId="77777777" w:rsidR="00241F72" w:rsidRPr="004C6ABF" w:rsidRDefault="00241F72"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C" w14:textId="77777777" w:rsidR="00241F72" w:rsidRDefault="00241F72"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201</w:t>
    </w:r>
    <w:r w:rsidRPr="00567E49">
      <w:rPr>
        <w:rStyle w:val="PageNumber"/>
      </w:rPr>
      <w:fldChar w:fldCharType="end"/>
    </w:r>
  </w:p>
  <w:p w14:paraId="60E6DDDD" w14:textId="77777777" w:rsidR="00241F72" w:rsidRPr="004C6ABF" w:rsidRDefault="00241F72"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F" w14:textId="5BEBA66E" w:rsidR="00241F72" w:rsidRPr="00F02081" w:rsidRDefault="00241F72"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6F10D7">
      <w:rPr>
        <w:rStyle w:val="PageNumber"/>
        <w:noProof/>
      </w:rPr>
      <w:t>210</w:t>
    </w:r>
    <w:r>
      <w:rPr>
        <w:rStyle w:val="PageNumber"/>
      </w:rPr>
      <w:fldChar w:fldCharType="end"/>
    </w:r>
    <w:r>
      <w:rPr>
        <w:sz w:val="20"/>
      </w:rPr>
      <w:tab/>
      <w:t>Pharmacy Data Management V. 1.0</w:t>
    </w:r>
    <w:r>
      <w:rPr>
        <w:sz w:val="20"/>
      </w:rPr>
      <w:tab/>
    </w:r>
    <w:r>
      <w:rPr>
        <w:sz w:val="20"/>
        <w:lang w:val="en-US"/>
      </w:rPr>
      <w:t>August 2018</w:t>
    </w:r>
  </w:p>
  <w:p w14:paraId="60E6DDE0" w14:textId="77777777" w:rsidR="00241F72" w:rsidRPr="004C6ABF" w:rsidRDefault="00241F72"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1" w14:textId="4F2CFF55" w:rsidR="00241F72" w:rsidRDefault="00241F72" w:rsidP="00A04700">
    <w:pPr>
      <w:pStyle w:val="Footer"/>
      <w:tabs>
        <w:tab w:val="clear" w:pos="4320"/>
        <w:tab w:val="clear" w:pos="8640"/>
        <w:tab w:val="center" w:pos="4675"/>
        <w:tab w:val="right" w:pos="9360"/>
      </w:tabs>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6F10D7">
      <w:rPr>
        <w:rStyle w:val="PageNumber"/>
        <w:noProof/>
      </w:rPr>
      <w:t>211</w:t>
    </w:r>
    <w:r w:rsidRPr="00567E49">
      <w:rPr>
        <w:rStyle w:val="PageNumber"/>
      </w:rPr>
      <w:fldChar w:fldCharType="end"/>
    </w:r>
  </w:p>
  <w:p w14:paraId="60E6DDE2" w14:textId="77777777" w:rsidR="00241F72" w:rsidRPr="004C6ABF" w:rsidRDefault="00241F72"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6DDC4" w14:textId="77777777" w:rsidR="00241F72" w:rsidRDefault="00241F72">
      <w:r>
        <w:separator/>
      </w:r>
    </w:p>
  </w:footnote>
  <w:footnote w:type="continuationSeparator" w:id="0">
    <w:p w14:paraId="60E6DDC5" w14:textId="77777777" w:rsidR="00241F72" w:rsidRDefault="00241F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CC" w14:textId="77777777" w:rsidR="00241F72" w:rsidRDefault="00241F7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E" w14:textId="77777777" w:rsidR="00241F72" w:rsidRDefault="00241F7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2" w14:textId="77777777" w:rsidR="00241F72" w:rsidRDefault="00241F7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3" w14:textId="77777777" w:rsidR="00241F72" w:rsidRDefault="00241F7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9" w14:textId="77777777" w:rsidR="00241F72" w:rsidRDefault="00241F7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D" w14:textId="77777777" w:rsidR="00241F72" w:rsidRDefault="00241F7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FE" w14:textId="77777777" w:rsidR="00241F72" w:rsidRDefault="00241F7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4" w14:textId="77777777" w:rsidR="00241F72" w:rsidRDefault="00241F7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8" w14:textId="77777777" w:rsidR="00241F72" w:rsidRDefault="00241F7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9" w14:textId="77777777" w:rsidR="00241F72" w:rsidRDefault="00241F7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0F" w14:textId="77777777" w:rsidR="00241F72" w:rsidRDefault="00241F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CD" w14:textId="77777777" w:rsidR="00241F72" w:rsidRDefault="00241F7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3" w14:textId="77777777" w:rsidR="00241F72" w:rsidRDefault="00241F7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4" w14:textId="77777777" w:rsidR="00241F72" w:rsidRDefault="00241F7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A" w14:textId="77777777" w:rsidR="00241F72" w:rsidRDefault="00241F72">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E" w14:textId="77777777" w:rsidR="00241F72" w:rsidRDefault="00241F7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E1F" w14:textId="77777777" w:rsidR="00241F72" w:rsidRDefault="00241F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2" w14:textId="77777777" w:rsidR="00241F72" w:rsidRDefault="00241F7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3" w14:textId="77777777" w:rsidR="00241F72" w:rsidRDefault="00241F72" w:rsidP="00BB690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8" w14:textId="77777777" w:rsidR="00241F72" w:rsidRDefault="00241F7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9" w14:textId="77777777" w:rsidR="00241F72" w:rsidRDefault="00241F7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DE" w14:textId="77777777" w:rsidR="00241F72" w:rsidRDefault="00241F7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7" w14:textId="77777777" w:rsidR="00241F72" w:rsidRDefault="00241F72">
    <w:pPr>
      <w:pStyle w:val="Header"/>
      <w:tabs>
        <w:tab w:val="clear" w:pos="8640"/>
        <w:tab w:val="right" w:pos="12780"/>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DDE8" w14:textId="77777777" w:rsidR="00241F72" w:rsidRDefault="00241F72">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10148E"/>
    <w:lvl w:ilvl="0">
      <w:numFmt w:val="decimal"/>
      <w:pStyle w:val="Bullet1"/>
      <w:lvlText w:val="*"/>
      <w:lvlJc w:val="left"/>
    </w:lvl>
  </w:abstractNum>
  <w:abstractNum w:abstractNumId="11" w15:restartNumberingAfterBreak="0">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15:restartNumberingAfterBreak="0">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15:restartNumberingAfterBreak="0">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15:restartNumberingAfterBreak="0">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15:restartNumberingAfterBreak="0">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15:restartNumberingAfterBreak="0">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15:restartNumberingAfterBreak="0">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15:restartNumberingAfterBreak="0">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15:restartNumberingAfterBreak="0">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15:restartNumberingAfterBreak="0">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15:restartNumberingAfterBreak="0">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7" w15:restartNumberingAfterBreak="0">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4" w15:restartNumberingAfterBreak="0">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5" w15:restartNumberingAfterBreak="0">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9" w15:restartNumberingAfterBreak="0">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15:restartNumberingAfterBreak="0">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4" w15:restartNumberingAfterBreak="0">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5" w15:restartNumberingAfterBreak="0">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6" w15:restartNumberingAfterBreak="0">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15:restartNumberingAfterBreak="0">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8" w15:restartNumberingAfterBreak="0">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3"/>
  </w:num>
  <w:num w:numId="3">
    <w:abstractNumId w:val="75"/>
  </w:num>
  <w:num w:numId="4">
    <w:abstractNumId w:val="18"/>
  </w:num>
  <w:num w:numId="5">
    <w:abstractNumId w:val="77"/>
  </w:num>
  <w:num w:numId="6">
    <w:abstractNumId w:val="36"/>
  </w:num>
  <w:num w:numId="7">
    <w:abstractNumId w:val="68"/>
  </w:num>
  <w:num w:numId="8">
    <w:abstractNumId w:val="62"/>
  </w:num>
  <w:num w:numId="9">
    <w:abstractNumId w:val="40"/>
  </w:num>
  <w:num w:numId="10">
    <w:abstractNumId w:val="56"/>
  </w:num>
  <w:num w:numId="11">
    <w:abstractNumId w:val="72"/>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8"/>
  </w:num>
  <w:num w:numId="17">
    <w:abstractNumId w:val="50"/>
  </w:num>
  <w:num w:numId="18">
    <w:abstractNumId w:val="51"/>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5"/>
  </w:num>
  <w:num w:numId="31">
    <w:abstractNumId w:val="28"/>
  </w:num>
  <w:num w:numId="32">
    <w:abstractNumId w:val="57"/>
  </w:num>
  <w:num w:numId="33">
    <w:abstractNumId w:val="73"/>
  </w:num>
  <w:num w:numId="34">
    <w:abstractNumId w:val="61"/>
  </w:num>
  <w:num w:numId="35">
    <w:abstractNumId w:val="25"/>
  </w:num>
  <w:num w:numId="36">
    <w:abstractNumId w:val="43"/>
  </w:num>
  <w:num w:numId="37">
    <w:abstractNumId w:val="74"/>
  </w:num>
  <w:num w:numId="38">
    <w:abstractNumId w:val="24"/>
  </w:num>
  <w:num w:numId="39">
    <w:abstractNumId w:val="39"/>
  </w:num>
  <w:num w:numId="40">
    <w:abstractNumId w:val="45"/>
  </w:num>
  <w:num w:numId="41">
    <w:abstractNumId w:val="11"/>
  </w:num>
  <w:num w:numId="42">
    <w:abstractNumId w:val="22"/>
  </w:num>
  <w:num w:numId="43">
    <w:abstractNumId w:val="59"/>
  </w:num>
  <w:num w:numId="44">
    <w:abstractNumId w:val="71"/>
  </w:num>
  <w:num w:numId="45">
    <w:abstractNumId w:val="49"/>
  </w:num>
  <w:num w:numId="46">
    <w:abstractNumId w:val="30"/>
  </w:num>
  <w:num w:numId="47">
    <w:abstractNumId w:val="67"/>
  </w:num>
  <w:num w:numId="48">
    <w:abstractNumId w:val="42"/>
  </w:num>
  <w:num w:numId="49">
    <w:abstractNumId w:val="79"/>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69"/>
  </w:num>
  <w:num w:numId="53">
    <w:abstractNumId w:val="32"/>
  </w:num>
  <w:num w:numId="54">
    <w:abstractNumId w:val="26"/>
  </w:num>
  <w:num w:numId="55">
    <w:abstractNumId w:val="13"/>
  </w:num>
  <w:num w:numId="56">
    <w:abstractNumId w:val="33"/>
  </w:num>
  <w:num w:numId="57">
    <w:abstractNumId w:val="64"/>
  </w:num>
  <w:num w:numId="58">
    <w:abstractNumId w:val="12"/>
  </w:num>
  <w:num w:numId="59">
    <w:abstractNumId w:val="37"/>
  </w:num>
  <w:num w:numId="60">
    <w:abstractNumId w:val="38"/>
  </w:num>
  <w:num w:numId="61">
    <w:abstractNumId w:val="70"/>
  </w:num>
  <w:num w:numId="62">
    <w:abstractNumId w:val="44"/>
  </w:num>
  <w:num w:numId="63">
    <w:abstractNumId w:val="15"/>
  </w:num>
  <w:num w:numId="64">
    <w:abstractNumId w:val="34"/>
  </w:num>
  <w:num w:numId="65">
    <w:abstractNumId w:val="53"/>
  </w:num>
  <w:num w:numId="66">
    <w:abstractNumId w:val="29"/>
  </w:num>
  <w:num w:numId="67">
    <w:abstractNumId w:val="41"/>
  </w:num>
  <w:num w:numId="68">
    <w:abstractNumId w:val="46"/>
  </w:num>
  <w:num w:numId="69">
    <w:abstractNumId w:val="52"/>
  </w:num>
  <w:num w:numId="70">
    <w:abstractNumId w:val="60"/>
  </w:num>
  <w:num w:numId="71">
    <w:abstractNumId w:val="20"/>
  </w:num>
  <w:num w:numId="72">
    <w:abstractNumId w:val="76"/>
  </w:num>
  <w:num w:numId="73">
    <w:abstractNumId w:val="31"/>
  </w:num>
  <w:num w:numId="74">
    <w:abstractNumId w:val="16"/>
  </w:num>
  <w:num w:numId="75">
    <w:abstractNumId w:val="19"/>
  </w:num>
  <w:num w:numId="76">
    <w:abstractNumId w:val="54"/>
  </w:num>
  <w:num w:numId="77">
    <w:abstractNumId w:val="58"/>
  </w:num>
  <w:num w:numId="78">
    <w:abstractNumId w:val="70"/>
  </w:num>
  <w:num w:numId="79">
    <w:abstractNumId w:val="66"/>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rawingGridHorizontalSpacing w:val="120"/>
  <w:displayHorizontalDrawingGridEvery w:val="2"/>
  <w:displayVerticalDrawingGridEvery w:val="2"/>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9CE"/>
    <w:rsid w:val="000C13DC"/>
    <w:rsid w:val="000C16F6"/>
    <w:rsid w:val="000C1A21"/>
    <w:rsid w:val="000C2935"/>
    <w:rsid w:val="000C3C3D"/>
    <w:rsid w:val="000C4B55"/>
    <w:rsid w:val="000C5921"/>
    <w:rsid w:val="000C6545"/>
    <w:rsid w:val="000C67F4"/>
    <w:rsid w:val="000C6998"/>
    <w:rsid w:val="000C6D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2DB2"/>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2A05"/>
    <w:rsid w:val="00894749"/>
    <w:rsid w:val="0089475C"/>
    <w:rsid w:val="00895B5F"/>
    <w:rsid w:val="00895E8C"/>
    <w:rsid w:val="00896318"/>
    <w:rsid w:val="00896617"/>
    <w:rsid w:val="00897259"/>
    <w:rsid w:val="008A03F8"/>
    <w:rsid w:val="008A0930"/>
    <w:rsid w:val="008A125C"/>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3338"/>
    <w:rsid w:val="00A63C5B"/>
    <w:rsid w:val="00A64517"/>
    <w:rsid w:val="00A6494C"/>
    <w:rsid w:val="00A64ED8"/>
    <w:rsid w:val="00A65301"/>
    <w:rsid w:val="00A674A0"/>
    <w:rsid w:val="00A67F57"/>
    <w:rsid w:val="00A70625"/>
    <w:rsid w:val="00A708F9"/>
    <w:rsid w:val="00A70A90"/>
    <w:rsid w:val="00A724E2"/>
    <w:rsid w:val="00A726CD"/>
    <w:rsid w:val="00A72CEF"/>
    <w:rsid w:val="00A72FA2"/>
    <w:rsid w:val="00A7557C"/>
    <w:rsid w:val="00A76741"/>
    <w:rsid w:val="00A76CBF"/>
    <w:rsid w:val="00A77376"/>
    <w:rsid w:val="00A77B5F"/>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1058"/>
    <w:rsid w:val="00B312D0"/>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6F4"/>
    <w:rsid w:val="00C869E7"/>
    <w:rsid w:val="00C873A2"/>
    <w:rsid w:val="00C90ED8"/>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0BEE"/>
    <w:rsid w:val="00CD18C7"/>
    <w:rsid w:val="00CD3B44"/>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60E6A0D5"/>
  <w15:docId w15:val="{69BEF2CE-4DB2-4487-90D6-4EFD0FAA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19.xml"/><Relationship Id="rId21" Type="http://schemas.openxmlformats.org/officeDocument/2006/relationships/image" Target="media/image3.wmf"/><Relationship Id="rId42" Type="http://schemas.openxmlformats.org/officeDocument/2006/relationships/image" Target="media/image20.wmf"/><Relationship Id="rId47" Type="http://schemas.openxmlformats.org/officeDocument/2006/relationships/oleObject" Target="embeddings/oleObject4.bin"/><Relationship Id="rId63" Type="http://schemas.openxmlformats.org/officeDocument/2006/relationships/footer" Target="footer5.xml"/><Relationship Id="rId68" Type="http://schemas.openxmlformats.org/officeDocument/2006/relationships/image" Target="media/image31.wmf"/><Relationship Id="rId84" Type="http://schemas.openxmlformats.org/officeDocument/2006/relationships/oleObject" Target="embeddings/oleObject20.bin"/><Relationship Id="rId89" Type="http://schemas.openxmlformats.org/officeDocument/2006/relationships/oleObject" Target="embeddings/oleObject24.bin"/><Relationship Id="rId112" Type="http://schemas.openxmlformats.org/officeDocument/2006/relationships/header" Target="header13.xml"/><Relationship Id="rId133" Type="http://schemas.openxmlformats.org/officeDocument/2006/relationships/header" Target="header24.xml"/><Relationship Id="rId16" Type="http://schemas.openxmlformats.org/officeDocument/2006/relationships/header" Target="header1.xml"/><Relationship Id="rId107" Type="http://schemas.openxmlformats.org/officeDocument/2006/relationships/footer" Target="footer14.xml"/><Relationship Id="rId11" Type="http://schemas.openxmlformats.org/officeDocument/2006/relationships/footnotes" Target="footnote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oleObject" Target="embeddings/oleObject7.bin"/><Relationship Id="rId58" Type="http://schemas.openxmlformats.org/officeDocument/2006/relationships/image" Target="media/image28.wmf"/><Relationship Id="rId74" Type="http://schemas.openxmlformats.org/officeDocument/2006/relationships/header" Target="header7.xml"/><Relationship Id="rId79" Type="http://schemas.openxmlformats.org/officeDocument/2006/relationships/oleObject" Target="embeddings/oleObject16.bin"/><Relationship Id="rId102" Type="http://schemas.openxmlformats.org/officeDocument/2006/relationships/header" Target="header8.xml"/><Relationship Id="rId123" Type="http://schemas.openxmlformats.org/officeDocument/2006/relationships/footer" Target="footer22.xml"/><Relationship Id="rId128" Type="http://schemas.openxmlformats.org/officeDocument/2006/relationships/footer" Target="footer24.xml"/><Relationship Id="rId5" Type="http://schemas.openxmlformats.org/officeDocument/2006/relationships/customXml" Target="../customXml/item5.xml"/><Relationship Id="rId90" Type="http://schemas.openxmlformats.org/officeDocument/2006/relationships/oleObject" Target="embeddings/oleObject25.bin"/><Relationship Id="rId95" Type="http://schemas.openxmlformats.org/officeDocument/2006/relationships/oleObject" Target="embeddings/Microsoft_Word_97_-_2003_Document2.doc"/><Relationship Id="rId14" Type="http://schemas.openxmlformats.org/officeDocument/2006/relationships/image" Target="cid:image004.jpg@01D1CD58.4DF5DE30"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29.wmf"/><Relationship Id="rId69" Type="http://schemas.openxmlformats.org/officeDocument/2006/relationships/oleObject" Target="embeddings/oleObject13.bin"/><Relationship Id="rId77" Type="http://schemas.openxmlformats.org/officeDocument/2006/relationships/image" Target="media/image33.wmf"/><Relationship Id="rId100" Type="http://schemas.openxmlformats.org/officeDocument/2006/relationships/footer" Target="footer10.xml"/><Relationship Id="rId105" Type="http://schemas.openxmlformats.org/officeDocument/2006/relationships/footer" Target="footer13.xml"/><Relationship Id="rId113" Type="http://schemas.openxmlformats.org/officeDocument/2006/relationships/footer" Target="footer17.xml"/><Relationship Id="rId118" Type="http://schemas.openxmlformats.org/officeDocument/2006/relationships/header" Target="header16.xml"/><Relationship Id="rId126" Type="http://schemas.openxmlformats.org/officeDocument/2006/relationships/header" Target="header20.xml"/><Relationship Id="rId134" Type="http://schemas.openxmlformats.org/officeDocument/2006/relationships/footer" Target="footer27.xml"/><Relationship Id="rId8" Type="http://schemas.openxmlformats.org/officeDocument/2006/relationships/styles" Target="styles.xml"/><Relationship Id="rId51" Type="http://schemas.openxmlformats.org/officeDocument/2006/relationships/oleObject" Target="embeddings/oleObject6.bin"/><Relationship Id="rId72" Type="http://schemas.openxmlformats.org/officeDocument/2006/relationships/footer" Target="footer6.xml"/><Relationship Id="rId80" Type="http://schemas.openxmlformats.org/officeDocument/2006/relationships/oleObject" Target="embeddings/oleObject17.bin"/><Relationship Id="rId85" Type="http://schemas.openxmlformats.org/officeDocument/2006/relationships/oleObject" Target="embeddings/oleObject21.bin"/><Relationship Id="rId93" Type="http://schemas.openxmlformats.org/officeDocument/2006/relationships/oleObject" Target="embeddings/Microsoft_Word_97_-_2003_Document1.doc"/><Relationship Id="rId98" Type="http://schemas.openxmlformats.org/officeDocument/2006/relationships/footer" Target="footer8.xml"/><Relationship Id="rId121" Type="http://schemas.openxmlformats.org/officeDocument/2006/relationships/header" Target="header18.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wmf"/><Relationship Id="rId59" Type="http://schemas.openxmlformats.org/officeDocument/2006/relationships/oleObject" Target="embeddings/oleObject10.bin"/><Relationship Id="rId67" Type="http://schemas.openxmlformats.org/officeDocument/2006/relationships/oleObject" Target="embeddings/oleObject12.bin"/><Relationship Id="rId103" Type="http://schemas.openxmlformats.org/officeDocument/2006/relationships/header" Target="header9.xml"/><Relationship Id="rId108" Type="http://schemas.openxmlformats.org/officeDocument/2006/relationships/header" Target="header11.xml"/><Relationship Id="rId116" Type="http://schemas.openxmlformats.org/officeDocument/2006/relationships/footer" Target="footer18.xml"/><Relationship Id="rId124" Type="http://schemas.openxmlformats.org/officeDocument/2006/relationships/header" Target="header19.xml"/><Relationship Id="rId129" Type="http://schemas.openxmlformats.org/officeDocument/2006/relationships/footer" Target="footer25.xml"/><Relationship Id="rId137" Type="http://schemas.openxmlformats.org/officeDocument/2006/relationships/theme" Target="theme/theme1.xml"/><Relationship Id="rId20" Type="http://schemas.openxmlformats.org/officeDocument/2006/relationships/image" Target="media/image2.wmf"/><Relationship Id="rId41" Type="http://schemas.openxmlformats.org/officeDocument/2006/relationships/oleObject" Target="embeddings/oleObject1.bin"/><Relationship Id="rId54" Type="http://schemas.openxmlformats.org/officeDocument/2006/relationships/image" Target="media/image26.wmf"/><Relationship Id="rId62" Type="http://schemas.openxmlformats.org/officeDocument/2006/relationships/footer" Target="footer4.xml"/><Relationship Id="rId70" Type="http://schemas.openxmlformats.org/officeDocument/2006/relationships/header" Target="header5.xml"/><Relationship Id="rId75" Type="http://schemas.openxmlformats.org/officeDocument/2006/relationships/image" Target="media/image32.wmf"/><Relationship Id="rId83" Type="http://schemas.openxmlformats.org/officeDocument/2006/relationships/image" Target="media/image34.wmf"/><Relationship Id="rId88" Type="http://schemas.openxmlformats.org/officeDocument/2006/relationships/oleObject" Target="embeddings/oleObject23.bin"/><Relationship Id="rId91" Type="http://schemas.openxmlformats.org/officeDocument/2006/relationships/oleObject" Target="embeddings/oleObject26.bin"/><Relationship Id="rId96" Type="http://schemas.openxmlformats.org/officeDocument/2006/relationships/image" Target="media/image38.emf"/><Relationship Id="rId111" Type="http://schemas.openxmlformats.org/officeDocument/2006/relationships/footer" Target="footer16.xml"/><Relationship Id="rId132"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cid:image002.png@01CD32AA.ED598AF0" TargetMode="External"/><Relationship Id="rId28" Type="http://schemas.openxmlformats.org/officeDocument/2006/relationships/hyperlink" Target="http://vista.med.va.gov/vdl" TargetMode="External"/><Relationship Id="rId36" Type="http://schemas.openxmlformats.org/officeDocument/2006/relationships/image" Target="media/image15.png"/><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header" Target="header10.xml"/><Relationship Id="rId114" Type="http://schemas.openxmlformats.org/officeDocument/2006/relationships/header" Target="header14.xml"/><Relationship Id="rId119" Type="http://schemas.openxmlformats.org/officeDocument/2006/relationships/footer" Target="footer20.xml"/><Relationship Id="rId127" Type="http://schemas.openxmlformats.org/officeDocument/2006/relationships/header" Target="header21.xml"/><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header" Target="header3.xml"/><Relationship Id="rId65" Type="http://schemas.openxmlformats.org/officeDocument/2006/relationships/oleObject" Target="embeddings/oleObject11.bin"/><Relationship Id="rId73" Type="http://schemas.openxmlformats.org/officeDocument/2006/relationships/footer" Target="footer7.xml"/><Relationship Id="rId78" Type="http://schemas.openxmlformats.org/officeDocument/2006/relationships/oleObject" Target="embeddings/oleObject15.bin"/><Relationship Id="rId81" Type="http://schemas.openxmlformats.org/officeDocument/2006/relationships/oleObject" Target="embeddings/oleObject18.bin"/><Relationship Id="rId86" Type="http://schemas.openxmlformats.org/officeDocument/2006/relationships/image" Target="media/image35.wmf"/><Relationship Id="rId94" Type="http://schemas.openxmlformats.org/officeDocument/2006/relationships/image" Target="media/image37.wmf"/><Relationship Id="rId99" Type="http://schemas.openxmlformats.org/officeDocument/2006/relationships/footer" Target="footer9.xml"/><Relationship Id="rId101" Type="http://schemas.openxmlformats.org/officeDocument/2006/relationships/footer" Target="footer11.xml"/><Relationship Id="rId122" Type="http://schemas.openxmlformats.org/officeDocument/2006/relationships/footer" Target="footer21.xml"/><Relationship Id="rId130" Type="http://schemas.openxmlformats.org/officeDocument/2006/relationships/header" Target="header22.xml"/><Relationship Id="rId135" Type="http://schemas.openxmlformats.org/officeDocument/2006/relationships/footer" Target="footer28.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2.xml"/><Relationship Id="rId39" Type="http://schemas.openxmlformats.org/officeDocument/2006/relationships/image" Target="media/image18.png"/><Relationship Id="rId109" Type="http://schemas.openxmlformats.org/officeDocument/2006/relationships/header" Target="header12.xml"/><Relationship Id="rId34" Type="http://schemas.openxmlformats.org/officeDocument/2006/relationships/image" Target="media/image13.png"/><Relationship Id="rId50" Type="http://schemas.openxmlformats.org/officeDocument/2006/relationships/image" Target="media/image24.wmf"/><Relationship Id="rId55" Type="http://schemas.openxmlformats.org/officeDocument/2006/relationships/oleObject" Target="embeddings/oleObject8.bin"/><Relationship Id="rId76" Type="http://schemas.openxmlformats.org/officeDocument/2006/relationships/oleObject" Target="embeddings/oleObject14.bin"/><Relationship Id="rId97" Type="http://schemas.openxmlformats.org/officeDocument/2006/relationships/oleObject" Target="embeddings/Microsoft_Word_97_-_2003_Document3.doc"/><Relationship Id="rId104" Type="http://schemas.openxmlformats.org/officeDocument/2006/relationships/footer" Target="footer12.xml"/><Relationship Id="rId120" Type="http://schemas.openxmlformats.org/officeDocument/2006/relationships/header" Target="header17.xml"/><Relationship Id="rId125" Type="http://schemas.openxmlformats.org/officeDocument/2006/relationships/footer" Target="footer23.xml"/><Relationship Id="rId7" Type="http://schemas.openxmlformats.org/officeDocument/2006/relationships/numbering" Target="numbering.xml"/><Relationship Id="rId71" Type="http://schemas.openxmlformats.org/officeDocument/2006/relationships/header" Target="header6.xml"/><Relationship Id="rId92" Type="http://schemas.openxmlformats.org/officeDocument/2006/relationships/image" Target="media/image36.wmf"/><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mailto:VAOITVHITPSDOSEUNITREQ@VA.GOV" TargetMode="External"/><Relationship Id="rId40" Type="http://schemas.openxmlformats.org/officeDocument/2006/relationships/image" Target="media/image19.wmf"/><Relationship Id="rId45" Type="http://schemas.openxmlformats.org/officeDocument/2006/relationships/oleObject" Target="embeddings/oleObject3.bin"/><Relationship Id="rId66" Type="http://schemas.openxmlformats.org/officeDocument/2006/relationships/image" Target="media/image30.wmf"/><Relationship Id="rId87" Type="http://schemas.openxmlformats.org/officeDocument/2006/relationships/oleObject" Target="embeddings/oleObject22.bin"/><Relationship Id="rId110" Type="http://schemas.openxmlformats.org/officeDocument/2006/relationships/footer" Target="footer15.xml"/><Relationship Id="rId115" Type="http://schemas.openxmlformats.org/officeDocument/2006/relationships/header" Target="header15.xml"/><Relationship Id="rId131" Type="http://schemas.openxmlformats.org/officeDocument/2006/relationships/footer" Target="footer26.xml"/><Relationship Id="rId136" Type="http://schemas.openxmlformats.org/officeDocument/2006/relationships/fontTable" Target="fontTable.xml"/><Relationship Id="rId61" Type="http://schemas.openxmlformats.org/officeDocument/2006/relationships/header" Target="header4.xml"/><Relationship Id="rId82" Type="http://schemas.openxmlformats.org/officeDocument/2006/relationships/oleObject" Target="embeddings/oleObject19.bin"/><Relationship Id="rId1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2.xml><?xml version="1.0" encoding="utf-8"?>
<ds:datastoreItem xmlns:ds="http://schemas.openxmlformats.org/officeDocument/2006/customXml" ds:itemID="{B3612145-8083-4CE5-968E-9574B144D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8F1E31A2-07FB-48F3-9D92-5B9A2CC7F706}">
  <ds:schemaRefs>
    <ds:schemaRef ds:uri="http://schemas.microsoft.com/office/2006/documentManagement/types"/>
    <ds:schemaRef ds:uri="http://purl.org/dc/dcmitype/"/>
    <ds:schemaRef ds:uri="http://schemas.openxmlformats.org/package/2006/metadata/core-properties"/>
    <ds:schemaRef ds:uri="http://purl.org/dc/elements/1.1/"/>
    <ds:schemaRef ds:uri="http://schemas.microsoft.com/office/infopath/2007/PartnerControls"/>
    <ds:schemaRef ds:uri="http://schemas.microsoft.com/office/2006/metadata/properties"/>
    <ds:schemaRef ds:uri="http://www.w3.org/XML/1998/namespace"/>
    <ds:schemaRef ds:uri="http://purl.org/dc/terms/"/>
  </ds:schemaRefs>
</ds:datastoreItem>
</file>

<file path=customXml/itemProps5.xml><?xml version="1.0" encoding="utf-8"?>
<ds:datastoreItem xmlns:ds="http://schemas.openxmlformats.org/officeDocument/2006/customXml" ds:itemID="{322F6079-60A2-4C7B-934E-345353AE85E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8A3EAFBE-DAD0-4034-B631-FBFC5EAB1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user_documentation_template.dotx</Template>
  <TotalTime>149</TotalTime>
  <Pages>275</Pages>
  <Words>81418</Words>
  <Characters>464085</Characters>
  <Application>Microsoft Office Word</Application>
  <DocSecurity>0</DocSecurity>
  <Lines>3867</Lines>
  <Paragraphs>1088</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544415</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Burger, Diane M.</cp:lastModifiedBy>
  <cp:revision>21</cp:revision>
  <cp:lastPrinted>2016-12-21T14:48:00Z</cp:lastPrinted>
  <dcterms:created xsi:type="dcterms:W3CDTF">2018-08-13T21:41:00Z</dcterms:created>
  <dcterms:modified xsi:type="dcterms:W3CDTF">2018-08-28T16:52:00Z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